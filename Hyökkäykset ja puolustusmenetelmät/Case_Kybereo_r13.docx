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1F685B" w14:textId="2FB8A0E7" w:rsidR="00616A56" w:rsidRPr="00F401FE" w:rsidRDefault="005713A7" w:rsidP="00606E2F">
      <w:pPr>
        <w:pStyle w:val="Otsikko"/>
      </w:pPr>
      <w:r>
        <w:t xml:space="preserve">Labra </w:t>
      </w:r>
      <w:r w:rsidR="5CADD55B">
        <w:t>2</w:t>
      </w:r>
      <w:r w:rsidR="00B872C7">
        <w:t xml:space="preserve"> Case </w:t>
      </w:r>
      <w:proofErr w:type="spellStart"/>
      <w:r w:rsidR="00B872C7">
        <w:t>Kybereo</w:t>
      </w:r>
      <w:proofErr w:type="spellEnd"/>
    </w:p>
    <w:p w14:paraId="48F35994" w14:textId="065C88F6" w:rsidR="00616A56" w:rsidRPr="00F401FE" w:rsidRDefault="005713A7" w:rsidP="008E1D38">
      <w:pPr>
        <w:pStyle w:val="Kansilehtialanimi"/>
      </w:pPr>
      <w:r>
        <w:t xml:space="preserve">Ryhmä </w:t>
      </w:r>
      <w:r w:rsidR="005B3CA5">
        <w:t>13</w:t>
      </w:r>
    </w:p>
    <w:p w14:paraId="3AC05989" w14:textId="14A622C5" w:rsidR="00616A56" w:rsidRDefault="005B3CA5" w:rsidP="005B3CA5">
      <w:pPr>
        <w:pStyle w:val="KansilehtiOpintotiedot"/>
      </w:pPr>
      <w:r>
        <w:t>Leevi Kauranen, AC7750</w:t>
      </w:r>
    </w:p>
    <w:p w14:paraId="00379D49" w14:textId="18F24198" w:rsidR="00EC6E41" w:rsidRDefault="005B3CA5" w:rsidP="005B3CA5">
      <w:pPr>
        <w:pStyle w:val="KansilehtiOpintotiedot"/>
      </w:pPr>
      <w:proofErr w:type="spellStart"/>
      <w:r>
        <w:t>Samir</w:t>
      </w:r>
      <w:proofErr w:type="spellEnd"/>
      <w:r>
        <w:t xml:space="preserve"> </w:t>
      </w:r>
      <w:proofErr w:type="spellStart"/>
      <w:r>
        <w:t>Benjenna</w:t>
      </w:r>
      <w:proofErr w:type="spellEnd"/>
      <w:r>
        <w:t>, AD1437</w:t>
      </w:r>
    </w:p>
    <w:p w14:paraId="765E9007" w14:textId="531FC081" w:rsidR="005B3CA5" w:rsidRDefault="005B3CA5" w:rsidP="005B3CA5">
      <w:pPr>
        <w:pStyle w:val="KansilehtiOpintotiedot"/>
      </w:pPr>
      <w:r>
        <w:t>Eelis Suhonen, AA3910</w:t>
      </w:r>
    </w:p>
    <w:p w14:paraId="30D8E6E2" w14:textId="669E79B6" w:rsidR="005B3CA5" w:rsidRDefault="005B3CA5" w:rsidP="005B3CA5">
      <w:pPr>
        <w:pStyle w:val="KansilehtiOpintotiedot"/>
      </w:pPr>
      <w:r>
        <w:t>Juho Eräjärvi, AD1276</w:t>
      </w:r>
    </w:p>
    <w:p w14:paraId="465A4A17" w14:textId="190DD375" w:rsidR="005B3CA5" w:rsidRDefault="005B3CA5" w:rsidP="005B3CA5">
      <w:pPr>
        <w:pStyle w:val="KansilehtiOpintotiedot"/>
      </w:pPr>
      <w:proofErr w:type="spellStart"/>
      <w:r>
        <w:t>Mikke</w:t>
      </w:r>
      <w:proofErr w:type="spellEnd"/>
      <w:r>
        <w:t xml:space="preserve"> Kuula, AC7806</w:t>
      </w:r>
    </w:p>
    <w:p w14:paraId="29E21604" w14:textId="77777777" w:rsidR="005B3CA5" w:rsidRDefault="005B3CA5" w:rsidP="005B3CA5">
      <w:pPr>
        <w:pStyle w:val="KansilehtiOpintotiedot"/>
      </w:pPr>
    </w:p>
    <w:p w14:paraId="22025C1F" w14:textId="77777777" w:rsidR="005B3CA5" w:rsidRDefault="005B3CA5" w:rsidP="005B3CA5">
      <w:pPr>
        <w:pStyle w:val="KansilehtiOpintotiedot"/>
      </w:pPr>
    </w:p>
    <w:p w14:paraId="7CF1D7BB" w14:textId="77777777" w:rsidR="005B3CA5" w:rsidRDefault="005B3CA5" w:rsidP="005B3CA5">
      <w:pPr>
        <w:pStyle w:val="KansilehtiOpintotiedot"/>
      </w:pPr>
    </w:p>
    <w:p w14:paraId="1E9F6BB5" w14:textId="77777777" w:rsidR="005B3CA5" w:rsidRDefault="005B3CA5" w:rsidP="005B3CA5">
      <w:pPr>
        <w:pStyle w:val="KansilehtiOpintotiedot"/>
      </w:pPr>
    </w:p>
    <w:p w14:paraId="4421BC31" w14:textId="77777777" w:rsidR="005B3CA5" w:rsidRDefault="005B3CA5" w:rsidP="005B3CA5">
      <w:pPr>
        <w:pStyle w:val="KansilehtiOpintotiedot"/>
      </w:pPr>
    </w:p>
    <w:p w14:paraId="7E66B776" w14:textId="77777777" w:rsidR="005B3CA5" w:rsidRPr="005B3CA5" w:rsidRDefault="005B3CA5" w:rsidP="005B3CA5">
      <w:pPr>
        <w:pStyle w:val="KansilehtiOpintotiedot"/>
        <w:ind w:left="0"/>
      </w:pPr>
    </w:p>
    <w:p w14:paraId="284F8136" w14:textId="77777777" w:rsidR="00287941" w:rsidRDefault="00287941" w:rsidP="001E78E3">
      <w:pPr>
        <w:pStyle w:val="KansilehtiOpintotiedot"/>
      </w:pPr>
      <w:r>
        <w:t>Hyökkäykset- ja puolustus menetelmät</w:t>
      </w:r>
    </w:p>
    <w:p w14:paraId="54D04A51" w14:textId="33FECC14" w:rsidR="00180EDE" w:rsidRPr="001E78E3" w:rsidRDefault="00026068" w:rsidP="001E78E3">
      <w:pPr>
        <w:pStyle w:val="KansilehtiOpintotiedot"/>
      </w:pPr>
      <w:r>
        <w:t>17.10.2024</w:t>
      </w:r>
    </w:p>
    <w:p w14:paraId="55BFD692" w14:textId="18E8F313" w:rsidR="001E78E3" w:rsidRDefault="005B3CA5" w:rsidP="001E78E3">
      <w:pPr>
        <w:pStyle w:val="KansilehtiOpintotiedot"/>
      </w:pPr>
      <w:r>
        <w:t>Tieto- ja viestintätekniikka</w:t>
      </w:r>
    </w:p>
    <w:p w14:paraId="3B979461" w14:textId="77777777" w:rsidR="001E78E3" w:rsidRDefault="001E78E3" w:rsidP="001E78E3">
      <w:pPr>
        <w:pStyle w:val="KansilehtiOpintotiedot"/>
      </w:pPr>
    </w:p>
    <w:p w14:paraId="412411F3" w14:textId="77777777" w:rsidR="001E78E3" w:rsidRDefault="001E78E3">
      <w:pPr>
        <w:sectPr w:rsidR="001E78E3" w:rsidSect="0058148B">
          <w:headerReference w:type="default" r:id="rId11"/>
          <w:footerReference w:type="default" r:id="rId12"/>
          <w:pgSz w:w="11907" w:h="16839" w:code="9"/>
          <w:pgMar w:top="1134" w:right="1134" w:bottom="1134" w:left="1134" w:header="1128" w:footer="1162" w:gutter="0"/>
          <w:cols w:space="708"/>
          <w:docGrid w:linePitch="360"/>
        </w:sectPr>
      </w:pPr>
    </w:p>
    <w:p w14:paraId="1FD16069" w14:textId="77777777" w:rsidR="00115876" w:rsidRDefault="005B1701" w:rsidP="00FF4C28">
      <w:pPr>
        <w:pStyle w:val="Sisllysluettelootsikko"/>
      </w:pPr>
      <w:r>
        <w:lastRenderedPageBreak/>
        <w:t>Sisä</w:t>
      </w:r>
      <w:r w:rsidR="004666C1">
        <w:t>ltö</w:t>
      </w:r>
    </w:p>
    <w:p w14:paraId="0E15B56C" w14:textId="5A13F3F7" w:rsidR="0022055A" w:rsidRDefault="00F131CE">
      <w:pPr>
        <w:pStyle w:val="Sisluet1"/>
        <w:rPr>
          <w:rFonts w:asciiTheme="minorHAnsi" w:eastAsiaTheme="minorEastAsia" w:hAnsiTheme="minorHAnsi" w:cstheme="minorBidi"/>
          <w:b w:val="0"/>
          <w:color w:val="auto"/>
          <w:kern w:val="2"/>
          <w:szCs w:val="24"/>
          <w:lang w:val="fi-FI" w:eastAsia="fi-FI"/>
          <w14:ligatures w14:val="standardContextual"/>
        </w:rPr>
      </w:pPr>
      <w:r>
        <w:fldChar w:fldCharType="begin"/>
      </w:r>
      <w:r>
        <w:instrText xml:space="preserve"> TOC \o "1-3" \h \z \u </w:instrText>
      </w:r>
      <w:r>
        <w:fldChar w:fldCharType="separate"/>
      </w:r>
      <w:hyperlink w:anchor="_Toc179828654" w:history="1">
        <w:r w:rsidR="0022055A" w:rsidRPr="00DE3BDB">
          <w:rPr>
            <w:rStyle w:val="Hyperlinkki"/>
            <w:lang w:val="fi-FI"/>
          </w:rPr>
          <w:t>1</w:t>
        </w:r>
        <w:r w:rsidR="0022055A">
          <w:rPr>
            <w:rFonts w:asciiTheme="minorHAnsi" w:eastAsiaTheme="minorEastAsia" w:hAnsiTheme="minorHAnsi" w:cstheme="minorBidi"/>
            <w:b w:val="0"/>
            <w:color w:val="auto"/>
            <w:kern w:val="2"/>
            <w:szCs w:val="24"/>
            <w:lang w:val="fi-FI" w:eastAsia="fi-FI"/>
            <w14:ligatures w14:val="standardContextual"/>
          </w:rPr>
          <w:tab/>
        </w:r>
        <w:r w:rsidR="0022055A" w:rsidRPr="00DE3BDB">
          <w:rPr>
            <w:rStyle w:val="Hyperlinkki"/>
          </w:rPr>
          <w:t>Johdanto</w:t>
        </w:r>
        <w:r w:rsidR="0022055A">
          <w:rPr>
            <w:webHidden/>
          </w:rPr>
          <w:tab/>
        </w:r>
        <w:r w:rsidR="0022055A">
          <w:rPr>
            <w:webHidden/>
          </w:rPr>
          <w:fldChar w:fldCharType="begin"/>
        </w:r>
        <w:r w:rsidR="0022055A">
          <w:rPr>
            <w:webHidden/>
          </w:rPr>
          <w:instrText xml:space="preserve"> PAGEREF _Toc179828654 \h </w:instrText>
        </w:r>
        <w:r w:rsidR="0022055A">
          <w:rPr>
            <w:webHidden/>
          </w:rPr>
        </w:r>
        <w:r w:rsidR="0022055A">
          <w:rPr>
            <w:webHidden/>
          </w:rPr>
          <w:fldChar w:fldCharType="separate"/>
        </w:r>
        <w:r w:rsidR="0064440E">
          <w:rPr>
            <w:webHidden/>
          </w:rPr>
          <w:t>3</w:t>
        </w:r>
        <w:r w:rsidR="0022055A">
          <w:rPr>
            <w:webHidden/>
          </w:rPr>
          <w:fldChar w:fldCharType="end"/>
        </w:r>
      </w:hyperlink>
    </w:p>
    <w:p w14:paraId="71DDAF9F" w14:textId="7E6441A0" w:rsidR="0022055A" w:rsidRDefault="00000000">
      <w:pPr>
        <w:pStyle w:val="Sisluet1"/>
        <w:rPr>
          <w:rFonts w:asciiTheme="minorHAnsi" w:eastAsiaTheme="minorEastAsia" w:hAnsiTheme="minorHAnsi" w:cstheme="minorBidi"/>
          <w:b w:val="0"/>
          <w:color w:val="auto"/>
          <w:kern w:val="2"/>
          <w:szCs w:val="24"/>
          <w:lang w:val="fi-FI" w:eastAsia="fi-FI"/>
          <w14:ligatures w14:val="standardContextual"/>
        </w:rPr>
      </w:pPr>
      <w:hyperlink w:anchor="_Toc179828655" w:history="1">
        <w:r w:rsidR="0022055A" w:rsidRPr="00DE3BDB">
          <w:rPr>
            <w:rStyle w:val="Hyperlinkki"/>
            <w:lang w:val="fi-FI"/>
          </w:rPr>
          <w:t>2</w:t>
        </w:r>
        <w:r w:rsidR="0022055A">
          <w:rPr>
            <w:rFonts w:asciiTheme="minorHAnsi" w:eastAsiaTheme="minorEastAsia" w:hAnsiTheme="minorHAnsi" w:cstheme="minorBidi"/>
            <w:b w:val="0"/>
            <w:color w:val="auto"/>
            <w:kern w:val="2"/>
            <w:szCs w:val="24"/>
            <w:lang w:val="fi-FI" w:eastAsia="fi-FI"/>
            <w14:ligatures w14:val="standardContextual"/>
          </w:rPr>
          <w:tab/>
        </w:r>
        <w:r w:rsidR="0022055A" w:rsidRPr="00DE3BDB">
          <w:rPr>
            <w:rStyle w:val="Hyperlinkki"/>
            <w:lang w:val="fi-FI"/>
          </w:rPr>
          <w:t>Tunnistaminen ja tutkiminen</w:t>
        </w:r>
        <w:r w:rsidR="0022055A">
          <w:rPr>
            <w:webHidden/>
          </w:rPr>
          <w:tab/>
        </w:r>
        <w:r w:rsidR="0022055A">
          <w:rPr>
            <w:webHidden/>
          </w:rPr>
          <w:fldChar w:fldCharType="begin"/>
        </w:r>
        <w:r w:rsidR="0022055A">
          <w:rPr>
            <w:webHidden/>
          </w:rPr>
          <w:instrText xml:space="preserve"> PAGEREF _Toc179828655 \h </w:instrText>
        </w:r>
        <w:r w:rsidR="0022055A">
          <w:rPr>
            <w:webHidden/>
          </w:rPr>
        </w:r>
        <w:r w:rsidR="0022055A">
          <w:rPr>
            <w:webHidden/>
          </w:rPr>
          <w:fldChar w:fldCharType="separate"/>
        </w:r>
        <w:r w:rsidR="0064440E">
          <w:rPr>
            <w:webHidden/>
          </w:rPr>
          <w:t>3</w:t>
        </w:r>
        <w:r w:rsidR="0022055A">
          <w:rPr>
            <w:webHidden/>
          </w:rPr>
          <w:fldChar w:fldCharType="end"/>
        </w:r>
      </w:hyperlink>
    </w:p>
    <w:p w14:paraId="60A75A39" w14:textId="312AC7CA" w:rsidR="0022055A" w:rsidRDefault="00000000">
      <w:pPr>
        <w:pStyle w:val="Sisluet1"/>
        <w:rPr>
          <w:rFonts w:asciiTheme="minorHAnsi" w:eastAsiaTheme="minorEastAsia" w:hAnsiTheme="minorHAnsi" w:cstheme="minorBidi"/>
          <w:b w:val="0"/>
          <w:color w:val="auto"/>
          <w:kern w:val="2"/>
          <w:szCs w:val="24"/>
          <w:lang w:val="fi-FI" w:eastAsia="fi-FI"/>
          <w14:ligatures w14:val="standardContextual"/>
        </w:rPr>
      </w:pPr>
      <w:hyperlink w:anchor="_Toc179828656" w:history="1">
        <w:r w:rsidR="0022055A" w:rsidRPr="00DE3BDB">
          <w:rPr>
            <w:rStyle w:val="Hyperlinkki"/>
          </w:rPr>
          <w:t>3</w:t>
        </w:r>
        <w:r w:rsidR="0022055A">
          <w:rPr>
            <w:rFonts w:asciiTheme="minorHAnsi" w:eastAsiaTheme="minorEastAsia" w:hAnsiTheme="minorHAnsi" w:cstheme="minorBidi"/>
            <w:b w:val="0"/>
            <w:color w:val="auto"/>
            <w:kern w:val="2"/>
            <w:szCs w:val="24"/>
            <w:lang w:val="fi-FI" w:eastAsia="fi-FI"/>
            <w14:ligatures w14:val="standardContextual"/>
          </w:rPr>
          <w:tab/>
        </w:r>
        <w:r w:rsidR="0022055A" w:rsidRPr="00DE3BDB">
          <w:rPr>
            <w:rStyle w:val="Hyperlinkki"/>
          </w:rPr>
          <w:t>Tutkimus- ja hyökkäyspolku</w:t>
        </w:r>
        <w:r w:rsidR="0022055A">
          <w:rPr>
            <w:webHidden/>
          </w:rPr>
          <w:tab/>
        </w:r>
        <w:r w:rsidR="0022055A">
          <w:rPr>
            <w:webHidden/>
          </w:rPr>
          <w:fldChar w:fldCharType="begin"/>
        </w:r>
        <w:r w:rsidR="0022055A">
          <w:rPr>
            <w:webHidden/>
          </w:rPr>
          <w:instrText xml:space="preserve"> PAGEREF _Toc179828656 \h </w:instrText>
        </w:r>
        <w:r w:rsidR="0022055A">
          <w:rPr>
            <w:webHidden/>
          </w:rPr>
        </w:r>
        <w:r w:rsidR="0022055A">
          <w:rPr>
            <w:webHidden/>
          </w:rPr>
          <w:fldChar w:fldCharType="separate"/>
        </w:r>
        <w:r w:rsidR="0064440E">
          <w:rPr>
            <w:webHidden/>
          </w:rPr>
          <w:t>8</w:t>
        </w:r>
        <w:r w:rsidR="0022055A">
          <w:rPr>
            <w:webHidden/>
          </w:rPr>
          <w:fldChar w:fldCharType="end"/>
        </w:r>
      </w:hyperlink>
    </w:p>
    <w:p w14:paraId="0F3D3977" w14:textId="055726DD" w:rsidR="0022055A" w:rsidRDefault="00000000">
      <w:pPr>
        <w:pStyle w:val="Sisluet1"/>
        <w:rPr>
          <w:rFonts w:asciiTheme="minorHAnsi" w:eastAsiaTheme="minorEastAsia" w:hAnsiTheme="minorHAnsi" w:cstheme="minorBidi"/>
          <w:b w:val="0"/>
          <w:color w:val="auto"/>
          <w:kern w:val="2"/>
          <w:szCs w:val="24"/>
          <w:lang w:val="fi-FI" w:eastAsia="fi-FI"/>
          <w14:ligatures w14:val="standardContextual"/>
        </w:rPr>
      </w:pPr>
      <w:hyperlink w:anchor="_Toc179828657" w:history="1">
        <w:r w:rsidR="0022055A" w:rsidRPr="00DE3BDB">
          <w:rPr>
            <w:rStyle w:val="Hyperlinkki"/>
          </w:rPr>
          <w:t>4</w:t>
        </w:r>
        <w:r w:rsidR="0022055A">
          <w:rPr>
            <w:rFonts w:asciiTheme="minorHAnsi" w:eastAsiaTheme="minorEastAsia" w:hAnsiTheme="minorHAnsi" w:cstheme="minorBidi"/>
            <w:b w:val="0"/>
            <w:color w:val="auto"/>
            <w:kern w:val="2"/>
            <w:szCs w:val="24"/>
            <w:lang w:val="fi-FI" w:eastAsia="fi-FI"/>
            <w14:ligatures w14:val="standardContextual"/>
          </w:rPr>
          <w:tab/>
        </w:r>
        <w:r w:rsidR="0022055A" w:rsidRPr="00DE3BDB">
          <w:rPr>
            <w:rStyle w:val="Hyperlinkki"/>
          </w:rPr>
          <w:t>Auditointi</w:t>
        </w:r>
        <w:r w:rsidR="0022055A">
          <w:rPr>
            <w:webHidden/>
          </w:rPr>
          <w:tab/>
        </w:r>
        <w:r w:rsidR="0022055A">
          <w:rPr>
            <w:webHidden/>
          </w:rPr>
          <w:fldChar w:fldCharType="begin"/>
        </w:r>
        <w:r w:rsidR="0022055A">
          <w:rPr>
            <w:webHidden/>
          </w:rPr>
          <w:instrText xml:space="preserve"> PAGEREF _Toc179828657 \h </w:instrText>
        </w:r>
        <w:r w:rsidR="0022055A">
          <w:rPr>
            <w:webHidden/>
          </w:rPr>
        </w:r>
        <w:r w:rsidR="0022055A">
          <w:rPr>
            <w:webHidden/>
          </w:rPr>
          <w:fldChar w:fldCharType="separate"/>
        </w:r>
        <w:r w:rsidR="0064440E">
          <w:rPr>
            <w:webHidden/>
          </w:rPr>
          <w:t>10</w:t>
        </w:r>
        <w:r w:rsidR="0022055A">
          <w:rPr>
            <w:webHidden/>
          </w:rPr>
          <w:fldChar w:fldCharType="end"/>
        </w:r>
      </w:hyperlink>
    </w:p>
    <w:p w14:paraId="3AD24E44" w14:textId="2813C740" w:rsidR="0022055A" w:rsidRDefault="00000000">
      <w:pPr>
        <w:pStyle w:val="Sisluet2"/>
        <w:rPr>
          <w:rFonts w:asciiTheme="minorHAnsi" w:eastAsiaTheme="minorEastAsia" w:hAnsiTheme="minorHAnsi" w:cstheme="minorBidi"/>
          <w:color w:val="auto"/>
          <w:kern w:val="2"/>
          <w:lang w:eastAsia="fi-FI"/>
          <w14:ligatures w14:val="standardContextual"/>
        </w:rPr>
      </w:pPr>
      <w:hyperlink w:anchor="_Toc179828658" w:history="1">
        <w:r w:rsidR="0022055A" w:rsidRPr="00DE3BDB">
          <w:rPr>
            <w:rStyle w:val="Hyperlinkki"/>
          </w:rPr>
          <w:t>4.1</w:t>
        </w:r>
        <w:r w:rsidR="0022055A">
          <w:rPr>
            <w:rFonts w:asciiTheme="minorHAnsi" w:eastAsiaTheme="minorEastAsia" w:hAnsiTheme="minorHAnsi" w:cstheme="minorBidi"/>
            <w:color w:val="auto"/>
            <w:kern w:val="2"/>
            <w:lang w:eastAsia="fi-FI"/>
            <w14:ligatures w14:val="standardContextual"/>
          </w:rPr>
          <w:tab/>
        </w:r>
        <w:r w:rsidR="0022055A" w:rsidRPr="00DE3BDB">
          <w:rPr>
            <w:rStyle w:val="Hyperlinkki"/>
          </w:rPr>
          <w:t>Skannaukset</w:t>
        </w:r>
        <w:r w:rsidR="0022055A">
          <w:rPr>
            <w:webHidden/>
          </w:rPr>
          <w:tab/>
        </w:r>
        <w:r w:rsidR="0022055A">
          <w:rPr>
            <w:webHidden/>
          </w:rPr>
          <w:fldChar w:fldCharType="begin"/>
        </w:r>
        <w:r w:rsidR="0022055A">
          <w:rPr>
            <w:webHidden/>
          </w:rPr>
          <w:instrText xml:space="preserve"> PAGEREF _Toc179828658 \h </w:instrText>
        </w:r>
        <w:r w:rsidR="0022055A">
          <w:rPr>
            <w:webHidden/>
          </w:rPr>
        </w:r>
        <w:r w:rsidR="0022055A">
          <w:rPr>
            <w:webHidden/>
          </w:rPr>
          <w:fldChar w:fldCharType="separate"/>
        </w:r>
        <w:r w:rsidR="0064440E">
          <w:rPr>
            <w:webHidden/>
          </w:rPr>
          <w:t>11</w:t>
        </w:r>
        <w:r w:rsidR="0022055A">
          <w:rPr>
            <w:webHidden/>
          </w:rPr>
          <w:fldChar w:fldCharType="end"/>
        </w:r>
      </w:hyperlink>
    </w:p>
    <w:p w14:paraId="31115DD9" w14:textId="4DCC39EE" w:rsidR="0022055A" w:rsidRDefault="00000000">
      <w:pPr>
        <w:pStyle w:val="Sisluet3"/>
        <w:rPr>
          <w:rFonts w:asciiTheme="minorHAnsi" w:eastAsiaTheme="minorEastAsia" w:hAnsiTheme="minorHAnsi" w:cstheme="minorBidi"/>
          <w:noProof/>
          <w:color w:val="auto"/>
          <w:kern w:val="2"/>
          <w:lang w:eastAsia="fi-FI"/>
          <w14:ligatures w14:val="standardContextual"/>
        </w:rPr>
      </w:pPr>
      <w:hyperlink w:anchor="_Toc179828659" w:history="1">
        <w:r w:rsidR="0022055A" w:rsidRPr="00DE3BDB">
          <w:rPr>
            <w:rStyle w:val="Hyperlinkki"/>
            <w:noProof/>
          </w:rPr>
          <w:t>4.1.1</w:t>
        </w:r>
        <w:r w:rsidR="0022055A">
          <w:rPr>
            <w:rFonts w:asciiTheme="minorHAnsi" w:eastAsiaTheme="minorEastAsia" w:hAnsiTheme="minorHAnsi" w:cstheme="minorBidi"/>
            <w:noProof/>
            <w:color w:val="auto"/>
            <w:kern w:val="2"/>
            <w:lang w:eastAsia="fi-FI"/>
            <w14:ligatures w14:val="standardContextual"/>
          </w:rPr>
          <w:tab/>
        </w:r>
        <w:r w:rsidR="0022055A" w:rsidRPr="00DE3BDB">
          <w:rPr>
            <w:rStyle w:val="Hyperlinkki"/>
            <w:noProof/>
          </w:rPr>
          <w:t>Haavoittuvuuksista</w:t>
        </w:r>
        <w:r w:rsidR="0022055A">
          <w:rPr>
            <w:noProof/>
            <w:webHidden/>
          </w:rPr>
          <w:tab/>
        </w:r>
        <w:r w:rsidR="0022055A">
          <w:rPr>
            <w:noProof/>
            <w:webHidden/>
          </w:rPr>
          <w:fldChar w:fldCharType="begin"/>
        </w:r>
        <w:r w:rsidR="0022055A">
          <w:rPr>
            <w:noProof/>
            <w:webHidden/>
          </w:rPr>
          <w:instrText xml:space="preserve"> PAGEREF _Toc179828659 \h </w:instrText>
        </w:r>
        <w:r w:rsidR="0022055A">
          <w:rPr>
            <w:noProof/>
            <w:webHidden/>
          </w:rPr>
        </w:r>
        <w:r w:rsidR="0022055A">
          <w:rPr>
            <w:noProof/>
            <w:webHidden/>
          </w:rPr>
          <w:fldChar w:fldCharType="separate"/>
        </w:r>
        <w:r w:rsidR="0064440E">
          <w:rPr>
            <w:noProof/>
            <w:webHidden/>
          </w:rPr>
          <w:t>14</w:t>
        </w:r>
        <w:r w:rsidR="0022055A">
          <w:rPr>
            <w:noProof/>
            <w:webHidden/>
          </w:rPr>
          <w:fldChar w:fldCharType="end"/>
        </w:r>
      </w:hyperlink>
    </w:p>
    <w:p w14:paraId="024A0AD4" w14:textId="108D5E5B" w:rsidR="0022055A" w:rsidRDefault="00000000">
      <w:pPr>
        <w:pStyle w:val="Sisluet1"/>
        <w:rPr>
          <w:rFonts w:asciiTheme="minorHAnsi" w:eastAsiaTheme="minorEastAsia" w:hAnsiTheme="minorHAnsi" w:cstheme="minorBidi"/>
          <w:b w:val="0"/>
          <w:color w:val="auto"/>
          <w:kern w:val="2"/>
          <w:szCs w:val="24"/>
          <w:lang w:val="fi-FI" w:eastAsia="fi-FI"/>
          <w14:ligatures w14:val="standardContextual"/>
        </w:rPr>
      </w:pPr>
      <w:hyperlink w:anchor="_Toc179828660" w:history="1">
        <w:r w:rsidR="0022055A" w:rsidRPr="00DE3BDB">
          <w:rPr>
            <w:rStyle w:val="Hyperlinkki"/>
          </w:rPr>
          <w:t>5</w:t>
        </w:r>
        <w:r w:rsidR="0022055A">
          <w:rPr>
            <w:rFonts w:asciiTheme="minorHAnsi" w:eastAsiaTheme="minorEastAsia" w:hAnsiTheme="minorHAnsi" w:cstheme="minorBidi"/>
            <w:b w:val="0"/>
            <w:color w:val="auto"/>
            <w:kern w:val="2"/>
            <w:szCs w:val="24"/>
            <w:lang w:val="fi-FI" w:eastAsia="fi-FI"/>
            <w14:ligatures w14:val="standardContextual"/>
          </w:rPr>
          <w:tab/>
        </w:r>
        <w:r w:rsidR="0022055A" w:rsidRPr="00DE3BDB">
          <w:rPr>
            <w:rStyle w:val="Hyperlinkki"/>
          </w:rPr>
          <w:t>Pohdinta</w:t>
        </w:r>
        <w:r w:rsidR="0022055A">
          <w:rPr>
            <w:webHidden/>
          </w:rPr>
          <w:tab/>
        </w:r>
        <w:r w:rsidR="0022055A">
          <w:rPr>
            <w:webHidden/>
          </w:rPr>
          <w:fldChar w:fldCharType="begin"/>
        </w:r>
        <w:r w:rsidR="0022055A">
          <w:rPr>
            <w:webHidden/>
          </w:rPr>
          <w:instrText xml:space="preserve"> PAGEREF _Toc179828660 \h </w:instrText>
        </w:r>
        <w:r w:rsidR="0022055A">
          <w:rPr>
            <w:webHidden/>
          </w:rPr>
        </w:r>
        <w:r w:rsidR="0022055A">
          <w:rPr>
            <w:webHidden/>
          </w:rPr>
          <w:fldChar w:fldCharType="separate"/>
        </w:r>
        <w:r w:rsidR="0064440E">
          <w:rPr>
            <w:webHidden/>
          </w:rPr>
          <w:t>15</w:t>
        </w:r>
        <w:r w:rsidR="0022055A">
          <w:rPr>
            <w:webHidden/>
          </w:rPr>
          <w:fldChar w:fldCharType="end"/>
        </w:r>
      </w:hyperlink>
    </w:p>
    <w:p w14:paraId="6D8E14F2" w14:textId="5E034C9C" w:rsidR="0022055A" w:rsidRDefault="00000000">
      <w:pPr>
        <w:pStyle w:val="Sisluet1"/>
        <w:rPr>
          <w:rFonts w:asciiTheme="minorHAnsi" w:eastAsiaTheme="minorEastAsia" w:hAnsiTheme="minorHAnsi" w:cstheme="minorBidi"/>
          <w:b w:val="0"/>
          <w:color w:val="auto"/>
          <w:kern w:val="2"/>
          <w:szCs w:val="24"/>
          <w:lang w:val="fi-FI" w:eastAsia="fi-FI"/>
          <w14:ligatures w14:val="standardContextual"/>
        </w:rPr>
      </w:pPr>
      <w:hyperlink w:anchor="_Toc179828661" w:history="1">
        <w:r w:rsidR="0022055A" w:rsidRPr="00DE3BDB">
          <w:rPr>
            <w:rStyle w:val="Hyperlinkki"/>
          </w:rPr>
          <w:t>Lähteet</w:t>
        </w:r>
        <w:r w:rsidR="0022055A">
          <w:rPr>
            <w:webHidden/>
          </w:rPr>
          <w:tab/>
        </w:r>
        <w:r w:rsidR="0022055A">
          <w:rPr>
            <w:webHidden/>
          </w:rPr>
          <w:fldChar w:fldCharType="begin"/>
        </w:r>
        <w:r w:rsidR="0022055A">
          <w:rPr>
            <w:webHidden/>
          </w:rPr>
          <w:instrText xml:space="preserve"> PAGEREF _Toc179828661 \h </w:instrText>
        </w:r>
        <w:r w:rsidR="0022055A">
          <w:rPr>
            <w:webHidden/>
          </w:rPr>
        </w:r>
        <w:r w:rsidR="0022055A">
          <w:rPr>
            <w:webHidden/>
          </w:rPr>
          <w:fldChar w:fldCharType="separate"/>
        </w:r>
        <w:r w:rsidR="0064440E">
          <w:rPr>
            <w:webHidden/>
          </w:rPr>
          <w:t>17</w:t>
        </w:r>
        <w:r w:rsidR="0022055A">
          <w:rPr>
            <w:webHidden/>
          </w:rPr>
          <w:fldChar w:fldCharType="end"/>
        </w:r>
      </w:hyperlink>
    </w:p>
    <w:p w14:paraId="324A5716" w14:textId="77777777" w:rsidR="006702AA" w:rsidRDefault="00F131CE" w:rsidP="00CA77C5">
      <w:pPr>
        <w:pStyle w:val="Sisllysluettelootsikko"/>
      </w:pPr>
      <w:r>
        <w:fldChar w:fldCharType="end"/>
      </w:r>
      <w:r w:rsidR="00016973" w:rsidRPr="00FF4C28">
        <w:t>Kuviot</w:t>
      </w:r>
      <w:r w:rsidR="00CA77C5">
        <w:fldChar w:fldCharType="begin"/>
      </w:r>
      <w:r w:rsidR="00CA77C5">
        <w:instrText xml:space="preserve"> TOC \h \z \c "Kuvio" </w:instrText>
      </w:r>
      <w:r w:rsidR="00CA77C5">
        <w:fldChar w:fldCharType="separate"/>
      </w:r>
    </w:p>
    <w:p w14:paraId="68FBB1B2" w14:textId="33C31EC6" w:rsidR="006702AA" w:rsidRDefault="006702AA">
      <w:pPr>
        <w:pStyle w:val="Kuvaotsikkoluettelo"/>
        <w:rPr>
          <w:rFonts w:asciiTheme="minorHAnsi" w:eastAsiaTheme="minorEastAsia" w:hAnsiTheme="minorHAnsi" w:cstheme="minorBidi"/>
          <w:noProof/>
          <w:color w:val="auto"/>
          <w:kern w:val="2"/>
          <w:lang w:eastAsia="fi-FI"/>
          <w14:ligatures w14:val="standardContextual"/>
        </w:rPr>
      </w:pPr>
      <w:hyperlink w:anchor="_Toc180056657" w:history="1">
        <w:r w:rsidRPr="004F0C3D">
          <w:rPr>
            <w:rStyle w:val="Hyperlinkki"/>
            <w:noProof/>
          </w:rPr>
          <w:t>Kuvio 1. Tietojenkalastelusähköposti</w:t>
        </w:r>
        <w:r>
          <w:rPr>
            <w:noProof/>
            <w:webHidden/>
          </w:rPr>
          <w:tab/>
        </w:r>
        <w:r>
          <w:rPr>
            <w:noProof/>
            <w:webHidden/>
          </w:rPr>
          <w:fldChar w:fldCharType="begin"/>
        </w:r>
        <w:r>
          <w:rPr>
            <w:noProof/>
            <w:webHidden/>
          </w:rPr>
          <w:instrText xml:space="preserve"> PAGEREF _Toc180056657 \h </w:instrText>
        </w:r>
        <w:r>
          <w:rPr>
            <w:noProof/>
            <w:webHidden/>
          </w:rPr>
        </w:r>
        <w:r>
          <w:rPr>
            <w:noProof/>
            <w:webHidden/>
          </w:rPr>
          <w:fldChar w:fldCharType="separate"/>
        </w:r>
        <w:r w:rsidR="0064440E">
          <w:rPr>
            <w:noProof/>
            <w:webHidden/>
          </w:rPr>
          <w:t>3</w:t>
        </w:r>
        <w:r>
          <w:rPr>
            <w:noProof/>
            <w:webHidden/>
          </w:rPr>
          <w:fldChar w:fldCharType="end"/>
        </w:r>
      </w:hyperlink>
    </w:p>
    <w:p w14:paraId="1ADCD72D" w14:textId="586927A4" w:rsidR="006702AA" w:rsidRDefault="006702AA">
      <w:pPr>
        <w:pStyle w:val="Kuvaotsikkoluettelo"/>
        <w:rPr>
          <w:rFonts w:asciiTheme="minorHAnsi" w:eastAsiaTheme="minorEastAsia" w:hAnsiTheme="minorHAnsi" w:cstheme="minorBidi"/>
          <w:noProof/>
          <w:color w:val="auto"/>
          <w:kern w:val="2"/>
          <w:lang w:eastAsia="fi-FI"/>
          <w14:ligatures w14:val="standardContextual"/>
        </w:rPr>
      </w:pPr>
      <w:hyperlink w:anchor="_Toc180056658" w:history="1">
        <w:r w:rsidRPr="004F0C3D">
          <w:rPr>
            <w:rStyle w:val="Hyperlinkki"/>
            <w:noProof/>
          </w:rPr>
          <w:t>Kuvio 2. Viestin hälytysmerkit</w:t>
        </w:r>
        <w:r>
          <w:rPr>
            <w:noProof/>
            <w:webHidden/>
          </w:rPr>
          <w:tab/>
        </w:r>
        <w:r>
          <w:rPr>
            <w:noProof/>
            <w:webHidden/>
          </w:rPr>
          <w:fldChar w:fldCharType="begin"/>
        </w:r>
        <w:r>
          <w:rPr>
            <w:noProof/>
            <w:webHidden/>
          </w:rPr>
          <w:instrText xml:space="preserve"> PAGEREF _Toc180056658 \h </w:instrText>
        </w:r>
        <w:r>
          <w:rPr>
            <w:noProof/>
            <w:webHidden/>
          </w:rPr>
        </w:r>
        <w:r>
          <w:rPr>
            <w:noProof/>
            <w:webHidden/>
          </w:rPr>
          <w:fldChar w:fldCharType="separate"/>
        </w:r>
        <w:r w:rsidR="0064440E">
          <w:rPr>
            <w:noProof/>
            <w:webHidden/>
          </w:rPr>
          <w:t>4</w:t>
        </w:r>
        <w:r>
          <w:rPr>
            <w:noProof/>
            <w:webHidden/>
          </w:rPr>
          <w:fldChar w:fldCharType="end"/>
        </w:r>
      </w:hyperlink>
    </w:p>
    <w:p w14:paraId="2537A733" w14:textId="2B6090FE" w:rsidR="006702AA" w:rsidRDefault="006702AA">
      <w:pPr>
        <w:pStyle w:val="Kuvaotsikkoluettelo"/>
        <w:rPr>
          <w:rFonts w:asciiTheme="minorHAnsi" w:eastAsiaTheme="minorEastAsia" w:hAnsiTheme="minorHAnsi" w:cstheme="minorBidi"/>
          <w:noProof/>
          <w:color w:val="auto"/>
          <w:kern w:val="2"/>
          <w:lang w:eastAsia="fi-FI"/>
          <w14:ligatures w14:val="standardContextual"/>
        </w:rPr>
      </w:pPr>
      <w:hyperlink w:anchor="_Toc180056659" w:history="1">
        <w:r w:rsidRPr="004F0C3D">
          <w:rPr>
            <w:rStyle w:val="Hyperlinkki"/>
            <w:noProof/>
          </w:rPr>
          <w:t>Kuvio 3. Sähköpostiosoitteet</w:t>
        </w:r>
        <w:r>
          <w:rPr>
            <w:noProof/>
            <w:webHidden/>
          </w:rPr>
          <w:tab/>
        </w:r>
        <w:r>
          <w:rPr>
            <w:noProof/>
            <w:webHidden/>
          </w:rPr>
          <w:fldChar w:fldCharType="begin"/>
        </w:r>
        <w:r>
          <w:rPr>
            <w:noProof/>
            <w:webHidden/>
          </w:rPr>
          <w:instrText xml:space="preserve"> PAGEREF _Toc180056659 \h </w:instrText>
        </w:r>
        <w:r>
          <w:rPr>
            <w:noProof/>
            <w:webHidden/>
          </w:rPr>
        </w:r>
        <w:r>
          <w:rPr>
            <w:noProof/>
            <w:webHidden/>
          </w:rPr>
          <w:fldChar w:fldCharType="separate"/>
        </w:r>
        <w:r w:rsidR="0064440E">
          <w:rPr>
            <w:noProof/>
            <w:webHidden/>
          </w:rPr>
          <w:t>5</w:t>
        </w:r>
        <w:r>
          <w:rPr>
            <w:noProof/>
            <w:webHidden/>
          </w:rPr>
          <w:fldChar w:fldCharType="end"/>
        </w:r>
      </w:hyperlink>
    </w:p>
    <w:p w14:paraId="63161ECD" w14:textId="52B2901F" w:rsidR="006702AA" w:rsidRDefault="006702AA">
      <w:pPr>
        <w:pStyle w:val="Kuvaotsikkoluettelo"/>
        <w:rPr>
          <w:rFonts w:asciiTheme="minorHAnsi" w:eastAsiaTheme="minorEastAsia" w:hAnsiTheme="minorHAnsi" w:cstheme="minorBidi"/>
          <w:noProof/>
          <w:color w:val="auto"/>
          <w:kern w:val="2"/>
          <w:lang w:eastAsia="fi-FI"/>
          <w14:ligatures w14:val="standardContextual"/>
        </w:rPr>
      </w:pPr>
      <w:hyperlink w:anchor="_Toc180056660" w:history="1">
        <w:r w:rsidRPr="004F0C3D">
          <w:rPr>
            <w:rStyle w:val="Hyperlinkki"/>
            <w:noProof/>
          </w:rPr>
          <w:t>Kuvio 4. Kalastelusivusto</w:t>
        </w:r>
        <w:r>
          <w:rPr>
            <w:noProof/>
            <w:webHidden/>
          </w:rPr>
          <w:tab/>
        </w:r>
        <w:r>
          <w:rPr>
            <w:noProof/>
            <w:webHidden/>
          </w:rPr>
          <w:fldChar w:fldCharType="begin"/>
        </w:r>
        <w:r>
          <w:rPr>
            <w:noProof/>
            <w:webHidden/>
          </w:rPr>
          <w:instrText xml:space="preserve"> PAGEREF _Toc180056660 \h </w:instrText>
        </w:r>
        <w:r>
          <w:rPr>
            <w:noProof/>
            <w:webHidden/>
          </w:rPr>
        </w:r>
        <w:r>
          <w:rPr>
            <w:noProof/>
            <w:webHidden/>
          </w:rPr>
          <w:fldChar w:fldCharType="separate"/>
        </w:r>
        <w:r w:rsidR="0064440E">
          <w:rPr>
            <w:noProof/>
            <w:webHidden/>
          </w:rPr>
          <w:t>5</w:t>
        </w:r>
        <w:r>
          <w:rPr>
            <w:noProof/>
            <w:webHidden/>
          </w:rPr>
          <w:fldChar w:fldCharType="end"/>
        </w:r>
      </w:hyperlink>
    </w:p>
    <w:p w14:paraId="62A87F0E" w14:textId="3ED6C6F1" w:rsidR="006702AA" w:rsidRDefault="006702AA">
      <w:pPr>
        <w:pStyle w:val="Kuvaotsikkoluettelo"/>
        <w:rPr>
          <w:rFonts w:asciiTheme="minorHAnsi" w:eastAsiaTheme="minorEastAsia" w:hAnsiTheme="minorHAnsi" w:cstheme="minorBidi"/>
          <w:noProof/>
          <w:color w:val="auto"/>
          <w:kern w:val="2"/>
          <w:lang w:eastAsia="fi-FI"/>
          <w14:ligatures w14:val="standardContextual"/>
        </w:rPr>
      </w:pPr>
      <w:hyperlink w:anchor="_Toc180056661" w:history="1">
        <w:r w:rsidRPr="004F0C3D">
          <w:rPr>
            <w:rStyle w:val="Hyperlinkki"/>
            <w:noProof/>
          </w:rPr>
          <w:t>Kuvio 5. Kybereon oikea intra</w:t>
        </w:r>
        <w:r>
          <w:rPr>
            <w:noProof/>
            <w:webHidden/>
          </w:rPr>
          <w:tab/>
        </w:r>
        <w:r>
          <w:rPr>
            <w:noProof/>
            <w:webHidden/>
          </w:rPr>
          <w:fldChar w:fldCharType="begin"/>
        </w:r>
        <w:r>
          <w:rPr>
            <w:noProof/>
            <w:webHidden/>
          </w:rPr>
          <w:instrText xml:space="preserve"> PAGEREF _Toc180056661 \h </w:instrText>
        </w:r>
        <w:r>
          <w:rPr>
            <w:noProof/>
            <w:webHidden/>
          </w:rPr>
        </w:r>
        <w:r>
          <w:rPr>
            <w:noProof/>
            <w:webHidden/>
          </w:rPr>
          <w:fldChar w:fldCharType="separate"/>
        </w:r>
        <w:r w:rsidR="0064440E">
          <w:rPr>
            <w:noProof/>
            <w:webHidden/>
          </w:rPr>
          <w:t>6</w:t>
        </w:r>
        <w:r>
          <w:rPr>
            <w:noProof/>
            <w:webHidden/>
          </w:rPr>
          <w:fldChar w:fldCharType="end"/>
        </w:r>
      </w:hyperlink>
    </w:p>
    <w:p w14:paraId="751F1B18" w14:textId="600BCE42" w:rsidR="006702AA" w:rsidRDefault="006702AA">
      <w:pPr>
        <w:pStyle w:val="Kuvaotsikkoluettelo"/>
        <w:rPr>
          <w:rFonts w:asciiTheme="minorHAnsi" w:eastAsiaTheme="minorEastAsia" w:hAnsiTheme="minorHAnsi" w:cstheme="minorBidi"/>
          <w:noProof/>
          <w:color w:val="auto"/>
          <w:kern w:val="2"/>
          <w:lang w:eastAsia="fi-FI"/>
          <w14:ligatures w14:val="standardContextual"/>
        </w:rPr>
      </w:pPr>
      <w:hyperlink w:anchor="_Toc180056662" w:history="1">
        <w:r w:rsidRPr="004F0C3D">
          <w:rPr>
            <w:rStyle w:val="Hyperlinkki"/>
            <w:noProof/>
          </w:rPr>
          <w:t>Kuvio 6. WordPress hallintapaneeli</w:t>
        </w:r>
        <w:r>
          <w:rPr>
            <w:noProof/>
            <w:webHidden/>
          </w:rPr>
          <w:tab/>
        </w:r>
        <w:r>
          <w:rPr>
            <w:noProof/>
            <w:webHidden/>
          </w:rPr>
          <w:fldChar w:fldCharType="begin"/>
        </w:r>
        <w:r>
          <w:rPr>
            <w:noProof/>
            <w:webHidden/>
          </w:rPr>
          <w:instrText xml:space="preserve"> PAGEREF _Toc180056662 \h </w:instrText>
        </w:r>
        <w:r>
          <w:rPr>
            <w:noProof/>
            <w:webHidden/>
          </w:rPr>
        </w:r>
        <w:r>
          <w:rPr>
            <w:noProof/>
            <w:webHidden/>
          </w:rPr>
          <w:fldChar w:fldCharType="separate"/>
        </w:r>
        <w:r w:rsidR="0064440E">
          <w:rPr>
            <w:noProof/>
            <w:webHidden/>
          </w:rPr>
          <w:t>6</w:t>
        </w:r>
        <w:r>
          <w:rPr>
            <w:noProof/>
            <w:webHidden/>
          </w:rPr>
          <w:fldChar w:fldCharType="end"/>
        </w:r>
      </w:hyperlink>
    </w:p>
    <w:p w14:paraId="455F4DD9" w14:textId="28A8DEA1" w:rsidR="006702AA" w:rsidRDefault="006702AA">
      <w:pPr>
        <w:pStyle w:val="Kuvaotsikkoluettelo"/>
        <w:rPr>
          <w:rFonts w:asciiTheme="minorHAnsi" w:eastAsiaTheme="minorEastAsia" w:hAnsiTheme="minorHAnsi" w:cstheme="minorBidi"/>
          <w:noProof/>
          <w:color w:val="auto"/>
          <w:kern w:val="2"/>
          <w:lang w:eastAsia="fi-FI"/>
          <w14:ligatures w14:val="standardContextual"/>
        </w:rPr>
      </w:pPr>
      <w:hyperlink w:anchor="_Toc180056663" w:history="1">
        <w:r w:rsidRPr="004F0C3D">
          <w:rPr>
            <w:rStyle w:val="Hyperlinkki"/>
            <w:noProof/>
          </w:rPr>
          <w:t>Kuvio 7. WordPressin skriptat</w:t>
        </w:r>
        <w:r>
          <w:rPr>
            <w:noProof/>
            <w:webHidden/>
          </w:rPr>
          <w:tab/>
        </w:r>
        <w:r>
          <w:rPr>
            <w:noProof/>
            <w:webHidden/>
          </w:rPr>
          <w:fldChar w:fldCharType="begin"/>
        </w:r>
        <w:r>
          <w:rPr>
            <w:noProof/>
            <w:webHidden/>
          </w:rPr>
          <w:instrText xml:space="preserve"> PAGEREF _Toc180056663 \h </w:instrText>
        </w:r>
        <w:r>
          <w:rPr>
            <w:noProof/>
            <w:webHidden/>
          </w:rPr>
        </w:r>
        <w:r>
          <w:rPr>
            <w:noProof/>
            <w:webHidden/>
          </w:rPr>
          <w:fldChar w:fldCharType="separate"/>
        </w:r>
        <w:r w:rsidR="0064440E">
          <w:rPr>
            <w:noProof/>
            <w:webHidden/>
          </w:rPr>
          <w:t>7</w:t>
        </w:r>
        <w:r>
          <w:rPr>
            <w:noProof/>
            <w:webHidden/>
          </w:rPr>
          <w:fldChar w:fldCharType="end"/>
        </w:r>
      </w:hyperlink>
    </w:p>
    <w:p w14:paraId="743A477C" w14:textId="2C0CEBA0" w:rsidR="006702AA" w:rsidRDefault="006702AA">
      <w:pPr>
        <w:pStyle w:val="Kuvaotsikkoluettelo"/>
        <w:rPr>
          <w:rFonts w:asciiTheme="minorHAnsi" w:eastAsiaTheme="minorEastAsia" w:hAnsiTheme="minorHAnsi" w:cstheme="minorBidi"/>
          <w:noProof/>
          <w:color w:val="auto"/>
          <w:kern w:val="2"/>
          <w:lang w:eastAsia="fi-FI"/>
          <w14:ligatures w14:val="standardContextual"/>
        </w:rPr>
      </w:pPr>
      <w:hyperlink w:anchor="_Toc180056664" w:history="1">
        <w:r w:rsidRPr="004F0C3D">
          <w:rPr>
            <w:rStyle w:val="Hyperlinkki"/>
            <w:noProof/>
          </w:rPr>
          <w:t>Kuvio 8. Kalastelusivuston kävijät</w:t>
        </w:r>
        <w:r>
          <w:rPr>
            <w:noProof/>
            <w:webHidden/>
          </w:rPr>
          <w:tab/>
        </w:r>
        <w:r>
          <w:rPr>
            <w:noProof/>
            <w:webHidden/>
          </w:rPr>
          <w:fldChar w:fldCharType="begin"/>
        </w:r>
        <w:r>
          <w:rPr>
            <w:noProof/>
            <w:webHidden/>
          </w:rPr>
          <w:instrText xml:space="preserve"> PAGEREF _Toc180056664 \h </w:instrText>
        </w:r>
        <w:r>
          <w:rPr>
            <w:noProof/>
            <w:webHidden/>
          </w:rPr>
        </w:r>
        <w:r>
          <w:rPr>
            <w:noProof/>
            <w:webHidden/>
          </w:rPr>
          <w:fldChar w:fldCharType="separate"/>
        </w:r>
        <w:r w:rsidR="0064440E">
          <w:rPr>
            <w:noProof/>
            <w:webHidden/>
          </w:rPr>
          <w:t>7</w:t>
        </w:r>
        <w:r>
          <w:rPr>
            <w:noProof/>
            <w:webHidden/>
          </w:rPr>
          <w:fldChar w:fldCharType="end"/>
        </w:r>
      </w:hyperlink>
    </w:p>
    <w:p w14:paraId="7AD54F16" w14:textId="603525AE" w:rsidR="006702AA" w:rsidRDefault="006702AA">
      <w:pPr>
        <w:pStyle w:val="Kuvaotsikkoluettelo"/>
        <w:rPr>
          <w:rFonts w:asciiTheme="minorHAnsi" w:eastAsiaTheme="minorEastAsia" w:hAnsiTheme="minorHAnsi" w:cstheme="minorBidi"/>
          <w:noProof/>
          <w:color w:val="auto"/>
          <w:kern w:val="2"/>
          <w:lang w:eastAsia="fi-FI"/>
          <w14:ligatures w14:val="standardContextual"/>
        </w:rPr>
      </w:pPr>
      <w:hyperlink w:anchor="_Toc180056665" w:history="1">
        <w:r w:rsidRPr="004F0C3D">
          <w:rPr>
            <w:rStyle w:val="Hyperlinkki"/>
            <w:noProof/>
          </w:rPr>
          <w:t>Kuvio 9. Käyttäjän luonti SQL-injektiolla</w:t>
        </w:r>
        <w:r>
          <w:rPr>
            <w:noProof/>
            <w:webHidden/>
          </w:rPr>
          <w:tab/>
        </w:r>
        <w:r>
          <w:rPr>
            <w:noProof/>
            <w:webHidden/>
          </w:rPr>
          <w:fldChar w:fldCharType="begin"/>
        </w:r>
        <w:r>
          <w:rPr>
            <w:noProof/>
            <w:webHidden/>
          </w:rPr>
          <w:instrText xml:space="preserve"> PAGEREF _Toc180056665 \h </w:instrText>
        </w:r>
        <w:r>
          <w:rPr>
            <w:noProof/>
            <w:webHidden/>
          </w:rPr>
        </w:r>
        <w:r>
          <w:rPr>
            <w:noProof/>
            <w:webHidden/>
          </w:rPr>
          <w:fldChar w:fldCharType="separate"/>
        </w:r>
        <w:r w:rsidR="0064440E">
          <w:rPr>
            <w:noProof/>
            <w:webHidden/>
          </w:rPr>
          <w:t>8</w:t>
        </w:r>
        <w:r>
          <w:rPr>
            <w:noProof/>
            <w:webHidden/>
          </w:rPr>
          <w:fldChar w:fldCharType="end"/>
        </w:r>
      </w:hyperlink>
    </w:p>
    <w:p w14:paraId="644806AF" w14:textId="24EF7668" w:rsidR="006702AA" w:rsidRDefault="006702AA">
      <w:pPr>
        <w:pStyle w:val="Kuvaotsikkoluettelo"/>
        <w:rPr>
          <w:rFonts w:asciiTheme="minorHAnsi" w:eastAsiaTheme="minorEastAsia" w:hAnsiTheme="minorHAnsi" w:cstheme="minorBidi"/>
          <w:noProof/>
          <w:color w:val="auto"/>
          <w:kern w:val="2"/>
          <w:lang w:eastAsia="fi-FI"/>
          <w14:ligatures w14:val="standardContextual"/>
        </w:rPr>
      </w:pPr>
      <w:hyperlink w:anchor="_Toc180056666" w:history="1">
        <w:r w:rsidRPr="004F0C3D">
          <w:rPr>
            <w:rStyle w:val="Hyperlinkki"/>
            <w:noProof/>
          </w:rPr>
          <w:t>Kuvio 10. Hyökkääjän luoma käyttäjä WordPress hallintapaneelissa</w:t>
        </w:r>
        <w:r>
          <w:rPr>
            <w:noProof/>
            <w:webHidden/>
          </w:rPr>
          <w:tab/>
        </w:r>
        <w:r>
          <w:rPr>
            <w:noProof/>
            <w:webHidden/>
          </w:rPr>
          <w:fldChar w:fldCharType="begin"/>
        </w:r>
        <w:r>
          <w:rPr>
            <w:noProof/>
            <w:webHidden/>
          </w:rPr>
          <w:instrText xml:space="preserve"> PAGEREF _Toc180056666 \h </w:instrText>
        </w:r>
        <w:r>
          <w:rPr>
            <w:noProof/>
            <w:webHidden/>
          </w:rPr>
        </w:r>
        <w:r>
          <w:rPr>
            <w:noProof/>
            <w:webHidden/>
          </w:rPr>
          <w:fldChar w:fldCharType="separate"/>
        </w:r>
        <w:r w:rsidR="0064440E">
          <w:rPr>
            <w:noProof/>
            <w:webHidden/>
          </w:rPr>
          <w:t>8</w:t>
        </w:r>
        <w:r>
          <w:rPr>
            <w:noProof/>
            <w:webHidden/>
          </w:rPr>
          <w:fldChar w:fldCharType="end"/>
        </w:r>
      </w:hyperlink>
    </w:p>
    <w:p w14:paraId="3A3565FB" w14:textId="7FF52B5D" w:rsidR="006702AA" w:rsidRDefault="006702AA">
      <w:pPr>
        <w:pStyle w:val="Kuvaotsikkoluettelo"/>
        <w:rPr>
          <w:rFonts w:asciiTheme="minorHAnsi" w:eastAsiaTheme="minorEastAsia" w:hAnsiTheme="minorHAnsi" w:cstheme="minorBidi"/>
          <w:noProof/>
          <w:color w:val="auto"/>
          <w:kern w:val="2"/>
          <w:lang w:eastAsia="fi-FI"/>
          <w14:ligatures w14:val="standardContextual"/>
        </w:rPr>
      </w:pPr>
      <w:hyperlink w:anchor="_Toc180056667" w:history="1">
        <w:r w:rsidRPr="004F0C3D">
          <w:rPr>
            <w:rStyle w:val="Hyperlinkki"/>
            <w:noProof/>
          </w:rPr>
          <w:t>Kuvio 11. Tutkimuspolku</w:t>
        </w:r>
        <w:r>
          <w:rPr>
            <w:noProof/>
            <w:webHidden/>
          </w:rPr>
          <w:tab/>
        </w:r>
        <w:r>
          <w:rPr>
            <w:noProof/>
            <w:webHidden/>
          </w:rPr>
          <w:fldChar w:fldCharType="begin"/>
        </w:r>
        <w:r>
          <w:rPr>
            <w:noProof/>
            <w:webHidden/>
          </w:rPr>
          <w:instrText xml:space="preserve"> PAGEREF _Toc180056667 \h </w:instrText>
        </w:r>
        <w:r>
          <w:rPr>
            <w:noProof/>
            <w:webHidden/>
          </w:rPr>
        </w:r>
        <w:r>
          <w:rPr>
            <w:noProof/>
            <w:webHidden/>
          </w:rPr>
          <w:fldChar w:fldCharType="separate"/>
        </w:r>
        <w:r w:rsidR="0064440E">
          <w:rPr>
            <w:noProof/>
            <w:webHidden/>
          </w:rPr>
          <w:t>9</w:t>
        </w:r>
        <w:r>
          <w:rPr>
            <w:noProof/>
            <w:webHidden/>
          </w:rPr>
          <w:fldChar w:fldCharType="end"/>
        </w:r>
      </w:hyperlink>
    </w:p>
    <w:p w14:paraId="2D961212" w14:textId="7F26A380" w:rsidR="006702AA" w:rsidRDefault="006702AA">
      <w:pPr>
        <w:pStyle w:val="Kuvaotsikkoluettelo"/>
        <w:rPr>
          <w:rFonts w:asciiTheme="minorHAnsi" w:eastAsiaTheme="minorEastAsia" w:hAnsiTheme="minorHAnsi" w:cstheme="minorBidi"/>
          <w:noProof/>
          <w:color w:val="auto"/>
          <w:kern w:val="2"/>
          <w:lang w:eastAsia="fi-FI"/>
          <w14:ligatures w14:val="standardContextual"/>
        </w:rPr>
      </w:pPr>
      <w:hyperlink w:anchor="_Toc180056668" w:history="1">
        <w:r w:rsidRPr="004F0C3D">
          <w:rPr>
            <w:rStyle w:val="Hyperlinkki"/>
            <w:noProof/>
          </w:rPr>
          <w:t>Kuvio 12. Hyökkäyspolku</w:t>
        </w:r>
        <w:r>
          <w:rPr>
            <w:noProof/>
            <w:webHidden/>
          </w:rPr>
          <w:tab/>
        </w:r>
        <w:r>
          <w:rPr>
            <w:noProof/>
            <w:webHidden/>
          </w:rPr>
          <w:fldChar w:fldCharType="begin"/>
        </w:r>
        <w:r>
          <w:rPr>
            <w:noProof/>
            <w:webHidden/>
          </w:rPr>
          <w:instrText xml:space="preserve"> PAGEREF _Toc180056668 \h </w:instrText>
        </w:r>
        <w:r>
          <w:rPr>
            <w:noProof/>
            <w:webHidden/>
          </w:rPr>
        </w:r>
        <w:r>
          <w:rPr>
            <w:noProof/>
            <w:webHidden/>
          </w:rPr>
          <w:fldChar w:fldCharType="separate"/>
        </w:r>
        <w:r w:rsidR="0064440E">
          <w:rPr>
            <w:noProof/>
            <w:webHidden/>
          </w:rPr>
          <w:t>9</w:t>
        </w:r>
        <w:r>
          <w:rPr>
            <w:noProof/>
            <w:webHidden/>
          </w:rPr>
          <w:fldChar w:fldCharType="end"/>
        </w:r>
      </w:hyperlink>
    </w:p>
    <w:p w14:paraId="714005BE" w14:textId="3553BC66" w:rsidR="006702AA" w:rsidRDefault="006702AA">
      <w:pPr>
        <w:pStyle w:val="Kuvaotsikkoluettelo"/>
        <w:rPr>
          <w:rFonts w:asciiTheme="minorHAnsi" w:eastAsiaTheme="minorEastAsia" w:hAnsiTheme="minorHAnsi" w:cstheme="minorBidi"/>
          <w:noProof/>
          <w:color w:val="auto"/>
          <w:kern w:val="2"/>
          <w:lang w:eastAsia="fi-FI"/>
          <w14:ligatures w14:val="standardContextual"/>
        </w:rPr>
      </w:pPr>
      <w:hyperlink w:anchor="_Toc180056669" w:history="1">
        <w:r w:rsidRPr="004F0C3D">
          <w:rPr>
            <w:rStyle w:val="Hyperlinkki"/>
            <w:noProof/>
          </w:rPr>
          <w:t>Kuvio 13. Kirjautumislomakkeen heikkous</w:t>
        </w:r>
        <w:r>
          <w:rPr>
            <w:noProof/>
            <w:webHidden/>
          </w:rPr>
          <w:tab/>
        </w:r>
        <w:r>
          <w:rPr>
            <w:noProof/>
            <w:webHidden/>
          </w:rPr>
          <w:fldChar w:fldCharType="begin"/>
        </w:r>
        <w:r>
          <w:rPr>
            <w:noProof/>
            <w:webHidden/>
          </w:rPr>
          <w:instrText xml:space="preserve"> PAGEREF _Toc180056669 \h </w:instrText>
        </w:r>
        <w:r>
          <w:rPr>
            <w:noProof/>
            <w:webHidden/>
          </w:rPr>
        </w:r>
        <w:r>
          <w:rPr>
            <w:noProof/>
            <w:webHidden/>
          </w:rPr>
          <w:fldChar w:fldCharType="separate"/>
        </w:r>
        <w:r w:rsidR="0064440E">
          <w:rPr>
            <w:noProof/>
            <w:webHidden/>
          </w:rPr>
          <w:t>10</w:t>
        </w:r>
        <w:r>
          <w:rPr>
            <w:noProof/>
            <w:webHidden/>
          </w:rPr>
          <w:fldChar w:fldCharType="end"/>
        </w:r>
      </w:hyperlink>
    </w:p>
    <w:p w14:paraId="4029359F" w14:textId="1274A19B" w:rsidR="006702AA" w:rsidRDefault="006702AA">
      <w:pPr>
        <w:pStyle w:val="Kuvaotsikkoluettelo"/>
        <w:rPr>
          <w:rFonts w:asciiTheme="minorHAnsi" w:eastAsiaTheme="minorEastAsia" w:hAnsiTheme="minorHAnsi" w:cstheme="minorBidi"/>
          <w:noProof/>
          <w:color w:val="auto"/>
          <w:kern w:val="2"/>
          <w:lang w:eastAsia="fi-FI"/>
          <w14:ligatures w14:val="standardContextual"/>
        </w:rPr>
      </w:pPr>
      <w:hyperlink w:anchor="_Toc180056670" w:history="1">
        <w:r w:rsidRPr="004F0C3D">
          <w:rPr>
            <w:rStyle w:val="Hyperlinkki"/>
            <w:noProof/>
          </w:rPr>
          <w:t>Kuvio 14. Avoimet portit</w:t>
        </w:r>
        <w:r>
          <w:rPr>
            <w:noProof/>
            <w:webHidden/>
          </w:rPr>
          <w:tab/>
        </w:r>
        <w:r>
          <w:rPr>
            <w:noProof/>
            <w:webHidden/>
          </w:rPr>
          <w:fldChar w:fldCharType="begin"/>
        </w:r>
        <w:r>
          <w:rPr>
            <w:noProof/>
            <w:webHidden/>
          </w:rPr>
          <w:instrText xml:space="preserve"> PAGEREF _Toc180056670 \h </w:instrText>
        </w:r>
        <w:r>
          <w:rPr>
            <w:noProof/>
            <w:webHidden/>
          </w:rPr>
        </w:r>
        <w:r>
          <w:rPr>
            <w:noProof/>
            <w:webHidden/>
          </w:rPr>
          <w:fldChar w:fldCharType="separate"/>
        </w:r>
        <w:r w:rsidR="0064440E">
          <w:rPr>
            <w:noProof/>
            <w:webHidden/>
          </w:rPr>
          <w:t>11</w:t>
        </w:r>
        <w:r>
          <w:rPr>
            <w:noProof/>
            <w:webHidden/>
          </w:rPr>
          <w:fldChar w:fldCharType="end"/>
        </w:r>
      </w:hyperlink>
    </w:p>
    <w:p w14:paraId="07FAE84F" w14:textId="02D59E35" w:rsidR="006702AA" w:rsidRDefault="006702AA">
      <w:pPr>
        <w:pStyle w:val="Kuvaotsikkoluettelo"/>
        <w:rPr>
          <w:rFonts w:asciiTheme="minorHAnsi" w:eastAsiaTheme="minorEastAsia" w:hAnsiTheme="minorHAnsi" w:cstheme="minorBidi"/>
          <w:noProof/>
          <w:color w:val="auto"/>
          <w:kern w:val="2"/>
          <w:lang w:eastAsia="fi-FI"/>
          <w14:ligatures w14:val="standardContextual"/>
        </w:rPr>
      </w:pPr>
      <w:hyperlink w:anchor="_Toc180056671" w:history="1">
        <w:r w:rsidRPr="004F0C3D">
          <w:rPr>
            <w:rStyle w:val="Hyperlinkki"/>
            <w:noProof/>
          </w:rPr>
          <w:t>Kuvio 15. Lisätietoa avoimista porteista</w:t>
        </w:r>
        <w:r>
          <w:rPr>
            <w:noProof/>
            <w:webHidden/>
          </w:rPr>
          <w:tab/>
        </w:r>
        <w:r>
          <w:rPr>
            <w:noProof/>
            <w:webHidden/>
          </w:rPr>
          <w:fldChar w:fldCharType="begin"/>
        </w:r>
        <w:r>
          <w:rPr>
            <w:noProof/>
            <w:webHidden/>
          </w:rPr>
          <w:instrText xml:space="preserve"> PAGEREF _Toc180056671 \h </w:instrText>
        </w:r>
        <w:r>
          <w:rPr>
            <w:noProof/>
            <w:webHidden/>
          </w:rPr>
        </w:r>
        <w:r>
          <w:rPr>
            <w:noProof/>
            <w:webHidden/>
          </w:rPr>
          <w:fldChar w:fldCharType="separate"/>
        </w:r>
        <w:r w:rsidR="0064440E">
          <w:rPr>
            <w:noProof/>
            <w:webHidden/>
          </w:rPr>
          <w:t>12</w:t>
        </w:r>
        <w:r>
          <w:rPr>
            <w:noProof/>
            <w:webHidden/>
          </w:rPr>
          <w:fldChar w:fldCharType="end"/>
        </w:r>
      </w:hyperlink>
    </w:p>
    <w:p w14:paraId="3FAEE67B" w14:textId="50C7777B" w:rsidR="006702AA" w:rsidRDefault="006702AA">
      <w:pPr>
        <w:pStyle w:val="Kuvaotsikkoluettelo"/>
        <w:rPr>
          <w:rFonts w:asciiTheme="minorHAnsi" w:eastAsiaTheme="minorEastAsia" w:hAnsiTheme="minorHAnsi" w:cstheme="minorBidi"/>
          <w:noProof/>
          <w:color w:val="auto"/>
          <w:kern w:val="2"/>
          <w:lang w:eastAsia="fi-FI"/>
          <w14:ligatures w14:val="standardContextual"/>
        </w:rPr>
      </w:pPr>
      <w:hyperlink w:anchor="_Toc180056672" w:history="1">
        <w:r w:rsidRPr="004F0C3D">
          <w:rPr>
            <w:rStyle w:val="Hyperlinkki"/>
            <w:noProof/>
          </w:rPr>
          <w:t>Kuvio 16. Nmapin löytämät haavoittuvuudet</w:t>
        </w:r>
        <w:r>
          <w:rPr>
            <w:noProof/>
            <w:webHidden/>
          </w:rPr>
          <w:tab/>
        </w:r>
        <w:r>
          <w:rPr>
            <w:noProof/>
            <w:webHidden/>
          </w:rPr>
          <w:fldChar w:fldCharType="begin"/>
        </w:r>
        <w:r>
          <w:rPr>
            <w:noProof/>
            <w:webHidden/>
          </w:rPr>
          <w:instrText xml:space="preserve"> PAGEREF _Toc180056672 \h </w:instrText>
        </w:r>
        <w:r>
          <w:rPr>
            <w:noProof/>
            <w:webHidden/>
          </w:rPr>
        </w:r>
        <w:r>
          <w:rPr>
            <w:noProof/>
            <w:webHidden/>
          </w:rPr>
          <w:fldChar w:fldCharType="separate"/>
        </w:r>
        <w:r w:rsidR="0064440E">
          <w:rPr>
            <w:noProof/>
            <w:webHidden/>
          </w:rPr>
          <w:t>12</w:t>
        </w:r>
        <w:r>
          <w:rPr>
            <w:noProof/>
            <w:webHidden/>
          </w:rPr>
          <w:fldChar w:fldCharType="end"/>
        </w:r>
      </w:hyperlink>
    </w:p>
    <w:p w14:paraId="33CCD6F9" w14:textId="14F5A2B7" w:rsidR="006702AA" w:rsidRDefault="006702AA">
      <w:pPr>
        <w:pStyle w:val="Kuvaotsikkoluettelo"/>
        <w:rPr>
          <w:rFonts w:asciiTheme="minorHAnsi" w:eastAsiaTheme="minorEastAsia" w:hAnsiTheme="minorHAnsi" w:cstheme="minorBidi"/>
          <w:noProof/>
          <w:color w:val="auto"/>
          <w:kern w:val="2"/>
          <w:lang w:eastAsia="fi-FI"/>
          <w14:ligatures w14:val="standardContextual"/>
        </w:rPr>
      </w:pPr>
      <w:hyperlink w:anchor="_Toc180056673" w:history="1">
        <w:r w:rsidRPr="004F0C3D">
          <w:rPr>
            <w:rStyle w:val="Hyperlinkki"/>
            <w:noProof/>
          </w:rPr>
          <w:t>Kuvio 17. Portin 80 skannaus</w:t>
        </w:r>
        <w:r>
          <w:rPr>
            <w:noProof/>
            <w:webHidden/>
          </w:rPr>
          <w:tab/>
        </w:r>
        <w:r>
          <w:rPr>
            <w:noProof/>
            <w:webHidden/>
          </w:rPr>
          <w:fldChar w:fldCharType="begin"/>
        </w:r>
        <w:r>
          <w:rPr>
            <w:noProof/>
            <w:webHidden/>
          </w:rPr>
          <w:instrText xml:space="preserve"> PAGEREF _Toc180056673 \h </w:instrText>
        </w:r>
        <w:r>
          <w:rPr>
            <w:noProof/>
            <w:webHidden/>
          </w:rPr>
        </w:r>
        <w:r>
          <w:rPr>
            <w:noProof/>
            <w:webHidden/>
          </w:rPr>
          <w:fldChar w:fldCharType="separate"/>
        </w:r>
        <w:r w:rsidR="0064440E">
          <w:rPr>
            <w:noProof/>
            <w:webHidden/>
          </w:rPr>
          <w:t>13</w:t>
        </w:r>
        <w:r>
          <w:rPr>
            <w:noProof/>
            <w:webHidden/>
          </w:rPr>
          <w:fldChar w:fldCharType="end"/>
        </w:r>
      </w:hyperlink>
    </w:p>
    <w:p w14:paraId="545FE393" w14:textId="180606FD" w:rsidR="006702AA" w:rsidRDefault="006702AA">
      <w:pPr>
        <w:pStyle w:val="Kuvaotsikkoluettelo"/>
        <w:rPr>
          <w:rFonts w:asciiTheme="minorHAnsi" w:eastAsiaTheme="minorEastAsia" w:hAnsiTheme="minorHAnsi" w:cstheme="minorBidi"/>
          <w:noProof/>
          <w:color w:val="auto"/>
          <w:kern w:val="2"/>
          <w:lang w:eastAsia="fi-FI"/>
          <w14:ligatures w14:val="standardContextual"/>
        </w:rPr>
      </w:pPr>
      <w:hyperlink w:anchor="_Toc180056674" w:history="1">
        <w:r w:rsidRPr="004F0C3D">
          <w:rPr>
            <w:rStyle w:val="Hyperlinkki"/>
            <w:noProof/>
          </w:rPr>
          <w:t>Kuvio 18. Portin 443 skannaus</w:t>
        </w:r>
        <w:r>
          <w:rPr>
            <w:noProof/>
            <w:webHidden/>
          </w:rPr>
          <w:tab/>
        </w:r>
        <w:r>
          <w:rPr>
            <w:noProof/>
            <w:webHidden/>
          </w:rPr>
          <w:fldChar w:fldCharType="begin"/>
        </w:r>
        <w:r>
          <w:rPr>
            <w:noProof/>
            <w:webHidden/>
          </w:rPr>
          <w:instrText xml:space="preserve"> PAGEREF _Toc180056674 \h </w:instrText>
        </w:r>
        <w:r>
          <w:rPr>
            <w:noProof/>
            <w:webHidden/>
          </w:rPr>
        </w:r>
        <w:r>
          <w:rPr>
            <w:noProof/>
            <w:webHidden/>
          </w:rPr>
          <w:fldChar w:fldCharType="separate"/>
        </w:r>
        <w:r w:rsidR="0064440E">
          <w:rPr>
            <w:noProof/>
            <w:webHidden/>
          </w:rPr>
          <w:t>13</w:t>
        </w:r>
        <w:r>
          <w:rPr>
            <w:noProof/>
            <w:webHidden/>
          </w:rPr>
          <w:fldChar w:fldCharType="end"/>
        </w:r>
      </w:hyperlink>
    </w:p>
    <w:p w14:paraId="7DAA656D" w14:textId="4D1CF6C9" w:rsidR="006702AA" w:rsidRDefault="006702AA">
      <w:pPr>
        <w:pStyle w:val="Kuvaotsikkoluettelo"/>
        <w:rPr>
          <w:rFonts w:asciiTheme="minorHAnsi" w:eastAsiaTheme="minorEastAsia" w:hAnsiTheme="minorHAnsi" w:cstheme="minorBidi"/>
          <w:noProof/>
          <w:color w:val="auto"/>
          <w:kern w:val="2"/>
          <w:lang w:eastAsia="fi-FI"/>
          <w14:ligatures w14:val="standardContextual"/>
        </w:rPr>
      </w:pPr>
      <w:hyperlink w:anchor="_Toc180056675" w:history="1">
        <w:r w:rsidRPr="004F0C3D">
          <w:rPr>
            <w:rStyle w:val="Hyperlinkki"/>
            <w:noProof/>
          </w:rPr>
          <w:t>Kuvio 19. MariaDB versio</w:t>
        </w:r>
        <w:r>
          <w:rPr>
            <w:noProof/>
            <w:webHidden/>
          </w:rPr>
          <w:tab/>
        </w:r>
        <w:r>
          <w:rPr>
            <w:noProof/>
            <w:webHidden/>
          </w:rPr>
          <w:fldChar w:fldCharType="begin"/>
        </w:r>
        <w:r>
          <w:rPr>
            <w:noProof/>
            <w:webHidden/>
          </w:rPr>
          <w:instrText xml:space="preserve"> PAGEREF _Toc180056675 \h </w:instrText>
        </w:r>
        <w:r>
          <w:rPr>
            <w:noProof/>
            <w:webHidden/>
          </w:rPr>
        </w:r>
        <w:r>
          <w:rPr>
            <w:noProof/>
            <w:webHidden/>
          </w:rPr>
          <w:fldChar w:fldCharType="separate"/>
        </w:r>
        <w:r w:rsidR="0064440E">
          <w:rPr>
            <w:noProof/>
            <w:webHidden/>
          </w:rPr>
          <w:t>15</w:t>
        </w:r>
        <w:r>
          <w:rPr>
            <w:noProof/>
            <w:webHidden/>
          </w:rPr>
          <w:fldChar w:fldCharType="end"/>
        </w:r>
      </w:hyperlink>
    </w:p>
    <w:p w14:paraId="487DE890" w14:textId="77777777" w:rsidR="0022055A" w:rsidRPr="00CD2D68" w:rsidRDefault="00CA77C5" w:rsidP="0022055A">
      <w:pPr>
        <w:pStyle w:val="Sisllysluettelootsikko"/>
      </w:pPr>
      <w:r>
        <w:lastRenderedPageBreak/>
        <w:fldChar w:fldCharType="end"/>
      </w:r>
      <w:bookmarkStart w:id="0" w:name="_Toc179828654"/>
    </w:p>
    <w:p w14:paraId="72EC8C80" w14:textId="62B98F16" w:rsidR="003E0724" w:rsidRPr="00C01873" w:rsidRDefault="0071788B" w:rsidP="00E868F1">
      <w:pPr>
        <w:pStyle w:val="Otsikko1"/>
        <w:rPr>
          <w:lang w:val="fi-FI"/>
        </w:rPr>
      </w:pPr>
      <w:bookmarkStart w:id="1" w:name="_Toc428542252"/>
      <w:bookmarkStart w:id="2" w:name="_Toc428799791"/>
      <w:bookmarkStart w:id="3" w:name="_Toc430675189"/>
      <w:bookmarkStart w:id="4" w:name="_Toc430767989"/>
      <w:bookmarkStart w:id="5" w:name="_Toc527546201"/>
      <w:bookmarkStart w:id="6" w:name="_Toc17205362"/>
      <w:bookmarkStart w:id="7" w:name="_Toc52971244"/>
      <w:bookmarkStart w:id="8" w:name="_Toc52971603"/>
      <w:bookmarkStart w:id="9" w:name="_Toc58338869"/>
      <w:bookmarkStart w:id="10" w:name="_Toc63413616"/>
      <w:r w:rsidRPr="00CD2D68">
        <w:t>Johdanto</w:t>
      </w:r>
      <w:bookmarkEnd w:id="0"/>
      <w:bookmarkEnd w:id="1"/>
      <w:bookmarkEnd w:id="2"/>
      <w:bookmarkEnd w:id="3"/>
      <w:bookmarkEnd w:id="4"/>
      <w:bookmarkEnd w:id="5"/>
      <w:bookmarkEnd w:id="6"/>
      <w:bookmarkEnd w:id="7"/>
      <w:bookmarkEnd w:id="8"/>
      <w:bookmarkEnd w:id="9"/>
      <w:bookmarkEnd w:id="10"/>
    </w:p>
    <w:p w14:paraId="09BC8FF2" w14:textId="5D18D6B0" w:rsidR="00F20F52" w:rsidRDefault="00F20F52" w:rsidP="00F20F52">
      <w:pPr>
        <w:rPr>
          <w:b/>
          <w:lang w:eastAsia="fi-FI"/>
        </w:rPr>
      </w:pPr>
      <w:r w:rsidRPr="00F20F52">
        <w:rPr>
          <w:lang w:eastAsia="fi-FI"/>
        </w:rPr>
        <w:t>Kyberhyökkäyksen analysointi on oleellinen vaihe tilanteen vakavuuden ymmärtämiseksi sekä haavoittuvuuksien tunnistamiseksi ja korjaamiseksi. Kyberrikolliset käyttävät usein monivaiheisia hyökkäyksiä, joissa hyödynnetään teknologisia heikkouksia tai ihmisten alttiutta erehtyä sosiaalisen manipuloinnin kautta. Kalasteluhyökkäyksessä käyttäjille lähetetään viestejä</w:t>
      </w:r>
      <w:r w:rsidR="007F5B80">
        <w:rPr>
          <w:lang w:eastAsia="fi-FI"/>
        </w:rPr>
        <w:t>, joiden on tarkoitus näyttää aido</w:t>
      </w:r>
      <w:r w:rsidR="005E165C">
        <w:rPr>
          <w:lang w:eastAsia="fi-FI"/>
        </w:rPr>
        <w:t>i</w:t>
      </w:r>
      <w:r w:rsidR="007F5B80">
        <w:rPr>
          <w:lang w:eastAsia="fi-FI"/>
        </w:rPr>
        <w:t xml:space="preserve">lta, organisaation </w:t>
      </w:r>
      <w:r w:rsidR="005E165C">
        <w:rPr>
          <w:lang w:eastAsia="fi-FI"/>
        </w:rPr>
        <w:t>lähettämiltä viesteiltä</w:t>
      </w:r>
      <w:r w:rsidR="000858B9">
        <w:rPr>
          <w:lang w:eastAsia="fi-FI"/>
        </w:rPr>
        <w:t>. Niillä</w:t>
      </w:r>
      <w:r w:rsidRPr="00F20F52">
        <w:rPr>
          <w:lang w:eastAsia="fi-FI"/>
        </w:rPr>
        <w:t xml:space="preserve"> pyritään huijaamaan käyttäjiä paljastamaan henkilökohtaisia tietojaan. Tällaiset hyökkäykset voivat johtaa laajoihin tietovuotoihin ja aiheuttaa merkittävää vahinkoa yrityksen maineelle ja toiminnalle.</w:t>
      </w:r>
    </w:p>
    <w:p w14:paraId="29391C65" w14:textId="53A814C1" w:rsidR="00F20F52" w:rsidRPr="00F20F52" w:rsidRDefault="00F20F52" w:rsidP="00F20F52">
      <w:pPr>
        <w:rPr>
          <w:lang w:eastAsia="fi-FI"/>
        </w:rPr>
      </w:pPr>
      <w:r w:rsidRPr="782A60B2">
        <w:rPr>
          <w:lang w:eastAsia="fi-FI"/>
        </w:rPr>
        <w:t xml:space="preserve">Tutkimuksen tavoitteena on analysoida tapahtunut </w:t>
      </w:r>
      <w:r w:rsidR="000858B9">
        <w:rPr>
          <w:lang w:eastAsia="fi-FI"/>
        </w:rPr>
        <w:t xml:space="preserve">kuvitteelliseen </w:t>
      </w:r>
      <w:proofErr w:type="spellStart"/>
      <w:r w:rsidR="000858B9">
        <w:rPr>
          <w:lang w:eastAsia="fi-FI"/>
        </w:rPr>
        <w:t>Kybereo</w:t>
      </w:r>
      <w:proofErr w:type="spellEnd"/>
      <w:r w:rsidR="000858B9">
        <w:rPr>
          <w:lang w:eastAsia="fi-FI"/>
        </w:rPr>
        <w:t xml:space="preserve">-yliopistoon kohdistunut </w:t>
      </w:r>
      <w:r w:rsidRPr="782A60B2">
        <w:rPr>
          <w:lang w:eastAsia="fi-FI"/>
        </w:rPr>
        <w:t>kalasteluhyökkäys, kartoittaa käytetyt tekniikat ja</w:t>
      </w:r>
      <w:r w:rsidR="0099360C" w:rsidRPr="782A60B2">
        <w:rPr>
          <w:lang w:eastAsia="fi-FI"/>
        </w:rPr>
        <w:t xml:space="preserve"> hyökkäyksen kulku sekä</w:t>
      </w:r>
      <w:r w:rsidRPr="782A60B2">
        <w:rPr>
          <w:lang w:eastAsia="fi-FI"/>
        </w:rPr>
        <w:t xml:space="preserve"> paljastuneet </w:t>
      </w:r>
      <w:r w:rsidR="009219B4" w:rsidRPr="782A60B2">
        <w:rPr>
          <w:lang w:eastAsia="fi-FI"/>
        </w:rPr>
        <w:t>h</w:t>
      </w:r>
      <w:r w:rsidR="4E5601A1" w:rsidRPr="782A60B2">
        <w:rPr>
          <w:lang w:eastAsia="fi-FI"/>
        </w:rPr>
        <w:t>e</w:t>
      </w:r>
      <w:r w:rsidR="009219B4" w:rsidRPr="782A60B2">
        <w:rPr>
          <w:lang w:eastAsia="fi-FI"/>
        </w:rPr>
        <w:t>ikkoudet</w:t>
      </w:r>
      <w:r w:rsidR="0099360C" w:rsidRPr="782A60B2">
        <w:rPr>
          <w:lang w:eastAsia="fi-FI"/>
        </w:rPr>
        <w:t>.</w:t>
      </w:r>
    </w:p>
    <w:p w14:paraId="779A9AA2" w14:textId="6E1C82E0" w:rsidR="00257781" w:rsidRPr="0027285B" w:rsidRDefault="0027285B" w:rsidP="0027285B">
      <w:pPr>
        <w:pStyle w:val="Otsikko1"/>
        <w:rPr>
          <w:lang w:val="fi-FI"/>
        </w:rPr>
      </w:pPr>
      <w:bookmarkStart w:id="11" w:name="_Toc179828655"/>
      <w:r>
        <w:rPr>
          <w:lang w:val="fi-FI"/>
        </w:rPr>
        <w:t>Tunnistaminen ja tutkiminen</w:t>
      </w:r>
      <w:bookmarkEnd w:id="11"/>
    </w:p>
    <w:p w14:paraId="4FEEEFC0" w14:textId="77777777" w:rsidR="0086094C" w:rsidRDefault="008F37F9" w:rsidP="0086094C">
      <w:pPr>
        <w:keepNext/>
      </w:pPr>
      <w:r w:rsidRPr="008F37F9">
        <w:rPr>
          <w:noProof/>
        </w:rPr>
        <w:drawing>
          <wp:inline distT="0" distB="0" distL="0" distR="0" wp14:anchorId="352A0C0F" wp14:editId="1193C0CE">
            <wp:extent cx="4440327" cy="2188992"/>
            <wp:effectExtent l="0" t="0" r="0" b="1905"/>
            <wp:docPr id="289709781" name="Kuva 1" descr="Kuva, joka sisältää kohteen teksti, elektroniikka,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09781" name="Kuva 1" descr="Kuva, joka sisältää kohteen teksti, elektroniikka, kuvakaappaus, ohjelmisto&#10;&#10;Kuvaus luotu automaattisesti"/>
                    <pic:cNvPicPr/>
                  </pic:nvPicPr>
                  <pic:blipFill>
                    <a:blip r:embed="rId13"/>
                    <a:stretch>
                      <a:fillRect/>
                    </a:stretch>
                  </pic:blipFill>
                  <pic:spPr>
                    <a:xfrm>
                      <a:off x="0" y="0"/>
                      <a:ext cx="4448332" cy="2192938"/>
                    </a:xfrm>
                    <a:prstGeom prst="rect">
                      <a:avLst/>
                    </a:prstGeom>
                  </pic:spPr>
                </pic:pic>
              </a:graphicData>
            </a:graphic>
          </wp:inline>
        </w:drawing>
      </w:r>
    </w:p>
    <w:p w14:paraId="63EADDA2" w14:textId="626D79BB" w:rsidR="008F37F9" w:rsidRPr="008F37F9" w:rsidRDefault="0086094C" w:rsidP="0086094C">
      <w:pPr>
        <w:pStyle w:val="Kuvaotsikko"/>
      </w:pPr>
      <w:bookmarkStart w:id="12" w:name="_Toc180056657"/>
      <w:r>
        <w:t xml:space="preserve">Kuvio </w:t>
      </w:r>
      <w:r>
        <w:fldChar w:fldCharType="begin"/>
      </w:r>
      <w:r>
        <w:instrText xml:space="preserve"> SEQ Kuvio \* ARABIC </w:instrText>
      </w:r>
      <w:r>
        <w:fldChar w:fldCharType="separate"/>
      </w:r>
      <w:r w:rsidR="0064440E">
        <w:t>1</w:t>
      </w:r>
      <w:r>
        <w:fldChar w:fldCharType="end"/>
      </w:r>
      <w:r>
        <w:t>. Tietojenkalastelusähköposti</w:t>
      </w:r>
      <w:bookmarkEnd w:id="12"/>
    </w:p>
    <w:p w14:paraId="394B0D5B" w14:textId="1C316333" w:rsidR="00A1155B" w:rsidRDefault="00257781" w:rsidP="00A1155B">
      <w:r>
        <w:lastRenderedPageBreak/>
        <w:t>Ensimmäisenä tehtävänä o</w:t>
      </w:r>
      <w:r w:rsidR="00215A1A">
        <w:t>li</w:t>
      </w:r>
      <w:r>
        <w:t xml:space="preserve"> tunnistaa </w:t>
      </w:r>
      <w:r w:rsidR="0086094C">
        <w:t xml:space="preserve">kuvion 1 </w:t>
      </w:r>
      <w:r>
        <w:t>viestistä merkit</w:t>
      </w:r>
      <w:r w:rsidR="698AD0AD">
        <w:t>,</w:t>
      </w:r>
      <w:r>
        <w:t xml:space="preserve"> jotka viittaavat tietojenkalastelu</w:t>
      </w:r>
      <w:r w:rsidR="00A33EC9">
        <w:t>viestiin.</w:t>
      </w:r>
      <w:r w:rsidR="008F37F9">
        <w:t xml:space="preserve"> </w:t>
      </w:r>
      <w:r w:rsidR="000E4BCB">
        <w:t>Kuvio</w:t>
      </w:r>
      <w:r w:rsidR="0086094C">
        <w:t>ssa 2</w:t>
      </w:r>
      <w:r w:rsidR="000E4BCB">
        <w:t xml:space="preserve"> on ympyröitynä selkeitä </w:t>
      </w:r>
      <w:r w:rsidR="00E93553">
        <w:t>hälytysmerkkejä</w:t>
      </w:r>
      <w:r w:rsidR="0027285B">
        <w:t xml:space="preserve"> viestistä</w:t>
      </w:r>
      <w:r w:rsidR="00E93553">
        <w:t>.</w:t>
      </w:r>
      <w:r w:rsidR="00210953">
        <w:t xml:space="preserve"> </w:t>
      </w:r>
      <w:r w:rsidR="00E93553">
        <w:t>L</w:t>
      </w:r>
      <w:r w:rsidR="00AB77DF">
        <w:t>ähet</w:t>
      </w:r>
      <w:r w:rsidR="219C2172">
        <w:t>t</w:t>
      </w:r>
      <w:r w:rsidR="00AB77DF">
        <w:t>äjän s</w:t>
      </w:r>
      <w:r w:rsidR="00E93553">
        <w:t>ähkö</w:t>
      </w:r>
      <w:r w:rsidR="00AB77DF">
        <w:t xml:space="preserve">postiosoite on </w:t>
      </w:r>
      <w:hyperlink r:id="rId14">
        <w:r w:rsidR="008779BB" w:rsidRPr="49E2266D">
          <w:rPr>
            <w:rStyle w:val="Hyperlinkki"/>
          </w:rPr>
          <w:t>ict@kybeneo.ch</w:t>
        </w:r>
      </w:hyperlink>
      <w:r w:rsidR="00AB77DF">
        <w:t>,</w:t>
      </w:r>
      <w:r w:rsidR="00EF59BD">
        <w:t xml:space="preserve"> ja </w:t>
      </w:r>
      <w:r w:rsidR="00AB77DF">
        <w:t>viestin lopussa</w:t>
      </w:r>
      <w:r w:rsidR="00EF59BD">
        <w:t xml:space="preserve"> allekirjoituksena on</w:t>
      </w:r>
      <w:r w:rsidR="00AB77DF">
        <w:t xml:space="preserve"> </w:t>
      </w:r>
      <w:r w:rsidR="0005608B">
        <w:t xml:space="preserve">”Best </w:t>
      </w:r>
      <w:proofErr w:type="spellStart"/>
      <w:r w:rsidR="0005608B">
        <w:t>regards</w:t>
      </w:r>
      <w:proofErr w:type="spellEnd"/>
      <w:r w:rsidR="0005608B">
        <w:t xml:space="preserve">, </w:t>
      </w:r>
      <w:proofErr w:type="spellStart"/>
      <w:r w:rsidR="0005608B">
        <w:t>Kyberoo</w:t>
      </w:r>
      <w:proofErr w:type="spellEnd"/>
      <w:r w:rsidR="0005608B">
        <w:t xml:space="preserve"> ICT”</w:t>
      </w:r>
      <w:r w:rsidR="008779BB">
        <w:t xml:space="preserve">. </w:t>
      </w:r>
      <w:r w:rsidR="004B2148">
        <w:t xml:space="preserve">Molemmissa kohdissa </w:t>
      </w:r>
      <w:proofErr w:type="spellStart"/>
      <w:r w:rsidR="004B2148">
        <w:t>Kybereo</w:t>
      </w:r>
      <w:proofErr w:type="spellEnd"/>
      <w:r w:rsidR="00EF59BD">
        <w:t xml:space="preserve"> on </w:t>
      </w:r>
      <w:r w:rsidR="00BF3FB3">
        <w:t>kirjoitettu</w:t>
      </w:r>
      <w:r w:rsidR="0027285B">
        <w:t xml:space="preserve"> </w:t>
      </w:r>
      <w:r w:rsidR="00BF3FB3">
        <w:t>väärin ja kummallakin kerralla eri tavalla.</w:t>
      </w:r>
    </w:p>
    <w:p w14:paraId="343C30C9" w14:textId="40AE01CA" w:rsidR="3F296BEF" w:rsidRDefault="72EDF05E">
      <w:r>
        <w:t xml:space="preserve">Viestissä oleva informaatio </w:t>
      </w:r>
      <w:r w:rsidR="00584518">
        <w:t>on</w:t>
      </w:r>
      <w:r>
        <w:t xml:space="preserve"> </w:t>
      </w:r>
      <w:r w:rsidR="009874B5">
        <w:t>suppeaa ja lyhytsanaista</w:t>
      </w:r>
      <w:r w:rsidR="00584518">
        <w:t>, eikä</w:t>
      </w:r>
      <w:r>
        <w:t xml:space="preserve"> sen tarkoitusta ei ole selitetty tarkemmin</w:t>
      </w:r>
      <w:r w:rsidR="00584518">
        <w:t>.</w:t>
      </w:r>
      <w:r>
        <w:t xml:space="preserve"> </w:t>
      </w:r>
      <w:r w:rsidR="00584518">
        <w:t>Tämä</w:t>
      </w:r>
      <w:r>
        <w:t xml:space="preserve"> johtaa epäilyyn, jos henkilöstö saa viestejä usein ICT tuelta, voisi hän huomata eron kirjoituksessa. Tärkeää infoa ja klikkaa linkkiä on viestin sanoma, joka luo vähän kiireellisyyden tuntua, mutta ei liian aggressiivisesti. Epähuomiossa ja/tai kiireessä viestin avaaja saattaa klikata linkkiä, jos hän ei tiedosta sen tietoturvauhkaa.</w:t>
      </w:r>
      <w:r w:rsidR="4CE18198">
        <w:t xml:space="preserve"> </w:t>
      </w:r>
      <w:r>
        <w:t xml:space="preserve">Viestin loppuosa on epäilyttävän </w:t>
      </w:r>
      <w:r w:rsidR="17DEB1F8">
        <w:t>lyhyt</w:t>
      </w:r>
      <w:r>
        <w:t>, vain organisaation nimi ja sen jälkeen ICT</w:t>
      </w:r>
      <w:r w:rsidR="004E2C8C">
        <w:t>.</w:t>
      </w:r>
      <w:r>
        <w:t xml:space="preserve"> </w:t>
      </w:r>
      <w:r w:rsidR="004E2C8C">
        <w:t xml:space="preserve">Jos viesti tulisi aidolta </w:t>
      </w:r>
      <w:proofErr w:type="spellStart"/>
      <w:r w:rsidR="004E2C8C">
        <w:t>Kybereon</w:t>
      </w:r>
      <w:proofErr w:type="spellEnd"/>
      <w:r w:rsidR="004E2C8C">
        <w:t xml:space="preserve"> ICT-tiimiltä, </w:t>
      </w:r>
      <w:r>
        <w:t>voisi kuvitella kirjoittajan laittavan oman nimensä ja muuta lisäinfoa viestin loppuun esim. puhelinnumeron tai "Ystävällisin terveisin!"</w:t>
      </w:r>
      <w:r w:rsidR="006C2833">
        <w:t>.</w:t>
      </w:r>
      <w:r>
        <w:t xml:space="preserve"> Lähettäjän tiedot on kuitenkin aina oltava selkeästi näkyvissä, jotta sähköpostiin voi mitenkään luottaa.</w:t>
      </w:r>
    </w:p>
    <w:p w14:paraId="7E8DA16F" w14:textId="77777777" w:rsidR="0086094C" w:rsidRDefault="00E56531" w:rsidP="0086094C">
      <w:pPr>
        <w:keepNext/>
      </w:pPr>
      <w:r>
        <w:rPr>
          <w:noProof/>
        </w:rPr>
        <w:drawing>
          <wp:inline distT="0" distB="0" distL="0" distR="0" wp14:anchorId="7ABE06D8" wp14:editId="0E3A5DE3">
            <wp:extent cx="3767328" cy="1787898"/>
            <wp:effectExtent l="0" t="0" r="5080" b="3175"/>
            <wp:docPr id="984993308" name="Kuva 1" descr="Kuva, joka sisältää kohteen teksti, kuvakaappaus, Verkkosivusto,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pic:nvPicPr>
                  <pic:blipFill>
                    <a:blip r:embed="rId15">
                      <a:extLst>
                        <a:ext uri="{28A0092B-C50C-407E-A947-70E740481C1C}">
                          <a14:useLocalDpi xmlns:a14="http://schemas.microsoft.com/office/drawing/2010/main" val="0"/>
                        </a:ext>
                      </a:extLst>
                    </a:blip>
                    <a:stretch>
                      <a:fillRect/>
                    </a:stretch>
                  </pic:blipFill>
                  <pic:spPr>
                    <a:xfrm>
                      <a:off x="0" y="0"/>
                      <a:ext cx="3767328" cy="1787898"/>
                    </a:xfrm>
                    <a:prstGeom prst="rect">
                      <a:avLst/>
                    </a:prstGeom>
                  </pic:spPr>
                </pic:pic>
              </a:graphicData>
            </a:graphic>
          </wp:inline>
        </w:drawing>
      </w:r>
    </w:p>
    <w:p w14:paraId="79AE9440" w14:textId="14DAA5B8" w:rsidR="3E6181CF" w:rsidRDefault="0086094C" w:rsidP="0086094C">
      <w:pPr>
        <w:pStyle w:val="Kuvaotsikko"/>
      </w:pPr>
      <w:bookmarkStart w:id="13" w:name="_Toc180056658"/>
      <w:r>
        <w:t xml:space="preserve">Kuvio </w:t>
      </w:r>
      <w:r>
        <w:fldChar w:fldCharType="begin"/>
      </w:r>
      <w:r>
        <w:instrText xml:space="preserve"> SEQ Kuvio \* ARABIC </w:instrText>
      </w:r>
      <w:r>
        <w:fldChar w:fldCharType="separate"/>
      </w:r>
      <w:r w:rsidR="0064440E">
        <w:t>2</w:t>
      </w:r>
      <w:r>
        <w:fldChar w:fldCharType="end"/>
      </w:r>
      <w:r>
        <w:t>. Viestin hälytysmerkit</w:t>
      </w:r>
      <w:bookmarkEnd w:id="13"/>
    </w:p>
    <w:p w14:paraId="5845B52E" w14:textId="0DEBA1C1" w:rsidR="00D51AEC" w:rsidRDefault="00C84211" w:rsidP="0086094C">
      <w:r>
        <w:t>Hakkeri</w:t>
      </w:r>
      <w:r w:rsidR="26237F69">
        <w:t xml:space="preserve"> löysi </w:t>
      </w:r>
      <w:proofErr w:type="spellStart"/>
      <w:r w:rsidR="26237F69">
        <w:t>Kybereon</w:t>
      </w:r>
      <w:proofErr w:type="spellEnd"/>
      <w:r w:rsidR="26237F69">
        <w:t xml:space="preserve"> työntekijöiden sähköposti</w:t>
      </w:r>
      <w:r w:rsidR="00BF3FB3">
        <w:t xml:space="preserve">osoitteet </w:t>
      </w:r>
      <w:r>
        <w:t>osoitteesta</w:t>
      </w:r>
      <w:r w:rsidR="26237F69">
        <w:t xml:space="preserve"> https://www.kybereo.ch/remote-entry-exams/</w:t>
      </w:r>
      <w:r w:rsidR="00BF3FB3">
        <w:t>.</w:t>
      </w:r>
      <w:r w:rsidR="26237F69">
        <w:t xml:space="preserve"> </w:t>
      </w:r>
      <w:r w:rsidR="0086094C">
        <w:t>O</w:t>
      </w:r>
      <w:r w:rsidR="26237F69">
        <w:t xml:space="preserve">soitteen muoto on </w:t>
      </w:r>
      <w:r w:rsidR="00A34FB4">
        <w:t xml:space="preserve">työntekijän </w:t>
      </w:r>
      <w:r w:rsidR="26237F69">
        <w:t>etunimen</w:t>
      </w:r>
      <w:r>
        <w:t xml:space="preserve"> ensimmäinen</w:t>
      </w:r>
      <w:r w:rsidR="26237F69">
        <w:t xml:space="preserve"> kirjain ja </w:t>
      </w:r>
      <w:r w:rsidR="00A34FB4">
        <w:t>sukunimi</w:t>
      </w:r>
      <w:r w:rsidR="26237F69">
        <w:t xml:space="preserve">. </w:t>
      </w:r>
      <w:r w:rsidR="002F7CA7">
        <w:t>Työntekijän</w:t>
      </w:r>
      <w:r w:rsidR="26237F69">
        <w:t xml:space="preserve"> </w:t>
      </w:r>
      <w:proofErr w:type="spellStart"/>
      <w:r w:rsidR="26237F69">
        <w:t>Amelie</w:t>
      </w:r>
      <w:proofErr w:type="spellEnd"/>
      <w:r w:rsidR="26237F69">
        <w:t xml:space="preserve"> </w:t>
      </w:r>
      <w:proofErr w:type="spellStart"/>
      <w:r w:rsidR="26237F69">
        <w:t>Orth</w:t>
      </w:r>
      <w:proofErr w:type="spellEnd"/>
      <w:r w:rsidR="26237F69">
        <w:t xml:space="preserve"> sähköposti on aorth@cybereo.ch. </w:t>
      </w:r>
      <w:r w:rsidR="002F7CA7">
        <w:t>Tietojenkalast</w:t>
      </w:r>
      <w:r w:rsidR="00C2138A">
        <w:t>e</w:t>
      </w:r>
      <w:r w:rsidR="002F7CA7">
        <w:t>luviesti on lähetetty ainakin tähän osoitteeseen.</w:t>
      </w:r>
      <w:r w:rsidR="0086094C">
        <w:t xml:space="preserve"> (Kuvio 3).</w:t>
      </w:r>
    </w:p>
    <w:p w14:paraId="2969A104" w14:textId="77777777" w:rsidR="00D51AEC" w:rsidRDefault="00D51AEC">
      <w:pPr>
        <w:spacing w:after="160" w:line="259" w:lineRule="auto"/>
      </w:pPr>
    </w:p>
    <w:p w14:paraId="4B084E87" w14:textId="77777777" w:rsidR="0086094C" w:rsidRDefault="26237F69" w:rsidP="0086094C">
      <w:pPr>
        <w:keepNext/>
        <w:spacing w:after="160" w:line="259" w:lineRule="auto"/>
      </w:pPr>
      <w:r>
        <w:rPr>
          <w:noProof/>
        </w:rPr>
        <w:drawing>
          <wp:inline distT="0" distB="0" distL="0" distR="0" wp14:anchorId="5F420645" wp14:editId="0E69377D">
            <wp:extent cx="5581816" cy="2743163"/>
            <wp:effectExtent l="0" t="0" r="0" b="635"/>
            <wp:docPr id="1311239343" name="Picture 131123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88990" cy="2746689"/>
                    </a:xfrm>
                    <a:prstGeom prst="rect">
                      <a:avLst/>
                    </a:prstGeom>
                  </pic:spPr>
                </pic:pic>
              </a:graphicData>
            </a:graphic>
          </wp:inline>
        </w:drawing>
      </w:r>
    </w:p>
    <w:p w14:paraId="2B2761BF" w14:textId="1A38C7D7" w:rsidR="00EE6890" w:rsidRDefault="0086094C" w:rsidP="0086094C">
      <w:pPr>
        <w:pStyle w:val="Kuvaotsikko"/>
      </w:pPr>
      <w:bookmarkStart w:id="14" w:name="_Toc180056659"/>
      <w:r>
        <w:t xml:space="preserve">Kuvio </w:t>
      </w:r>
      <w:r>
        <w:fldChar w:fldCharType="begin"/>
      </w:r>
      <w:r>
        <w:instrText xml:space="preserve"> SEQ Kuvio \* ARABIC </w:instrText>
      </w:r>
      <w:r>
        <w:fldChar w:fldCharType="separate"/>
      </w:r>
      <w:r w:rsidR="0064440E">
        <w:t>3</w:t>
      </w:r>
      <w:r>
        <w:fldChar w:fldCharType="end"/>
      </w:r>
      <w:r>
        <w:t>. Sähköpostiosoitteet</w:t>
      </w:r>
      <w:bookmarkEnd w:id="14"/>
    </w:p>
    <w:p w14:paraId="60509CFF" w14:textId="4852D68B" w:rsidR="00EE6890" w:rsidRDefault="0086094C" w:rsidP="00A1155B">
      <w:pPr>
        <w:rPr>
          <w:noProof/>
        </w:rPr>
      </w:pPr>
      <w:r>
        <w:t>Tietojenkalastelu</w:t>
      </w:r>
      <w:r w:rsidR="00427BA1">
        <w:t>v</w:t>
      </w:r>
      <w:r w:rsidR="00033A99">
        <w:t xml:space="preserve">iestin linkki vie </w:t>
      </w:r>
      <w:r w:rsidR="00CD0FE3">
        <w:t xml:space="preserve">väärennetylle </w:t>
      </w:r>
      <w:proofErr w:type="spellStart"/>
      <w:r w:rsidR="00C2138A">
        <w:t>Kybereon</w:t>
      </w:r>
      <w:proofErr w:type="spellEnd"/>
      <w:r w:rsidR="00033A99">
        <w:t xml:space="preserve"> </w:t>
      </w:r>
      <w:r w:rsidR="00C459E8">
        <w:t>i</w:t>
      </w:r>
      <w:r w:rsidR="00033A99">
        <w:t>ntranet sivulle</w:t>
      </w:r>
      <w:r w:rsidR="00CD0FE3">
        <w:t>,</w:t>
      </w:r>
      <w:r w:rsidR="00033A99">
        <w:t xml:space="preserve"> jossa pyydetään heti kätte</w:t>
      </w:r>
      <w:r w:rsidR="00CA6B4A">
        <w:t>l</w:t>
      </w:r>
      <w:r w:rsidR="00033A99">
        <w:t>yssä</w:t>
      </w:r>
      <w:r w:rsidR="00CA6B4A">
        <w:t xml:space="preserve"> yrity</w:t>
      </w:r>
      <w:r w:rsidR="0040145E">
        <w:t>s</w:t>
      </w:r>
      <w:r w:rsidR="00CA6B4A">
        <w:t>tunnuksia</w:t>
      </w:r>
      <w:r w:rsidR="00E84739">
        <w:t xml:space="preserve"> (</w:t>
      </w:r>
      <w:r w:rsidR="00785373">
        <w:t>Kuvio 4)</w:t>
      </w:r>
      <w:r w:rsidR="00CA6B4A">
        <w:t xml:space="preserve">. </w:t>
      </w:r>
      <w:r w:rsidR="00785373">
        <w:t xml:space="preserve">Sivuston </w:t>
      </w:r>
      <w:r w:rsidR="00CD0FE3">
        <w:t>osoite</w:t>
      </w:r>
      <w:r w:rsidR="00785373">
        <w:t xml:space="preserve"> ei herätä epäilyksiä, mutta </w:t>
      </w:r>
      <w:r w:rsidR="001A3E03">
        <w:t>sivusto näyttää</w:t>
      </w:r>
      <w:r w:rsidR="00676000">
        <w:t xml:space="preserve"> erilaiselta, kuin </w:t>
      </w:r>
      <w:proofErr w:type="spellStart"/>
      <w:r w:rsidR="00676000">
        <w:t>Kybereon</w:t>
      </w:r>
      <w:proofErr w:type="spellEnd"/>
      <w:r w:rsidR="00676000">
        <w:t xml:space="preserve"> intran </w:t>
      </w:r>
      <w:r w:rsidR="002E5BA3">
        <w:t xml:space="preserve">kirjautumissivu, johon päästään </w:t>
      </w:r>
      <w:proofErr w:type="spellStart"/>
      <w:r w:rsidR="00E156D1">
        <w:t>Kybereon</w:t>
      </w:r>
      <w:proofErr w:type="spellEnd"/>
      <w:r w:rsidR="00E156D1">
        <w:t xml:space="preserve"> etusivulta (Kuvio 5). Lisäksi </w:t>
      </w:r>
      <w:r w:rsidR="00AC3B90">
        <w:t xml:space="preserve">kalastelusivun </w:t>
      </w:r>
      <w:r w:rsidR="001A51B3">
        <w:t>kirjautumi</w:t>
      </w:r>
      <w:r w:rsidR="001404D1">
        <w:t>slomake</w:t>
      </w:r>
      <w:r w:rsidR="00BB191F">
        <w:t xml:space="preserve"> kysyy </w:t>
      </w:r>
      <w:r w:rsidR="003A119E">
        <w:t>käyttäjänimen ja salasanan erikseen, eikä samalla lomakkeella</w:t>
      </w:r>
      <w:r w:rsidR="00CD0FE3">
        <w:t>, kuten yleensä on tapana</w:t>
      </w:r>
      <w:r w:rsidR="003A119E">
        <w:t>.</w:t>
      </w:r>
      <w:r w:rsidR="002C7CD7">
        <w:t xml:space="preserve"> </w:t>
      </w:r>
      <w:r w:rsidR="00E07E56">
        <w:t>Epäilyksiä herättää myös se, että kirjautumislomakkeessa kaikki on kirjoitettu pien</w:t>
      </w:r>
      <w:r w:rsidR="00746F52">
        <w:t>illä alkukirjaimilla</w:t>
      </w:r>
      <w:r w:rsidR="00CD0FE3">
        <w:t>, joten sivusto ei vaikuta ammattimaiselta.</w:t>
      </w:r>
    </w:p>
    <w:p w14:paraId="426A6960" w14:textId="77777777" w:rsidR="00E84739" w:rsidRDefault="00EE6890" w:rsidP="00E84739">
      <w:pPr>
        <w:keepNext/>
      </w:pPr>
      <w:r w:rsidRPr="00EE6890">
        <w:rPr>
          <w:noProof/>
        </w:rPr>
        <w:drawing>
          <wp:inline distT="0" distB="0" distL="0" distR="0" wp14:anchorId="74571D80" wp14:editId="23F5E56F">
            <wp:extent cx="3522428" cy="1817131"/>
            <wp:effectExtent l="0" t="0" r="1905" b="0"/>
            <wp:docPr id="744205980" name="Kuva 1" descr="Kuva, joka sisältää kohteen kuvakaappaus, teksti,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05980" name="Kuva 1" descr="Kuva, joka sisältää kohteen kuvakaappaus, teksti, ohjelmisto, Multimediaohjelmisto&#10;&#10;Kuvaus luotu automaattisesti"/>
                    <pic:cNvPicPr/>
                  </pic:nvPicPr>
                  <pic:blipFill>
                    <a:blip r:embed="rId17"/>
                    <a:stretch>
                      <a:fillRect/>
                    </a:stretch>
                  </pic:blipFill>
                  <pic:spPr>
                    <a:xfrm>
                      <a:off x="0" y="0"/>
                      <a:ext cx="3529452" cy="1820754"/>
                    </a:xfrm>
                    <a:prstGeom prst="rect">
                      <a:avLst/>
                    </a:prstGeom>
                  </pic:spPr>
                </pic:pic>
              </a:graphicData>
            </a:graphic>
          </wp:inline>
        </w:drawing>
      </w:r>
    </w:p>
    <w:p w14:paraId="56ADA907" w14:textId="355AAB52" w:rsidR="00033A99" w:rsidRDefault="00E84739" w:rsidP="00E84739">
      <w:pPr>
        <w:pStyle w:val="Kuvaotsikko"/>
      </w:pPr>
      <w:bookmarkStart w:id="15" w:name="_Toc180056660"/>
      <w:r>
        <w:t xml:space="preserve">Kuvio </w:t>
      </w:r>
      <w:r>
        <w:fldChar w:fldCharType="begin"/>
      </w:r>
      <w:r>
        <w:instrText xml:space="preserve"> SEQ Kuvio \* ARABIC </w:instrText>
      </w:r>
      <w:r>
        <w:fldChar w:fldCharType="separate"/>
      </w:r>
      <w:r w:rsidR="0064440E">
        <w:t>4</w:t>
      </w:r>
      <w:r>
        <w:fldChar w:fldCharType="end"/>
      </w:r>
      <w:r>
        <w:t>. Kalastelusivusto</w:t>
      </w:r>
      <w:bookmarkEnd w:id="15"/>
    </w:p>
    <w:p w14:paraId="710BC2E0" w14:textId="77777777" w:rsidR="00557692" w:rsidRDefault="006660DA" w:rsidP="00557692">
      <w:pPr>
        <w:keepNext/>
      </w:pPr>
      <w:r w:rsidRPr="006660DA">
        <w:rPr>
          <w:noProof/>
        </w:rPr>
        <w:lastRenderedPageBreak/>
        <w:drawing>
          <wp:inline distT="0" distB="0" distL="0" distR="0" wp14:anchorId="4A1F589D" wp14:editId="206783CE">
            <wp:extent cx="3613868" cy="2818577"/>
            <wp:effectExtent l="0" t="0" r="5715" b="1270"/>
            <wp:docPr id="1320043026" name="Kuva 1" descr="Kuva, joka sisältää kohteen teksti, kuvakaappaus, ohjelmisto, Käyttöjärjestelm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43026" name="Kuva 1" descr="Kuva, joka sisältää kohteen teksti, kuvakaappaus, ohjelmisto, Käyttöjärjestelmä&#10;&#10;Kuvaus luotu automaattisesti"/>
                    <pic:cNvPicPr/>
                  </pic:nvPicPr>
                  <pic:blipFill>
                    <a:blip r:embed="rId18"/>
                    <a:stretch>
                      <a:fillRect/>
                    </a:stretch>
                  </pic:blipFill>
                  <pic:spPr>
                    <a:xfrm>
                      <a:off x="0" y="0"/>
                      <a:ext cx="3619677" cy="2823108"/>
                    </a:xfrm>
                    <a:prstGeom prst="rect">
                      <a:avLst/>
                    </a:prstGeom>
                  </pic:spPr>
                </pic:pic>
              </a:graphicData>
            </a:graphic>
          </wp:inline>
        </w:drawing>
      </w:r>
    </w:p>
    <w:p w14:paraId="4B67EA9F" w14:textId="45C975E5" w:rsidR="006660DA" w:rsidRDefault="00557692" w:rsidP="00557692">
      <w:pPr>
        <w:pStyle w:val="Kuvaotsikko"/>
      </w:pPr>
      <w:bookmarkStart w:id="16" w:name="_Toc180056661"/>
      <w:r>
        <w:t xml:space="preserve">Kuvio </w:t>
      </w:r>
      <w:r>
        <w:fldChar w:fldCharType="begin"/>
      </w:r>
      <w:r>
        <w:instrText xml:space="preserve"> SEQ Kuvio \* ARABIC </w:instrText>
      </w:r>
      <w:r>
        <w:fldChar w:fldCharType="separate"/>
      </w:r>
      <w:r w:rsidR="0064440E">
        <w:t>5</w:t>
      </w:r>
      <w:r>
        <w:fldChar w:fldCharType="end"/>
      </w:r>
      <w:r>
        <w:t>. Kybereon oikea intra</w:t>
      </w:r>
      <w:bookmarkEnd w:id="16"/>
    </w:p>
    <w:p w14:paraId="10BE96BD" w14:textId="4704554B" w:rsidR="000B190A" w:rsidRDefault="000B190A" w:rsidP="000B190A">
      <w:r>
        <w:t xml:space="preserve">Kirjatumalla </w:t>
      </w:r>
      <w:proofErr w:type="spellStart"/>
      <w:r>
        <w:t>Kybereon</w:t>
      </w:r>
      <w:proofErr w:type="spellEnd"/>
      <w:r>
        <w:t xml:space="preserve"> WordPress hallintapaneeliin voimme nähdä, että hyökkääjän tekemä kalastelusivusto on lisätty </w:t>
      </w:r>
      <w:proofErr w:type="spellStart"/>
      <w:r>
        <w:t>pages</w:t>
      </w:r>
      <w:proofErr w:type="spellEnd"/>
      <w:r>
        <w:t>-välilehdelle. (Kuvio 6)</w:t>
      </w:r>
      <w:r w:rsidR="00B508E7">
        <w:t>.</w:t>
      </w:r>
    </w:p>
    <w:p w14:paraId="6811DFAB" w14:textId="77777777" w:rsidR="000B190A" w:rsidRDefault="000B190A"/>
    <w:p w14:paraId="412583CD" w14:textId="77777777" w:rsidR="0098362E" w:rsidRDefault="00C1372A" w:rsidP="0098362E">
      <w:pPr>
        <w:keepNext/>
      </w:pPr>
      <w:r>
        <w:t xml:space="preserve"> </w:t>
      </w:r>
      <w:r w:rsidR="00840DFF" w:rsidRPr="00840DFF">
        <w:rPr>
          <w:noProof/>
        </w:rPr>
        <w:drawing>
          <wp:inline distT="0" distB="0" distL="0" distR="0" wp14:anchorId="6289AB0A" wp14:editId="455B4A84">
            <wp:extent cx="4348379" cy="2326234"/>
            <wp:effectExtent l="0" t="0" r="0" b="0"/>
            <wp:docPr id="767361094" name="Kuva 1" descr="Kuva, joka sisältää kohteen teksti, kuvakaappaus,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61094" name="Kuva 1" descr="Kuva, joka sisältää kohteen teksti, kuvakaappaus, ohjelmisto, Tietokonekuvake&#10;&#10;Kuvaus luotu automaattisesti"/>
                    <pic:cNvPicPr/>
                  </pic:nvPicPr>
                  <pic:blipFill>
                    <a:blip r:embed="rId19"/>
                    <a:stretch>
                      <a:fillRect/>
                    </a:stretch>
                  </pic:blipFill>
                  <pic:spPr>
                    <a:xfrm>
                      <a:off x="0" y="0"/>
                      <a:ext cx="4356484" cy="2330570"/>
                    </a:xfrm>
                    <a:prstGeom prst="rect">
                      <a:avLst/>
                    </a:prstGeom>
                  </pic:spPr>
                </pic:pic>
              </a:graphicData>
            </a:graphic>
          </wp:inline>
        </w:drawing>
      </w:r>
    </w:p>
    <w:p w14:paraId="1C727DA7" w14:textId="2E9BABA8" w:rsidR="00840DFF" w:rsidRDefault="0098362E" w:rsidP="00DC4FB3">
      <w:pPr>
        <w:pStyle w:val="Kuvaotsikko"/>
      </w:pPr>
      <w:bookmarkStart w:id="17" w:name="_Toc180056662"/>
      <w:r>
        <w:t xml:space="preserve">Kuvio </w:t>
      </w:r>
      <w:r>
        <w:fldChar w:fldCharType="begin"/>
      </w:r>
      <w:r>
        <w:instrText xml:space="preserve"> SEQ Kuvio \* ARABIC </w:instrText>
      </w:r>
      <w:r>
        <w:fldChar w:fldCharType="separate"/>
      </w:r>
      <w:r w:rsidR="0064440E">
        <w:t>6</w:t>
      </w:r>
      <w:r>
        <w:fldChar w:fldCharType="end"/>
      </w:r>
      <w:r>
        <w:t>. WordPress hallintapaneeli</w:t>
      </w:r>
      <w:bookmarkEnd w:id="17"/>
    </w:p>
    <w:p w14:paraId="695573FD" w14:textId="5F5702AE" w:rsidR="00753AEB" w:rsidRDefault="00935268" w:rsidP="00A1155B">
      <w:r>
        <w:lastRenderedPageBreak/>
        <w:t>Sivun</w:t>
      </w:r>
      <w:r w:rsidR="00753AEB">
        <w:t xml:space="preserve"> </w:t>
      </w:r>
      <w:proofErr w:type="spellStart"/>
      <w:r w:rsidR="00753AEB">
        <w:t>scripts</w:t>
      </w:r>
      <w:proofErr w:type="spellEnd"/>
      <w:r w:rsidR="00DC4FB3">
        <w:t>-</w:t>
      </w:r>
      <w:r w:rsidR="00753AEB">
        <w:t>osioon on lisätty seuraava skript</w:t>
      </w:r>
      <w:r>
        <w:t xml:space="preserve">a, </w:t>
      </w:r>
      <w:r w:rsidR="00753AEB">
        <w:t>joka välittää käyt</w:t>
      </w:r>
      <w:r w:rsidR="00DC4FB3">
        <w:t>t</w:t>
      </w:r>
      <w:r w:rsidR="00753AEB">
        <w:t>äjänimen ja salasana</w:t>
      </w:r>
      <w:r w:rsidR="00811835">
        <w:t xml:space="preserve">n </w:t>
      </w:r>
      <w:r w:rsidR="00A07F82">
        <w:t>osoi</w:t>
      </w:r>
      <w:r w:rsidR="00DC4FB3">
        <w:t>t</w:t>
      </w:r>
      <w:r w:rsidR="00A07F82">
        <w:t xml:space="preserve">teeseen </w:t>
      </w:r>
      <w:hyperlink r:id="rId20" w:history="1">
        <w:r w:rsidR="00B15F9E" w:rsidRPr="00C655A7">
          <w:rPr>
            <w:rStyle w:val="Hyperlinkki"/>
          </w:rPr>
          <w:t>https://www.kyberoo.ch/index.php</w:t>
        </w:r>
      </w:hyperlink>
      <w:r w:rsidR="00DC4FB3">
        <w:t>.</w:t>
      </w:r>
      <w:r w:rsidR="00B15F9E">
        <w:t xml:space="preserve"> </w:t>
      </w:r>
      <w:r w:rsidR="000078A9">
        <w:t>(Kuvio 7)</w:t>
      </w:r>
      <w:r w:rsidR="00154438">
        <w:t>.</w:t>
      </w:r>
    </w:p>
    <w:p w14:paraId="6B13791E" w14:textId="77777777" w:rsidR="00DC4FB3" w:rsidRDefault="00753AEB" w:rsidP="00DC4FB3">
      <w:pPr>
        <w:keepNext/>
      </w:pPr>
      <w:r w:rsidRPr="00753AEB">
        <w:rPr>
          <w:noProof/>
        </w:rPr>
        <w:drawing>
          <wp:inline distT="0" distB="0" distL="0" distR="0" wp14:anchorId="4DD219A6" wp14:editId="236D13A0">
            <wp:extent cx="6120130" cy="1270635"/>
            <wp:effectExtent l="0" t="0" r="0" b="5715"/>
            <wp:docPr id="162043360" name="Kuva 1" descr="Kuva, joka sisältää kohteen teksti, Fontti, kuitti, algebr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3360" name="Kuva 1" descr="Kuva, joka sisältää kohteen teksti, Fontti, kuitti, algebra&#10;&#10;Kuvaus luotu automaattisesti"/>
                    <pic:cNvPicPr/>
                  </pic:nvPicPr>
                  <pic:blipFill>
                    <a:blip r:embed="rId21"/>
                    <a:stretch>
                      <a:fillRect/>
                    </a:stretch>
                  </pic:blipFill>
                  <pic:spPr>
                    <a:xfrm>
                      <a:off x="0" y="0"/>
                      <a:ext cx="6120130" cy="1270635"/>
                    </a:xfrm>
                    <a:prstGeom prst="rect">
                      <a:avLst/>
                    </a:prstGeom>
                  </pic:spPr>
                </pic:pic>
              </a:graphicData>
            </a:graphic>
          </wp:inline>
        </w:drawing>
      </w:r>
    </w:p>
    <w:p w14:paraId="4AD25736" w14:textId="0243BFD8" w:rsidR="00753AEB" w:rsidRDefault="00DC4FB3" w:rsidP="00DC4FB3">
      <w:pPr>
        <w:pStyle w:val="Kuvaotsikko"/>
      </w:pPr>
      <w:bookmarkStart w:id="18" w:name="_Toc180056663"/>
      <w:r>
        <w:t xml:space="preserve">Kuvio </w:t>
      </w:r>
      <w:r>
        <w:fldChar w:fldCharType="begin"/>
      </w:r>
      <w:r>
        <w:instrText xml:space="preserve"> SEQ Kuvio \* ARABIC </w:instrText>
      </w:r>
      <w:r>
        <w:fldChar w:fldCharType="separate"/>
      </w:r>
      <w:r w:rsidR="0064440E">
        <w:t>7</w:t>
      </w:r>
      <w:r>
        <w:fldChar w:fldCharType="end"/>
      </w:r>
      <w:r>
        <w:t>. WordPressin skriptat</w:t>
      </w:r>
      <w:bookmarkEnd w:id="18"/>
    </w:p>
    <w:p w14:paraId="6F81BCAF" w14:textId="26AB6E4D" w:rsidR="00755B47" w:rsidRDefault="00A050F5" w:rsidP="001F6724">
      <w:bookmarkStart w:id="19" w:name="_Toc428542261"/>
      <w:bookmarkStart w:id="20" w:name="_Toc428799800"/>
      <w:bookmarkStart w:id="21" w:name="_Toc430675200"/>
      <w:bookmarkStart w:id="22" w:name="_Toc430768000"/>
      <w:bookmarkStart w:id="23" w:name="_Toc527546213"/>
      <w:bookmarkStart w:id="24" w:name="_Toc17205374"/>
      <w:r>
        <w:t>Tarkastellaksemme</w:t>
      </w:r>
      <w:r w:rsidR="0012216C">
        <w:t xml:space="preserve"> käyttäjien </w:t>
      </w:r>
      <w:r w:rsidR="003C0C61">
        <w:t xml:space="preserve">käyntiä tietojenkalastelu sivustolla </w:t>
      </w:r>
      <w:r w:rsidR="008A1039">
        <w:t>tarvitsimme</w:t>
      </w:r>
      <w:r w:rsidR="003C0C61">
        <w:t xml:space="preserve"> yhteyden </w:t>
      </w:r>
      <w:r w:rsidR="00BE0D6A">
        <w:t xml:space="preserve">palvelimelle, josta </w:t>
      </w:r>
      <w:r w:rsidR="008A1039">
        <w:t>pystyimme</w:t>
      </w:r>
      <w:r w:rsidR="00BE0D6A">
        <w:t xml:space="preserve"> tarkastella</w:t>
      </w:r>
      <w:r w:rsidR="00877E00">
        <w:t xml:space="preserve"> käyttäjien </w:t>
      </w:r>
      <w:r w:rsidR="00DF3B45">
        <w:t>toiminta lokeja.</w:t>
      </w:r>
      <w:r w:rsidR="005734BA">
        <w:t xml:space="preserve"> Otimme SSH-yhteyden </w:t>
      </w:r>
      <w:r w:rsidR="00337710">
        <w:t>K</w:t>
      </w:r>
      <w:r w:rsidR="005734BA">
        <w:t xml:space="preserve">alilta </w:t>
      </w:r>
      <w:r w:rsidR="00127512">
        <w:t>Wor</w:t>
      </w:r>
      <w:r w:rsidR="00113653">
        <w:t xml:space="preserve">dPressin palvelimelle ja </w:t>
      </w:r>
      <w:r w:rsidR="008F5A69">
        <w:t xml:space="preserve">kuvion 8 komennolla saimme </w:t>
      </w:r>
      <w:r w:rsidR="001506A9">
        <w:t xml:space="preserve">tulosteen, jonka perusteella </w:t>
      </w:r>
      <w:r w:rsidR="00857A0A">
        <w:t>kolme</w:t>
      </w:r>
      <w:r w:rsidR="00D43EDB">
        <w:t>sta</w:t>
      </w:r>
      <w:r w:rsidR="00C51780">
        <w:t xml:space="preserve"> eri IP-osoitteesta on</w:t>
      </w:r>
      <w:r w:rsidR="00857A0A">
        <w:t xml:space="preserve"> kirjau</w:t>
      </w:r>
      <w:r w:rsidR="00C51780">
        <w:t>duttu</w:t>
      </w:r>
      <w:r w:rsidR="005A13A0">
        <w:t xml:space="preserve"> s</w:t>
      </w:r>
      <w:r w:rsidR="005F52FF">
        <w:t>ivustolle</w:t>
      </w:r>
      <w:r w:rsidR="00DC2519">
        <w:t>, joista yksi on u</w:t>
      </w:r>
      <w:r w:rsidR="00C16B7D">
        <w:t>lkopuolisesta verkosta</w:t>
      </w:r>
      <w:r w:rsidR="00C4525B">
        <w:t xml:space="preserve"> (hyökkääjä)</w:t>
      </w:r>
      <w:r w:rsidR="00C51780">
        <w:t xml:space="preserve">. </w:t>
      </w:r>
      <w:r w:rsidR="004C5FAF">
        <w:t>Ensimmäisestä IP-osoitteesta on kirjauduttu 17 kertaa ja toisesta 26 kertaa.</w:t>
      </w:r>
    </w:p>
    <w:p w14:paraId="2DF620E7" w14:textId="77777777" w:rsidR="005F52FF" w:rsidRDefault="00E008CF" w:rsidP="005F52FF">
      <w:pPr>
        <w:keepNext/>
      </w:pPr>
      <w:r w:rsidRPr="00E008CF">
        <w:rPr>
          <w:noProof/>
        </w:rPr>
        <w:drawing>
          <wp:inline distT="0" distB="0" distL="0" distR="0" wp14:anchorId="0675BB85" wp14:editId="1AC94DDF">
            <wp:extent cx="6120130" cy="601980"/>
            <wp:effectExtent l="0" t="0" r="0" b="7620"/>
            <wp:docPr id="1612445902"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45902" name=""/>
                    <pic:cNvPicPr/>
                  </pic:nvPicPr>
                  <pic:blipFill>
                    <a:blip r:embed="rId22"/>
                    <a:stretch>
                      <a:fillRect/>
                    </a:stretch>
                  </pic:blipFill>
                  <pic:spPr>
                    <a:xfrm>
                      <a:off x="0" y="0"/>
                      <a:ext cx="6120130" cy="601980"/>
                    </a:xfrm>
                    <a:prstGeom prst="rect">
                      <a:avLst/>
                    </a:prstGeom>
                  </pic:spPr>
                </pic:pic>
              </a:graphicData>
            </a:graphic>
          </wp:inline>
        </w:drawing>
      </w:r>
    </w:p>
    <w:p w14:paraId="7B29EECB" w14:textId="46AE2620" w:rsidR="00E008CF" w:rsidRDefault="005F52FF" w:rsidP="005F52FF">
      <w:pPr>
        <w:pStyle w:val="Kuvaotsikko"/>
      </w:pPr>
      <w:bookmarkStart w:id="25" w:name="_Toc180056664"/>
      <w:r>
        <w:t xml:space="preserve">Kuvio </w:t>
      </w:r>
      <w:r>
        <w:fldChar w:fldCharType="begin"/>
      </w:r>
      <w:r>
        <w:instrText xml:space="preserve"> SEQ Kuvio \* ARABIC </w:instrText>
      </w:r>
      <w:r>
        <w:fldChar w:fldCharType="separate"/>
      </w:r>
      <w:r w:rsidR="0064440E">
        <w:t>8</w:t>
      </w:r>
      <w:r>
        <w:fldChar w:fldCharType="end"/>
      </w:r>
      <w:r>
        <w:t>. Kalastelusivuston kävijät</w:t>
      </w:r>
      <w:bookmarkEnd w:id="25"/>
    </w:p>
    <w:p w14:paraId="46B7C431" w14:textId="175D92B1" w:rsidR="00BC1473" w:rsidRDefault="003F5F43" w:rsidP="001F6724">
      <w:r>
        <w:t>Yksi kolmesta ip osoitteesta on selvästi ulkoverkosta</w:t>
      </w:r>
      <w:r w:rsidR="00042661">
        <w:t xml:space="preserve"> </w:t>
      </w:r>
      <w:r>
        <w:t>eli 81.52.190.240</w:t>
      </w:r>
      <w:r w:rsidR="0044779E">
        <w:t xml:space="preserve">, voimme suodattaa tämän osoitteen </w:t>
      </w:r>
      <w:proofErr w:type="spellStart"/>
      <w:r w:rsidR="0044779E">
        <w:t>access</w:t>
      </w:r>
      <w:proofErr w:type="spellEnd"/>
      <w:r w:rsidR="0044779E">
        <w:t xml:space="preserve"> lokista ja tarkastella toimia. </w:t>
      </w:r>
    </w:p>
    <w:p w14:paraId="0AE75CBF" w14:textId="1D85B35A" w:rsidR="00D57F6E" w:rsidRDefault="00D57F6E" w:rsidP="001F6724">
      <w:r>
        <w:t xml:space="preserve">Hyökkääjä </w:t>
      </w:r>
      <w:r w:rsidR="007F2594">
        <w:t xml:space="preserve">on hyödyntänyt WordPressin </w:t>
      </w:r>
      <w:proofErr w:type="spellStart"/>
      <w:r w:rsidR="00A23187">
        <w:t>Safe</w:t>
      </w:r>
      <w:proofErr w:type="spellEnd"/>
      <w:r w:rsidR="00A23187">
        <w:t xml:space="preserve"> </w:t>
      </w:r>
      <w:proofErr w:type="spellStart"/>
      <w:r w:rsidR="00A23187">
        <w:t>Search</w:t>
      </w:r>
      <w:proofErr w:type="spellEnd"/>
      <w:r w:rsidR="00A23187">
        <w:t xml:space="preserve"> lisäosaa, joka on </w:t>
      </w:r>
      <w:r w:rsidR="002F629A">
        <w:t xml:space="preserve">altis </w:t>
      </w:r>
      <w:r w:rsidR="00D30EFD">
        <w:t>SQL</w:t>
      </w:r>
      <w:r w:rsidR="00EB2A7C">
        <w:t>-</w:t>
      </w:r>
      <w:r w:rsidR="00D30EFD">
        <w:t>injekti</w:t>
      </w:r>
      <w:r w:rsidR="006F6496">
        <w:t>oiden avulla tapahtuville hyökkäyksille.</w:t>
      </w:r>
      <w:r w:rsidR="00AC2F83">
        <w:t xml:space="preserve"> </w:t>
      </w:r>
      <w:r w:rsidR="00275671">
        <w:t>Sen avulla hyökkääjä on onnistunut luomaan itselleen käyttäjätunnuksen</w:t>
      </w:r>
      <w:r w:rsidR="00687230">
        <w:t xml:space="preserve"> nimeltä </w:t>
      </w:r>
      <w:proofErr w:type="spellStart"/>
      <w:r w:rsidR="00687230">
        <w:t>tyiop</w:t>
      </w:r>
      <w:proofErr w:type="spellEnd"/>
      <w:r w:rsidR="00275671">
        <w:t xml:space="preserve"> </w:t>
      </w:r>
      <w:r w:rsidR="00F121AE">
        <w:t xml:space="preserve">ja antamaan sille </w:t>
      </w:r>
      <w:proofErr w:type="spellStart"/>
      <w:r w:rsidR="00275671">
        <w:t>administrator</w:t>
      </w:r>
      <w:proofErr w:type="spellEnd"/>
      <w:r w:rsidR="00275671">
        <w:t>-o</w:t>
      </w:r>
      <w:r w:rsidR="00F121AE">
        <w:t>ikeudet</w:t>
      </w:r>
      <w:r w:rsidR="008F13D4">
        <w:t>.</w:t>
      </w:r>
      <w:r w:rsidR="00F04A60">
        <w:t xml:space="preserve"> (Kuvio 9)</w:t>
      </w:r>
    </w:p>
    <w:p w14:paraId="022B0521" w14:textId="77777777" w:rsidR="00B1395C" w:rsidRDefault="002367CA" w:rsidP="00B1395C">
      <w:pPr>
        <w:keepNext/>
      </w:pPr>
      <w:r w:rsidRPr="002367CA">
        <w:rPr>
          <w:noProof/>
        </w:rPr>
        <w:lastRenderedPageBreak/>
        <w:drawing>
          <wp:inline distT="0" distB="0" distL="0" distR="0" wp14:anchorId="56C6086A" wp14:editId="1F674721">
            <wp:extent cx="6120130" cy="567690"/>
            <wp:effectExtent l="0" t="0" r="0" b="3810"/>
            <wp:docPr id="2001563497"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63497" name=""/>
                    <pic:cNvPicPr/>
                  </pic:nvPicPr>
                  <pic:blipFill>
                    <a:blip r:embed="rId23"/>
                    <a:stretch>
                      <a:fillRect/>
                    </a:stretch>
                  </pic:blipFill>
                  <pic:spPr>
                    <a:xfrm>
                      <a:off x="0" y="0"/>
                      <a:ext cx="6120130" cy="567690"/>
                    </a:xfrm>
                    <a:prstGeom prst="rect">
                      <a:avLst/>
                    </a:prstGeom>
                  </pic:spPr>
                </pic:pic>
              </a:graphicData>
            </a:graphic>
          </wp:inline>
        </w:drawing>
      </w:r>
    </w:p>
    <w:p w14:paraId="12FE2EDD" w14:textId="431D0786" w:rsidR="00D57F6E" w:rsidRDefault="00B1395C" w:rsidP="00B1395C">
      <w:pPr>
        <w:pStyle w:val="Kuvaotsikko"/>
      </w:pPr>
      <w:bookmarkStart w:id="26" w:name="_Toc180056665"/>
      <w:r>
        <w:t xml:space="preserve">Kuvio </w:t>
      </w:r>
      <w:r>
        <w:fldChar w:fldCharType="begin"/>
      </w:r>
      <w:r>
        <w:instrText xml:space="preserve"> SEQ Kuvio \* ARABIC </w:instrText>
      </w:r>
      <w:r>
        <w:fldChar w:fldCharType="separate"/>
      </w:r>
      <w:r w:rsidR="0064440E">
        <w:t>9</w:t>
      </w:r>
      <w:r>
        <w:fldChar w:fldCharType="end"/>
      </w:r>
      <w:r w:rsidR="00B965F4">
        <w:t xml:space="preserve">. </w:t>
      </w:r>
      <w:r w:rsidR="00FD0446">
        <w:t>Käyttäjän luonti SQL-injektiolla</w:t>
      </w:r>
      <w:bookmarkEnd w:id="26"/>
    </w:p>
    <w:p w14:paraId="5B1BEC9E" w14:textId="058D4B26" w:rsidR="000158E5" w:rsidRPr="000158E5" w:rsidRDefault="000158E5" w:rsidP="000158E5">
      <w:r>
        <w:t xml:space="preserve">Käyttäjä löytyy myös </w:t>
      </w:r>
      <w:r w:rsidR="00EB2A7C">
        <w:t>W</w:t>
      </w:r>
      <w:r>
        <w:t>ord</w:t>
      </w:r>
      <w:r w:rsidR="00EB2A7C">
        <w:t>Pr</w:t>
      </w:r>
      <w:r>
        <w:t>essin hallintapaneelista. (Kuvio 10)</w:t>
      </w:r>
    </w:p>
    <w:p w14:paraId="41B8AF69" w14:textId="77777777" w:rsidR="00B1395C" w:rsidRDefault="00F5347F" w:rsidP="00B1395C">
      <w:pPr>
        <w:keepNext/>
        <w:spacing w:after="160" w:line="259" w:lineRule="auto"/>
      </w:pPr>
      <w:r w:rsidRPr="00F5347F">
        <w:rPr>
          <w:noProof/>
        </w:rPr>
        <w:drawing>
          <wp:inline distT="0" distB="0" distL="0" distR="0" wp14:anchorId="2F08F2B1" wp14:editId="0862767D">
            <wp:extent cx="6120130" cy="2203450"/>
            <wp:effectExtent l="0" t="0" r="0" b="6350"/>
            <wp:docPr id="132245248" name="Kuva 1" descr="Kuva, joka sisältää kohteen teksti, ohjelmisto, numer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5248" name="Kuva 1" descr="Kuva, joka sisältää kohteen teksti, ohjelmisto, numero, Fontti&#10;&#10;Kuvaus luotu automaattisesti"/>
                    <pic:cNvPicPr/>
                  </pic:nvPicPr>
                  <pic:blipFill>
                    <a:blip r:embed="rId24"/>
                    <a:stretch>
                      <a:fillRect/>
                    </a:stretch>
                  </pic:blipFill>
                  <pic:spPr>
                    <a:xfrm>
                      <a:off x="0" y="0"/>
                      <a:ext cx="6120130" cy="2203450"/>
                    </a:xfrm>
                    <a:prstGeom prst="rect">
                      <a:avLst/>
                    </a:prstGeom>
                  </pic:spPr>
                </pic:pic>
              </a:graphicData>
            </a:graphic>
          </wp:inline>
        </w:drawing>
      </w:r>
    </w:p>
    <w:p w14:paraId="3DA63195" w14:textId="64A76D51" w:rsidR="00B1395C" w:rsidRDefault="00B1395C" w:rsidP="00B1395C">
      <w:pPr>
        <w:pStyle w:val="Kuvaotsikko"/>
      </w:pPr>
      <w:bookmarkStart w:id="27" w:name="_Toc180056666"/>
      <w:r>
        <w:t xml:space="preserve">Kuvio </w:t>
      </w:r>
      <w:r>
        <w:fldChar w:fldCharType="begin"/>
      </w:r>
      <w:r>
        <w:instrText xml:space="preserve"> SEQ Kuvio \* ARABIC </w:instrText>
      </w:r>
      <w:r>
        <w:fldChar w:fldCharType="separate"/>
      </w:r>
      <w:r w:rsidR="0064440E">
        <w:t>10</w:t>
      </w:r>
      <w:r>
        <w:fldChar w:fldCharType="end"/>
      </w:r>
      <w:r w:rsidR="00FD0446">
        <w:t>. Hyökkääjän luoma käyttäjä WordPress hallintapaneelissa</w:t>
      </w:r>
      <w:bookmarkEnd w:id="27"/>
    </w:p>
    <w:p w14:paraId="26CEB9D3" w14:textId="57CC3A08" w:rsidR="00D14C5C" w:rsidRPr="00B1395C" w:rsidRDefault="006A34F1" w:rsidP="00B1395C">
      <w:r>
        <w:t xml:space="preserve">Luotujen tunnusten avulla hyökkääjä on </w:t>
      </w:r>
      <w:r w:rsidR="00EE584D">
        <w:t>luonut tietojenkalastelusivuston</w:t>
      </w:r>
      <w:r w:rsidR="009B4C93">
        <w:t xml:space="preserve">, joka lähettää </w:t>
      </w:r>
      <w:r w:rsidR="006C6307">
        <w:t>käyttäjätunnukset eteenpäin</w:t>
      </w:r>
      <w:r w:rsidR="00C42AAD">
        <w:t xml:space="preserve"> hyökkääjän omalle palvelimelle.</w:t>
      </w:r>
    </w:p>
    <w:p w14:paraId="05E7534D" w14:textId="40801F07" w:rsidR="00D57F6E" w:rsidRDefault="00137D73" w:rsidP="00C5405A">
      <w:pPr>
        <w:pStyle w:val="Otsikko1"/>
      </w:pPr>
      <w:bookmarkStart w:id="28" w:name="_Toc179828656"/>
      <w:r>
        <w:t xml:space="preserve">Tutkimus- ja </w:t>
      </w:r>
      <w:r w:rsidR="009C6653">
        <w:t>h</w:t>
      </w:r>
      <w:r w:rsidR="00C5405A">
        <w:t>yökkäyspolku</w:t>
      </w:r>
      <w:bookmarkEnd w:id="28"/>
    </w:p>
    <w:p w14:paraId="764DA610" w14:textId="21C4979D" w:rsidR="00C93960" w:rsidRPr="0013331E" w:rsidRDefault="00D81D31" w:rsidP="00C93960">
      <w:r w:rsidRPr="0013331E">
        <w:t xml:space="preserve">Kuviossa on </w:t>
      </w:r>
      <w:r w:rsidR="00EE4BF4" w:rsidRPr="0013331E">
        <w:t>kuvattuna tutkimuspolku, jonka mukaan etenimme tutkiessa</w:t>
      </w:r>
      <w:r w:rsidR="00574ABE" w:rsidRPr="0013331E">
        <w:t xml:space="preserve"> </w:t>
      </w:r>
      <w:r w:rsidR="00774245" w:rsidRPr="0013331E">
        <w:t>hyökkäystä.</w:t>
      </w:r>
      <w:r w:rsidR="009B105D">
        <w:t xml:space="preserve"> (Kuvio 11)</w:t>
      </w:r>
    </w:p>
    <w:p w14:paraId="55FF37E5" w14:textId="5E198AC4" w:rsidR="002F6F92" w:rsidRDefault="0027285B" w:rsidP="002F6F92">
      <w:pPr>
        <w:keepNext/>
      </w:pPr>
      <w:r w:rsidRPr="0027285B">
        <w:rPr>
          <w:noProof/>
          <w:lang w:val="en-US"/>
        </w:rPr>
        <w:lastRenderedPageBreak/>
        <w:drawing>
          <wp:inline distT="0" distB="0" distL="0" distR="0" wp14:anchorId="14ED5713" wp14:editId="5E363305">
            <wp:extent cx="5003321" cy="2161634"/>
            <wp:effectExtent l="0" t="0" r="6985" b="0"/>
            <wp:docPr id="1514634223" name="Kuva 1" descr="Kuva, joka sisältää kohteen teksti, kuvakaappaus, Fontti,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34223" name="Kuva 1" descr="Kuva, joka sisältää kohteen teksti, kuvakaappaus, Fontti, viiva&#10;&#10;Kuvaus luotu automaattisesti"/>
                    <pic:cNvPicPr/>
                  </pic:nvPicPr>
                  <pic:blipFill>
                    <a:blip r:embed="rId25"/>
                    <a:stretch>
                      <a:fillRect/>
                    </a:stretch>
                  </pic:blipFill>
                  <pic:spPr>
                    <a:xfrm>
                      <a:off x="0" y="0"/>
                      <a:ext cx="5018158" cy="2168044"/>
                    </a:xfrm>
                    <a:prstGeom prst="rect">
                      <a:avLst/>
                    </a:prstGeom>
                  </pic:spPr>
                </pic:pic>
              </a:graphicData>
            </a:graphic>
          </wp:inline>
        </w:drawing>
      </w:r>
    </w:p>
    <w:p w14:paraId="458EBA65" w14:textId="6E21998B" w:rsidR="00C93960" w:rsidRPr="00B161BF" w:rsidRDefault="002F6F92" w:rsidP="002F6F92">
      <w:pPr>
        <w:pStyle w:val="Kuvaotsikko"/>
      </w:pPr>
      <w:bookmarkStart w:id="29" w:name="_Toc180056667"/>
      <w:r>
        <w:t xml:space="preserve">Kuvio </w:t>
      </w:r>
      <w:r>
        <w:fldChar w:fldCharType="begin"/>
      </w:r>
      <w:r>
        <w:instrText xml:space="preserve"> SEQ Kuvio \* ARABIC </w:instrText>
      </w:r>
      <w:r>
        <w:fldChar w:fldCharType="separate"/>
      </w:r>
      <w:r w:rsidR="0064440E">
        <w:t>11</w:t>
      </w:r>
      <w:r>
        <w:fldChar w:fldCharType="end"/>
      </w:r>
      <w:r>
        <w:t>. Tutkimuspolku</w:t>
      </w:r>
      <w:bookmarkEnd w:id="29"/>
    </w:p>
    <w:p w14:paraId="6497599C" w14:textId="07E6D34A" w:rsidR="00C93960" w:rsidRDefault="004457B1" w:rsidP="00C93960">
      <w:r w:rsidRPr="00A82BD1">
        <w:t>Hyökkäyspolu</w:t>
      </w:r>
      <w:r w:rsidR="00A82BD1" w:rsidRPr="00A82BD1">
        <w:t xml:space="preserve">n </w:t>
      </w:r>
      <w:r w:rsidR="00C74918">
        <w:t>hahmottamisessa</w:t>
      </w:r>
      <w:r w:rsidR="00557A31">
        <w:t xml:space="preserve"> </w:t>
      </w:r>
      <w:r w:rsidR="002F6F92">
        <w:t xml:space="preserve">voimme käyttää apuna </w:t>
      </w:r>
      <w:r w:rsidR="00A82BD1">
        <w:t xml:space="preserve">Lockheed Martinin </w:t>
      </w:r>
      <w:proofErr w:type="spellStart"/>
      <w:r w:rsidR="00CE0E41">
        <w:t>Cyber</w:t>
      </w:r>
      <w:proofErr w:type="spellEnd"/>
      <w:r w:rsidR="00A82BD1">
        <w:t xml:space="preserve"> </w:t>
      </w:r>
      <w:proofErr w:type="spellStart"/>
      <w:r w:rsidR="00CE0E41">
        <w:t>K</w:t>
      </w:r>
      <w:r w:rsidR="00A82BD1">
        <w:t>ill</w:t>
      </w:r>
      <w:proofErr w:type="spellEnd"/>
      <w:r w:rsidR="00A82BD1">
        <w:t xml:space="preserve"> </w:t>
      </w:r>
      <w:r w:rsidR="00CE0E41">
        <w:t>C</w:t>
      </w:r>
      <w:r w:rsidR="00A82BD1">
        <w:t>hain</w:t>
      </w:r>
      <w:r w:rsidR="006B08C4">
        <w:t xml:space="preserve"> mallia</w:t>
      </w:r>
      <w:r w:rsidR="00557A31">
        <w:t>. (Kuvio</w:t>
      </w:r>
      <w:r w:rsidR="000E0917">
        <w:t xml:space="preserve"> 12)</w:t>
      </w:r>
    </w:p>
    <w:p w14:paraId="522563E5" w14:textId="77777777" w:rsidR="00E11164" w:rsidRDefault="00A73952" w:rsidP="00E11164">
      <w:pPr>
        <w:keepNext/>
      </w:pPr>
      <w:r w:rsidRPr="00A73952">
        <w:rPr>
          <w:noProof/>
        </w:rPr>
        <w:drawing>
          <wp:inline distT="0" distB="0" distL="0" distR="0" wp14:anchorId="416CB418" wp14:editId="15AB4926">
            <wp:extent cx="6120130" cy="3268980"/>
            <wp:effectExtent l="0" t="0" r="0" b="7620"/>
            <wp:docPr id="1602886397" name="Kuva 1" descr="Kuva, joka sisältää kohteen teksti, kuvakaappaus, Fontti,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86397" name="Kuva 1" descr="Kuva, joka sisältää kohteen teksti, kuvakaappaus, Fontti, viiva&#10;&#10;Kuvaus luotu automaattisesti"/>
                    <pic:cNvPicPr/>
                  </pic:nvPicPr>
                  <pic:blipFill>
                    <a:blip r:embed="rId26"/>
                    <a:stretch>
                      <a:fillRect/>
                    </a:stretch>
                  </pic:blipFill>
                  <pic:spPr>
                    <a:xfrm>
                      <a:off x="0" y="0"/>
                      <a:ext cx="6120130" cy="3268980"/>
                    </a:xfrm>
                    <a:prstGeom prst="rect">
                      <a:avLst/>
                    </a:prstGeom>
                  </pic:spPr>
                </pic:pic>
              </a:graphicData>
            </a:graphic>
          </wp:inline>
        </w:drawing>
      </w:r>
    </w:p>
    <w:p w14:paraId="0EDA11D6" w14:textId="4076E761" w:rsidR="005D7E5F" w:rsidRDefault="00E11164" w:rsidP="002F6F92">
      <w:pPr>
        <w:pStyle w:val="Kuvaotsikko"/>
      </w:pPr>
      <w:bookmarkStart w:id="30" w:name="_Toc180056668"/>
      <w:r>
        <w:t xml:space="preserve">Kuvio </w:t>
      </w:r>
      <w:r>
        <w:fldChar w:fldCharType="begin"/>
      </w:r>
      <w:r>
        <w:instrText xml:space="preserve"> SEQ Kuvio \* ARABIC </w:instrText>
      </w:r>
      <w:r>
        <w:fldChar w:fldCharType="separate"/>
      </w:r>
      <w:r w:rsidR="0064440E">
        <w:t>12</w:t>
      </w:r>
      <w:r>
        <w:fldChar w:fldCharType="end"/>
      </w:r>
      <w:r>
        <w:t>. Hyökkäyspolku</w:t>
      </w:r>
      <w:bookmarkEnd w:id="30"/>
    </w:p>
    <w:p w14:paraId="0410B38B" w14:textId="15AD31FC" w:rsidR="005D7E5F" w:rsidRDefault="005D7E5F" w:rsidP="005D7E5F">
      <w:pPr>
        <w:pStyle w:val="Otsikko1"/>
      </w:pPr>
      <w:bookmarkStart w:id="31" w:name="_Toc179828657"/>
      <w:r>
        <w:lastRenderedPageBreak/>
        <w:t>Auditointi</w:t>
      </w:r>
      <w:bookmarkEnd w:id="31"/>
    </w:p>
    <w:p w14:paraId="262D4CB2" w14:textId="03215E60" w:rsidR="00E25938" w:rsidRDefault="0040572C" w:rsidP="005D7E5F">
      <w:r w:rsidRPr="0040572C">
        <w:t>Aloitetaan ympäristön auditoiminen t</w:t>
      </w:r>
      <w:r>
        <w:t xml:space="preserve">arkastelemalla </w:t>
      </w:r>
      <w:proofErr w:type="spellStart"/>
      <w:r>
        <w:t>Nessus</w:t>
      </w:r>
      <w:proofErr w:type="spellEnd"/>
      <w:r>
        <w:t xml:space="preserve"> skannaus tuloksia</w:t>
      </w:r>
      <w:r w:rsidR="003F59B3">
        <w:t xml:space="preserve">, josta löytyy 4 keskitason haavoittuvuutta. </w:t>
      </w:r>
    </w:p>
    <w:p w14:paraId="44F0A3E5" w14:textId="4B5BD592" w:rsidR="005D7E5F" w:rsidRDefault="6CB85B5B" w:rsidP="005D7E5F">
      <w:r>
        <w:t xml:space="preserve">Suoritimme ympäristöön </w:t>
      </w:r>
      <w:r w:rsidR="003569A9">
        <w:t xml:space="preserve">myös </w:t>
      </w:r>
      <w:r>
        <w:t xml:space="preserve">verkon skannauksia työkaluilla kuten </w:t>
      </w:r>
      <w:proofErr w:type="spellStart"/>
      <w:r>
        <w:t>nmap</w:t>
      </w:r>
      <w:proofErr w:type="spellEnd"/>
      <w:r w:rsidR="4F06F85E">
        <w:t>.</w:t>
      </w:r>
      <w:r>
        <w:t xml:space="preserve"> </w:t>
      </w:r>
      <w:r w:rsidR="4F06F85E">
        <w:t>Tutkimme</w:t>
      </w:r>
      <w:r w:rsidR="004F01D1">
        <w:t xml:space="preserve"> </w:t>
      </w:r>
      <w:proofErr w:type="spellStart"/>
      <w:r w:rsidR="003900B2">
        <w:t>apachen</w:t>
      </w:r>
      <w:proofErr w:type="spellEnd"/>
      <w:r w:rsidR="00501185">
        <w:t xml:space="preserve">, </w:t>
      </w:r>
      <w:proofErr w:type="spellStart"/>
      <w:r w:rsidR="00501185">
        <w:t>mysql</w:t>
      </w:r>
      <w:proofErr w:type="spellEnd"/>
      <w:r w:rsidR="003900B2">
        <w:t xml:space="preserve"> ja </w:t>
      </w:r>
      <w:proofErr w:type="spellStart"/>
      <w:r w:rsidR="003900B2">
        <w:t>wordpressin</w:t>
      </w:r>
      <w:proofErr w:type="spellEnd"/>
      <w:r w:rsidR="003900B2">
        <w:t xml:space="preserve"> versioiden</w:t>
      </w:r>
      <w:r w:rsidR="4F06F85E">
        <w:t xml:space="preserve"> tunnettuja </w:t>
      </w:r>
      <w:r w:rsidR="003569A9">
        <w:t>haavoittuvuuksia</w:t>
      </w:r>
      <w:r w:rsidR="4F06F85E">
        <w:t xml:space="preserve"> </w:t>
      </w:r>
      <w:proofErr w:type="spellStart"/>
      <w:r w:rsidR="4F06F85E">
        <w:t>Nist</w:t>
      </w:r>
      <w:proofErr w:type="spellEnd"/>
      <w:r w:rsidR="4F06F85E">
        <w:t xml:space="preserve"> </w:t>
      </w:r>
      <w:r w:rsidR="05EE1D1A">
        <w:t>NVD</w:t>
      </w:r>
      <w:r w:rsidR="4F06F85E">
        <w:t xml:space="preserve"> </w:t>
      </w:r>
      <w:r w:rsidR="00D0437C">
        <w:t xml:space="preserve">(National </w:t>
      </w:r>
      <w:proofErr w:type="spellStart"/>
      <w:r w:rsidR="00D0437C">
        <w:t>Vuln</w:t>
      </w:r>
      <w:r w:rsidR="00FD53AF">
        <w:t>e</w:t>
      </w:r>
      <w:r w:rsidR="00D0437C">
        <w:t>rability</w:t>
      </w:r>
      <w:proofErr w:type="spellEnd"/>
      <w:r w:rsidR="00D0437C">
        <w:t xml:space="preserve"> </w:t>
      </w:r>
      <w:proofErr w:type="spellStart"/>
      <w:r w:rsidR="00D0437C">
        <w:t>database</w:t>
      </w:r>
      <w:proofErr w:type="spellEnd"/>
      <w:r w:rsidR="00FD53AF">
        <w:t>) tietokannasta</w:t>
      </w:r>
      <w:r w:rsidR="001D7280">
        <w:t>.</w:t>
      </w:r>
    </w:p>
    <w:p w14:paraId="2208D0E1" w14:textId="208EEDDB" w:rsidR="009D7A38" w:rsidRDefault="009D7A38" w:rsidP="005D7E5F">
      <w:r>
        <w:t xml:space="preserve">Ympäristön suurimpina uhkina </w:t>
      </w:r>
      <w:r w:rsidR="00E05D0F">
        <w:t xml:space="preserve">voimme pitää vanhentuneita </w:t>
      </w:r>
      <w:r w:rsidR="00390DD2">
        <w:t>järjestelmiä. Nii</w:t>
      </w:r>
      <w:r w:rsidR="0061407B">
        <w:t>ssä on paljon tiedossa olevia heikkouksia, joita hyökkääjät voivat käyttää helposti hyväkseen.</w:t>
      </w:r>
      <w:r w:rsidR="00356D5C">
        <w:t xml:space="preserve"> Järjestelmässä ei myöskään ole käytössä kaksivaiheista tunnistautumista, mikä helpottaa hyökkääjän toimia. </w:t>
      </w:r>
    </w:p>
    <w:p w14:paraId="03D17C76" w14:textId="37FC71C1" w:rsidR="00F27C43" w:rsidRDefault="00F27C43" w:rsidP="005D7E5F">
      <w:proofErr w:type="spellStart"/>
      <w:r>
        <w:t>Kybereon</w:t>
      </w:r>
      <w:proofErr w:type="spellEnd"/>
      <w:r>
        <w:t xml:space="preserve"> Intraan kirjautuessa</w:t>
      </w:r>
      <w:r w:rsidR="0060534E">
        <w:t xml:space="preserve"> olemassa olevilla tunnuksilla, kuten </w:t>
      </w:r>
      <w:proofErr w:type="spellStart"/>
      <w:r w:rsidR="0060534E">
        <w:t>admin</w:t>
      </w:r>
      <w:proofErr w:type="spellEnd"/>
      <w:r w:rsidR="0060534E">
        <w:t xml:space="preserve">, </w:t>
      </w:r>
      <w:r w:rsidR="001811FE">
        <w:t xml:space="preserve">ja väärän salasanan syöttämällä </w:t>
      </w:r>
      <w:r w:rsidR="00180401">
        <w:t xml:space="preserve">kerrotaan, että </w:t>
      </w:r>
      <w:proofErr w:type="spellStart"/>
      <w:r w:rsidR="00180401">
        <w:t>admin</w:t>
      </w:r>
      <w:proofErr w:type="spellEnd"/>
      <w:r w:rsidR="00180401">
        <w:t xml:space="preserve"> käyttäjä löytyy, mutta salasana on väärä. </w:t>
      </w:r>
      <w:r w:rsidR="003F6B36">
        <w:t xml:space="preserve">Yrittäessä kirjautua </w:t>
      </w:r>
      <w:r w:rsidR="00F22733">
        <w:t>tunnuksella</w:t>
      </w:r>
      <w:r w:rsidR="00B92BD1">
        <w:t>,</w:t>
      </w:r>
      <w:r w:rsidR="00F22733">
        <w:t xml:space="preserve"> jota ei ole olemassa</w:t>
      </w:r>
      <w:r w:rsidR="0003251D">
        <w:t xml:space="preserve"> </w:t>
      </w:r>
      <w:r w:rsidR="00DC50E5">
        <w:t>kirjautumisportaali kertoo, että</w:t>
      </w:r>
      <w:r w:rsidR="00206E32">
        <w:t xml:space="preserve"> </w:t>
      </w:r>
      <w:r w:rsidR="00B92BD1">
        <w:t xml:space="preserve">käyttäjätunnus on väärä. </w:t>
      </w:r>
      <w:r w:rsidR="00180401">
        <w:t xml:space="preserve">Tämä on heikkous tietoturvassa, </w:t>
      </w:r>
      <w:r w:rsidR="00A14835">
        <w:t>koska se antaa mahdollisell</w:t>
      </w:r>
      <w:r w:rsidR="00AB3817">
        <w:t>e</w:t>
      </w:r>
      <w:r w:rsidR="00A14835">
        <w:t xml:space="preserve"> hyökkääjälle </w:t>
      </w:r>
      <w:r w:rsidR="00A06BC1">
        <w:t>tietoa olemassa olevista käyttäjistä</w:t>
      </w:r>
      <w:r w:rsidR="003F6B36">
        <w:t>.</w:t>
      </w:r>
      <w:r w:rsidR="000E0917">
        <w:t xml:space="preserve"> (Kuvio 13)</w:t>
      </w:r>
    </w:p>
    <w:p w14:paraId="0EFC114B" w14:textId="77777777" w:rsidR="00D845F7" w:rsidRDefault="003F6B36" w:rsidP="00D845F7">
      <w:pPr>
        <w:keepNext/>
      </w:pPr>
      <w:r w:rsidRPr="003F6B36">
        <w:rPr>
          <w:noProof/>
        </w:rPr>
        <w:drawing>
          <wp:inline distT="0" distB="0" distL="0" distR="0" wp14:anchorId="32003BD1" wp14:editId="7370F860">
            <wp:extent cx="1519417" cy="2286000"/>
            <wp:effectExtent l="0" t="0" r="5080" b="0"/>
            <wp:docPr id="1131282552"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82552" name="Kuva 1" descr="Kuva, joka sisältää kohteen teksti, kuvakaappaus, Fontti, numero&#10;&#10;Kuvaus luotu automaattisesti"/>
                    <pic:cNvPicPr/>
                  </pic:nvPicPr>
                  <pic:blipFill>
                    <a:blip r:embed="rId27"/>
                    <a:stretch>
                      <a:fillRect/>
                    </a:stretch>
                  </pic:blipFill>
                  <pic:spPr>
                    <a:xfrm>
                      <a:off x="0" y="0"/>
                      <a:ext cx="1536587" cy="2311832"/>
                    </a:xfrm>
                    <a:prstGeom prst="rect">
                      <a:avLst/>
                    </a:prstGeom>
                  </pic:spPr>
                </pic:pic>
              </a:graphicData>
            </a:graphic>
          </wp:inline>
        </w:drawing>
      </w:r>
    </w:p>
    <w:p w14:paraId="2336B46F" w14:textId="5AC57BF2" w:rsidR="003F6B36" w:rsidRDefault="00D845F7" w:rsidP="00D845F7">
      <w:pPr>
        <w:pStyle w:val="Kuvaotsikko"/>
      </w:pPr>
      <w:bookmarkStart w:id="32" w:name="_Toc180056669"/>
      <w:r>
        <w:t xml:space="preserve">Kuvio </w:t>
      </w:r>
      <w:r>
        <w:fldChar w:fldCharType="begin"/>
      </w:r>
      <w:r>
        <w:instrText xml:space="preserve"> SEQ Kuvio \* ARABIC </w:instrText>
      </w:r>
      <w:r>
        <w:fldChar w:fldCharType="separate"/>
      </w:r>
      <w:r w:rsidR="0064440E">
        <w:t>13</w:t>
      </w:r>
      <w:r>
        <w:fldChar w:fldCharType="end"/>
      </w:r>
      <w:r>
        <w:t>. Kirjautumislomakkeen heikkous</w:t>
      </w:r>
      <w:bookmarkEnd w:id="32"/>
    </w:p>
    <w:p w14:paraId="02F9677E" w14:textId="77777777" w:rsidR="0040572C" w:rsidRPr="0040572C" w:rsidRDefault="0040572C" w:rsidP="005D7E5F"/>
    <w:p w14:paraId="589BBD37" w14:textId="33DFB391" w:rsidR="007F6551" w:rsidRDefault="007F6551" w:rsidP="007F6551">
      <w:pPr>
        <w:pStyle w:val="Otsikko2"/>
      </w:pPr>
      <w:bookmarkStart w:id="33" w:name="_Toc179828658"/>
      <w:r>
        <w:t>Skannaukset</w:t>
      </w:r>
      <w:bookmarkEnd w:id="33"/>
    </w:p>
    <w:p w14:paraId="0398F4FD" w14:textId="6F78C75D" w:rsidR="007F6551" w:rsidRPr="007F6551" w:rsidRDefault="007F6551" w:rsidP="007F6551">
      <w:r>
        <w:t xml:space="preserve">Aloitetaan tutkimalla palvelinta </w:t>
      </w:r>
      <w:proofErr w:type="spellStart"/>
      <w:r>
        <w:t>nmap</w:t>
      </w:r>
      <w:proofErr w:type="spellEnd"/>
      <w:r>
        <w:t xml:space="preserve"> </w:t>
      </w:r>
      <w:r w:rsidR="00804579">
        <w:t>-</w:t>
      </w:r>
      <w:r>
        <w:t>verkon</w:t>
      </w:r>
      <w:r w:rsidR="003B2871">
        <w:t xml:space="preserve">haistelutyökalulla. </w:t>
      </w:r>
      <w:r w:rsidR="000228E3">
        <w:t>Löysimme ensimmäisellä skannauksella palvelimen avoimet portit 22,</w:t>
      </w:r>
      <w:r w:rsidR="4D4B22C1">
        <w:t xml:space="preserve"> </w:t>
      </w:r>
      <w:r w:rsidR="000228E3">
        <w:t>80 ja 443</w:t>
      </w:r>
      <w:r w:rsidR="00804579">
        <w:t>.</w:t>
      </w:r>
      <w:r w:rsidR="006E5A0C">
        <w:t xml:space="preserve"> (Kuvio </w:t>
      </w:r>
      <w:r w:rsidR="00B056A4">
        <w:t>14).</w:t>
      </w:r>
    </w:p>
    <w:p w14:paraId="7BEECA18" w14:textId="77777777" w:rsidR="006E5A0C" w:rsidRDefault="003E7AB1" w:rsidP="006E5A0C">
      <w:pPr>
        <w:keepNext/>
      </w:pPr>
      <w:r w:rsidRPr="003E7AB1">
        <w:rPr>
          <w:noProof/>
        </w:rPr>
        <w:drawing>
          <wp:inline distT="0" distB="0" distL="0" distR="0" wp14:anchorId="500F9E36" wp14:editId="512971AF">
            <wp:extent cx="4365548" cy="2337684"/>
            <wp:effectExtent l="0" t="0" r="0" b="5715"/>
            <wp:docPr id="1524491684" name="Kuva 1" descr="Kuva, joka sisältää kohteen teksti, kuvakaappaus, Fontti,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91684" name="Kuva 1" descr="Kuva, joka sisältää kohteen teksti, kuvakaappaus, Fontti, muotoilu&#10;&#10;Kuvaus luotu automaattisesti"/>
                    <pic:cNvPicPr/>
                  </pic:nvPicPr>
                  <pic:blipFill>
                    <a:blip r:embed="rId28"/>
                    <a:stretch>
                      <a:fillRect/>
                    </a:stretch>
                  </pic:blipFill>
                  <pic:spPr>
                    <a:xfrm>
                      <a:off x="0" y="0"/>
                      <a:ext cx="4370690" cy="2340437"/>
                    </a:xfrm>
                    <a:prstGeom prst="rect">
                      <a:avLst/>
                    </a:prstGeom>
                  </pic:spPr>
                </pic:pic>
              </a:graphicData>
            </a:graphic>
          </wp:inline>
        </w:drawing>
      </w:r>
    </w:p>
    <w:p w14:paraId="185C7EEE" w14:textId="79483733" w:rsidR="000228E3" w:rsidRDefault="006E5A0C" w:rsidP="00BA1A9C">
      <w:pPr>
        <w:pStyle w:val="Kuvaotsikko"/>
      </w:pPr>
      <w:bookmarkStart w:id="34" w:name="_Toc180056670"/>
      <w:r>
        <w:t xml:space="preserve">Kuvio </w:t>
      </w:r>
      <w:r>
        <w:fldChar w:fldCharType="begin"/>
      </w:r>
      <w:r>
        <w:instrText xml:space="preserve"> SEQ Kuvio \* ARABIC </w:instrText>
      </w:r>
      <w:r>
        <w:fldChar w:fldCharType="separate"/>
      </w:r>
      <w:r w:rsidR="0064440E">
        <w:t>14</w:t>
      </w:r>
      <w:r>
        <w:fldChar w:fldCharType="end"/>
      </w:r>
      <w:r>
        <w:t>. Avoimet portit</w:t>
      </w:r>
      <w:bookmarkEnd w:id="34"/>
    </w:p>
    <w:p w14:paraId="1965AFA0" w14:textId="09141ED7" w:rsidR="000228E3" w:rsidRPr="007F6551" w:rsidRDefault="000228E3" w:rsidP="007F6551">
      <w:r>
        <w:t>Kun skannaamme parametrillä -A (</w:t>
      </w:r>
      <w:proofErr w:type="spellStart"/>
      <w:r>
        <w:t>agressive</w:t>
      </w:r>
      <w:proofErr w:type="spellEnd"/>
      <w:r>
        <w:t>), saamme tietoon porteissa</w:t>
      </w:r>
      <w:r w:rsidR="00A265F6">
        <w:t xml:space="preserve"> toimivat palvelut ja niiden versiot. Kuten Apache</w:t>
      </w:r>
      <w:r w:rsidR="072AC765">
        <w:t xml:space="preserve"> </w:t>
      </w:r>
      <w:proofErr w:type="spellStart"/>
      <w:r w:rsidR="00A265F6">
        <w:t>httpd</w:t>
      </w:r>
      <w:proofErr w:type="spellEnd"/>
      <w:r w:rsidR="00A265F6">
        <w:t xml:space="preserve"> 2.4.37 </w:t>
      </w:r>
      <w:r w:rsidR="5ED0935C">
        <w:t>vuodelta 2018</w:t>
      </w:r>
      <w:r w:rsidR="00A265F6">
        <w:t xml:space="preserve"> ja WordPress 5.3</w:t>
      </w:r>
      <w:r w:rsidR="67DD5AA1">
        <w:t xml:space="preserve"> vuodelta 2019</w:t>
      </w:r>
      <w:r w:rsidR="00A552FF">
        <w:t xml:space="preserve"> (Kuvio 15). </w:t>
      </w:r>
      <w:r w:rsidR="525C2D82">
        <w:t>Näin vanhoissa versioissa on tunnettuja haavoittuvuuksia, joita hakkeri voi hyödyntää hyökkäyksessään.</w:t>
      </w:r>
    </w:p>
    <w:p w14:paraId="6ADF00B1" w14:textId="77777777" w:rsidR="00A552FF" w:rsidRDefault="003A2CFF" w:rsidP="00A552FF">
      <w:pPr>
        <w:keepNext/>
      </w:pPr>
      <w:r w:rsidRPr="003A2CFF">
        <w:rPr>
          <w:noProof/>
        </w:rPr>
        <w:lastRenderedPageBreak/>
        <w:drawing>
          <wp:inline distT="0" distB="0" distL="0" distR="0" wp14:anchorId="3FB9F191" wp14:editId="5A96B3E4">
            <wp:extent cx="4579951" cy="2647324"/>
            <wp:effectExtent l="0" t="0" r="0" b="635"/>
            <wp:docPr id="1877593164" name="Kuva 1" descr="Kuva, joka sisältää kohteen teksti, kuvakaappaus, Fontti, ruokalist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93164" name="Kuva 1" descr="Kuva, joka sisältää kohteen teksti, kuvakaappaus, Fontti, ruokalista&#10;&#10;Kuvaus luotu automaattisesti"/>
                    <pic:cNvPicPr/>
                  </pic:nvPicPr>
                  <pic:blipFill>
                    <a:blip r:embed="rId29"/>
                    <a:stretch>
                      <a:fillRect/>
                    </a:stretch>
                  </pic:blipFill>
                  <pic:spPr>
                    <a:xfrm>
                      <a:off x="0" y="0"/>
                      <a:ext cx="4583374" cy="2649303"/>
                    </a:xfrm>
                    <a:prstGeom prst="rect">
                      <a:avLst/>
                    </a:prstGeom>
                  </pic:spPr>
                </pic:pic>
              </a:graphicData>
            </a:graphic>
          </wp:inline>
        </w:drawing>
      </w:r>
    </w:p>
    <w:p w14:paraId="3CB9AB89" w14:textId="2C961DE8" w:rsidR="003A2CFF" w:rsidRPr="007F6551" w:rsidRDefault="00A552FF" w:rsidP="00A552FF">
      <w:pPr>
        <w:pStyle w:val="Kuvaotsikko"/>
      </w:pPr>
      <w:bookmarkStart w:id="35" w:name="_Toc180056671"/>
      <w:r>
        <w:t xml:space="preserve">Kuvio </w:t>
      </w:r>
      <w:r>
        <w:fldChar w:fldCharType="begin"/>
      </w:r>
      <w:r>
        <w:instrText xml:space="preserve"> SEQ Kuvio \* ARABIC </w:instrText>
      </w:r>
      <w:r>
        <w:fldChar w:fldCharType="separate"/>
      </w:r>
      <w:r w:rsidR="0064440E">
        <w:t>15</w:t>
      </w:r>
      <w:r>
        <w:fldChar w:fldCharType="end"/>
      </w:r>
      <w:r>
        <w:t>. Lisätietoa avoimista porteista</w:t>
      </w:r>
      <w:bookmarkEnd w:id="35"/>
    </w:p>
    <w:p w14:paraId="30C45E89" w14:textId="6C6A8E3D" w:rsidR="00015864" w:rsidRDefault="00A265F6" w:rsidP="587AF934">
      <w:pPr>
        <w:spacing w:before="240" w:after="240"/>
        <w:rPr>
          <w:rFonts w:eastAsia="Calibri" w:cs="Calibri"/>
        </w:rPr>
      </w:pPr>
      <w:proofErr w:type="spellStart"/>
      <w:r>
        <w:t>Nmapista</w:t>
      </w:r>
      <w:proofErr w:type="spellEnd"/>
      <w:r>
        <w:t xml:space="preserve"> löytyy ominaisuus etsiä tunnettuja haavoittuvuuksia.</w:t>
      </w:r>
      <w:r w:rsidR="364BCE66">
        <w:t xml:space="preserve"> T</w:t>
      </w:r>
      <w:r w:rsidR="364BCE66" w:rsidRPr="587AF934">
        <w:rPr>
          <w:rFonts w:eastAsia="Calibri" w:cs="Calibri"/>
        </w:rPr>
        <w:t>yökalulla voidaan skannata kohteen IP-osoitteen kaikista porteista haavoittuvuuksia "--</w:t>
      </w:r>
      <w:proofErr w:type="spellStart"/>
      <w:r w:rsidR="364BCE66" w:rsidRPr="587AF934">
        <w:rPr>
          <w:rFonts w:eastAsia="Calibri" w:cs="Calibri"/>
        </w:rPr>
        <w:t>script</w:t>
      </w:r>
      <w:proofErr w:type="spellEnd"/>
      <w:r w:rsidR="364BCE66" w:rsidRPr="587AF934">
        <w:rPr>
          <w:rFonts w:eastAsia="Calibri" w:cs="Calibri"/>
        </w:rPr>
        <w:t xml:space="preserve"> </w:t>
      </w:r>
      <w:proofErr w:type="spellStart"/>
      <w:r w:rsidR="364BCE66" w:rsidRPr="587AF934">
        <w:rPr>
          <w:rFonts w:eastAsia="Calibri" w:cs="Calibri"/>
        </w:rPr>
        <w:t>vuln</w:t>
      </w:r>
      <w:proofErr w:type="spellEnd"/>
      <w:r w:rsidR="364BCE66" w:rsidRPr="587AF934">
        <w:rPr>
          <w:rFonts w:eastAsia="Calibri" w:cs="Calibri"/>
        </w:rPr>
        <w:t xml:space="preserve">" parametrin avulla. Komento hyödyntää </w:t>
      </w:r>
      <w:proofErr w:type="spellStart"/>
      <w:r w:rsidR="364BCE66" w:rsidRPr="587AF934">
        <w:rPr>
          <w:rFonts w:eastAsia="Calibri" w:cs="Calibri"/>
        </w:rPr>
        <w:t>Nmapin</w:t>
      </w:r>
      <w:proofErr w:type="spellEnd"/>
      <w:r w:rsidR="364BCE66" w:rsidRPr="587AF934">
        <w:rPr>
          <w:rFonts w:eastAsia="Calibri" w:cs="Calibri"/>
        </w:rPr>
        <w:t xml:space="preserve"> oletus skriptejä etsiessään kohteesta tietoturvaheikkouksia. (How To </w:t>
      </w:r>
      <w:proofErr w:type="spellStart"/>
      <w:r w:rsidR="364BCE66" w:rsidRPr="587AF934">
        <w:rPr>
          <w:rFonts w:eastAsia="Calibri" w:cs="Calibri"/>
        </w:rPr>
        <w:t>Use</w:t>
      </w:r>
      <w:proofErr w:type="spellEnd"/>
      <w:r w:rsidR="364BCE66" w:rsidRPr="587AF934">
        <w:rPr>
          <w:rFonts w:eastAsia="Calibri" w:cs="Calibri"/>
        </w:rPr>
        <w:t xml:space="preserve"> </w:t>
      </w:r>
      <w:proofErr w:type="spellStart"/>
      <w:r w:rsidR="364BCE66" w:rsidRPr="587AF934">
        <w:rPr>
          <w:rFonts w:eastAsia="Calibri" w:cs="Calibri"/>
        </w:rPr>
        <w:t>Nmap</w:t>
      </w:r>
      <w:proofErr w:type="spellEnd"/>
      <w:r w:rsidR="364BCE66" w:rsidRPr="587AF934">
        <w:rPr>
          <w:rFonts w:eastAsia="Calibri" w:cs="Calibri"/>
        </w:rPr>
        <w:t xml:space="preserve"> for </w:t>
      </w:r>
      <w:proofErr w:type="spellStart"/>
      <w:r w:rsidR="364BCE66" w:rsidRPr="587AF934">
        <w:rPr>
          <w:rFonts w:eastAsia="Calibri" w:cs="Calibri"/>
        </w:rPr>
        <w:t>Vulnerability</w:t>
      </w:r>
      <w:proofErr w:type="spellEnd"/>
      <w:r w:rsidR="364BCE66" w:rsidRPr="587AF934">
        <w:rPr>
          <w:rFonts w:eastAsia="Calibri" w:cs="Calibri"/>
        </w:rPr>
        <w:t xml:space="preserve"> </w:t>
      </w:r>
      <w:proofErr w:type="spellStart"/>
      <w:r w:rsidR="364BCE66" w:rsidRPr="587AF934">
        <w:rPr>
          <w:rFonts w:eastAsia="Calibri" w:cs="Calibri"/>
        </w:rPr>
        <w:t>Scanning</w:t>
      </w:r>
      <w:proofErr w:type="spellEnd"/>
      <w:r w:rsidR="364BCE66" w:rsidRPr="587AF934">
        <w:rPr>
          <w:rFonts w:eastAsia="Calibri" w:cs="Calibri"/>
        </w:rPr>
        <w:t xml:space="preserve">: Complete </w:t>
      </w:r>
      <w:proofErr w:type="spellStart"/>
      <w:r w:rsidR="364BCE66" w:rsidRPr="587AF934">
        <w:rPr>
          <w:rFonts w:eastAsia="Calibri" w:cs="Calibri"/>
        </w:rPr>
        <w:t>Tutorial</w:t>
      </w:r>
      <w:proofErr w:type="spellEnd"/>
      <w:r w:rsidR="364BCE66" w:rsidRPr="587AF934">
        <w:rPr>
          <w:rFonts w:eastAsia="Calibri" w:cs="Calibri"/>
        </w:rPr>
        <w:t xml:space="preserve">. </w:t>
      </w:r>
      <w:r w:rsidR="7D3E1DFC" w:rsidRPr="587AF934">
        <w:rPr>
          <w:rFonts w:eastAsia="Calibri" w:cs="Calibri"/>
        </w:rPr>
        <w:t>2023</w:t>
      </w:r>
      <w:r w:rsidR="364BCE66" w:rsidRPr="587AF934">
        <w:rPr>
          <w:rFonts w:eastAsia="Calibri" w:cs="Calibri"/>
        </w:rPr>
        <w:t>)</w:t>
      </w:r>
    </w:p>
    <w:p w14:paraId="2619A08A" w14:textId="638D3C31" w:rsidR="587AF934" w:rsidRPr="00015864" w:rsidRDefault="00303FEB" w:rsidP="00015864">
      <w:pPr>
        <w:spacing w:before="240" w:after="240"/>
        <w:rPr>
          <w:rFonts w:eastAsia="Calibri" w:cs="Calibri"/>
        </w:rPr>
      </w:pPr>
      <w:r>
        <w:rPr>
          <w:rFonts w:eastAsia="Calibri" w:cs="Calibri"/>
        </w:rPr>
        <w:t>Kuviossa</w:t>
      </w:r>
      <w:r w:rsidR="00A552FF">
        <w:rPr>
          <w:rFonts w:eastAsia="Calibri" w:cs="Calibri"/>
        </w:rPr>
        <w:t xml:space="preserve"> 16</w:t>
      </w:r>
      <w:r>
        <w:rPr>
          <w:rFonts w:eastAsia="Calibri" w:cs="Calibri"/>
        </w:rPr>
        <w:t xml:space="preserve"> näkyy skannauksen tulokset</w:t>
      </w:r>
      <w:r w:rsidR="006E5A0C">
        <w:rPr>
          <w:rFonts w:eastAsia="Calibri" w:cs="Calibri"/>
        </w:rPr>
        <w:t>.</w:t>
      </w:r>
    </w:p>
    <w:p w14:paraId="74DD205D" w14:textId="77777777" w:rsidR="00A552FF" w:rsidRDefault="00D56850" w:rsidP="00A552FF">
      <w:pPr>
        <w:keepNext/>
      </w:pPr>
      <w:r w:rsidRPr="00D56850">
        <w:rPr>
          <w:noProof/>
        </w:rPr>
        <w:drawing>
          <wp:inline distT="0" distB="0" distL="0" distR="0" wp14:anchorId="1BDD30CA" wp14:editId="48C75A78">
            <wp:extent cx="3879229" cy="2259136"/>
            <wp:effectExtent l="0" t="0" r="6985" b="8255"/>
            <wp:docPr id="954993166"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93166" name=""/>
                    <pic:cNvPicPr/>
                  </pic:nvPicPr>
                  <pic:blipFill>
                    <a:blip r:embed="rId30"/>
                    <a:stretch>
                      <a:fillRect/>
                    </a:stretch>
                  </pic:blipFill>
                  <pic:spPr>
                    <a:xfrm>
                      <a:off x="0" y="0"/>
                      <a:ext cx="3903567" cy="2273310"/>
                    </a:xfrm>
                    <a:prstGeom prst="rect">
                      <a:avLst/>
                    </a:prstGeom>
                  </pic:spPr>
                </pic:pic>
              </a:graphicData>
            </a:graphic>
          </wp:inline>
        </w:drawing>
      </w:r>
    </w:p>
    <w:p w14:paraId="39BB909D" w14:textId="37C2F727" w:rsidR="004B05E6" w:rsidRDefault="00A552FF" w:rsidP="00A552FF">
      <w:pPr>
        <w:pStyle w:val="Kuvaotsikko"/>
      </w:pPr>
      <w:bookmarkStart w:id="36" w:name="_Toc180056672"/>
      <w:r>
        <w:t xml:space="preserve">Kuvio </w:t>
      </w:r>
      <w:r>
        <w:fldChar w:fldCharType="begin"/>
      </w:r>
      <w:r>
        <w:instrText xml:space="preserve"> SEQ Kuvio \* ARABIC </w:instrText>
      </w:r>
      <w:r>
        <w:fldChar w:fldCharType="separate"/>
      </w:r>
      <w:r w:rsidR="0064440E">
        <w:t>16</w:t>
      </w:r>
      <w:r>
        <w:fldChar w:fldCharType="end"/>
      </w:r>
      <w:r>
        <w:t>. Nmapin löytämät haavoittuvuudet</w:t>
      </w:r>
      <w:bookmarkEnd w:id="36"/>
    </w:p>
    <w:p w14:paraId="4A9D24FD" w14:textId="137ABE5D" w:rsidR="0013331E" w:rsidRPr="007F6551" w:rsidRDefault="00091BC2" w:rsidP="007F6551">
      <w:r>
        <w:lastRenderedPageBreak/>
        <w:t xml:space="preserve">Skannattiin vielä erikseen kiinnostavat portit. Ensin portti 80 jossa </w:t>
      </w:r>
      <w:r w:rsidR="00B90F32">
        <w:t xml:space="preserve">pyörii </w:t>
      </w:r>
      <w:proofErr w:type="spellStart"/>
      <w:r w:rsidR="00B161BF">
        <w:t>apache</w:t>
      </w:r>
      <w:proofErr w:type="spellEnd"/>
      <w:r w:rsidR="00B161BF">
        <w:t xml:space="preserve"> palvelin</w:t>
      </w:r>
      <w:r w:rsidR="00D95BCB">
        <w:t>. Portti 80 käyttää http protokollaa.</w:t>
      </w:r>
      <w:r w:rsidR="00EE3669">
        <w:t xml:space="preserve"> (Kuvio 17)</w:t>
      </w:r>
    </w:p>
    <w:p w14:paraId="1CF0196C" w14:textId="77777777" w:rsidR="00157216" w:rsidRDefault="00854902" w:rsidP="00157216">
      <w:pPr>
        <w:keepNext/>
      </w:pPr>
      <w:r w:rsidRPr="00854902">
        <w:rPr>
          <w:noProof/>
        </w:rPr>
        <w:drawing>
          <wp:inline distT="0" distB="0" distL="0" distR="0" wp14:anchorId="00CAFA39" wp14:editId="5A4FDBBE">
            <wp:extent cx="4730368" cy="1739900"/>
            <wp:effectExtent l="0" t="0" r="0" b="0"/>
            <wp:docPr id="2069776284"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76284" name="Kuva 1" descr="Kuva, joka sisältää kohteen teksti, kuvakaappaus, Fontti&#10;&#10;Kuvaus luotu automaattisesti"/>
                    <pic:cNvPicPr/>
                  </pic:nvPicPr>
                  <pic:blipFill>
                    <a:blip r:embed="rId31"/>
                    <a:stretch>
                      <a:fillRect/>
                    </a:stretch>
                  </pic:blipFill>
                  <pic:spPr>
                    <a:xfrm>
                      <a:off x="0" y="0"/>
                      <a:ext cx="4733947" cy="1741216"/>
                    </a:xfrm>
                    <a:prstGeom prst="rect">
                      <a:avLst/>
                    </a:prstGeom>
                  </pic:spPr>
                </pic:pic>
              </a:graphicData>
            </a:graphic>
          </wp:inline>
        </w:drawing>
      </w:r>
    </w:p>
    <w:p w14:paraId="70EDFEB0" w14:textId="0C050B6D" w:rsidR="0063678E" w:rsidRDefault="00157216" w:rsidP="00157216">
      <w:pPr>
        <w:pStyle w:val="Kuvaotsikko"/>
      </w:pPr>
      <w:bookmarkStart w:id="37" w:name="_Toc180056673"/>
      <w:r>
        <w:t xml:space="preserve">Kuvio </w:t>
      </w:r>
      <w:r>
        <w:fldChar w:fldCharType="begin"/>
      </w:r>
      <w:r>
        <w:instrText xml:space="preserve"> SEQ Kuvio \* ARABIC </w:instrText>
      </w:r>
      <w:r>
        <w:fldChar w:fldCharType="separate"/>
      </w:r>
      <w:r w:rsidR="0064440E">
        <w:t>17</w:t>
      </w:r>
      <w:r>
        <w:fldChar w:fldCharType="end"/>
      </w:r>
      <w:r>
        <w:t>. Portin 80 skannaus</w:t>
      </w:r>
      <w:bookmarkEnd w:id="37"/>
    </w:p>
    <w:p w14:paraId="16A3CB6F" w14:textId="4FE9CFBA" w:rsidR="00676ED6" w:rsidRPr="003B7FBD" w:rsidRDefault="00676ED6" w:rsidP="003B7FBD">
      <w:pPr>
        <w:spacing w:after="160" w:line="259" w:lineRule="auto"/>
        <w:rPr>
          <w:bCs/>
          <w:iCs/>
          <w:noProof/>
          <w:szCs w:val="18"/>
        </w:rPr>
      </w:pPr>
      <w:r>
        <w:t xml:space="preserve">Skannataan vielä porttia 443 </w:t>
      </w:r>
      <w:r w:rsidR="00D95BCB">
        <w:t xml:space="preserve">jota </w:t>
      </w:r>
      <w:proofErr w:type="spellStart"/>
      <w:r w:rsidR="00D95BCB">
        <w:t>apache</w:t>
      </w:r>
      <w:proofErr w:type="spellEnd"/>
      <w:r w:rsidR="00D95BCB">
        <w:t xml:space="preserve"> myös käyttää, mutta 443 käyttää </w:t>
      </w:r>
      <w:proofErr w:type="spellStart"/>
      <w:r w:rsidR="00D95BCB">
        <w:t>https</w:t>
      </w:r>
      <w:proofErr w:type="spellEnd"/>
      <w:r w:rsidR="00D95BCB">
        <w:t xml:space="preserve"> protokollaa.</w:t>
      </w:r>
      <w:r w:rsidR="003B7FBD">
        <w:t xml:space="preserve"> </w:t>
      </w:r>
      <w:r w:rsidR="00EE3669">
        <w:t>(Kuvio 18)</w:t>
      </w:r>
    </w:p>
    <w:p w14:paraId="621C3C0E" w14:textId="77777777" w:rsidR="00157216" w:rsidRDefault="00F659A1" w:rsidP="00157216">
      <w:pPr>
        <w:keepNext/>
      </w:pPr>
      <w:r>
        <w:rPr>
          <w:noProof/>
        </w:rPr>
        <w:drawing>
          <wp:inline distT="0" distB="0" distL="0" distR="0" wp14:anchorId="1E210668" wp14:editId="08116BEF">
            <wp:extent cx="4991100" cy="2242836"/>
            <wp:effectExtent l="0" t="0" r="0" b="5080"/>
            <wp:docPr id="401718260"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93394" cy="2243867"/>
                    </a:xfrm>
                    <a:prstGeom prst="rect">
                      <a:avLst/>
                    </a:prstGeom>
                  </pic:spPr>
                </pic:pic>
              </a:graphicData>
            </a:graphic>
          </wp:inline>
        </w:drawing>
      </w:r>
    </w:p>
    <w:p w14:paraId="1ACB9FF9" w14:textId="590EAF08" w:rsidR="00F659A1" w:rsidRDefault="00157216" w:rsidP="00157216">
      <w:pPr>
        <w:pStyle w:val="Kuvaotsikko"/>
      </w:pPr>
      <w:bookmarkStart w:id="38" w:name="_Toc180056674"/>
      <w:r>
        <w:t xml:space="preserve">Kuvio </w:t>
      </w:r>
      <w:r>
        <w:fldChar w:fldCharType="begin"/>
      </w:r>
      <w:r>
        <w:instrText xml:space="preserve"> SEQ Kuvio \* ARABIC </w:instrText>
      </w:r>
      <w:r>
        <w:fldChar w:fldCharType="separate"/>
      </w:r>
      <w:r w:rsidR="0064440E">
        <w:t>18</w:t>
      </w:r>
      <w:r>
        <w:fldChar w:fldCharType="end"/>
      </w:r>
      <w:r>
        <w:t>. Portin 443 skannaus</w:t>
      </w:r>
      <w:bookmarkEnd w:id="38"/>
    </w:p>
    <w:p w14:paraId="52C9DE0C" w14:textId="77777777" w:rsidR="003B7FBD" w:rsidRPr="003B7FBD" w:rsidRDefault="003B7FBD" w:rsidP="003B7FBD"/>
    <w:p w14:paraId="35BE4008" w14:textId="2B6C8BEE" w:rsidR="75F8F667" w:rsidRDefault="75F8F667" w:rsidP="587AF934">
      <w:pPr>
        <w:pStyle w:val="Otsikko3"/>
      </w:pPr>
      <w:bookmarkStart w:id="39" w:name="_Toc179828659"/>
      <w:r>
        <w:lastRenderedPageBreak/>
        <w:t>Haavoittuvuuksista</w:t>
      </w:r>
      <w:bookmarkEnd w:id="39"/>
    </w:p>
    <w:p w14:paraId="4DEB9D14" w14:textId="4B74CD21" w:rsidR="762015A7" w:rsidRDefault="762015A7" w:rsidP="22E96A9B">
      <w:r w:rsidRPr="587AF934">
        <w:rPr>
          <w:b/>
        </w:rPr>
        <w:t>Apache 2.4.37</w:t>
      </w:r>
      <w:r w:rsidR="6BFB2605">
        <w:t xml:space="preserve"> versiosta havaittu</w:t>
      </w:r>
      <w:r>
        <w:t xml:space="preserve"> 15 kriittistä haavoittuvuutta. </w:t>
      </w:r>
      <w:proofErr w:type="spellStart"/>
      <w:r w:rsidRPr="587AF934">
        <w:rPr>
          <w:b/>
        </w:rPr>
        <w:t>Wordpress</w:t>
      </w:r>
      <w:proofErr w:type="spellEnd"/>
      <w:r w:rsidRPr="587AF934">
        <w:rPr>
          <w:b/>
        </w:rPr>
        <w:t xml:space="preserve"> 5.3</w:t>
      </w:r>
      <w:r>
        <w:t xml:space="preserve"> </w:t>
      </w:r>
      <w:r w:rsidR="4976033E">
        <w:t>versiosta havaittu</w:t>
      </w:r>
      <w:r>
        <w:t xml:space="preserve"> 8 kriittistä haavoittuvuutta.</w:t>
      </w:r>
    </w:p>
    <w:p w14:paraId="25FA9F5A" w14:textId="04330B83" w:rsidR="423B5264" w:rsidRDefault="423B5264" w:rsidP="13C8B4B6">
      <w:r>
        <w:t xml:space="preserve">Apache HTTP Server 2.4.37 haavoittuvuuksiin kuuluvat </w:t>
      </w:r>
      <w:r w:rsidR="677C3276">
        <w:t>mm.</w:t>
      </w:r>
      <w:r>
        <w:t xml:space="preserve"> CVE-2024-38476 ja CVE-2024-38474, </w:t>
      </w:r>
      <w:r w:rsidR="6FE56505">
        <w:t xml:space="preserve">nämä </w:t>
      </w:r>
      <w:r w:rsidR="68618AA0">
        <w:t>NVD</w:t>
      </w:r>
      <w:r w:rsidR="6FE56505">
        <w:t xml:space="preserve"> </w:t>
      </w:r>
      <w:r w:rsidR="0045785A">
        <w:t>(</w:t>
      </w:r>
      <w:r w:rsidR="4C713874">
        <w:t xml:space="preserve">National </w:t>
      </w:r>
      <w:proofErr w:type="spellStart"/>
      <w:r w:rsidR="4C713874">
        <w:t>Vulnerability</w:t>
      </w:r>
      <w:proofErr w:type="spellEnd"/>
      <w:r w:rsidR="4C713874">
        <w:t xml:space="preserve"> </w:t>
      </w:r>
      <w:proofErr w:type="spellStart"/>
      <w:r w:rsidR="4C713874">
        <w:t>Database</w:t>
      </w:r>
      <w:proofErr w:type="spellEnd"/>
      <w:r w:rsidR="4C713874">
        <w:t>)</w:t>
      </w:r>
      <w:r w:rsidR="6FE56505">
        <w:t xml:space="preserve"> osumat</w:t>
      </w:r>
      <w:r>
        <w:t xml:space="preserve"> liittyvät tietojen paljastamiseen</w:t>
      </w:r>
      <w:r w:rsidR="565C6093">
        <w:t xml:space="preserve">, </w:t>
      </w:r>
      <w:r>
        <w:t>skriptien suorittamiseen</w:t>
      </w:r>
      <w:r w:rsidR="520F76EE">
        <w:t xml:space="preserve"> ja</w:t>
      </w:r>
      <w:r w:rsidR="03A63E32">
        <w:t xml:space="preserve"> </w:t>
      </w:r>
      <w:r>
        <w:t xml:space="preserve">sääntöjen </w:t>
      </w:r>
      <w:r w:rsidR="388F1E46">
        <w:t>muunteluun</w:t>
      </w:r>
      <w:r>
        <w:t xml:space="preserve"> </w:t>
      </w:r>
      <w:proofErr w:type="spellStart"/>
      <w:r>
        <w:t>mod_rewrite</w:t>
      </w:r>
      <w:proofErr w:type="spellEnd"/>
      <w:r>
        <w:t xml:space="preserve">-moduulissa. </w:t>
      </w:r>
      <w:r w:rsidR="14CDF8E9">
        <w:t>Haavoittuvuus on k</w:t>
      </w:r>
      <w:r w:rsidR="29EB2D95">
        <w:t xml:space="preserve">riittinen </w:t>
      </w:r>
      <w:r>
        <w:t>(CVSS-arvo 9.8).</w:t>
      </w:r>
      <w:r w:rsidR="1E414A2E">
        <w:t xml:space="preserve"> </w:t>
      </w:r>
      <w:r w:rsidR="44006272">
        <w:t xml:space="preserve">Apache haavoittuvuus </w:t>
      </w:r>
      <w:r>
        <w:t>CVE-2023-25690 HTTP-pyyntöjen käsittelyyn (</w:t>
      </w:r>
      <w:proofErr w:type="spellStart"/>
      <w:r>
        <w:t>smuggling</w:t>
      </w:r>
      <w:proofErr w:type="spellEnd"/>
      <w:r>
        <w:t xml:space="preserve">), </w:t>
      </w:r>
      <w:r w:rsidR="0E827ADD">
        <w:t>hyökkääjä</w:t>
      </w:r>
      <w:r>
        <w:t xml:space="preserve"> voi </w:t>
      </w:r>
      <w:r w:rsidR="0E827ADD">
        <w:t xml:space="preserve">tehdä omia </w:t>
      </w:r>
      <w:r w:rsidR="1873AC54">
        <w:t xml:space="preserve">(GET, POST ym.) </w:t>
      </w:r>
      <w:r w:rsidR="0E827ADD">
        <w:t>pyyntöjään</w:t>
      </w:r>
      <w:r>
        <w:t xml:space="preserve">, </w:t>
      </w:r>
      <w:r w:rsidR="262B3901">
        <w:t>ja</w:t>
      </w:r>
      <w:r>
        <w:t xml:space="preserve"> </w:t>
      </w:r>
      <w:r w:rsidR="7F9C3CEE">
        <w:t>ohittaa</w:t>
      </w:r>
      <w:r>
        <w:t xml:space="preserve"> todennuksen.</w:t>
      </w:r>
      <w:r w:rsidR="06D98AA6">
        <w:t xml:space="preserve"> (</w:t>
      </w:r>
      <w:r w:rsidR="0DCDD2A4">
        <w:t xml:space="preserve">Apache </w:t>
      </w:r>
      <w:r w:rsidR="06D98AA6">
        <w:t>NVD. 2024)</w:t>
      </w:r>
    </w:p>
    <w:p w14:paraId="00D9BA8F" w14:textId="0D072F65" w:rsidR="3AFC5142" w:rsidRDefault="6AD7E3EF" w:rsidP="7E443CF7">
      <w:r>
        <w:t xml:space="preserve">WordPress 5.3 kriittisiä haavoittuvuuksia on 8 </w:t>
      </w:r>
      <w:proofErr w:type="spellStart"/>
      <w:r>
        <w:t>NVD:n</w:t>
      </w:r>
      <w:proofErr w:type="spellEnd"/>
      <w:r>
        <w:t xml:space="preserve"> mukaan</w:t>
      </w:r>
      <w:r w:rsidR="4E5A172C">
        <w:t>, kuten</w:t>
      </w:r>
      <w:r>
        <w:t xml:space="preserve"> CVE-2020-36326</w:t>
      </w:r>
      <w:r w:rsidR="0F9C5433">
        <w:t xml:space="preserve"> </w:t>
      </w:r>
      <w:r w:rsidR="38780FEE">
        <w:t>h</w:t>
      </w:r>
      <w:r>
        <w:t>aavoittuvuus, jo</w:t>
      </w:r>
      <w:r w:rsidR="3A8A1543">
        <w:t>t</w:t>
      </w:r>
      <w:r>
        <w:t xml:space="preserve">a </w:t>
      </w:r>
      <w:r w:rsidR="0827733C">
        <w:t>hyväksikäyttämällä</w:t>
      </w:r>
      <w:r>
        <w:t xml:space="preserve"> </w:t>
      </w:r>
      <w:r w:rsidR="01D9E7D9">
        <w:t xml:space="preserve">hyökkääjä voi </w:t>
      </w:r>
      <w:r w:rsidR="0101D316">
        <w:t xml:space="preserve">suorittaa </w:t>
      </w:r>
      <w:r>
        <w:t>haitallis</w:t>
      </w:r>
      <w:r w:rsidR="3F7C2869">
        <w:t>ia</w:t>
      </w:r>
      <w:r>
        <w:t xml:space="preserve"> skript</w:t>
      </w:r>
      <w:r w:rsidR="20167106">
        <w:t>ejä</w:t>
      </w:r>
      <w:r>
        <w:t xml:space="preserve"> ja </w:t>
      </w:r>
      <w:r w:rsidR="5B2A42A8">
        <w:t>löytää arkaluontoisia</w:t>
      </w:r>
      <w:r>
        <w:t xml:space="preserve"> tietoj</w:t>
      </w:r>
      <w:r w:rsidR="605067D8">
        <w:t>a</w:t>
      </w:r>
      <w:r>
        <w:t xml:space="preserve"> </w:t>
      </w:r>
      <w:r w:rsidR="2F06785B">
        <w:t>kohteesta</w:t>
      </w:r>
      <w:r>
        <w:t xml:space="preserve">. CVE-2020-36327 haavoittuvuuden </w:t>
      </w:r>
      <w:r w:rsidR="471F7B74">
        <w:t xml:space="preserve">avulla </w:t>
      </w:r>
      <w:r>
        <w:t>hyökkääjä voi manipuloida käyttäjätietoja ja saada järjestelmänvalvojan oikeudet.</w:t>
      </w:r>
      <w:r w:rsidR="014A8F4C">
        <w:t xml:space="preserve"> (</w:t>
      </w:r>
      <w:proofErr w:type="spellStart"/>
      <w:r w:rsidR="00ADD251">
        <w:t>Wordpress</w:t>
      </w:r>
      <w:proofErr w:type="spellEnd"/>
      <w:r w:rsidR="00ADD251">
        <w:t xml:space="preserve"> </w:t>
      </w:r>
      <w:r w:rsidR="014A8F4C">
        <w:t>NVD. 2024)</w:t>
      </w:r>
    </w:p>
    <w:p w14:paraId="7B4977D5" w14:textId="3BB3AC74" w:rsidR="00542607" w:rsidRDefault="000629E4" w:rsidP="7E443CF7">
      <w:proofErr w:type="spellStart"/>
      <w:r w:rsidRPr="006F7CEE">
        <w:rPr>
          <w:b/>
          <w:bCs/>
        </w:rPr>
        <w:t>M</w:t>
      </w:r>
      <w:r w:rsidR="00542607" w:rsidRPr="006F7CEE">
        <w:rPr>
          <w:b/>
          <w:bCs/>
        </w:rPr>
        <w:t>ysql</w:t>
      </w:r>
      <w:proofErr w:type="spellEnd"/>
      <w:r w:rsidR="00690724">
        <w:t xml:space="preserve"> </w:t>
      </w:r>
      <w:r w:rsidR="00D3376C" w:rsidRPr="00806253">
        <w:rPr>
          <w:b/>
          <w:bCs/>
        </w:rPr>
        <w:t>version</w:t>
      </w:r>
      <w:r w:rsidR="1F53CA98" w:rsidRPr="00806253">
        <w:rPr>
          <w:b/>
          <w:bCs/>
        </w:rPr>
        <w:t xml:space="preserve"> 10.3.11-MariaDB</w:t>
      </w:r>
      <w:r w:rsidR="1F53CA98">
        <w:t xml:space="preserve"> </w:t>
      </w:r>
      <w:r w:rsidR="00D3376C">
        <w:t>selvitimme palvelimella</w:t>
      </w:r>
      <w:r w:rsidR="005E0F70">
        <w:t xml:space="preserve"> kuvion 19 mukaisesti.</w:t>
      </w:r>
      <w:r w:rsidR="001F53FA">
        <w:t xml:space="preserve"> </w:t>
      </w:r>
      <w:proofErr w:type="spellStart"/>
      <w:r w:rsidR="001F53FA">
        <w:t>NVD:stä</w:t>
      </w:r>
      <w:proofErr w:type="spellEnd"/>
      <w:r w:rsidR="001F53FA">
        <w:t xml:space="preserve"> löytyi 1 kriittinen haavoittuvuus: CVE-2020-15180. </w:t>
      </w:r>
      <w:r w:rsidR="00576A65">
        <w:t xml:space="preserve">Kyseinen haavoittuvuus altistaa </w:t>
      </w:r>
      <w:r w:rsidR="000D3FA3">
        <w:t>tietokannan</w:t>
      </w:r>
      <w:r w:rsidR="00576A65">
        <w:t xml:space="preserve"> </w:t>
      </w:r>
      <w:r w:rsidR="000D3FA3">
        <w:t xml:space="preserve">mielivaltaisten komentojen ajamiselle järjestelmässä koska </w:t>
      </w:r>
      <w:proofErr w:type="spellStart"/>
      <w:r w:rsidR="000D3FA3">
        <w:t>wsrep_sst_method</w:t>
      </w:r>
      <w:proofErr w:type="spellEnd"/>
      <w:r w:rsidR="000D3FA3">
        <w:t xml:space="preserve"> ei käsittele syötettä oikein. </w:t>
      </w:r>
    </w:p>
    <w:p w14:paraId="0E0EC7A3" w14:textId="77777777" w:rsidR="00D333BE" w:rsidRDefault="000E1EC2" w:rsidP="00D333BE">
      <w:pPr>
        <w:keepNext/>
      </w:pPr>
      <w:r w:rsidRPr="000E1EC2">
        <w:rPr>
          <w:noProof/>
        </w:rPr>
        <w:lastRenderedPageBreak/>
        <w:drawing>
          <wp:inline distT="0" distB="0" distL="0" distR="0" wp14:anchorId="63D43492" wp14:editId="53A33165">
            <wp:extent cx="4485099" cy="2420781"/>
            <wp:effectExtent l="0" t="0" r="0" b="0"/>
            <wp:docPr id="1685855688"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55688" name="Kuva 1" descr="Kuva, joka sisältää kohteen teksti, kuvakaappaus, Fontti&#10;&#10;Kuvaus luotu automaattisesti"/>
                    <pic:cNvPicPr/>
                  </pic:nvPicPr>
                  <pic:blipFill>
                    <a:blip r:embed="rId33"/>
                    <a:stretch>
                      <a:fillRect/>
                    </a:stretch>
                  </pic:blipFill>
                  <pic:spPr>
                    <a:xfrm>
                      <a:off x="0" y="0"/>
                      <a:ext cx="4495916" cy="2426619"/>
                    </a:xfrm>
                    <a:prstGeom prst="rect">
                      <a:avLst/>
                    </a:prstGeom>
                  </pic:spPr>
                </pic:pic>
              </a:graphicData>
            </a:graphic>
          </wp:inline>
        </w:drawing>
      </w:r>
    </w:p>
    <w:p w14:paraId="077241B8" w14:textId="576CD324" w:rsidR="000E1EC2" w:rsidRDefault="00D333BE" w:rsidP="00D333BE">
      <w:pPr>
        <w:pStyle w:val="Kuvaotsikko"/>
      </w:pPr>
      <w:bookmarkStart w:id="40" w:name="_Toc180056675"/>
      <w:r>
        <w:t xml:space="preserve">Kuvio </w:t>
      </w:r>
      <w:r>
        <w:fldChar w:fldCharType="begin"/>
      </w:r>
      <w:r>
        <w:instrText xml:space="preserve"> SEQ Kuvio \* ARABIC </w:instrText>
      </w:r>
      <w:r>
        <w:fldChar w:fldCharType="separate"/>
      </w:r>
      <w:r w:rsidR="0064440E">
        <w:t>19</w:t>
      </w:r>
      <w:r>
        <w:fldChar w:fldCharType="end"/>
      </w:r>
      <w:r>
        <w:t>. MariaDB versio</w:t>
      </w:r>
      <w:bookmarkEnd w:id="40"/>
    </w:p>
    <w:p w14:paraId="04AACC09" w14:textId="77777777" w:rsidR="00C36B29" w:rsidRDefault="00C36B29" w:rsidP="7E443CF7"/>
    <w:p w14:paraId="628E2ED8" w14:textId="367F0464" w:rsidR="3AFC5142" w:rsidRDefault="00D333BE" w:rsidP="00D333BE">
      <w:pPr>
        <w:pStyle w:val="Otsikko1"/>
      </w:pPr>
      <w:bookmarkStart w:id="41" w:name="_Toc179828660"/>
      <w:r>
        <w:t>Pohdinta</w:t>
      </w:r>
      <w:bookmarkEnd w:id="41"/>
    </w:p>
    <w:p w14:paraId="799CCA96" w14:textId="33370C98" w:rsidR="000858B9" w:rsidRDefault="002342AC" w:rsidP="00AE6390">
      <w:r>
        <w:t xml:space="preserve">Harjoituksessa pääsimme tutustumaan </w:t>
      </w:r>
      <w:proofErr w:type="spellStart"/>
      <w:r w:rsidR="007F0B5D">
        <w:t>Kybereoon</w:t>
      </w:r>
      <w:proofErr w:type="spellEnd"/>
      <w:r w:rsidR="007F0B5D">
        <w:t xml:space="preserve"> kohdistuneeseen </w:t>
      </w:r>
      <w:r w:rsidR="00A557D4">
        <w:t>tietojenkalasteluhyökkäykseen.</w:t>
      </w:r>
      <w:r w:rsidR="00893509">
        <w:t xml:space="preserve"> </w:t>
      </w:r>
      <w:r w:rsidR="00F94AC2">
        <w:t xml:space="preserve">Tämä oli mielenkiintoista, koska </w:t>
      </w:r>
      <w:r w:rsidR="00B96805">
        <w:t xml:space="preserve">tämän kaltaiset hyökkäykset ovat hyvin yleisiä, ja niitä tapahtuu jatkuvasti. </w:t>
      </w:r>
      <w:r w:rsidR="000C0FD0">
        <w:t xml:space="preserve">Tapausta tutkiessa kävi hyvin nopeasti ilmi, että </w:t>
      </w:r>
      <w:proofErr w:type="spellStart"/>
      <w:r w:rsidR="00912A2D">
        <w:t>Kybereolla</w:t>
      </w:r>
      <w:proofErr w:type="spellEnd"/>
      <w:r w:rsidR="00912A2D">
        <w:t xml:space="preserve"> oli käytössä vanhentuneita </w:t>
      </w:r>
      <w:r w:rsidR="002C3099">
        <w:t xml:space="preserve">palvelimia ja </w:t>
      </w:r>
      <w:r w:rsidR="001D24FE">
        <w:t>ohjelmistoja, jo</w:t>
      </w:r>
      <w:r w:rsidR="00271162">
        <w:t xml:space="preserve">issa on </w:t>
      </w:r>
      <w:r w:rsidR="007D160B">
        <w:t xml:space="preserve">paljon tunnettuja heikkouksia. </w:t>
      </w:r>
      <w:r w:rsidR="00F85B95">
        <w:t xml:space="preserve">Näitä hyödyntämällä hyökkääjä pääsi suhteellisen vaivattomasti </w:t>
      </w:r>
      <w:r w:rsidR="00A25C9E">
        <w:t xml:space="preserve">luomaan itselleen </w:t>
      </w:r>
      <w:proofErr w:type="spellStart"/>
      <w:r w:rsidR="00A25C9E">
        <w:t>admin</w:t>
      </w:r>
      <w:proofErr w:type="spellEnd"/>
      <w:r w:rsidR="00A25C9E">
        <w:t xml:space="preserve">-oikeuksilla olevan käyttäjän </w:t>
      </w:r>
      <w:r w:rsidR="008726FA">
        <w:t xml:space="preserve">ja tekemään </w:t>
      </w:r>
      <w:proofErr w:type="spellStart"/>
      <w:r w:rsidR="00627FDC">
        <w:t>Kybereon</w:t>
      </w:r>
      <w:proofErr w:type="spellEnd"/>
      <w:r w:rsidR="00627FDC">
        <w:t xml:space="preserve"> sivuille oman alasivun, joka lähettää </w:t>
      </w:r>
      <w:r w:rsidR="00D30934">
        <w:t>tunnuks</w:t>
      </w:r>
      <w:r w:rsidR="005656E2">
        <w:t xml:space="preserve">et hyökkääjälle. </w:t>
      </w:r>
      <w:r w:rsidR="00A34ABE">
        <w:t>Käyttäjätunnusten vuotaminen olisi ollut estettävissä hyvällä sisäisellä koulutuksella, jossa käydään läpi kalasteluviestejä</w:t>
      </w:r>
      <w:r w:rsidR="00321047">
        <w:t xml:space="preserve"> ja niihin </w:t>
      </w:r>
      <w:r w:rsidR="00766519">
        <w:t xml:space="preserve">liittyviä uhkia sekä oikeita </w:t>
      </w:r>
      <w:r w:rsidR="00730C38">
        <w:t>tapoja reagoida niihin.</w:t>
      </w:r>
      <w:r w:rsidR="00AE6390">
        <w:t xml:space="preserve"> </w:t>
      </w:r>
    </w:p>
    <w:p w14:paraId="03547A41" w14:textId="27EDFEBD" w:rsidR="00B2508B" w:rsidRDefault="003922CE" w:rsidP="00AE6390">
      <w:r>
        <w:t>Tapausta tutkiessa opimme, että</w:t>
      </w:r>
      <w:r w:rsidR="009F2459">
        <w:t xml:space="preserve"> </w:t>
      </w:r>
      <w:r w:rsidR="004D053A">
        <w:t xml:space="preserve">järjestelmien päivittämisellä on </w:t>
      </w:r>
      <w:r w:rsidR="00DA48BB">
        <w:t>iso rooli kybe</w:t>
      </w:r>
      <w:r w:rsidR="0032500F">
        <w:t>rturvallisuuden hallinnassa</w:t>
      </w:r>
      <w:r w:rsidR="00D1512E">
        <w:t xml:space="preserve">. On myös tärkeää pitää henkilöstön </w:t>
      </w:r>
      <w:r w:rsidR="00D46236">
        <w:t xml:space="preserve">kyberosaaminen ajan tasalla ja kouluttaa henkilöstöä jatkuvasti siitä, miten mahdollisiin kyberuhkiin tulee suhtautua ja reagoida. </w:t>
      </w:r>
      <w:r w:rsidR="00D95A5C">
        <w:t xml:space="preserve">Tapauksen aikaleimoja </w:t>
      </w:r>
      <w:r w:rsidR="00D95A5C">
        <w:lastRenderedPageBreak/>
        <w:t xml:space="preserve">tutkimalla </w:t>
      </w:r>
      <w:r w:rsidR="00015864">
        <w:t>huomasimme, että samankaltainen hyökkäys on nopea toteuttaa, joten niihin on tärkeää myös pystyä reagoimaan nopeasti.</w:t>
      </w:r>
    </w:p>
    <w:p w14:paraId="0B4D057D" w14:textId="77777777" w:rsidR="000858B9" w:rsidRDefault="000858B9">
      <w:pPr>
        <w:spacing w:after="160" w:line="259" w:lineRule="auto"/>
      </w:pPr>
      <w:r>
        <w:br w:type="page"/>
      </w:r>
    </w:p>
    <w:p w14:paraId="5BA27CEB" w14:textId="77777777" w:rsidR="00D333BE" w:rsidRDefault="00D333BE">
      <w:pPr>
        <w:spacing w:after="160" w:line="259" w:lineRule="auto"/>
      </w:pPr>
    </w:p>
    <w:p w14:paraId="12EE765A" w14:textId="77777777" w:rsidR="00AC0315" w:rsidRPr="005D6B1B" w:rsidRDefault="00AC0315" w:rsidP="00A46B18">
      <w:pPr>
        <w:pStyle w:val="LhteetOtsikko"/>
        <w:rPr>
          <w:lang w:val="en-US"/>
        </w:rPr>
      </w:pPr>
      <w:bookmarkStart w:id="42" w:name="_Toc52971250"/>
      <w:bookmarkStart w:id="43" w:name="_Toc52971609"/>
      <w:bookmarkStart w:id="44" w:name="_Toc58338875"/>
      <w:bookmarkStart w:id="45" w:name="_Toc63413622"/>
      <w:bookmarkStart w:id="46" w:name="_Toc179828661"/>
      <w:r w:rsidRPr="005D6B1B">
        <w:rPr>
          <w:lang w:val="en-US"/>
        </w:rPr>
        <w:t>Lähteet</w:t>
      </w:r>
      <w:bookmarkEnd w:id="19"/>
      <w:bookmarkEnd w:id="20"/>
      <w:bookmarkEnd w:id="21"/>
      <w:bookmarkEnd w:id="22"/>
      <w:bookmarkEnd w:id="23"/>
      <w:bookmarkEnd w:id="24"/>
      <w:bookmarkEnd w:id="42"/>
      <w:bookmarkEnd w:id="43"/>
      <w:bookmarkEnd w:id="44"/>
      <w:bookmarkEnd w:id="45"/>
      <w:bookmarkEnd w:id="46"/>
    </w:p>
    <w:p w14:paraId="1BBB0FBF" w14:textId="16743199" w:rsidR="43AA6ADE" w:rsidRPr="00574600" w:rsidRDefault="43AA6ADE" w:rsidP="587AF934">
      <w:pPr>
        <w:pStyle w:val="Lhdeluettelo"/>
      </w:pPr>
      <w:r w:rsidRPr="587AF934">
        <w:rPr>
          <w:lang w:val="en-US"/>
        </w:rPr>
        <w:t xml:space="preserve">Apache NVD (National Vulnerability Database). Apache 2.4.37 </w:t>
      </w:r>
      <w:proofErr w:type="spellStart"/>
      <w:r w:rsidRPr="587AF934">
        <w:rPr>
          <w:lang w:val="en-US"/>
        </w:rPr>
        <w:t>haku</w:t>
      </w:r>
      <w:proofErr w:type="spellEnd"/>
      <w:r w:rsidRPr="587AF934">
        <w:rPr>
          <w:lang w:val="en-US"/>
        </w:rPr>
        <w:t xml:space="preserve"> Keyword (text search): </w:t>
      </w:r>
      <w:proofErr w:type="spellStart"/>
      <w:proofErr w:type="gramStart"/>
      <w:r w:rsidRPr="587AF934">
        <w:rPr>
          <w:lang w:val="en-US"/>
        </w:rPr>
        <w:t>cpe</w:t>
      </w:r>
      <w:proofErr w:type="spellEnd"/>
      <w:r w:rsidRPr="587AF934">
        <w:rPr>
          <w:lang w:val="en-US"/>
        </w:rPr>
        <w:t>:/a:apache</w:t>
      </w:r>
      <w:proofErr w:type="gramEnd"/>
      <w:r w:rsidRPr="587AF934">
        <w:rPr>
          <w:lang w:val="en-US"/>
        </w:rPr>
        <w:t xml:space="preserve">:http_server:2.4.37. </w:t>
      </w:r>
      <w:r>
        <w:t xml:space="preserve">Viitattu 11.10.2024. </w:t>
      </w:r>
      <w:hyperlink r:id="rId34" w:history="1">
        <w:r w:rsidRPr="003A11D9">
          <w:rPr>
            <w:rStyle w:val="Hyperlinkki"/>
          </w:rPr>
          <w:t>https://nvd.nist.gov/vuln/search/results?form_type=Advanced&amp;results_type=overview&amp;query=cpe%3A%2Fa%3Aapache%3Ahttp_server%3A2.4.37&amp;search_type=all&amp;isCpeNameSearch=false</w:t>
        </w:r>
      </w:hyperlink>
    </w:p>
    <w:p w14:paraId="41FCCE6C" w14:textId="00D09857" w:rsidR="43AA6ADE" w:rsidRPr="00574600" w:rsidRDefault="43AA6ADE" w:rsidP="587AF934">
      <w:pPr>
        <w:pStyle w:val="Lhdeluettelo"/>
      </w:pPr>
      <w:r w:rsidRPr="587AF934">
        <w:rPr>
          <w:lang w:val="en-US"/>
        </w:rPr>
        <w:t xml:space="preserve">How To Use Nmap for Vulnerability Scanning: Complete Tutorial. </w:t>
      </w:r>
      <w:proofErr w:type="spellStart"/>
      <w:r w:rsidRPr="00574600">
        <w:t>Nmap</w:t>
      </w:r>
      <w:proofErr w:type="spellEnd"/>
      <w:r w:rsidRPr="00574600">
        <w:t xml:space="preserve"> ohjesivusto. 2023. Viitattu 14.10.2024. </w:t>
      </w:r>
      <w:hyperlink r:id="rId35" w:history="1">
        <w:r w:rsidR="6B07B043" w:rsidRPr="003A11D9">
          <w:rPr>
            <w:rStyle w:val="Hyperlinkki"/>
          </w:rPr>
          <w:t>https://www.esecurityplanet.com/networks/nmap-vulnerability-scanning-made-easy/</w:t>
        </w:r>
      </w:hyperlink>
      <w:r w:rsidRPr="00574600">
        <w:t xml:space="preserve"> </w:t>
      </w:r>
    </w:p>
    <w:p w14:paraId="66AB3D8E" w14:textId="7FF987E6" w:rsidR="00AB2429" w:rsidRDefault="48D29369" w:rsidP="00881B45">
      <w:pPr>
        <w:pStyle w:val="Lhdeluettelo"/>
      </w:pPr>
      <w:proofErr w:type="spellStart"/>
      <w:r w:rsidRPr="587AF934">
        <w:rPr>
          <w:lang w:val="en-US"/>
        </w:rPr>
        <w:t>Wordpress</w:t>
      </w:r>
      <w:proofErr w:type="spellEnd"/>
      <w:r w:rsidRPr="587AF934">
        <w:rPr>
          <w:lang w:val="en-US"/>
        </w:rPr>
        <w:t xml:space="preserve"> </w:t>
      </w:r>
      <w:r w:rsidR="53125BC8" w:rsidRPr="587AF934">
        <w:rPr>
          <w:lang w:val="en-US"/>
        </w:rPr>
        <w:t>NVD (</w:t>
      </w:r>
      <w:r w:rsidR="7694D979" w:rsidRPr="587AF934">
        <w:rPr>
          <w:lang w:val="en-US"/>
        </w:rPr>
        <w:t>National Vulnerability Database</w:t>
      </w:r>
      <w:r w:rsidR="1B9463FD" w:rsidRPr="587AF934">
        <w:rPr>
          <w:lang w:val="en-US"/>
        </w:rPr>
        <w:t>)</w:t>
      </w:r>
      <w:r w:rsidR="7694D979" w:rsidRPr="587AF934">
        <w:rPr>
          <w:lang w:val="en-US"/>
        </w:rPr>
        <w:t xml:space="preserve">. </w:t>
      </w:r>
      <w:proofErr w:type="spellStart"/>
      <w:r w:rsidR="7694D979" w:rsidRPr="587AF934">
        <w:rPr>
          <w:lang w:val="en-US"/>
        </w:rPr>
        <w:t>Wordpress</w:t>
      </w:r>
      <w:proofErr w:type="spellEnd"/>
      <w:r w:rsidR="7694D979" w:rsidRPr="587AF934">
        <w:rPr>
          <w:lang w:val="en-US"/>
        </w:rPr>
        <w:t xml:space="preserve"> 5.3 </w:t>
      </w:r>
      <w:proofErr w:type="spellStart"/>
      <w:r w:rsidR="7694D979" w:rsidRPr="587AF934">
        <w:rPr>
          <w:lang w:val="en-US"/>
        </w:rPr>
        <w:t>haku</w:t>
      </w:r>
      <w:proofErr w:type="spellEnd"/>
      <w:r w:rsidR="7694D979" w:rsidRPr="587AF934">
        <w:rPr>
          <w:lang w:val="en-US"/>
        </w:rPr>
        <w:t xml:space="preserve"> Keyword (text search): </w:t>
      </w:r>
      <w:proofErr w:type="spellStart"/>
      <w:proofErr w:type="gramStart"/>
      <w:r w:rsidR="7694D979" w:rsidRPr="587AF934">
        <w:rPr>
          <w:lang w:val="en-US"/>
        </w:rPr>
        <w:t>cpe</w:t>
      </w:r>
      <w:proofErr w:type="spellEnd"/>
      <w:r w:rsidR="7694D979" w:rsidRPr="587AF934">
        <w:rPr>
          <w:lang w:val="en-US"/>
        </w:rPr>
        <w:t>:/a:wordpress</w:t>
      </w:r>
      <w:proofErr w:type="gramEnd"/>
      <w:r w:rsidR="7694D979" w:rsidRPr="587AF934">
        <w:rPr>
          <w:lang w:val="en-US"/>
        </w:rPr>
        <w:t xml:space="preserve">:wordpress:5.3. </w:t>
      </w:r>
      <w:r w:rsidR="2AD9151F" w:rsidRPr="00574600">
        <w:t>2024. Viitattu 11.10.2024.</w:t>
      </w:r>
      <w:r w:rsidR="3718C263" w:rsidRPr="00574600">
        <w:t xml:space="preserve"> </w:t>
      </w:r>
      <w:hyperlink r:id="rId36">
        <w:r w:rsidR="7694D979" w:rsidRPr="00574600">
          <w:rPr>
            <w:rStyle w:val="Hyperlinkki"/>
          </w:rPr>
          <w:t>https://nvd.nist.gov/vuln/search/results?form_type=Advanced&amp;results_type=overview&amp;query=cpe%3A%2Fa%3Awordpress%3Awordpress%3A5.3&amp;search_type=all&amp;isCpeNameSearch=false</w:t>
        </w:r>
      </w:hyperlink>
    </w:p>
    <w:sectPr w:rsidR="00AB2429" w:rsidSect="0058148B">
      <w:headerReference w:type="even" r:id="rId37"/>
      <w:headerReference w:type="default" r:id="rId38"/>
      <w:headerReference w:type="first" r:id="rId39"/>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8C38FF" w14:textId="77777777" w:rsidR="00A54AAF" w:rsidRDefault="00A54AAF" w:rsidP="00520772">
      <w:pPr>
        <w:spacing w:after="0" w:line="240" w:lineRule="auto"/>
      </w:pPr>
      <w:r>
        <w:separator/>
      </w:r>
    </w:p>
    <w:p w14:paraId="427372F7" w14:textId="77777777" w:rsidR="00A54AAF" w:rsidRDefault="00A54AAF"/>
    <w:p w14:paraId="620E4FF6" w14:textId="77777777" w:rsidR="00A54AAF" w:rsidRDefault="00A54AAF"/>
  </w:endnote>
  <w:endnote w:type="continuationSeparator" w:id="0">
    <w:p w14:paraId="5C9DDC42" w14:textId="77777777" w:rsidR="00A54AAF" w:rsidRDefault="00A54AAF" w:rsidP="00520772">
      <w:pPr>
        <w:spacing w:after="0" w:line="240" w:lineRule="auto"/>
      </w:pPr>
      <w:r>
        <w:continuationSeparator/>
      </w:r>
    </w:p>
    <w:p w14:paraId="2F17C82A" w14:textId="77777777" w:rsidR="00A54AAF" w:rsidRDefault="00A54AAF"/>
    <w:p w14:paraId="3E66B439" w14:textId="77777777" w:rsidR="00A54AAF" w:rsidRDefault="00A54AAF"/>
  </w:endnote>
  <w:endnote w:type="continuationNotice" w:id="1">
    <w:p w14:paraId="394CB6CE" w14:textId="77777777" w:rsidR="00A54AAF" w:rsidRDefault="00A54A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1E8CD" w14:textId="77777777" w:rsidR="00A67A4F" w:rsidRDefault="00A67A4F">
    <w:pPr>
      <w:pStyle w:val="Alatunniste"/>
      <w:rPr>
        <w:noProof/>
      </w:rPr>
    </w:pPr>
  </w:p>
  <w:p w14:paraId="6F0CB55F" w14:textId="77777777" w:rsidR="00A67A4F" w:rsidRDefault="00A67A4F">
    <w:pPr>
      <w:pStyle w:val="Alatunniste"/>
      <w:rPr>
        <w:noProof/>
      </w:rPr>
    </w:pPr>
  </w:p>
  <w:p w14:paraId="5596E07E" w14:textId="77777777" w:rsidR="00A67A4F" w:rsidRDefault="00A67A4F">
    <w:pPr>
      <w:pStyle w:val="Alatunniste"/>
      <w:rPr>
        <w:noProof/>
      </w:rPr>
    </w:pPr>
  </w:p>
  <w:p w14:paraId="182F19AB" w14:textId="77777777" w:rsidR="00A67A4F" w:rsidRDefault="00A67A4F">
    <w:pPr>
      <w:pStyle w:val="Alatunniste"/>
      <w:rPr>
        <w:noProof/>
      </w:rPr>
    </w:pPr>
  </w:p>
  <w:p w14:paraId="61F86B11" w14:textId="77777777" w:rsidR="00A67A4F" w:rsidRDefault="00A67A4F" w:rsidP="008E1D38">
    <w:pPr>
      <w:pStyle w:val="Alatunniste"/>
      <w:ind w:left="1134"/>
    </w:pPr>
    <w:r>
      <w:rPr>
        <w:noProof/>
      </w:rPr>
      <w:drawing>
        <wp:inline distT="0" distB="0" distL="0" distR="0" wp14:anchorId="392222A9" wp14:editId="6D988D4D">
          <wp:extent cx="3160800" cy="403011"/>
          <wp:effectExtent l="0" t="0" r="1905" b="0"/>
          <wp:docPr id="10" name="Kuva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uva 10">
                    <a:extLst>
                      <a:ext uri="{C183D7F6-B498-43B3-948B-1728B52AA6E4}">
                        <adec:decorative xmlns:adec="http://schemas.microsoft.com/office/drawing/2017/decorative" val="1"/>
                      </a:ext>
                    </a:extLst>
                  </pic:cNvPr>
                  <pic:cNvPicPr/>
                </pic:nvPicPr>
                <pic:blipFill>
                  <a:blip r:embed="rId1">
                    <a:extLst>
                      <a:ext uri="{C183D7F6-B498-43B3-948B-1728B52AA6E4}">
                        <adec:decorative xmlns:arto="http://schemas.microsoft.com/office/word/2006/arto" xmlns:adec="http://schemas.microsoft.com/office/drawing/2017/decorative" xmlns:w="http://schemas.openxmlformats.org/wordprocessingml/2006/main" xmlns:w10="urn:schemas-microsoft-com:office:word" xmlns:v="urn:schemas-microsoft-com:vml" xmlns:o="urn:schemas-microsoft-com:office:office" xmlns="" val="1"/>
                      </a:ext>
                    </a:extLst>
                  </a:blip>
                  <a:stretch>
                    <a:fillRect/>
                  </a:stretch>
                </pic:blipFill>
                <pic:spPr>
                  <a:xfrm>
                    <a:off x="0" y="0"/>
                    <a:ext cx="3160800" cy="4030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CE32A6" w14:textId="77777777" w:rsidR="00A54AAF" w:rsidRDefault="00A54AAF" w:rsidP="00520772">
      <w:pPr>
        <w:spacing w:after="0" w:line="240" w:lineRule="auto"/>
      </w:pPr>
      <w:r>
        <w:separator/>
      </w:r>
    </w:p>
    <w:p w14:paraId="2679E7E4" w14:textId="77777777" w:rsidR="00A54AAF" w:rsidRDefault="00A54AAF"/>
    <w:p w14:paraId="2DC1EAA6" w14:textId="77777777" w:rsidR="00A54AAF" w:rsidRDefault="00A54AAF"/>
  </w:footnote>
  <w:footnote w:type="continuationSeparator" w:id="0">
    <w:p w14:paraId="3C324276" w14:textId="77777777" w:rsidR="00A54AAF" w:rsidRDefault="00A54AAF" w:rsidP="00520772">
      <w:pPr>
        <w:spacing w:after="0" w:line="240" w:lineRule="auto"/>
      </w:pPr>
      <w:r>
        <w:continuationSeparator/>
      </w:r>
    </w:p>
    <w:p w14:paraId="6F2C845B" w14:textId="77777777" w:rsidR="00A54AAF" w:rsidRDefault="00A54AAF"/>
    <w:p w14:paraId="19DE7F96" w14:textId="77777777" w:rsidR="00A54AAF" w:rsidRDefault="00A54AAF"/>
  </w:footnote>
  <w:footnote w:type="continuationNotice" w:id="1">
    <w:p w14:paraId="065AF1E7" w14:textId="77777777" w:rsidR="00A54AAF" w:rsidRDefault="00A54AA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C470A" w14:textId="77777777" w:rsidR="00A67A4F" w:rsidRDefault="00A67A4F" w:rsidP="00520772">
    <w:pPr>
      <w:pStyle w:val="Yltunniste"/>
      <w:ind w:left="1276"/>
    </w:pPr>
    <w:r>
      <w:rPr>
        <w:noProof/>
        <w:lang w:eastAsia="fi-FI"/>
      </w:rPr>
      <w:drawing>
        <wp:inline distT="0" distB="0" distL="0" distR="0" wp14:anchorId="6BB53055" wp14:editId="210C10E9">
          <wp:extent cx="2088000" cy="1044111"/>
          <wp:effectExtent l="0" t="0" r="0" b="0"/>
          <wp:docPr id="7" name="Kuva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uva 1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88000" cy="1044111"/>
                  </a:xfrm>
                  <a:prstGeom prst="rect">
                    <a:avLst/>
                  </a:prstGeom>
                </pic:spPr>
              </pic:pic>
            </a:graphicData>
          </a:graphic>
        </wp:inline>
      </w:drawing>
    </w:r>
    <w:r>
      <w:rPr>
        <w:noProof/>
        <w:lang w:eastAsia="fi-FI"/>
      </w:rPr>
      <mc:AlternateContent>
        <mc:Choice Requires="wps">
          <w:drawing>
            <wp:anchor distT="0" distB="0" distL="114300" distR="114300" simplePos="0" relativeHeight="251658240" behindDoc="1" locked="0" layoutInCell="1" allowOverlap="1" wp14:anchorId="66F18100" wp14:editId="59EECC58">
              <wp:simplePos x="0" y="0"/>
              <wp:positionH relativeFrom="column">
                <wp:posOffset>0</wp:posOffset>
              </wp:positionH>
              <wp:positionV relativeFrom="paragraph">
                <wp:posOffset>1270</wp:posOffset>
              </wp:positionV>
              <wp:extent cx="342900" cy="9258300"/>
              <wp:effectExtent l="0" t="0" r="0" b="0"/>
              <wp:wrapNone/>
              <wp:docPr id="3" name="Suorakulmi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9258300"/>
                      </a:xfrm>
                      <a:prstGeom prst="rect">
                        <a:avLst/>
                      </a:prstGeom>
                      <a:solidFill>
                        <a:srgbClr val="0D004C"/>
                      </a:solidFill>
                      <a:ln>
                        <a:noFill/>
                      </a:ln>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dec="http://schemas.microsoft.com/office/drawing/2017/decorative" xmlns:a="http://schemas.openxmlformats.org/drawingml/2006/main">
          <w:pict>
            <v:rect id="Suorakulmio 4" style="position:absolute;margin-left:0;margin-top:.1pt;width:27pt;height:7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lt="&quot;&quot;" o:spid="_x0000_s1026" fillcolor="#0d004c" stroked="f" w14:anchorId="60496C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&#1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D77EF" w14:textId="77777777" w:rsidR="00BE7BF8" w:rsidRDefault="00BE7BF8">
    <w:pPr>
      <w:pStyle w:val="Yltunnis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8561557"/>
      <w:docPartObj>
        <w:docPartGallery w:val="Page Numbers (Top of Page)"/>
        <w:docPartUnique/>
      </w:docPartObj>
    </w:sdtPr>
    <w:sdtContent>
      <w:p w14:paraId="6850D8AD" w14:textId="77777777" w:rsidR="000860CA" w:rsidRDefault="000860CA">
        <w:pPr>
          <w:pStyle w:val="Yltunniste"/>
          <w:jc w:val="right"/>
        </w:pPr>
        <w:r>
          <w:fldChar w:fldCharType="begin"/>
        </w:r>
        <w:r>
          <w:instrText>PAGE   \* MERGEFORMAT</w:instrText>
        </w:r>
        <w:r>
          <w:fldChar w:fldCharType="separate"/>
        </w:r>
        <w:r>
          <w:t>2</w:t>
        </w:r>
        <w:r>
          <w:fldChar w:fldCharType="end"/>
        </w:r>
      </w:p>
    </w:sdtContent>
  </w:sdt>
  <w:p w14:paraId="0095602F" w14:textId="77777777" w:rsidR="00BE7BF8" w:rsidRDefault="00BE7BF8">
    <w:pPr>
      <w:pStyle w:val="Yltunnis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D9A31" w14:textId="77777777" w:rsidR="00A67A4F" w:rsidRDefault="00A67A4F" w:rsidP="00A764D6">
    <w:pPr>
      <w:pStyle w:val="Yltunniste"/>
      <w:jc w:val="right"/>
    </w:pPr>
  </w:p>
  <w:sdt>
    <w:sdtPr>
      <w:id w:val="2077011834"/>
      <w:docPartObj>
        <w:docPartGallery w:val="Page Numbers (Top of Page)"/>
        <w:docPartUnique/>
      </w:docPartObj>
    </w:sdtPr>
    <w:sdtContent>
      <w:p w14:paraId="1F610B37" w14:textId="77777777" w:rsidR="00A67A4F" w:rsidRDefault="00A67A4F" w:rsidP="00A764D6">
        <w:pPr>
          <w:pStyle w:val="Yltunniste"/>
          <w:jc w:val="right"/>
        </w:pPr>
        <w:r>
          <w:fldChar w:fldCharType="begin"/>
        </w:r>
        <w:r>
          <w:instrText>PAGE   \* MERGEFORMAT</w:instrText>
        </w:r>
        <w:r>
          <w:fldChar w:fldCharType="separate"/>
        </w:r>
        <w:r>
          <w:rPr>
            <w:noProof/>
          </w:rPr>
          <w:t>16</w:t>
        </w:r>
        <w:r>
          <w:fldChar w:fldCharType="end"/>
        </w:r>
      </w:p>
    </w:sdtContent>
  </w:sdt>
  <w:p w14:paraId="68F80668" w14:textId="77777777" w:rsidR="00A67A4F" w:rsidRDefault="00A67A4F"/>
  <w:p w14:paraId="0E1AC449" w14:textId="77777777" w:rsidR="00A67A4F" w:rsidRDefault="00A67A4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B700C4A"/>
    <w:lvl w:ilvl="0">
      <w:start w:val="1"/>
      <w:numFmt w:val="decimal"/>
      <w:lvlText w:val="%1."/>
      <w:lvlJc w:val="left"/>
      <w:pPr>
        <w:tabs>
          <w:tab w:val="num" w:pos="1492"/>
        </w:tabs>
        <w:ind w:left="1492" w:hanging="360"/>
      </w:pPr>
    </w:lvl>
  </w:abstractNum>
  <w:abstractNum w:abstractNumId="1" w15:restartNumberingAfterBreak="0">
    <w:nsid w:val="FFFFFF7D"/>
    <w:multiLevelType w:val="hybridMultilevel"/>
    <w:tmpl w:val="F384D862"/>
    <w:lvl w:ilvl="0" w:tplc="CDDE3AC4">
      <w:start w:val="1"/>
      <w:numFmt w:val="decimal"/>
      <w:pStyle w:val="Numeroituluettelo4"/>
      <w:lvlText w:val="%1."/>
      <w:lvlJc w:val="left"/>
      <w:pPr>
        <w:tabs>
          <w:tab w:val="num" w:pos="1209"/>
        </w:tabs>
        <w:ind w:left="1209" w:hanging="360"/>
      </w:pPr>
    </w:lvl>
    <w:lvl w:ilvl="1" w:tplc="BB1EDD20">
      <w:numFmt w:val="decimal"/>
      <w:lvlText w:val=""/>
      <w:lvlJc w:val="left"/>
    </w:lvl>
    <w:lvl w:ilvl="2" w:tplc="A7107B4E">
      <w:numFmt w:val="decimal"/>
      <w:lvlText w:val=""/>
      <w:lvlJc w:val="left"/>
    </w:lvl>
    <w:lvl w:ilvl="3" w:tplc="C6FC4584">
      <w:numFmt w:val="decimal"/>
      <w:lvlText w:val=""/>
      <w:lvlJc w:val="left"/>
    </w:lvl>
    <w:lvl w:ilvl="4" w:tplc="6482470E">
      <w:numFmt w:val="decimal"/>
      <w:lvlText w:val=""/>
      <w:lvlJc w:val="left"/>
    </w:lvl>
    <w:lvl w:ilvl="5" w:tplc="5948AD16">
      <w:numFmt w:val="decimal"/>
      <w:lvlText w:val=""/>
      <w:lvlJc w:val="left"/>
    </w:lvl>
    <w:lvl w:ilvl="6" w:tplc="9E22FE82">
      <w:numFmt w:val="decimal"/>
      <w:lvlText w:val=""/>
      <w:lvlJc w:val="left"/>
    </w:lvl>
    <w:lvl w:ilvl="7" w:tplc="5B869EC4">
      <w:numFmt w:val="decimal"/>
      <w:lvlText w:val=""/>
      <w:lvlJc w:val="left"/>
    </w:lvl>
    <w:lvl w:ilvl="8" w:tplc="4B8CD150">
      <w:numFmt w:val="decimal"/>
      <w:lvlText w:val=""/>
      <w:lvlJc w:val="left"/>
    </w:lvl>
  </w:abstractNum>
  <w:abstractNum w:abstractNumId="2" w15:restartNumberingAfterBreak="0">
    <w:nsid w:val="FFFFFF7E"/>
    <w:multiLevelType w:val="multilevel"/>
    <w:tmpl w:val="FC68BEC2"/>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F5706160"/>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AEDE1014"/>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hybridMultilevel"/>
    <w:tmpl w:val="5A1A06A0"/>
    <w:lvl w:ilvl="0" w:tplc="87B83FC8">
      <w:start w:val="1"/>
      <w:numFmt w:val="bullet"/>
      <w:pStyle w:val="Merkittyluettelo4"/>
      <w:lvlText w:val=""/>
      <w:lvlJc w:val="left"/>
      <w:pPr>
        <w:tabs>
          <w:tab w:val="num" w:pos="1209"/>
        </w:tabs>
        <w:ind w:left="1209" w:hanging="360"/>
      </w:pPr>
      <w:rPr>
        <w:rFonts w:ascii="Symbol" w:hAnsi="Symbol" w:hint="default"/>
      </w:rPr>
    </w:lvl>
    <w:lvl w:ilvl="1" w:tplc="37AAC574">
      <w:numFmt w:val="decimal"/>
      <w:lvlText w:val=""/>
      <w:lvlJc w:val="left"/>
    </w:lvl>
    <w:lvl w:ilvl="2" w:tplc="A4C6B314">
      <w:numFmt w:val="decimal"/>
      <w:lvlText w:val=""/>
      <w:lvlJc w:val="left"/>
    </w:lvl>
    <w:lvl w:ilvl="3" w:tplc="BCFC826A">
      <w:numFmt w:val="decimal"/>
      <w:lvlText w:val=""/>
      <w:lvlJc w:val="left"/>
    </w:lvl>
    <w:lvl w:ilvl="4" w:tplc="90BE5926">
      <w:numFmt w:val="decimal"/>
      <w:lvlText w:val=""/>
      <w:lvlJc w:val="left"/>
    </w:lvl>
    <w:lvl w:ilvl="5" w:tplc="92F8DFC6">
      <w:numFmt w:val="decimal"/>
      <w:lvlText w:val=""/>
      <w:lvlJc w:val="left"/>
    </w:lvl>
    <w:lvl w:ilvl="6" w:tplc="5A48FEA4">
      <w:numFmt w:val="decimal"/>
      <w:lvlText w:val=""/>
      <w:lvlJc w:val="left"/>
    </w:lvl>
    <w:lvl w:ilvl="7" w:tplc="5ED6A95E">
      <w:numFmt w:val="decimal"/>
      <w:lvlText w:val=""/>
      <w:lvlJc w:val="left"/>
    </w:lvl>
    <w:lvl w:ilvl="8" w:tplc="06C64FC0">
      <w:numFmt w:val="decimal"/>
      <w:lvlText w:val=""/>
      <w:lvlJc w:val="left"/>
    </w:lvl>
  </w:abstractNum>
  <w:abstractNum w:abstractNumId="6" w15:restartNumberingAfterBreak="0">
    <w:nsid w:val="FFFFFF82"/>
    <w:multiLevelType w:val="hybridMultilevel"/>
    <w:tmpl w:val="7806F3FC"/>
    <w:lvl w:ilvl="0" w:tplc="EECEE77A">
      <w:start w:val="1"/>
      <w:numFmt w:val="bullet"/>
      <w:lvlText w:val=""/>
      <w:lvlJc w:val="left"/>
      <w:pPr>
        <w:tabs>
          <w:tab w:val="num" w:pos="926"/>
        </w:tabs>
        <w:ind w:left="926" w:hanging="360"/>
      </w:pPr>
      <w:rPr>
        <w:rFonts w:ascii="Symbol" w:hAnsi="Symbol" w:hint="default"/>
      </w:rPr>
    </w:lvl>
    <w:lvl w:ilvl="1" w:tplc="D576CD9C">
      <w:numFmt w:val="decimal"/>
      <w:lvlText w:val=""/>
      <w:lvlJc w:val="left"/>
    </w:lvl>
    <w:lvl w:ilvl="2" w:tplc="7166C0C8">
      <w:numFmt w:val="decimal"/>
      <w:lvlText w:val=""/>
      <w:lvlJc w:val="left"/>
    </w:lvl>
    <w:lvl w:ilvl="3" w:tplc="3CBE9274">
      <w:numFmt w:val="decimal"/>
      <w:lvlText w:val=""/>
      <w:lvlJc w:val="left"/>
    </w:lvl>
    <w:lvl w:ilvl="4" w:tplc="CE9003AA">
      <w:numFmt w:val="decimal"/>
      <w:lvlText w:val=""/>
      <w:lvlJc w:val="left"/>
    </w:lvl>
    <w:lvl w:ilvl="5" w:tplc="0E7E3DC0">
      <w:numFmt w:val="decimal"/>
      <w:lvlText w:val=""/>
      <w:lvlJc w:val="left"/>
    </w:lvl>
    <w:lvl w:ilvl="6" w:tplc="49A6CD74">
      <w:numFmt w:val="decimal"/>
      <w:lvlText w:val=""/>
      <w:lvlJc w:val="left"/>
    </w:lvl>
    <w:lvl w:ilvl="7" w:tplc="5954744A">
      <w:numFmt w:val="decimal"/>
      <w:lvlText w:val=""/>
      <w:lvlJc w:val="left"/>
    </w:lvl>
    <w:lvl w:ilvl="8" w:tplc="CBA072E4">
      <w:numFmt w:val="decimal"/>
      <w:lvlText w:val=""/>
      <w:lvlJc w:val="left"/>
    </w:lvl>
  </w:abstractNum>
  <w:abstractNum w:abstractNumId="7" w15:restartNumberingAfterBreak="0">
    <w:nsid w:val="FFFFFF83"/>
    <w:multiLevelType w:val="hybridMultilevel"/>
    <w:tmpl w:val="75DC11AC"/>
    <w:lvl w:ilvl="0" w:tplc="36966ABE">
      <w:start w:val="1"/>
      <w:numFmt w:val="bullet"/>
      <w:lvlText w:val=""/>
      <w:lvlJc w:val="left"/>
      <w:pPr>
        <w:tabs>
          <w:tab w:val="num" w:pos="643"/>
        </w:tabs>
        <w:ind w:left="643" w:hanging="360"/>
      </w:pPr>
      <w:rPr>
        <w:rFonts w:ascii="Symbol" w:hAnsi="Symbol" w:hint="default"/>
      </w:rPr>
    </w:lvl>
    <w:lvl w:ilvl="1" w:tplc="921A628C">
      <w:numFmt w:val="decimal"/>
      <w:lvlText w:val=""/>
      <w:lvlJc w:val="left"/>
    </w:lvl>
    <w:lvl w:ilvl="2" w:tplc="017C5D12">
      <w:numFmt w:val="decimal"/>
      <w:lvlText w:val=""/>
      <w:lvlJc w:val="left"/>
    </w:lvl>
    <w:lvl w:ilvl="3" w:tplc="E76A5AC0">
      <w:numFmt w:val="decimal"/>
      <w:lvlText w:val=""/>
      <w:lvlJc w:val="left"/>
    </w:lvl>
    <w:lvl w:ilvl="4" w:tplc="CE3415F8">
      <w:numFmt w:val="decimal"/>
      <w:lvlText w:val=""/>
      <w:lvlJc w:val="left"/>
    </w:lvl>
    <w:lvl w:ilvl="5" w:tplc="425E6E68">
      <w:numFmt w:val="decimal"/>
      <w:lvlText w:val=""/>
      <w:lvlJc w:val="left"/>
    </w:lvl>
    <w:lvl w:ilvl="6" w:tplc="1E7247BC">
      <w:numFmt w:val="decimal"/>
      <w:lvlText w:val=""/>
      <w:lvlJc w:val="left"/>
    </w:lvl>
    <w:lvl w:ilvl="7" w:tplc="7BAE57E8">
      <w:numFmt w:val="decimal"/>
      <w:lvlText w:val=""/>
      <w:lvlJc w:val="left"/>
    </w:lvl>
    <w:lvl w:ilvl="8" w:tplc="F4748E5C">
      <w:numFmt w:val="decimal"/>
      <w:lvlText w:val=""/>
      <w:lvlJc w:val="left"/>
    </w:lvl>
  </w:abstractNum>
  <w:abstractNum w:abstractNumId="8" w15:restartNumberingAfterBreak="0">
    <w:nsid w:val="FFFFFF88"/>
    <w:multiLevelType w:val="hybridMultilevel"/>
    <w:tmpl w:val="0F1858C6"/>
    <w:lvl w:ilvl="0" w:tplc="EC18F2B4">
      <w:start w:val="1"/>
      <w:numFmt w:val="decimal"/>
      <w:lvlText w:val="%1."/>
      <w:lvlJc w:val="left"/>
      <w:pPr>
        <w:tabs>
          <w:tab w:val="num" w:pos="360"/>
        </w:tabs>
        <w:ind w:left="360" w:hanging="360"/>
      </w:pPr>
    </w:lvl>
    <w:lvl w:ilvl="1" w:tplc="67E29F0E">
      <w:numFmt w:val="decimal"/>
      <w:lvlText w:val=""/>
      <w:lvlJc w:val="left"/>
    </w:lvl>
    <w:lvl w:ilvl="2" w:tplc="72D01CB2">
      <w:numFmt w:val="decimal"/>
      <w:lvlText w:val=""/>
      <w:lvlJc w:val="left"/>
    </w:lvl>
    <w:lvl w:ilvl="3" w:tplc="4C84BC98">
      <w:numFmt w:val="decimal"/>
      <w:lvlText w:val=""/>
      <w:lvlJc w:val="left"/>
    </w:lvl>
    <w:lvl w:ilvl="4" w:tplc="B8148020">
      <w:numFmt w:val="decimal"/>
      <w:lvlText w:val=""/>
      <w:lvlJc w:val="left"/>
    </w:lvl>
    <w:lvl w:ilvl="5" w:tplc="DF5EA47C">
      <w:numFmt w:val="decimal"/>
      <w:lvlText w:val=""/>
      <w:lvlJc w:val="left"/>
    </w:lvl>
    <w:lvl w:ilvl="6" w:tplc="C226C3E0">
      <w:numFmt w:val="decimal"/>
      <w:lvlText w:val=""/>
      <w:lvlJc w:val="left"/>
    </w:lvl>
    <w:lvl w:ilvl="7" w:tplc="18F00BC8">
      <w:numFmt w:val="decimal"/>
      <w:lvlText w:val=""/>
      <w:lvlJc w:val="left"/>
    </w:lvl>
    <w:lvl w:ilvl="8" w:tplc="55AC32D0">
      <w:numFmt w:val="decimal"/>
      <w:lvlText w:val=""/>
      <w:lvlJc w:val="left"/>
    </w:lvl>
  </w:abstractNum>
  <w:abstractNum w:abstractNumId="9" w15:restartNumberingAfterBreak="0">
    <w:nsid w:val="FFFFFF89"/>
    <w:multiLevelType w:val="hybridMultilevel"/>
    <w:tmpl w:val="2B224620"/>
    <w:lvl w:ilvl="0" w:tplc="DEF01E98">
      <w:start w:val="1"/>
      <w:numFmt w:val="bullet"/>
      <w:pStyle w:val="Merkittyluettelo"/>
      <w:lvlText w:val=""/>
      <w:lvlJc w:val="left"/>
      <w:pPr>
        <w:tabs>
          <w:tab w:val="num" w:pos="360"/>
        </w:tabs>
        <w:ind w:left="360" w:hanging="360"/>
      </w:pPr>
      <w:rPr>
        <w:rFonts w:ascii="Symbol" w:hAnsi="Symbol" w:hint="default"/>
      </w:rPr>
    </w:lvl>
    <w:lvl w:ilvl="1" w:tplc="1F86A216">
      <w:numFmt w:val="decimal"/>
      <w:lvlText w:val=""/>
      <w:lvlJc w:val="left"/>
    </w:lvl>
    <w:lvl w:ilvl="2" w:tplc="8CE49EFC">
      <w:numFmt w:val="decimal"/>
      <w:lvlText w:val=""/>
      <w:lvlJc w:val="left"/>
    </w:lvl>
    <w:lvl w:ilvl="3" w:tplc="D9A40098">
      <w:numFmt w:val="decimal"/>
      <w:lvlText w:val=""/>
      <w:lvlJc w:val="left"/>
    </w:lvl>
    <w:lvl w:ilvl="4" w:tplc="232A8422">
      <w:numFmt w:val="decimal"/>
      <w:lvlText w:val=""/>
      <w:lvlJc w:val="left"/>
    </w:lvl>
    <w:lvl w:ilvl="5" w:tplc="9D82F900">
      <w:numFmt w:val="decimal"/>
      <w:lvlText w:val=""/>
      <w:lvlJc w:val="left"/>
    </w:lvl>
    <w:lvl w:ilvl="6" w:tplc="3208D784">
      <w:numFmt w:val="decimal"/>
      <w:lvlText w:val=""/>
      <w:lvlJc w:val="left"/>
    </w:lvl>
    <w:lvl w:ilvl="7" w:tplc="7B5E5358">
      <w:numFmt w:val="decimal"/>
      <w:lvlText w:val=""/>
      <w:lvlJc w:val="left"/>
    </w:lvl>
    <w:lvl w:ilvl="8" w:tplc="A6825CB8">
      <w:numFmt w:val="decimal"/>
      <w:lvlText w:val=""/>
      <w:lvlJc w:val="left"/>
    </w:lvl>
  </w:abstractNum>
  <w:abstractNum w:abstractNumId="10" w15:restartNumberingAfterBreak="0">
    <w:nsid w:val="032852C8"/>
    <w:multiLevelType w:val="multilevel"/>
    <w:tmpl w:val="EC8AFF9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1" w15:restartNumberingAfterBreak="0">
    <w:nsid w:val="12B71FB6"/>
    <w:multiLevelType w:val="multilevel"/>
    <w:tmpl w:val="22FA2F0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2" w15:restartNumberingAfterBreak="0">
    <w:nsid w:val="20BD333C"/>
    <w:multiLevelType w:val="hybridMultilevel"/>
    <w:tmpl w:val="8FB8011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2225102B"/>
    <w:multiLevelType w:val="hybridMultilevel"/>
    <w:tmpl w:val="DA604256"/>
    <w:lvl w:ilvl="0" w:tplc="4836CF44">
      <w:start w:val="1"/>
      <w:numFmt w:val="decimal"/>
      <w:lvlText w:val="Liite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4" w15:restartNumberingAfterBreak="0">
    <w:nsid w:val="256A0622"/>
    <w:multiLevelType w:val="multilevel"/>
    <w:tmpl w:val="0F9E8D00"/>
    <w:lvl w:ilvl="0">
      <w:start w:val="1"/>
      <w:numFmt w:val="decimal"/>
      <w:lvlText w:val="%1"/>
      <w:lvlJc w:val="left"/>
      <w:pPr>
        <w:ind w:left="720" w:hanging="360"/>
      </w:pPr>
      <w:rPr>
        <w:rFonts w:hint="default"/>
      </w:rPr>
    </w:lvl>
    <w:lvl w:ilvl="1">
      <w:start w:val="1"/>
      <w:numFmt w:val="decimal"/>
      <w:isLgl/>
      <w:lvlText w:val="%1.%2"/>
      <w:lvlJc w:val="left"/>
      <w:pPr>
        <w:ind w:left="1830" w:hanging="37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3270" w:hanging="720"/>
      </w:pPr>
      <w:rPr>
        <w:rFonts w:hint="default"/>
      </w:rPr>
    </w:lvl>
    <w:lvl w:ilvl="3">
      <w:start w:val="1"/>
      <w:numFmt w:val="decimal"/>
      <w:isLgl/>
      <w:lvlText w:val="%1.%2.%3.%4"/>
      <w:lvlJc w:val="left"/>
      <w:pPr>
        <w:ind w:left="4725" w:hanging="1080"/>
      </w:pPr>
      <w:rPr>
        <w:rFonts w:hint="default"/>
      </w:rPr>
    </w:lvl>
    <w:lvl w:ilvl="4">
      <w:start w:val="1"/>
      <w:numFmt w:val="decimal"/>
      <w:isLgl/>
      <w:lvlText w:val="%1.%2.%3.%4.%5"/>
      <w:lvlJc w:val="left"/>
      <w:pPr>
        <w:ind w:left="5820" w:hanging="1080"/>
      </w:pPr>
      <w:rPr>
        <w:rFonts w:hint="default"/>
      </w:rPr>
    </w:lvl>
    <w:lvl w:ilvl="5">
      <w:start w:val="1"/>
      <w:numFmt w:val="decimal"/>
      <w:isLgl/>
      <w:lvlText w:val="%1.%2.%3.%4.%5.%6"/>
      <w:lvlJc w:val="left"/>
      <w:pPr>
        <w:ind w:left="7275" w:hanging="1440"/>
      </w:pPr>
      <w:rPr>
        <w:rFonts w:hint="default"/>
      </w:rPr>
    </w:lvl>
    <w:lvl w:ilvl="6">
      <w:start w:val="1"/>
      <w:numFmt w:val="decimal"/>
      <w:isLgl/>
      <w:lvlText w:val="%1.%2.%3.%4.%5.%6.%7"/>
      <w:lvlJc w:val="left"/>
      <w:pPr>
        <w:ind w:left="8370" w:hanging="1440"/>
      </w:pPr>
      <w:rPr>
        <w:rFonts w:hint="default"/>
      </w:rPr>
    </w:lvl>
    <w:lvl w:ilvl="7">
      <w:start w:val="1"/>
      <w:numFmt w:val="decimal"/>
      <w:isLgl/>
      <w:lvlText w:val="%1.%2.%3.%4.%5.%6.%7.%8"/>
      <w:lvlJc w:val="left"/>
      <w:pPr>
        <w:ind w:left="9825" w:hanging="1800"/>
      </w:pPr>
      <w:rPr>
        <w:rFonts w:hint="default"/>
      </w:rPr>
    </w:lvl>
    <w:lvl w:ilvl="8">
      <w:start w:val="1"/>
      <w:numFmt w:val="decimal"/>
      <w:isLgl/>
      <w:lvlText w:val="%1.%2.%3.%4.%5.%6.%7.%8.%9"/>
      <w:lvlJc w:val="left"/>
      <w:pPr>
        <w:ind w:left="11280" w:hanging="2160"/>
      </w:pPr>
      <w:rPr>
        <w:rFonts w:hint="default"/>
      </w:rPr>
    </w:lvl>
  </w:abstractNum>
  <w:abstractNum w:abstractNumId="15" w15:restartNumberingAfterBreak="0">
    <w:nsid w:val="31140EBA"/>
    <w:multiLevelType w:val="multilevel"/>
    <w:tmpl w:val="22FA2F0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6" w15:restartNumberingAfterBreak="0">
    <w:nsid w:val="320222BE"/>
    <w:multiLevelType w:val="multilevel"/>
    <w:tmpl w:val="5146731A"/>
    <w:lvl w:ilvl="0">
      <w:start w:val="1"/>
      <w:numFmt w:val="decimal"/>
      <w:pStyle w:val="Otsikko1"/>
      <w:lvlText w:val="%1"/>
      <w:lvlJc w:val="left"/>
      <w:pPr>
        <w:ind w:left="432" w:hanging="432"/>
      </w:p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17" w15:restartNumberingAfterBreak="0">
    <w:nsid w:val="35570C68"/>
    <w:multiLevelType w:val="hybridMultilevel"/>
    <w:tmpl w:val="43F8106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36FF1D23"/>
    <w:multiLevelType w:val="hybridMultilevel"/>
    <w:tmpl w:val="D0F280FE"/>
    <w:lvl w:ilvl="0" w:tplc="59D80C30">
      <w:numFmt w:val="bullet"/>
      <w:lvlText w:val="-"/>
      <w:lvlJc w:val="left"/>
      <w:pPr>
        <w:ind w:left="720" w:hanging="360"/>
      </w:pPr>
      <w:rPr>
        <w:rFonts w:ascii="Calibri" w:eastAsia="Calibri" w:hAnsi="Calibri" w:cs="Times New Roman"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19" w15:restartNumberingAfterBreak="0">
    <w:nsid w:val="370165B3"/>
    <w:multiLevelType w:val="hybridMultilevel"/>
    <w:tmpl w:val="8CBEB55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15:restartNumberingAfterBreak="0">
    <w:nsid w:val="3E9C176D"/>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4A584A"/>
    <w:multiLevelType w:val="hybridMultilevel"/>
    <w:tmpl w:val="9620BD3C"/>
    <w:lvl w:ilvl="0" w:tplc="1FD8E880">
      <w:start w:val="1"/>
      <w:numFmt w:val="decimal"/>
      <w:lvlText w:val="%1"/>
      <w:lvlJc w:val="left"/>
      <w:pPr>
        <w:ind w:left="1440" w:hanging="360"/>
      </w:pPr>
      <w:rPr>
        <w:rFonts w:hint="default"/>
      </w:rPr>
    </w:lvl>
    <w:lvl w:ilvl="1" w:tplc="040B0019" w:tentative="1">
      <w:start w:val="1"/>
      <w:numFmt w:val="lowerLetter"/>
      <w:lvlText w:val="%2."/>
      <w:lvlJc w:val="left"/>
      <w:pPr>
        <w:ind w:left="2160" w:hanging="360"/>
      </w:pPr>
    </w:lvl>
    <w:lvl w:ilvl="2" w:tplc="040B001B" w:tentative="1">
      <w:start w:val="1"/>
      <w:numFmt w:val="lowerRoman"/>
      <w:lvlText w:val="%3."/>
      <w:lvlJc w:val="right"/>
      <w:pPr>
        <w:ind w:left="2880" w:hanging="180"/>
      </w:pPr>
    </w:lvl>
    <w:lvl w:ilvl="3" w:tplc="040B000F" w:tentative="1">
      <w:start w:val="1"/>
      <w:numFmt w:val="decimal"/>
      <w:lvlText w:val="%4."/>
      <w:lvlJc w:val="left"/>
      <w:pPr>
        <w:ind w:left="3600" w:hanging="360"/>
      </w:pPr>
    </w:lvl>
    <w:lvl w:ilvl="4" w:tplc="040B0019" w:tentative="1">
      <w:start w:val="1"/>
      <w:numFmt w:val="lowerLetter"/>
      <w:lvlText w:val="%5."/>
      <w:lvlJc w:val="left"/>
      <w:pPr>
        <w:ind w:left="4320" w:hanging="360"/>
      </w:pPr>
    </w:lvl>
    <w:lvl w:ilvl="5" w:tplc="040B001B" w:tentative="1">
      <w:start w:val="1"/>
      <w:numFmt w:val="lowerRoman"/>
      <w:lvlText w:val="%6."/>
      <w:lvlJc w:val="right"/>
      <w:pPr>
        <w:ind w:left="5040" w:hanging="180"/>
      </w:pPr>
    </w:lvl>
    <w:lvl w:ilvl="6" w:tplc="040B000F" w:tentative="1">
      <w:start w:val="1"/>
      <w:numFmt w:val="decimal"/>
      <w:lvlText w:val="%7."/>
      <w:lvlJc w:val="left"/>
      <w:pPr>
        <w:ind w:left="5760" w:hanging="360"/>
      </w:pPr>
    </w:lvl>
    <w:lvl w:ilvl="7" w:tplc="040B0019" w:tentative="1">
      <w:start w:val="1"/>
      <w:numFmt w:val="lowerLetter"/>
      <w:lvlText w:val="%8."/>
      <w:lvlJc w:val="left"/>
      <w:pPr>
        <w:ind w:left="6480" w:hanging="360"/>
      </w:pPr>
    </w:lvl>
    <w:lvl w:ilvl="8" w:tplc="040B001B" w:tentative="1">
      <w:start w:val="1"/>
      <w:numFmt w:val="lowerRoman"/>
      <w:lvlText w:val="%9."/>
      <w:lvlJc w:val="right"/>
      <w:pPr>
        <w:ind w:left="7200" w:hanging="180"/>
      </w:pPr>
    </w:lvl>
  </w:abstractNum>
  <w:abstractNum w:abstractNumId="22" w15:restartNumberingAfterBreak="0">
    <w:nsid w:val="443C74C6"/>
    <w:multiLevelType w:val="hybridMultilevel"/>
    <w:tmpl w:val="2A74F938"/>
    <w:lvl w:ilvl="0" w:tplc="F6E2CAB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4F660A9"/>
    <w:multiLevelType w:val="multilevel"/>
    <w:tmpl w:val="3EBAF42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5323F60"/>
    <w:multiLevelType w:val="hybridMultilevel"/>
    <w:tmpl w:val="7DF46300"/>
    <w:lvl w:ilvl="0" w:tplc="5BDED122">
      <w:start w:val="1"/>
      <w:numFmt w:val="decimal"/>
      <w:lvlText w:val="%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5" w15:restartNumberingAfterBreak="0">
    <w:nsid w:val="4992189F"/>
    <w:multiLevelType w:val="hybridMultilevel"/>
    <w:tmpl w:val="100869B8"/>
    <w:lvl w:ilvl="0" w:tplc="55622CBE">
      <w:start w:val="1"/>
      <w:numFmt w:val="decimal"/>
      <w:suff w:val="space"/>
      <w:lvlText w:val="Liit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49980384"/>
    <w:multiLevelType w:val="hybridMultilevel"/>
    <w:tmpl w:val="040B001D"/>
    <w:lvl w:ilvl="0" w:tplc="6D189BD6">
      <w:start w:val="1"/>
      <w:numFmt w:val="decimal"/>
      <w:lvlText w:val="%1)"/>
      <w:lvlJc w:val="left"/>
      <w:pPr>
        <w:ind w:left="360" w:hanging="360"/>
      </w:pPr>
    </w:lvl>
    <w:lvl w:ilvl="1" w:tplc="FEEEBAF4">
      <w:start w:val="1"/>
      <w:numFmt w:val="lowerLetter"/>
      <w:lvlText w:val="%2)"/>
      <w:lvlJc w:val="left"/>
      <w:pPr>
        <w:ind w:left="720" w:hanging="360"/>
      </w:pPr>
    </w:lvl>
    <w:lvl w:ilvl="2" w:tplc="BF78D7A0">
      <w:start w:val="1"/>
      <w:numFmt w:val="lowerRoman"/>
      <w:lvlText w:val="%3)"/>
      <w:lvlJc w:val="left"/>
      <w:pPr>
        <w:ind w:left="1080" w:hanging="360"/>
      </w:pPr>
    </w:lvl>
    <w:lvl w:ilvl="3" w:tplc="978A05C2">
      <w:start w:val="1"/>
      <w:numFmt w:val="decimal"/>
      <w:lvlText w:val="(%4)"/>
      <w:lvlJc w:val="left"/>
      <w:pPr>
        <w:ind w:left="1440" w:hanging="360"/>
      </w:pPr>
    </w:lvl>
    <w:lvl w:ilvl="4" w:tplc="2D186A1C">
      <w:start w:val="1"/>
      <w:numFmt w:val="lowerLetter"/>
      <w:lvlText w:val="(%5)"/>
      <w:lvlJc w:val="left"/>
      <w:pPr>
        <w:ind w:left="1800" w:hanging="360"/>
      </w:pPr>
    </w:lvl>
    <w:lvl w:ilvl="5" w:tplc="0D96A9E2">
      <w:start w:val="1"/>
      <w:numFmt w:val="lowerRoman"/>
      <w:lvlText w:val="(%6)"/>
      <w:lvlJc w:val="left"/>
      <w:pPr>
        <w:ind w:left="2160" w:hanging="360"/>
      </w:pPr>
    </w:lvl>
    <w:lvl w:ilvl="6" w:tplc="BF9A2E98">
      <w:start w:val="1"/>
      <w:numFmt w:val="decimal"/>
      <w:lvlText w:val="%7."/>
      <w:lvlJc w:val="left"/>
      <w:pPr>
        <w:ind w:left="2520" w:hanging="360"/>
      </w:pPr>
    </w:lvl>
    <w:lvl w:ilvl="7" w:tplc="ED382510">
      <w:start w:val="1"/>
      <w:numFmt w:val="lowerLetter"/>
      <w:lvlText w:val="%8."/>
      <w:lvlJc w:val="left"/>
      <w:pPr>
        <w:ind w:left="2880" w:hanging="360"/>
      </w:pPr>
    </w:lvl>
    <w:lvl w:ilvl="8" w:tplc="2FDEDE6C">
      <w:start w:val="1"/>
      <w:numFmt w:val="lowerRoman"/>
      <w:lvlText w:val="%9."/>
      <w:lvlJc w:val="left"/>
      <w:pPr>
        <w:ind w:left="3240" w:hanging="360"/>
      </w:pPr>
    </w:lvl>
  </w:abstractNum>
  <w:abstractNum w:abstractNumId="27" w15:restartNumberingAfterBreak="0">
    <w:nsid w:val="4EB124A7"/>
    <w:multiLevelType w:val="hybridMultilevel"/>
    <w:tmpl w:val="ABC2A4D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54050E8E"/>
    <w:multiLevelType w:val="hybridMultilevel"/>
    <w:tmpl w:val="1C4A9B12"/>
    <w:lvl w:ilvl="0" w:tplc="F6E2CAB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56303C08"/>
    <w:multiLevelType w:val="hybridMultilevel"/>
    <w:tmpl w:val="631A42B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15:restartNumberingAfterBreak="0">
    <w:nsid w:val="5B285C2C"/>
    <w:multiLevelType w:val="hybridMultilevel"/>
    <w:tmpl w:val="9D184B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15:restartNumberingAfterBreak="0">
    <w:nsid w:val="60600096"/>
    <w:multiLevelType w:val="multilevel"/>
    <w:tmpl w:val="F28A1B30"/>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2" w15:restartNumberingAfterBreak="0">
    <w:nsid w:val="6DF0536C"/>
    <w:multiLevelType w:val="multilevel"/>
    <w:tmpl w:val="840C2CD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3" w15:restartNumberingAfterBreak="0">
    <w:nsid w:val="717A1911"/>
    <w:multiLevelType w:val="hybridMultilevel"/>
    <w:tmpl w:val="991430C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34" w15:restartNumberingAfterBreak="0">
    <w:nsid w:val="717F5E99"/>
    <w:multiLevelType w:val="hybridMultilevel"/>
    <w:tmpl w:val="3994625E"/>
    <w:lvl w:ilvl="0" w:tplc="4A924B00">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5" w15:restartNumberingAfterBreak="0">
    <w:nsid w:val="723C32EB"/>
    <w:multiLevelType w:val="hybridMultilevel"/>
    <w:tmpl w:val="9C80661C"/>
    <w:lvl w:ilvl="0" w:tplc="B136F26A">
      <w:start w:val="1"/>
      <w:numFmt w:val="decimal"/>
      <w:lvlText w:val="%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6" w15:restartNumberingAfterBreak="0">
    <w:nsid w:val="7A887475"/>
    <w:multiLevelType w:val="multilevel"/>
    <w:tmpl w:val="F28A1B30"/>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7" w15:restartNumberingAfterBreak="0">
    <w:nsid w:val="7B3908B8"/>
    <w:multiLevelType w:val="hybridMultilevel"/>
    <w:tmpl w:val="7040DA60"/>
    <w:lvl w:ilvl="0" w:tplc="16EE033C">
      <w:start w:val="1"/>
      <w:numFmt w:val="decimal"/>
      <w:lvlText w:val="Liite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119540135">
    <w:abstractNumId w:val="18"/>
  </w:num>
  <w:num w:numId="2" w16cid:durableId="1999454902">
    <w:abstractNumId w:val="23"/>
  </w:num>
  <w:num w:numId="3" w16cid:durableId="389232033">
    <w:abstractNumId w:val="32"/>
  </w:num>
  <w:num w:numId="4" w16cid:durableId="1045913744">
    <w:abstractNumId w:val="26"/>
  </w:num>
  <w:num w:numId="5" w16cid:durableId="2029257469">
    <w:abstractNumId w:val="30"/>
  </w:num>
  <w:num w:numId="6" w16cid:durableId="160050883">
    <w:abstractNumId w:val="19"/>
  </w:num>
  <w:num w:numId="7" w16cid:durableId="1210068740">
    <w:abstractNumId w:val="27"/>
  </w:num>
  <w:num w:numId="8" w16cid:durableId="1262449045">
    <w:abstractNumId w:val="28"/>
  </w:num>
  <w:num w:numId="9" w16cid:durableId="376972649">
    <w:abstractNumId w:val="22"/>
  </w:num>
  <w:num w:numId="10" w16cid:durableId="1061952130">
    <w:abstractNumId w:val="21"/>
  </w:num>
  <w:num w:numId="11" w16cid:durableId="1566914026">
    <w:abstractNumId w:val="21"/>
    <w:lvlOverride w:ilvl="0">
      <w:startOverride w:val="1"/>
    </w:lvlOverride>
  </w:num>
  <w:num w:numId="12" w16cid:durableId="1829709325">
    <w:abstractNumId w:val="10"/>
  </w:num>
  <w:num w:numId="13" w16cid:durableId="970328319">
    <w:abstractNumId w:val="17"/>
  </w:num>
  <w:num w:numId="14" w16cid:durableId="2001033381">
    <w:abstractNumId w:val="11"/>
  </w:num>
  <w:num w:numId="15" w16cid:durableId="45567675">
    <w:abstractNumId w:val="15"/>
  </w:num>
  <w:num w:numId="16" w16cid:durableId="1246644141">
    <w:abstractNumId w:val="34"/>
  </w:num>
  <w:num w:numId="17" w16cid:durableId="1032995974">
    <w:abstractNumId w:val="24"/>
  </w:num>
  <w:num w:numId="18" w16cid:durableId="1995598266">
    <w:abstractNumId w:val="35"/>
  </w:num>
  <w:num w:numId="19" w16cid:durableId="2140686729">
    <w:abstractNumId w:val="14"/>
  </w:num>
  <w:num w:numId="20" w16cid:durableId="177817237">
    <w:abstractNumId w:val="36"/>
  </w:num>
  <w:num w:numId="21" w16cid:durableId="282351617">
    <w:abstractNumId w:val="31"/>
  </w:num>
  <w:num w:numId="22" w16cid:durableId="750659994">
    <w:abstractNumId w:val="25"/>
  </w:num>
  <w:num w:numId="23" w16cid:durableId="1989087346">
    <w:abstractNumId w:val="12"/>
  </w:num>
  <w:num w:numId="24" w16cid:durableId="1049459126">
    <w:abstractNumId w:val="16"/>
  </w:num>
  <w:num w:numId="25" w16cid:durableId="758675485">
    <w:abstractNumId w:val="37"/>
  </w:num>
  <w:num w:numId="26" w16cid:durableId="352615745">
    <w:abstractNumId w:val="13"/>
  </w:num>
  <w:num w:numId="27" w16cid:durableId="836920076">
    <w:abstractNumId w:val="33"/>
  </w:num>
  <w:num w:numId="28" w16cid:durableId="1363435857">
    <w:abstractNumId w:val="9"/>
  </w:num>
  <w:num w:numId="29" w16cid:durableId="481704499">
    <w:abstractNumId w:val="7"/>
  </w:num>
  <w:num w:numId="30" w16cid:durableId="1650205887">
    <w:abstractNumId w:val="6"/>
  </w:num>
  <w:num w:numId="31" w16cid:durableId="2066876915">
    <w:abstractNumId w:val="5"/>
  </w:num>
  <w:num w:numId="32" w16cid:durableId="1636373603">
    <w:abstractNumId w:val="4"/>
  </w:num>
  <w:num w:numId="33" w16cid:durableId="18707340">
    <w:abstractNumId w:val="8"/>
  </w:num>
  <w:num w:numId="34" w16cid:durableId="1240822276">
    <w:abstractNumId w:val="3"/>
  </w:num>
  <w:num w:numId="35" w16cid:durableId="2045982835">
    <w:abstractNumId w:val="2"/>
  </w:num>
  <w:num w:numId="36" w16cid:durableId="939532723">
    <w:abstractNumId w:val="1"/>
  </w:num>
  <w:num w:numId="37" w16cid:durableId="880476640">
    <w:abstractNumId w:val="0"/>
  </w:num>
  <w:num w:numId="38" w16cid:durableId="437062010">
    <w:abstractNumId w:val="29"/>
  </w:num>
  <w:num w:numId="39" w16cid:durableId="14010955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removePersonalInformation/>
  <w:removeDateAndTime/>
  <w:proofState w:spelling="clean" w:grammar="clean"/>
  <w:attachedTemplate r:id="rId1"/>
  <w:stylePaneSortMethod w:val="0000"/>
  <w:documentProtection w:edit="readOnly" w:enforcement="0"/>
  <w:defaultTabStop w:val="1304"/>
  <w:autoHyphenation/>
  <w:consecutiveHyphenLimit w:val="3"/>
  <w:hyphenationZone w:val="425"/>
  <w:doNotHyphenateCap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3A7"/>
    <w:rsid w:val="00000876"/>
    <w:rsid w:val="00000960"/>
    <w:rsid w:val="000015E0"/>
    <w:rsid w:val="0000192D"/>
    <w:rsid w:val="0000199A"/>
    <w:rsid w:val="0000365A"/>
    <w:rsid w:val="00004644"/>
    <w:rsid w:val="00004B7F"/>
    <w:rsid w:val="00004E52"/>
    <w:rsid w:val="000052D2"/>
    <w:rsid w:val="000054C0"/>
    <w:rsid w:val="000067DA"/>
    <w:rsid w:val="000070DA"/>
    <w:rsid w:val="0000733E"/>
    <w:rsid w:val="000078A9"/>
    <w:rsid w:val="00007A23"/>
    <w:rsid w:val="000107CB"/>
    <w:rsid w:val="0001198E"/>
    <w:rsid w:val="00011F26"/>
    <w:rsid w:val="000124AD"/>
    <w:rsid w:val="0001273A"/>
    <w:rsid w:val="000138A4"/>
    <w:rsid w:val="00013B32"/>
    <w:rsid w:val="00013DA5"/>
    <w:rsid w:val="00013DC9"/>
    <w:rsid w:val="00014427"/>
    <w:rsid w:val="0001475D"/>
    <w:rsid w:val="00014C14"/>
    <w:rsid w:val="00014EF8"/>
    <w:rsid w:val="0001530B"/>
    <w:rsid w:val="00015538"/>
    <w:rsid w:val="00015864"/>
    <w:rsid w:val="000158E5"/>
    <w:rsid w:val="00016333"/>
    <w:rsid w:val="00016973"/>
    <w:rsid w:val="00016E36"/>
    <w:rsid w:val="00017DF5"/>
    <w:rsid w:val="00020424"/>
    <w:rsid w:val="00021CDB"/>
    <w:rsid w:val="00021D70"/>
    <w:rsid w:val="0002250F"/>
    <w:rsid w:val="000228E3"/>
    <w:rsid w:val="0002438C"/>
    <w:rsid w:val="0002514E"/>
    <w:rsid w:val="000253B1"/>
    <w:rsid w:val="000255F3"/>
    <w:rsid w:val="00026068"/>
    <w:rsid w:val="0002768C"/>
    <w:rsid w:val="000276C8"/>
    <w:rsid w:val="00027E0F"/>
    <w:rsid w:val="0003045D"/>
    <w:rsid w:val="00030857"/>
    <w:rsid w:val="00031993"/>
    <w:rsid w:val="000320C7"/>
    <w:rsid w:val="0003251D"/>
    <w:rsid w:val="000332A1"/>
    <w:rsid w:val="00033692"/>
    <w:rsid w:val="00033A99"/>
    <w:rsid w:val="000344BC"/>
    <w:rsid w:val="00034671"/>
    <w:rsid w:val="0003551D"/>
    <w:rsid w:val="0003585A"/>
    <w:rsid w:val="000360C9"/>
    <w:rsid w:val="000373A4"/>
    <w:rsid w:val="00042661"/>
    <w:rsid w:val="00042B5C"/>
    <w:rsid w:val="000446C3"/>
    <w:rsid w:val="000448C9"/>
    <w:rsid w:val="00044E92"/>
    <w:rsid w:val="00045C4A"/>
    <w:rsid w:val="000461AF"/>
    <w:rsid w:val="0004712C"/>
    <w:rsid w:val="00047F54"/>
    <w:rsid w:val="00050033"/>
    <w:rsid w:val="00050096"/>
    <w:rsid w:val="00050A47"/>
    <w:rsid w:val="00050EA6"/>
    <w:rsid w:val="000510BA"/>
    <w:rsid w:val="00052550"/>
    <w:rsid w:val="00052D1D"/>
    <w:rsid w:val="000533DB"/>
    <w:rsid w:val="00054018"/>
    <w:rsid w:val="00055E86"/>
    <w:rsid w:val="00056005"/>
    <w:rsid w:val="0005608B"/>
    <w:rsid w:val="00056B6E"/>
    <w:rsid w:val="00057F08"/>
    <w:rsid w:val="00060438"/>
    <w:rsid w:val="000629E4"/>
    <w:rsid w:val="0006305A"/>
    <w:rsid w:val="00063773"/>
    <w:rsid w:val="000642D0"/>
    <w:rsid w:val="0006449E"/>
    <w:rsid w:val="00064EDF"/>
    <w:rsid w:val="000651AB"/>
    <w:rsid w:val="00065A02"/>
    <w:rsid w:val="00066995"/>
    <w:rsid w:val="00066C19"/>
    <w:rsid w:val="000706C7"/>
    <w:rsid w:val="00070AF2"/>
    <w:rsid w:val="00071568"/>
    <w:rsid w:val="0007168B"/>
    <w:rsid w:val="00071716"/>
    <w:rsid w:val="000722FD"/>
    <w:rsid w:val="00072B1F"/>
    <w:rsid w:val="00072C72"/>
    <w:rsid w:val="00072FA2"/>
    <w:rsid w:val="0007465F"/>
    <w:rsid w:val="00075300"/>
    <w:rsid w:val="000756F8"/>
    <w:rsid w:val="0007579A"/>
    <w:rsid w:val="00077A44"/>
    <w:rsid w:val="00077B69"/>
    <w:rsid w:val="00080FE3"/>
    <w:rsid w:val="00081B99"/>
    <w:rsid w:val="000833BC"/>
    <w:rsid w:val="00083798"/>
    <w:rsid w:val="00084595"/>
    <w:rsid w:val="000856CB"/>
    <w:rsid w:val="000858B9"/>
    <w:rsid w:val="00085FA2"/>
    <w:rsid w:val="000860CA"/>
    <w:rsid w:val="00087C2B"/>
    <w:rsid w:val="0009135B"/>
    <w:rsid w:val="00091716"/>
    <w:rsid w:val="00091BC2"/>
    <w:rsid w:val="00091BD2"/>
    <w:rsid w:val="0009232A"/>
    <w:rsid w:val="0009234A"/>
    <w:rsid w:val="0009289C"/>
    <w:rsid w:val="00093E23"/>
    <w:rsid w:val="00094175"/>
    <w:rsid w:val="00094809"/>
    <w:rsid w:val="00095888"/>
    <w:rsid w:val="00095980"/>
    <w:rsid w:val="00096438"/>
    <w:rsid w:val="00096CAF"/>
    <w:rsid w:val="0009738B"/>
    <w:rsid w:val="00097B9E"/>
    <w:rsid w:val="000A0313"/>
    <w:rsid w:val="000A160E"/>
    <w:rsid w:val="000A1856"/>
    <w:rsid w:val="000A3882"/>
    <w:rsid w:val="000A4551"/>
    <w:rsid w:val="000A4CC4"/>
    <w:rsid w:val="000A4CEA"/>
    <w:rsid w:val="000A5DA5"/>
    <w:rsid w:val="000A6F4C"/>
    <w:rsid w:val="000A7477"/>
    <w:rsid w:val="000A74B1"/>
    <w:rsid w:val="000A7B77"/>
    <w:rsid w:val="000B12CA"/>
    <w:rsid w:val="000B190A"/>
    <w:rsid w:val="000B1EFB"/>
    <w:rsid w:val="000B28D3"/>
    <w:rsid w:val="000B2DEB"/>
    <w:rsid w:val="000B3A21"/>
    <w:rsid w:val="000B3B0E"/>
    <w:rsid w:val="000B506A"/>
    <w:rsid w:val="000B527E"/>
    <w:rsid w:val="000B5CE3"/>
    <w:rsid w:val="000B77AD"/>
    <w:rsid w:val="000B782D"/>
    <w:rsid w:val="000C0D59"/>
    <w:rsid w:val="000C0FD0"/>
    <w:rsid w:val="000C1178"/>
    <w:rsid w:val="000C125C"/>
    <w:rsid w:val="000C12EE"/>
    <w:rsid w:val="000C27A9"/>
    <w:rsid w:val="000C290E"/>
    <w:rsid w:val="000C29F5"/>
    <w:rsid w:val="000C2C4D"/>
    <w:rsid w:val="000C2D5F"/>
    <w:rsid w:val="000C3E91"/>
    <w:rsid w:val="000C619E"/>
    <w:rsid w:val="000C6EE7"/>
    <w:rsid w:val="000C7103"/>
    <w:rsid w:val="000D10B2"/>
    <w:rsid w:val="000D160D"/>
    <w:rsid w:val="000D1DFD"/>
    <w:rsid w:val="000D20B8"/>
    <w:rsid w:val="000D30DD"/>
    <w:rsid w:val="000D3643"/>
    <w:rsid w:val="000D3FA3"/>
    <w:rsid w:val="000D4269"/>
    <w:rsid w:val="000D4301"/>
    <w:rsid w:val="000D467C"/>
    <w:rsid w:val="000D472D"/>
    <w:rsid w:val="000D5B6C"/>
    <w:rsid w:val="000D6C5E"/>
    <w:rsid w:val="000E02BE"/>
    <w:rsid w:val="000E06C0"/>
    <w:rsid w:val="000E0917"/>
    <w:rsid w:val="000E195A"/>
    <w:rsid w:val="000E1B0C"/>
    <w:rsid w:val="000E1E5A"/>
    <w:rsid w:val="000E1EC2"/>
    <w:rsid w:val="000E1FC9"/>
    <w:rsid w:val="000E2C74"/>
    <w:rsid w:val="000E2F7F"/>
    <w:rsid w:val="000E48D3"/>
    <w:rsid w:val="000E4BCB"/>
    <w:rsid w:val="000E50C4"/>
    <w:rsid w:val="000E5492"/>
    <w:rsid w:val="000E5BE7"/>
    <w:rsid w:val="000E78B5"/>
    <w:rsid w:val="000F033B"/>
    <w:rsid w:val="000F0839"/>
    <w:rsid w:val="000F0FCE"/>
    <w:rsid w:val="000F10B1"/>
    <w:rsid w:val="000F1A42"/>
    <w:rsid w:val="000F2857"/>
    <w:rsid w:val="000F45AC"/>
    <w:rsid w:val="000F47B0"/>
    <w:rsid w:val="000F49ED"/>
    <w:rsid w:val="000F4CEE"/>
    <w:rsid w:val="000F5244"/>
    <w:rsid w:val="000F528E"/>
    <w:rsid w:val="000F6AEA"/>
    <w:rsid w:val="000F77EE"/>
    <w:rsid w:val="00100979"/>
    <w:rsid w:val="00100B3E"/>
    <w:rsid w:val="00100D56"/>
    <w:rsid w:val="00102865"/>
    <w:rsid w:val="00102928"/>
    <w:rsid w:val="00102E92"/>
    <w:rsid w:val="00103DB2"/>
    <w:rsid w:val="00104A9F"/>
    <w:rsid w:val="00105176"/>
    <w:rsid w:val="001054C6"/>
    <w:rsid w:val="001061B4"/>
    <w:rsid w:val="00106283"/>
    <w:rsid w:val="001070D5"/>
    <w:rsid w:val="001077C2"/>
    <w:rsid w:val="001079D9"/>
    <w:rsid w:val="00110233"/>
    <w:rsid w:val="0011074E"/>
    <w:rsid w:val="00111400"/>
    <w:rsid w:val="00111B4A"/>
    <w:rsid w:val="00112ADD"/>
    <w:rsid w:val="00112E1E"/>
    <w:rsid w:val="00113653"/>
    <w:rsid w:val="00113C9A"/>
    <w:rsid w:val="00114499"/>
    <w:rsid w:val="00114E3A"/>
    <w:rsid w:val="00115876"/>
    <w:rsid w:val="0011667B"/>
    <w:rsid w:val="001169FD"/>
    <w:rsid w:val="00116F3D"/>
    <w:rsid w:val="00117EFF"/>
    <w:rsid w:val="00117F09"/>
    <w:rsid w:val="00120ABD"/>
    <w:rsid w:val="0012216C"/>
    <w:rsid w:val="00122D4E"/>
    <w:rsid w:val="001239FE"/>
    <w:rsid w:val="00123E0F"/>
    <w:rsid w:val="0012415B"/>
    <w:rsid w:val="00124277"/>
    <w:rsid w:val="001242A2"/>
    <w:rsid w:val="00124A33"/>
    <w:rsid w:val="00124EEE"/>
    <w:rsid w:val="00125552"/>
    <w:rsid w:val="00126266"/>
    <w:rsid w:val="00126A20"/>
    <w:rsid w:val="00126C58"/>
    <w:rsid w:val="00127512"/>
    <w:rsid w:val="00127B5C"/>
    <w:rsid w:val="001310D0"/>
    <w:rsid w:val="00131387"/>
    <w:rsid w:val="00131502"/>
    <w:rsid w:val="0013210B"/>
    <w:rsid w:val="0013258F"/>
    <w:rsid w:val="0013331E"/>
    <w:rsid w:val="001338D1"/>
    <w:rsid w:val="00133D61"/>
    <w:rsid w:val="00134CB6"/>
    <w:rsid w:val="001355DE"/>
    <w:rsid w:val="0013562A"/>
    <w:rsid w:val="00137590"/>
    <w:rsid w:val="0013779A"/>
    <w:rsid w:val="00137D73"/>
    <w:rsid w:val="001404D1"/>
    <w:rsid w:val="00140C79"/>
    <w:rsid w:val="00141872"/>
    <w:rsid w:val="00142156"/>
    <w:rsid w:val="00142319"/>
    <w:rsid w:val="001429A4"/>
    <w:rsid w:val="00143886"/>
    <w:rsid w:val="001440D8"/>
    <w:rsid w:val="001446DE"/>
    <w:rsid w:val="00145A8C"/>
    <w:rsid w:val="00146AFC"/>
    <w:rsid w:val="001506A9"/>
    <w:rsid w:val="00151102"/>
    <w:rsid w:val="00151CCD"/>
    <w:rsid w:val="001535B1"/>
    <w:rsid w:val="001536ED"/>
    <w:rsid w:val="00153F3F"/>
    <w:rsid w:val="00154438"/>
    <w:rsid w:val="00154B4A"/>
    <w:rsid w:val="00155498"/>
    <w:rsid w:val="00155890"/>
    <w:rsid w:val="00155BB5"/>
    <w:rsid w:val="0015653E"/>
    <w:rsid w:val="00156A42"/>
    <w:rsid w:val="00156B89"/>
    <w:rsid w:val="00157216"/>
    <w:rsid w:val="0015731D"/>
    <w:rsid w:val="001576E5"/>
    <w:rsid w:val="00160592"/>
    <w:rsid w:val="001606E1"/>
    <w:rsid w:val="00161AFB"/>
    <w:rsid w:val="0016255B"/>
    <w:rsid w:val="001626DF"/>
    <w:rsid w:val="00164469"/>
    <w:rsid w:val="00164A3E"/>
    <w:rsid w:val="00165FEE"/>
    <w:rsid w:val="001660DC"/>
    <w:rsid w:val="00166BD3"/>
    <w:rsid w:val="001673C4"/>
    <w:rsid w:val="00167580"/>
    <w:rsid w:val="00167609"/>
    <w:rsid w:val="0016761F"/>
    <w:rsid w:val="00167748"/>
    <w:rsid w:val="00167F23"/>
    <w:rsid w:val="00171AEE"/>
    <w:rsid w:val="00171BA7"/>
    <w:rsid w:val="00171F87"/>
    <w:rsid w:val="00172A14"/>
    <w:rsid w:val="00172BDE"/>
    <w:rsid w:val="001749EE"/>
    <w:rsid w:val="00174B7C"/>
    <w:rsid w:val="001753C7"/>
    <w:rsid w:val="00176132"/>
    <w:rsid w:val="001769D3"/>
    <w:rsid w:val="00177D4A"/>
    <w:rsid w:val="00177F5A"/>
    <w:rsid w:val="00180369"/>
    <w:rsid w:val="00180401"/>
    <w:rsid w:val="00180EDE"/>
    <w:rsid w:val="001811FE"/>
    <w:rsid w:val="00181FE6"/>
    <w:rsid w:val="001822E8"/>
    <w:rsid w:val="00182ADC"/>
    <w:rsid w:val="00182EAE"/>
    <w:rsid w:val="00183968"/>
    <w:rsid w:val="001844E9"/>
    <w:rsid w:val="0018577E"/>
    <w:rsid w:val="00186D8E"/>
    <w:rsid w:val="00186F29"/>
    <w:rsid w:val="0019054F"/>
    <w:rsid w:val="00191EDE"/>
    <w:rsid w:val="00192827"/>
    <w:rsid w:val="00192AC5"/>
    <w:rsid w:val="00192ECA"/>
    <w:rsid w:val="00192F3C"/>
    <w:rsid w:val="00192FE0"/>
    <w:rsid w:val="00193AF8"/>
    <w:rsid w:val="00193D17"/>
    <w:rsid w:val="00194369"/>
    <w:rsid w:val="0019529B"/>
    <w:rsid w:val="00196F37"/>
    <w:rsid w:val="00197222"/>
    <w:rsid w:val="001A0CE3"/>
    <w:rsid w:val="001A1103"/>
    <w:rsid w:val="001A2186"/>
    <w:rsid w:val="001A3E03"/>
    <w:rsid w:val="001A51B3"/>
    <w:rsid w:val="001A5545"/>
    <w:rsid w:val="001A5C83"/>
    <w:rsid w:val="001A6522"/>
    <w:rsid w:val="001A6BA5"/>
    <w:rsid w:val="001A6DAC"/>
    <w:rsid w:val="001A6F13"/>
    <w:rsid w:val="001A762A"/>
    <w:rsid w:val="001A7C1B"/>
    <w:rsid w:val="001A7FD0"/>
    <w:rsid w:val="001B070E"/>
    <w:rsid w:val="001B1014"/>
    <w:rsid w:val="001B2E50"/>
    <w:rsid w:val="001B334A"/>
    <w:rsid w:val="001B3F97"/>
    <w:rsid w:val="001B437E"/>
    <w:rsid w:val="001B452D"/>
    <w:rsid w:val="001B4AF7"/>
    <w:rsid w:val="001B4FCB"/>
    <w:rsid w:val="001B5835"/>
    <w:rsid w:val="001B5DFD"/>
    <w:rsid w:val="001B61C7"/>
    <w:rsid w:val="001B70D0"/>
    <w:rsid w:val="001C0A84"/>
    <w:rsid w:val="001C0DBB"/>
    <w:rsid w:val="001C1199"/>
    <w:rsid w:val="001C1C56"/>
    <w:rsid w:val="001C1ECB"/>
    <w:rsid w:val="001C290F"/>
    <w:rsid w:val="001C2D38"/>
    <w:rsid w:val="001C30E3"/>
    <w:rsid w:val="001C363B"/>
    <w:rsid w:val="001C3C89"/>
    <w:rsid w:val="001C50DF"/>
    <w:rsid w:val="001C5924"/>
    <w:rsid w:val="001C5D8E"/>
    <w:rsid w:val="001C7220"/>
    <w:rsid w:val="001D24B4"/>
    <w:rsid w:val="001D24FE"/>
    <w:rsid w:val="001D25BB"/>
    <w:rsid w:val="001D3E06"/>
    <w:rsid w:val="001D42B6"/>
    <w:rsid w:val="001D5D61"/>
    <w:rsid w:val="001D6122"/>
    <w:rsid w:val="001D6BC6"/>
    <w:rsid w:val="001D7280"/>
    <w:rsid w:val="001D7AC9"/>
    <w:rsid w:val="001D7BE2"/>
    <w:rsid w:val="001E13CF"/>
    <w:rsid w:val="001E15EE"/>
    <w:rsid w:val="001E1F4F"/>
    <w:rsid w:val="001E237E"/>
    <w:rsid w:val="001E352A"/>
    <w:rsid w:val="001E35E7"/>
    <w:rsid w:val="001E3EDE"/>
    <w:rsid w:val="001E3F77"/>
    <w:rsid w:val="001E40B6"/>
    <w:rsid w:val="001E5939"/>
    <w:rsid w:val="001E6CD0"/>
    <w:rsid w:val="001E75D4"/>
    <w:rsid w:val="001E78E3"/>
    <w:rsid w:val="001E7D5D"/>
    <w:rsid w:val="001F00BE"/>
    <w:rsid w:val="001F06F0"/>
    <w:rsid w:val="001F0CAD"/>
    <w:rsid w:val="001F0DBF"/>
    <w:rsid w:val="001F1190"/>
    <w:rsid w:val="001F15E4"/>
    <w:rsid w:val="001F1A6E"/>
    <w:rsid w:val="001F1EC0"/>
    <w:rsid w:val="001F20FD"/>
    <w:rsid w:val="001F2538"/>
    <w:rsid w:val="001F2F31"/>
    <w:rsid w:val="001F3E06"/>
    <w:rsid w:val="001F4C08"/>
    <w:rsid w:val="001F5142"/>
    <w:rsid w:val="001F53FA"/>
    <w:rsid w:val="001F5CFE"/>
    <w:rsid w:val="001F6724"/>
    <w:rsid w:val="001F6E98"/>
    <w:rsid w:val="002023F4"/>
    <w:rsid w:val="00202556"/>
    <w:rsid w:val="00202D19"/>
    <w:rsid w:val="00202D9F"/>
    <w:rsid w:val="002039AE"/>
    <w:rsid w:val="00203F6F"/>
    <w:rsid w:val="002043DD"/>
    <w:rsid w:val="002059C9"/>
    <w:rsid w:val="00205B26"/>
    <w:rsid w:val="0020639B"/>
    <w:rsid w:val="0020644A"/>
    <w:rsid w:val="002065FB"/>
    <w:rsid w:val="00206E32"/>
    <w:rsid w:val="00206F45"/>
    <w:rsid w:val="00210953"/>
    <w:rsid w:val="002125AD"/>
    <w:rsid w:val="00212F21"/>
    <w:rsid w:val="0021331B"/>
    <w:rsid w:val="00214028"/>
    <w:rsid w:val="00214A24"/>
    <w:rsid w:val="00214B53"/>
    <w:rsid w:val="00214B8E"/>
    <w:rsid w:val="00214ED0"/>
    <w:rsid w:val="00215805"/>
    <w:rsid w:val="00215A1A"/>
    <w:rsid w:val="0022055A"/>
    <w:rsid w:val="00221870"/>
    <w:rsid w:val="002218E0"/>
    <w:rsid w:val="00221D09"/>
    <w:rsid w:val="00221D2E"/>
    <w:rsid w:val="00224B75"/>
    <w:rsid w:val="00225CC9"/>
    <w:rsid w:val="00226324"/>
    <w:rsid w:val="00226AE3"/>
    <w:rsid w:val="00227882"/>
    <w:rsid w:val="002304B5"/>
    <w:rsid w:val="002305AC"/>
    <w:rsid w:val="002317E4"/>
    <w:rsid w:val="00232E0D"/>
    <w:rsid w:val="00233AD4"/>
    <w:rsid w:val="002342AC"/>
    <w:rsid w:val="0023506A"/>
    <w:rsid w:val="00235612"/>
    <w:rsid w:val="002367CA"/>
    <w:rsid w:val="00236B2E"/>
    <w:rsid w:val="0023782C"/>
    <w:rsid w:val="00241787"/>
    <w:rsid w:val="002417F0"/>
    <w:rsid w:val="00241DC5"/>
    <w:rsid w:val="0024223C"/>
    <w:rsid w:val="00242901"/>
    <w:rsid w:val="00242D82"/>
    <w:rsid w:val="0024360E"/>
    <w:rsid w:val="002443DB"/>
    <w:rsid w:val="002445EE"/>
    <w:rsid w:val="00244DFF"/>
    <w:rsid w:val="00246B73"/>
    <w:rsid w:val="00247981"/>
    <w:rsid w:val="00250262"/>
    <w:rsid w:val="0025031E"/>
    <w:rsid w:val="00251670"/>
    <w:rsid w:val="0025246C"/>
    <w:rsid w:val="00254629"/>
    <w:rsid w:val="00254B01"/>
    <w:rsid w:val="00257781"/>
    <w:rsid w:val="00257821"/>
    <w:rsid w:val="00257DB4"/>
    <w:rsid w:val="00262A9E"/>
    <w:rsid w:val="002633C8"/>
    <w:rsid w:val="00264A19"/>
    <w:rsid w:val="00264F59"/>
    <w:rsid w:val="00266142"/>
    <w:rsid w:val="00270C24"/>
    <w:rsid w:val="00270D32"/>
    <w:rsid w:val="002710EC"/>
    <w:rsid w:val="00271162"/>
    <w:rsid w:val="002712CB"/>
    <w:rsid w:val="00271999"/>
    <w:rsid w:val="0027285B"/>
    <w:rsid w:val="002733E2"/>
    <w:rsid w:val="002739B8"/>
    <w:rsid w:val="00273BDA"/>
    <w:rsid w:val="00274481"/>
    <w:rsid w:val="00275671"/>
    <w:rsid w:val="00276E8D"/>
    <w:rsid w:val="0028125F"/>
    <w:rsid w:val="002815A7"/>
    <w:rsid w:val="00283546"/>
    <w:rsid w:val="00283BEB"/>
    <w:rsid w:val="00284B7B"/>
    <w:rsid w:val="002850CF"/>
    <w:rsid w:val="00285860"/>
    <w:rsid w:val="00286226"/>
    <w:rsid w:val="002871A9"/>
    <w:rsid w:val="002878CC"/>
    <w:rsid w:val="00287941"/>
    <w:rsid w:val="00287CA6"/>
    <w:rsid w:val="002902D6"/>
    <w:rsid w:val="00290C32"/>
    <w:rsid w:val="002916BA"/>
    <w:rsid w:val="002924EB"/>
    <w:rsid w:val="00292A2A"/>
    <w:rsid w:val="00294108"/>
    <w:rsid w:val="00294600"/>
    <w:rsid w:val="00294E8A"/>
    <w:rsid w:val="0029588D"/>
    <w:rsid w:val="002A07C5"/>
    <w:rsid w:val="002A1A46"/>
    <w:rsid w:val="002A3F0E"/>
    <w:rsid w:val="002A45DC"/>
    <w:rsid w:val="002A482D"/>
    <w:rsid w:val="002A4948"/>
    <w:rsid w:val="002A4B4F"/>
    <w:rsid w:val="002A55A5"/>
    <w:rsid w:val="002A5F73"/>
    <w:rsid w:val="002A6034"/>
    <w:rsid w:val="002A6829"/>
    <w:rsid w:val="002A69F7"/>
    <w:rsid w:val="002A6FB4"/>
    <w:rsid w:val="002A7B73"/>
    <w:rsid w:val="002A7DD8"/>
    <w:rsid w:val="002B0F26"/>
    <w:rsid w:val="002B1B6B"/>
    <w:rsid w:val="002B1C73"/>
    <w:rsid w:val="002B2452"/>
    <w:rsid w:val="002B649E"/>
    <w:rsid w:val="002B676B"/>
    <w:rsid w:val="002C00C0"/>
    <w:rsid w:val="002C0BB9"/>
    <w:rsid w:val="002C0CA5"/>
    <w:rsid w:val="002C1413"/>
    <w:rsid w:val="002C164D"/>
    <w:rsid w:val="002C1DE3"/>
    <w:rsid w:val="002C2199"/>
    <w:rsid w:val="002C298D"/>
    <w:rsid w:val="002C2CBD"/>
    <w:rsid w:val="002C3099"/>
    <w:rsid w:val="002C32CA"/>
    <w:rsid w:val="002C3F17"/>
    <w:rsid w:val="002C3FEF"/>
    <w:rsid w:val="002C428E"/>
    <w:rsid w:val="002C443B"/>
    <w:rsid w:val="002C6B52"/>
    <w:rsid w:val="002C7CD7"/>
    <w:rsid w:val="002D0770"/>
    <w:rsid w:val="002D1D48"/>
    <w:rsid w:val="002D2092"/>
    <w:rsid w:val="002D3EC0"/>
    <w:rsid w:val="002D4220"/>
    <w:rsid w:val="002D44D0"/>
    <w:rsid w:val="002D57E6"/>
    <w:rsid w:val="002D582C"/>
    <w:rsid w:val="002D63C8"/>
    <w:rsid w:val="002D7D08"/>
    <w:rsid w:val="002E09C5"/>
    <w:rsid w:val="002E2BE5"/>
    <w:rsid w:val="002E3A18"/>
    <w:rsid w:val="002E3E1A"/>
    <w:rsid w:val="002E4CAB"/>
    <w:rsid w:val="002E4D83"/>
    <w:rsid w:val="002E5A4D"/>
    <w:rsid w:val="002E5BA3"/>
    <w:rsid w:val="002E5DD7"/>
    <w:rsid w:val="002E5EDF"/>
    <w:rsid w:val="002E6005"/>
    <w:rsid w:val="002F1108"/>
    <w:rsid w:val="002F1A00"/>
    <w:rsid w:val="002F1CB9"/>
    <w:rsid w:val="002F1F95"/>
    <w:rsid w:val="002F20AC"/>
    <w:rsid w:val="002F24C0"/>
    <w:rsid w:val="002F24D1"/>
    <w:rsid w:val="002F2593"/>
    <w:rsid w:val="002F2B8D"/>
    <w:rsid w:val="002F4301"/>
    <w:rsid w:val="002F43BB"/>
    <w:rsid w:val="002F4F0A"/>
    <w:rsid w:val="002F59FC"/>
    <w:rsid w:val="002F60B6"/>
    <w:rsid w:val="002F629A"/>
    <w:rsid w:val="002F62A3"/>
    <w:rsid w:val="002F64C6"/>
    <w:rsid w:val="002F66B7"/>
    <w:rsid w:val="002F684A"/>
    <w:rsid w:val="002F6F92"/>
    <w:rsid w:val="002F7CA7"/>
    <w:rsid w:val="0030158D"/>
    <w:rsid w:val="00302414"/>
    <w:rsid w:val="00302794"/>
    <w:rsid w:val="003027B7"/>
    <w:rsid w:val="00303557"/>
    <w:rsid w:val="00303EA1"/>
    <w:rsid w:val="00303FEB"/>
    <w:rsid w:val="00304706"/>
    <w:rsid w:val="00305923"/>
    <w:rsid w:val="00305F22"/>
    <w:rsid w:val="003072AB"/>
    <w:rsid w:val="0030733F"/>
    <w:rsid w:val="003077E6"/>
    <w:rsid w:val="0031126A"/>
    <w:rsid w:val="003115C2"/>
    <w:rsid w:val="00311FAC"/>
    <w:rsid w:val="0031371B"/>
    <w:rsid w:val="003144F8"/>
    <w:rsid w:val="003149D3"/>
    <w:rsid w:val="00315773"/>
    <w:rsid w:val="00315872"/>
    <w:rsid w:val="00315AE1"/>
    <w:rsid w:val="00316261"/>
    <w:rsid w:val="0032014B"/>
    <w:rsid w:val="0032021D"/>
    <w:rsid w:val="00320787"/>
    <w:rsid w:val="00321047"/>
    <w:rsid w:val="00321063"/>
    <w:rsid w:val="00321947"/>
    <w:rsid w:val="00321BBA"/>
    <w:rsid w:val="00321C1B"/>
    <w:rsid w:val="003223FD"/>
    <w:rsid w:val="00322442"/>
    <w:rsid w:val="003226CA"/>
    <w:rsid w:val="0032304F"/>
    <w:rsid w:val="003240E4"/>
    <w:rsid w:val="00324413"/>
    <w:rsid w:val="0032500F"/>
    <w:rsid w:val="003255A1"/>
    <w:rsid w:val="00325B93"/>
    <w:rsid w:val="00325FF4"/>
    <w:rsid w:val="00326549"/>
    <w:rsid w:val="00326D25"/>
    <w:rsid w:val="00326D41"/>
    <w:rsid w:val="00326EB7"/>
    <w:rsid w:val="0032704F"/>
    <w:rsid w:val="003270A1"/>
    <w:rsid w:val="003274A5"/>
    <w:rsid w:val="00330C22"/>
    <w:rsid w:val="00331192"/>
    <w:rsid w:val="00331732"/>
    <w:rsid w:val="00333439"/>
    <w:rsid w:val="0033481D"/>
    <w:rsid w:val="00334948"/>
    <w:rsid w:val="00335D05"/>
    <w:rsid w:val="0033744C"/>
    <w:rsid w:val="00337710"/>
    <w:rsid w:val="00337C17"/>
    <w:rsid w:val="003403C1"/>
    <w:rsid w:val="00340530"/>
    <w:rsid w:val="0034056A"/>
    <w:rsid w:val="00341FB7"/>
    <w:rsid w:val="0034279E"/>
    <w:rsid w:val="003444B2"/>
    <w:rsid w:val="003455CA"/>
    <w:rsid w:val="00345F24"/>
    <w:rsid w:val="0034615F"/>
    <w:rsid w:val="00347010"/>
    <w:rsid w:val="00347C75"/>
    <w:rsid w:val="00347D40"/>
    <w:rsid w:val="00351B71"/>
    <w:rsid w:val="0035226B"/>
    <w:rsid w:val="00354019"/>
    <w:rsid w:val="003548B2"/>
    <w:rsid w:val="00354CE7"/>
    <w:rsid w:val="00354E0D"/>
    <w:rsid w:val="00355A62"/>
    <w:rsid w:val="00355BA0"/>
    <w:rsid w:val="0035655B"/>
    <w:rsid w:val="003569A9"/>
    <w:rsid w:val="00356D5C"/>
    <w:rsid w:val="00356DCC"/>
    <w:rsid w:val="00356ED2"/>
    <w:rsid w:val="003571E5"/>
    <w:rsid w:val="00357A0B"/>
    <w:rsid w:val="00360EC7"/>
    <w:rsid w:val="003617CD"/>
    <w:rsid w:val="00362349"/>
    <w:rsid w:val="0036282F"/>
    <w:rsid w:val="00362C09"/>
    <w:rsid w:val="00362CDF"/>
    <w:rsid w:val="00363452"/>
    <w:rsid w:val="00363AD7"/>
    <w:rsid w:val="00363CC0"/>
    <w:rsid w:val="0036598F"/>
    <w:rsid w:val="00365BC4"/>
    <w:rsid w:val="00365F91"/>
    <w:rsid w:val="00366788"/>
    <w:rsid w:val="00366B52"/>
    <w:rsid w:val="0037490D"/>
    <w:rsid w:val="003749F3"/>
    <w:rsid w:val="00374EE0"/>
    <w:rsid w:val="00374F6E"/>
    <w:rsid w:val="003753BA"/>
    <w:rsid w:val="003763B7"/>
    <w:rsid w:val="0037683A"/>
    <w:rsid w:val="00376AAE"/>
    <w:rsid w:val="003772DD"/>
    <w:rsid w:val="00377F38"/>
    <w:rsid w:val="00380AD5"/>
    <w:rsid w:val="00380C0A"/>
    <w:rsid w:val="003813D6"/>
    <w:rsid w:val="00381A02"/>
    <w:rsid w:val="00383548"/>
    <w:rsid w:val="0038620A"/>
    <w:rsid w:val="00387980"/>
    <w:rsid w:val="003900B2"/>
    <w:rsid w:val="0039010A"/>
    <w:rsid w:val="003902F1"/>
    <w:rsid w:val="00390AE8"/>
    <w:rsid w:val="00390BCE"/>
    <w:rsid w:val="00390DD2"/>
    <w:rsid w:val="00391D28"/>
    <w:rsid w:val="003922CE"/>
    <w:rsid w:val="00392579"/>
    <w:rsid w:val="003929F8"/>
    <w:rsid w:val="003933F1"/>
    <w:rsid w:val="003956B6"/>
    <w:rsid w:val="00395754"/>
    <w:rsid w:val="00395AFE"/>
    <w:rsid w:val="0039641E"/>
    <w:rsid w:val="0039681A"/>
    <w:rsid w:val="0039718C"/>
    <w:rsid w:val="00397D0B"/>
    <w:rsid w:val="00397F53"/>
    <w:rsid w:val="003A03DF"/>
    <w:rsid w:val="003A0983"/>
    <w:rsid w:val="003A0A7D"/>
    <w:rsid w:val="003A119E"/>
    <w:rsid w:val="003A11D9"/>
    <w:rsid w:val="003A16EC"/>
    <w:rsid w:val="003A1765"/>
    <w:rsid w:val="003A1946"/>
    <w:rsid w:val="003A263F"/>
    <w:rsid w:val="003A2CFF"/>
    <w:rsid w:val="003A386A"/>
    <w:rsid w:val="003A390E"/>
    <w:rsid w:val="003A46BA"/>
    <w:rsid w:val="003A4803"/>
    <w:rsid w:val="003A53D3"/>
    <w:rsid w:val="003A581F"/>
    <w:rsid w:val="003A6400"/>
    <w:rsid w:val="003A6658"/>
    <w:rsid w:val="003A6EE7"/>
    <w:rsid w:val="003A74CA"/>
    <w:rsid w:val="003A7505"/>
    <w:rsid w:val="003B0402"/>
    <w:rsid w:val="003B0A1E"/>
    <w:rsid w:val="003B285D"/>
    <w:rsid w:val="003B2871"/>
    <w:rsid w:val="003B2A86"/>
    <w:rsid w:val="003B2C61"/>
    <w:rsid w:val="003B3EDD"/>
    <w:rsid w:val="003B4407"/>
    <w:rsid w:val="003B4E9C"/>
    <w:rsid w:val="003B64CB"/>
    <w:rsid w:val="003B6531"/>
    <w:rsid w:val="003B684B"/>
    <w:rsid w:val="003B6EE2"/>
    <w:rsid w:val="003B746F"/>
    <w:rsid w:val="003B7FBD"/>
    <w:rsid w:val="003C00E1"/>
    <w:rsid w:val="003C0C61"/>
    <w:rsid w:val="003C0EAF"/>
    <w:rsid w:val="003C16AC"/>
    <w:rsid w:val="003C1A16"/>
    <w:rsid w:val="003C22D0"/>
    <w:rsid w:val="003C271B"/>
    <w:rsid w:val="003C27B7"/>
    <w:rsid w:val="003C2FAA"/>
    <w:rsid w:val="003C3128"/>
    <w:rsid w:val="003C4347"/>
    <w:rsid w:val="003C4480"/>
    <w:rsid w:val="003C6244"/>
    <w:rsid w:val="003C654F"/>
    <w:rsid w:val="003C6BE6"/>
    <w:rsid w:val="003C7AE8"/>
    <w:rsid w:val="003D114A"/>
    <w:rsid w:val="003D11A9"/>
    <w:rsid w:val="003D1545"/>
    <w:rsid w:val="003D1C31"/>
    <w:rsid w:val="003D1D92"/>
    <w:rsid w:val="003D20CB"/>
    <w:rsid w:val="003D2BDC"/>
    <w:rsid w:val="003D33EB"/>
    <w:rsid w:val="003D3422"/>
    <w:rsid w:val="003D5F03"/>
    <w:rsid w:val="003D6423"/>
    <w:rsid w:val="003D6A06"/>
    <w:rsid w:val="003D78A9"/>
    <w:rsid w:val="003E0724"/>
    <w:rsid w:val="003E091D"/>
    <w:rsid w:val="003E0B8F"/>
    <w:rsid w:val="003E10B1"/>
    <w:rsid w:val="003E1D7D"/>
    <w:rsid w:val="003E2067"/>
    <w:rsid w:val="003E23BF"/>
    <w:rsid w:val="003E2737"/>
    <w:rsid w:val="003E29A3"/>
    <w:rsid w:val="003E4B50"/>
    <w:rsid w:val="003E565F"/>
    <w:rsid w:val="003E5691"/>
    <w:rsid w:val="003E5816"/>
    <w:rsid w:val="003E5C4E"/>
    <w:rsid w:val="003E5E27"/>
    <w:rsid w:val="003E6563"/>
    <w:rsid w:val="003E6788"/>
    <w:rsid w:val="003E6E8D"/>
    <w:rsid w:val="003E7A79"/>
    <w:rsid w:val="003E7AB1"/>
    <w:rsid w:val="003E7CBA"/>
    <w:rsid w:val="003E7CCE"/>
    <w:rsid w:val="003E7E95"/>
    <w:rsid w:val="003F1E9C"/>
    <w:rsid w:val="003F21BB"/>
    <w:rsid w:val="003F31C3"/>
    <w:rsid w:val="003F4A9C"/>
    <w:rsid w:val="003F59B3"/>
    <w:rsid w:val="003F5F43"/>
    <w:rsid w:val="003F6A06"/>
    <w:rsid w:val="003F6B36"/>
    <w:rsid w:val="003F7587"/>
    <w:rsid w:val="004003C9"/>
    <w:rsid w:val="00400622"/>
    <w:rsid w:val="0040073D"/>
    <w:rsid w:val="00400966"/>
    <w:rsid w:val="00400982"/>
    <w:rsid w:val="0040145E"/>
    <w:rsid w:val="004024F2"/>
    <w:rsid w:val="0040427A"/>
    <w:rsid w:val="0040572C"/>
    <w:rsid w:val="004057E4"/>
    <w:rsid w:val="0040697C"/>
    <w:rsid w:val="00406DC9"/>
    <w:rsid w:val="00406EC3"/>
    <w:rsid w:val="00411B3B"/>
    <w:rsid w:val="00413C62"/>
    <w:rsid w:val="00414746"/>
    <w:rsid w:val="00417823"/>
    <w:rsid w:val="004202D2"/>
    <w:rsid w:val="004207F0"/>
    <w:rsid w:val="00422232"/>
    <w:rsid w:val="00422958"/>
    <w:rsid w:val="00422D53"/>
    <w:rsid w:val="004231A5"/>
    <w:rsid w:val="004236EF"/>
    <w:rsid w:val="0042387A"/>
    <w:rsid w:val="004240FD"/>
    <w:rsid w:val="00424C2B"/>
    <w:rsid w:val="0042614F"/>
    <w:rsid w:val="00426D3E"/>
    <w:rsid w:val="004271AA"/>
    <w:rsid w:val="00427BA1"/>
    <w:rsid w:val="00427C08"/>
    <w:rsid w:val="00430390"/>
    <w:rsid w:val="0043190C"/>
    <w:rsid w:val="00432CB8"/>
    <w:rsid w:val="0043300F"/>
    <w:rsid w:val="0043453F"/>
    <w:rsid w:val="0043518A"/>
    <w:rsid w:val="00435743"/>
    <w:rsid w:val="004364F2"/>
    <w:rsid w:val="004431FF"/>
    <w:rsid w:val="0044334F"/>
    <w:rsid w:val="00443C48"/>
    <w:rsid w:val="00444A82"/>
    <w:rsid w:val="00444EE4"/>
    <w:rsid w:val="00445754"/>
    <w:rsid w:val="004457B1"/>
    <w:rsid w:val="004464EA"/>
    <w:rsid w:val="004469AF"/>
    <w:rsid w:val="0044779E"/>
    <w:rsid w:val="0045032E"/>
    <w:rsid w:val="0045073B"/>
    <w:rsid w:val="00450F0C"/>
    <w:rsid w:val="0045147C"/>
    <w:rsid w:val="00452B7D"/>
    <w:rsid w:val="00454D7B"/>
    <w:rsid w:val="00455BB2"/>
    <w:rsid w:val="00456172"/>
    <w:rsid w:val="00456436"/>
    <w:rsid w:val="004574DC"/>
    <w:rsid w:val="004577F7"/>
    <w:rsid w:val="0045785A"/>
    <w:rsid w:val="00457971"/>
    <w:rsid w:val="0046015B"/>
    <w:rsid w:val="00460F85"/>
    <w:rsid w:val="00461703"/>
    <w:rsid w:val="00461CA4"/>
    <w:rsid w:val="00462249"/>
    <w:rsid w:val="004622F4"/>
    <w:rsid w:val="00463F48"/>
    <w:rsid w:val="004644AC"/>
    <w:rsid w:val="00464632"/>
    <w:rsid w:val="00464AC5"/>
    <w:rsid w:val="004656B1"/>
    <w:rsid w:val="004666C1"/>
    <w:rsid w:val="00466CDA"/>
    <w:rsid w:val="004702A5"/>
    <w:rsid w:val="0047052E"/>
    <w:rsid w:val="0047108F"/>
    <w:rsid w:val="00471136"/>
    <w:rsid w:val="00471141"/>
    <w:rsid w:val="004739E2"/>
    <w:rsid w:val="0047441F"/>
    <w:rsid w:val="00474C88"/>
    <w:rsid w:val="004752A3"/>
    <w:rsid w:val="004753D9"/>
    <w:rsid w:val="0047756E"/>
    <w:rsid w:val="00477C4A"/>
    <w:rsid w:val="00480E4B"/>
    <w:rsid w:val="004816D1"/>
    <w:rsid w:val="0048175A"/>
    <w:rsid w:val="0048225B"/>
    <w:rsid w:val="004827EB"/>
    <w:rsid w:val="004837AD"/>
    <w:rsid w:val="00484257"/>
    <w:rsid w:val="004851FB"/>
    <w:rsid w:val="004865AB"/>
    <w:rsid w:val="0048743E"/>
    <w:rsid w:val="004875B9"/>
    <w:rsid w:val="00487ECA"/>
    <w:rsid w:val="00487FF9"/>
    <w:rsid w:val="00490C2A"/>
    <w:rsid w:val="004915D1"/>
    <w:rsid w:val="004926D6"/>
    <w:rsid w:val="004929A6"/>
    <w:rsid w:val="0049471F"/>
    <w:rsid w:val="004953B0"/>
    <w:rsid w:val="004955A5"/>
    <w:rsid w:val="004958F1"/>
    <w:rsid w:val="00496496"/>
    <w:rsid w:val="00497065"/>
    <w:rsid w:val="004A1483"/>
    <w:rsid w:val="004A4444"/>
    <w:rsid w:val="004A457A"/>
    <w:rsid w:val="004A4B2A"/>
    <w:rsid w:val="004A536C"/>
    <w:rsid w:val="004A651C"/>
    <w:rsid w:val="004A69C6"/>
    <w:rsid w:val="004A7B25"/>
    <w:rsid w:val="004B0368"/>
    <w:rsid w:val="004B05E6"/>
    <w:rsid w:val="004B2148"/>
    <w:rsid w:val="004B26E3"/>
    <w:rsid w:val="004B2853"/>
    <w:rsid w:val="004B2DD6"/>
    <w:rsid w:val="004B2E14"/>
    <w:rsid w:val="004B2E24"/>
    <w:rsid w:val="004B30A1"/>
    <w:rsid w:val="004B381A"/>
    <w:rsid w:val="004B4885"/>
    <w:rsid w:val="004B64E5"/>
    <w:rsid w:val="004C0E14"/>
    <w:rsid w:val="004C1418"/>
    <w:rsid w:val="004C1642"/>
    <w:rsid w:val="004C1EC3"/>
    <w:rsid w:val="004C2121"/>
    <w:rsid w:val="004C21A8"/>
    <w:rsid w:val="004C27CD"/>
    <w:rsid w:val="004C3D82"/>
    <w:rsid w:val="004C5FAF"/>
    <w:rsid w:val="004C790E"/>
    <w:rsid w:val="004D053A"/>
    <w:rsid w:val="004D2955"/>
    <w:rsid w:val="004D2DBE"/>
    <w:rsid w:val="004D3466"/>
    <w:rsid w:val="004D34AE"/>
    <w:rsid w:val="004D37BC"/>
    <w:rsid w:val="004D401E"/>
    <w:rsid w:val="004D405C"/>
    <w:rsid w:val="004D4705"/>
    <w:rsid w:val="004D5973"/>
    <w:rsid w:val="004D64BB"/>
    <w:rsid w:val="004D68F6"/>
    <w:rsid w:val="004D69E7"/>
    <w:rsid w:val="004D752C"/>
    <w:rsid w:val="004D7E86"/>
    <w:rsid w:val="004E06E1"/>
    <w:rsid w:val="004E1A02"/>
    <w:rsid w:val="004E1D37"/>
    <w:rsid w:val="004E2A74"/>
    <w:rsid w:val="004E2C8C"/>
    <w:rsid w:val="004E33A5"/>
    <w:rsid w:val="004E33FC"/>
    <w:rsid w:val="004E424C"/>
    <w:rsid w:val="004E47FE"/>
    <w:rsid w:val="004E5990"/>
    <w:rsid w:val="004E60E5"/>
    <w:rsid w:val="004E65A8"/>
    <w:rsid w:val="004E6822"/>
    <w:rsid w:val="004E7488"/>
    <w:rsid w:val="004E7897"/>
    <w:rsid w:val="004E7C21"/>
    <w:rsid w:val="004E7CEB"/>
    <w:rsid w:val="004E7F92"/>
    <w:rsid w:val="004E7FC7"/>
    <w:rsid w:val="004F01D1"/>
    <w:rsid w:val="004F1A48"/>
    <w:rsid w:val="004F1C5E"/>
    <w:rsid w:val="004F4B0B"/>
    <w:rsid w:val="004F60AA"/>
    <w:rsid w:val="004F636F"/>
    <w:rsid w:val="004F65FC"/>
    <w:rsid w:val="004F6C3A"/>
    <w:rsid w:val="004F752C"/>
    <w:rsid w:val="00500DC5"/>
    <w:rsid w:val="00501185"/>
    <w:rsid w:val="005016B7"/>
    <w:rsid w:val="005020FF"/>
    <w:rsid w:val="00502374"/>
    <w:rsid w:val="005024D2"/>
    <w:rsid w:val="00502865"/>
    <w:rsid w:val="00502D5A"/>
    <w:rsid w:val="005071B4"/>
    <w:rsid w:val="00507300"/>
    <w:rsid w:val="00507999"/>
    <w:rsid w:val="0051034F"/>
    <w:rsid w:val="00510438"/>
    <w:rsid w:val="00510B63"/>
    <w:rsid w:val="00510FF0"/>
    <w:rsid w:val="0051149F"/>
    <w:rsid w:val="00512DF3"/>
    <w:rsid w:val="00512F12"/>
    <w:rsid w:val="005130CC"/>
    <w:rsid w:val="005134E5"/>
    <w:rsid w:val="005135E1"/>
    <w:rsid w:val="00514822"/>
    <w:rsid w:val="00514CC4"/>
    <w:rsid w:val="00514F54"/>
    <w:rsid w:val="00515EC6"/>
    <w:rsid w:val="00516C30"/>
    <w:rsid w:val="00517AF2"/>
    <w:rsid w:val="00520719"/>
    <w:rsid w:val="00520772"/>
    <w:rsid w:val="00520C47"/>
    <w:rsid w:val="00521C72"/>
    <w:rsid w:val="0052257C"/>
    <w:rsid w:val="00523779"/>
    <w:rsid w:val="005244C7"/>
    <w:rsid w:val="00524849"/>
    <w:rsid w:val="00524888"/>
    <w:rsid w:val="00525557"/>
    <w:rsid w:val="00525738"/>
    <w:rsid w:val="00525D47"/>
    <w:rsid w:val="00527965"/>
    <w:rsid w:val="005301B3"/>
    <w:rsid w:val="00530298"/>
    <w:rsid w:val="00530CB7"/>
    <w:rsid w:val="00531787"/>
    <w:rsid w:val="00531AAD"/>
    <w:rsid w:val="005329C1"/>
    <w:rsid w:val="00534424"/>
    <w:rsid w:val="00534735"/>
    <w:rsid w:val="005355FC"/>
    <w:rsid w:val="00535863"/>
    <w:rsid w:val="00535891"/>
    <w:rsid w:val="00535897"/>
    <w:rsid w:val="00536351"/>
    <w:rsid w:val="005372CF"/>
    <w:rsid w:val="005375DB"/>
    <w:rsid w:val="0054236F"/>
    <w:rsid w:val="005424B1"/>
    <w:rsid w:val="00542607"/>
    <w:rsid w:val="00543FBD"/>
    <w:rsid w:val="00544DA4"/>
    <w:rsid w:val="00550495"/>
    <w:rsid w:val="00550D0D"/>
    <w:rsid w:val="00550E12"/>
    <w:rsid w:val="00550FF0"/>
    <w:rsid w:val="005524F6"/>
    <w:rsid w:val="005535F6"/>
    <w:rsid w:val="00554FB6"/>
    <w:rsid w:val="00555858"/>
    <w:rsid w:val="005558F9"/>
    <w:rsid w:val="00556941"/>
    <w:rsid w:val="00557136"/>
    <w:rsid w:val="00557197"/>
    <w:rsid w:val="00557692"/>
    <w:rsid w:val="0055798B"/>
    <w:rsid w:val="00557A31"/>
    <w:rsid w:val="00560194"/>
    <w:rsid w:val="00560903"/>
    <w:rsid w:val="00561DF7"/>
    <w:rsid w:val="00562142"/>
    <w:rsid w:val="0056269C"/>
    <w:rsid w:val="00562823"/>
    <w:rsid w:val="00562AA8"/>
    <w:rsid w:val="00562EDD"/>
    <w:rsid w:val="00563F5F"/>
    <w:rsid w:val="005643B0"/>
    <w:rsid w:val="00564CD6"/>
    <w:rsid w:val="00564F5D"/>
    <w:rsid w:val="005656E2"/>
    <w:rsid w:val="00565F7E"/>
    <w:rsid w:val="0056618C"/>
    <w:rsid w:val="0056647B"/>
    <w:rsid w:val="00566D7E"/>
    <w:rsid w:val="00567614"/>
    <w:rsid w:val="00570768"/>
    <w:rsid w:val="00570E92"/>
    <w:rsid w:val="005713A7"/>
    <w:rsid w:val="005734BA"/>
    <w:rsid w:val="005736D9"/>
    <w:rsid w:val="00574475"/>
    <w:rsid w:val="00574600"/>
    <w:rsid w:val="00574ABE"/>
    <w:rsid w:val="00574CAA"/>
    <w:rsid w:val="00576405"/>
    <w:rsid w:val="00576A65"/>
    <w:rsid w:val="00577248"/>
    <w:rsid w:val="0057763E"/>
    <w:rsid w:val="00577B5C"/>
    <w:rsid w:val="005807EF"/>
    <w:rsid w:val="0058148B"/>
    <w:rsid w:val="005817B5"/>
    <w:rsid w:val="005823C0"/>
    <w:rsid w:val="00582A22"/>
    <w:rsid w:val="00583B0E"/>
    <w:rsid w:val="00584518"/>
    <w:rsid w:val="00584851"/>
    <w:rsid w:val="00584993"/>
    <w:rsid w:val="00584D75"/>
    <w:rsid w:val="00586A9C"/>
    <w:rsid w:val="00587690"/>
    <w:rsid w:val="005907C9"/>
    <w:rsid w:val="00590D69"/>
    <w:rsid w:val="005914D8"/>
    <w:rsid w:val="00592340"/>
    <w:rsid w:val="00592DCD"/>
    <w:rsid w:val="005939D4"/>
    <w:rsid w:val="00594F08"/>
    <w:rsid w:val="00595FDD"/>
    <w:rsid w:val="00597384"/>
    <w:rsid w:val="00597500"/>
    <w:rsid w:val="005A00E8"/>
    <w:rsid w:val="005A0DCC"/>
    <w:rsid w:val="005A13A0"/>
    <w:rsid w:val="005A1570"/>
    <w:rsid w:val="005A1F46"/>
    <w:rsid w:val="005A3DBC"/>
    <w:rsid w:val="005A3FC9"/>
    <w:rsid w:val="005A4424"/>
    <w:rsid w:val="005A446F"/>
    <w:rsid w:val="005A55D6"/>
    <w:rsid w:val="005A5C56"/>
    <w:rsid w:val="005A63F7"/>
    <w:rsid w:val="005A6691"/>
    <w:rsid w:val="005A69C2"/>
    <w:rsid w:val="005A6D02"/>
    <w:rsid w:val="005B00D2"/>
    <w:rsid w:val="005B0711"/>
    <w:rsid w:val="005B0E3C"/>
    <w:rsid w:val="005B1701"/>
    <w:rsid w:val="005B19DC"/>
    <w:rsid w:val="005B2393"/>
    <w:rsid w:val="005B2D56"/>
    <w:rsid w:val="005B3070"/>
    <w:rsid w:val="005B3185"/>
    <w:rsid w:val="005B3CA5"/>
    <w:rsid w:val="005B3EBF"/>
    <w:rsid w:val="005B3F93"/>
    <w:rsid w:val="005B49E7"/>
    <w:rsid w:val="005B5618"/>
    <w:rsid w:val="005B57AD"/>
    <w:rsid w:val="005B72E8"/>
    <w:rsid w:val="005B7FBE"/>
    <w:rsid w:val="005C0310"/>
    <w:rsid w:val="005C11C0"/>
    <w:rsid w:val="005C14BB"/>
    <w:rsid w:val="005C18DC"/>
    <w:rsid w:val="005C29AC"/>
    <w:rsid w:val="005C2A8E"/>
    <w:rsid w:val="005C3C21"/>
    <w:rsid w:val="005C3CAE"/>
    <w:rsid w:val="005C4189"/>
    <w:rsid w:val="005C43FE"/>
    <w:rsid w:val="005C4E3D"/>
    <w:rsid w:val="005C53E5"/>
    <w:rsid w:val="005C554F"/>
    <w:rsid w:val="005C566A"/>
    <w:rsid w:val="005C5FFB"/>
    <w:rsid w:val="005C6179"/>
    <w:rsid w:val="005C6820"/>
    <w:rsid w:val="005C7FC2"/>
    <w:rsid w:val="005D0E15"/>
    <w:rsid w:val="005D1FBE"/>
    <w:rsid w:val="005D2027"/>
    <w:rsid w:val="005D2103"/>
    <w:rsid w:val="005D31C0"/>
    <w:rsid w:val="005D3298"/>
    <w:rsid w:val="005D332D"/>
    <w:rsid w:val="005D3B9D"/>
    <w:rsid w:val="005D3DA5"/>
    <w:rsid w:val="005D3E58"/>
    <w:rsid w:val="005D3FEB"/>
    <w:rsid w:val="005D4F9B"/>
    <w:rsid w:val="005D61EC"/>
    <w:rsid w:val="005D61FD"/>
    <w:rsid w:val="005D6B1B"/>
    <w:rsid w:val="005D7D04"/>
    <w:rsid w:val="005D7E5F"/>
    <w:rsid w:val="005E02E2"/>
    <w:rsid w:val="005E057D"/>
    <w:rsid w:val="005E07C4"/>
    <w:rsid w:val="005E0F70"/>
    <w:rsid w:val="005E165C"/>
    <w:rsid w:val="005E244C"/>
    <w:rsid w:val="005E2A4B"/>
    <w:rsid w:val="005E2AD2"/>
    <w:rsid w:val="005E3550"/>
    <w:rsid w:val="005E3BAB"/>
    <w:rsid w:val="005E46C0"/>
    <w:rsid w:val="005E48D7"/>
    <w:rsid w:val="005E5356"/>
    <w:rsid w:val="005E559B"/>
    <w:rsid w:val="005E5810"/>
    <w:rsid w:val="005F0289"/>
    <w:rsid w:val="005F09C7"/>
    <w:rsid w:val="005F0C24"/>
    <w:rsid w:val="005F0C30"/>
    <w:rsid w:val="005F124D"/>
    <w:rsid w:val="005F1A52"/>
    <w:rsid w:val="005F24EF"/>
    <w:rsid w:val="005F32BA"/>
    <w:rsid w:val="005F34C5"/>
    <w:rsid w:val="005F3AC1"/>
    <w:rsid w:val="005F3FB3"/>
    <w:rsid w:val="005F52FF"/>
    <w:rsid w:val="005F56E4"/>
    <w:rsid w:val="005F5DFA"/>
    <w:rsid w:val="005F6037"/>
    <w:rsid w:val="005F7401"/>
    <w:rsid w:val="005F7E39"/>
    <w:rsid w:val="00602BD9"/>
    <w:rsid w:val="00603D2A"/>
    <w:rsid w:val="00604AE5"/>
    <w:rsid w:val="0060534E"/>
    <w:rsid w:val="00606E2F"/>
    <w:rsid w:val="0061075B"/>
    <w:rsid w:val="00610785"/>
    <w:rsid w:val="006117C3"/>
    <w:rsid w:val="0061197B"/>
    <w:rsid w:val="00611C19"/>
    <w:rsid w:val="00612A66"/>
    <w:rsid w:val="00613E4E"/>
    <w:rsid w:val="0061407B"/>
    <w:rsid w:val="0061497B"/>
    <w:rsid w:val="00615829"/>
    <w:rsid w:val="00616093"/>
    <w:rsid w:val="006164F2"/>
    <w:rsid w:val="00616706"/>
    <w:rsid w:val="00616897"/>
    <w:rsid w:val="00616A56"/>
    <w:rsid w:val="006171EC"/>
    <w:rsid w:val="0061770B"/>
    <w:rsid w:val="00621310"/>
    <w:rsid w:val="006219BE"/>
    <w:rsid w:val="006219F6"/>
    <w:rsid w:val="00621CAF"/>
    <w:rsid w:val="00621F77"/>
    <w:rsid w:val="00622B0C"/>
    <w:rsid w:val="00622DBD"/>
    <w:rsid w:val="00622F36"/>
    <w:rsid w:val="00623DBF"/>
    <w:rsid w:val="00624871"/>
    <w:rsid w:val="00624C55"/>
    <w:rsid w:val="00626F41"/>
    <w:rsid w:val="00627FDC"/>
    <w:rsid w:val="006300B6"/>
    <w:rsid w:val="00630FBB"/>
    <w:rsid w:val="006329EF"/>
    <w:rsid w:val="00632CD4"/>
    <w:rsid w:val="00633106"/>
    <w:rsid w:val="006332EA"/>
    <w:rsid w:val="00633496"/>
    <w:rsid w:val="00634491"/>
    <w:rsid w:val="00634739"/>
    <w:rsid w:val="00634B2F"/>
    <w:rsid w:val="0063678E"/>
    <w:rsid w:val="006413A2"/>
    <w:rsid w:val="00641AE7"/>
    <w:rsid w:val="00641ED0"/>
    <w:rsid w:val="0064242C"/>
    <w:rsid w:val="00642AFC"/>
    <w:rsid w:val="00643DA0"/>
    <w:rsid w:val="0064440E"/>
    <w:rsid w:val="00644542"/>
    <w:rsid w:val="00644FC7"/>
    <w:rsid w:val="006459AE"/>
    <w:rsid w:val="00645B45"/>
    <w:rsid w:val="006460AE"/>
    <w:rsid w:val="006466BB"/>
    <w:rsid w:val="00647DC7"/>
    <w:rsid w:val="00650A9B"/>
    <w:rsid w:val="00651169"/>
    <w:rsid w:val="006515A2"/>
    <w:rsid w:val="00651FB2"/>
    <w:rsid w:val="00651FE9"/>
    <w:rsid w:val="00652B09"/>
    <w:rsid w:val="00655180"/>
    <w:rsid w:val="0065527C"/>
    <w:rsid w:val="00655C39"/>
    <w:rsid w:val="00661620"/>
    <w:rsid w:val="006622CD"/>
    <w:rsid w:val="006637D3"/>
    <w:rsid w:val="00663909"/>
    <w:rsid w:val="00664DD9"/>
    <w:rsid w:val="00665796"/>
    <w:rsid w:val="006660DA"/>
    <w:rsid w:val="00666C45"/>
    <w:rsid w:val="00667367"/>
    <w:rsid w:val="006676C5"/>
    <w:rsid w:val="00670297"/>
    <w:rsid w:val="006702AA"/>
    <w:rsid w:val="00670B70"/>
    <w:rsid w:val="00670C27"/>
    <w:rsid w:val="006718C0"/>
    <w:rsid w:val="006723A3"/>
    <w:rsid w:val="006735A8"/>
    <w:rsid w:val="00674A17"/>
    <w:rsid w:val="00676000"/>
    <w:rsid w:val="00676915"/>
    <w:rsid w:val="00676A12"/>
    <w:rsid w:val="00676ED6"/>
    <w:rsid w:val="00677277"/>
    <w:rsid w:val="00677FCF"/>
    <w:rsid w:val="0068056D"/>
    <w:rsid w:val="006817DB"/>
    <w:rsid w:val="00681EBA"/>
    <w:rsid w:val="00682035"/>
    <w:rsid w:val="00682BD9"/>
    <w:rsid w:val="0068380D"/>
    <w:rsid w:val="00683F9A"/>
    <w:rsid w:val="006841C4"/>
    <w:rsid w:val="006854C0"/>
    <w:rsid w:val="00685875"/>
    <w:rsid w:val="00685E41"/>
    <w:rsid w:val="00687230"/>
    <w:rsid w:val="00690724"/>
    <w:rsid w:val="00690C1F"/>
    <w:rsid w:val="00691307"/>
    <w:rsid w:val="0069174D"/>
    <w:rsid w:val="00694FAA"/>
    <w:rsid w:val="00695B33"/>
    <w:rsid w:val="006A0414"/>
    <w:rsid w:val="006A17B4"/>
    <w:rsid w:val="006A2010"/>
    <w:rsid w:val="006A23A2"/>
    <w:rsid w:val="006A267D"/>
    <w:rsid w:val="006A2E6F"/>
    <w:rsid w:val="006A34F1"/>
    <w:rsid w:val="006A426C"/>
    <w:rsid w:val="006A435E"/>
    <w:rsid w:val="006A4786"/>
    <w:rsid w:val="006A5B90"/>
    <w:rsid w:val="006A612D"/>
    <w:rsid w:val="006A75AB"/>
    <w:rsid w:val="006A7C4D"/>
    <w:rsid w:val="006B0013"/>
    <w:rsid w:val="006B02EC"/>
    <w:rsid w:val="006B08C4"/>
    <w:rsid w:val="006B0DEA"/>
    <w:rsid w:val="006B15F1"/>
    <w:rsid w:val="006B1DBB"/>
    <w:rsid w:val="006B2549"/>
    <w:rsid w:val="006B2951"/>
    <w:rsid w:val="006B45E2"/>
    <w:rsid w:val="006B53D4"/>
    <w:rsid w:val="006B56F9"/>
    <w:rsid w:val="006B6874"/>
    <w:rsid w:val="006B68D8"/>
    <w:rsid w:val="006B6A1E"/>
    <w:rsid w:val="006B766D"/>
    <w:rsid w:val="006C04C1"/>
    <w:rsid w:val="006C1B62"/>
    <w:rsid w:val="006C1FDC"/>
    <w:rsid w:val="006C2833"/>
    <w:rsid w:val="006C2FA9"/>
    <w:rsid w:val="006C443A"/>
    <w:rsid w:val="006C53C9"/>
    <w:rsid w:val="006C5434"/>
    <w:rsid w:val="006C6280"/>
    <w:rsid w:val="006C6307"/>
    <w:rsid w:val="006C6814"/>
    <w:rsid w:val="006C6DBD"/>
    <w:rsid w:val="006C6EC3"/>
    <w:rsid w:val="006C773B"/>
    <w:rsid w:val="006D04AD"/>
    <w:rsid w:val="006D0ED0"/>
    <w:rsid w:val="006D11E6"/>
    <w:rsid w:val="006D244C"/>
    <w:rsid w:val="006D2E34"/>
    <w:rsid w:val="006D32F6"/>
    <w:rsid w:val="006D3CBF"/>
    <w:rsid w:val="006D486F"/>
    <w:rsid w:val="006D4D04"/>
    <w:rsid w:val="006D541A"/>
    <w:rsid w:val="006D5A76"/>
    <w:rsid w:val="006D7620"/>
    <w:rsid w:val="006D7D59"/>
    <w:rsid w:val="006E0A38"/>
    <w:rsid w:val="006E113B"/>
    <w:rsid w:val="006E147F"/>
    <w:rsid w:val="006E1CF5"/>
    <w:rsid w:val="006E394E"/>
    <w:rsid w:val="006E4027"/>
    <w:rsid w:val="006E4634"/>
    <w:rsid w:val="006E5A0C"/>
    <w:rsid w:val="006E6223"/>
    <w:rsid w:val="006E6988"/>
    <w:rsid w:val="006E703D"/>
    <w:rsid w:val="006E712C"/>
    <w:rsid w:val="006F169D"/>
    <w:rsid w:val="006F20E2"/>
    <w:rsid w:val="006F216C"/>
    <w:rsid w:val="006F53FD"/>
    <w:rsid w:val="006F5A08"/>
    <w:rsid w:val="006F62E2"/>
    <w:rsid w:val="006F6496"/>
    <w:rsid w:val="006F7CEE"/>
    <w:rsid w:val="006F7FAA"/>
    <w:rsid w:val="00700CD3"/>
    <w:rsid w:val="00700DE0"/>
    <w:rsid w:val="007012DC"/>
    <w:rsid w:val="00701321"/>
    <w:rsid w:val="007016E9"/>
    <w:rsid w:val="00701F17"/>
    <w:rsid w:val="007057F4"/>
    <w:rsid w:val="0070589A"/>
    <w:rsid w:val="00705A3D"/>
    <w:rsid w:val="00705ECB"/>
    <w:rsid w:val="00706107"/>
    <w:rsid w:val="00707021"/>
    <w:rsid w:val="00710302"/>
    <w:rsid w:val="00710C9C"/>
    <w:rsid w:val="00710CA8"/>
    <w:rsid w:val="00711595"/>
    <w:rsid w:val="007117DE"/>
    <w:rsid w:val="007121C5"/>
    <w:rsid w:val="00715E0C"/>
    <w:rsid w:val="0071666E"/>
    <w:rsid w:val="00716A84"/>
    <w:rsid w:val="0071720D"/>
    <w:rsid w:val="00717608"/>
    <w:rsid w:val="0071788B"/>
    <w:rsid w:val="00717B5D"/>
    <w:rsid w:val="00717EB2"/>
    <w:rsid w:val="00720F6C"/>
    <w:rsid w:val="007219C3"/>
    <w:rsid w:val="00721A24"/>
    <w:rsid w:val="007227DD"/>
    <w:rsid w:val="007232AF"/>
    <w:rsid w:val="0072387C"/>
    <w:rsid w:val="00724B76"/>
    <w:rsid w:val="00724E37"/>
    <w:rsid w:val="00725984"/>
    <w:rsid w:val="00725AC4"/>
    <w:rsid w:val="007276E9"/>
    <w:rsid w:val="007300E5"/>
    <w:rsid w:val="00730302"/>
    <w:rsid w:val="00730C38"/>
    <w:rsid w:val="00731917"/>
    <w:rsid w:val="00732CFB"/>
    <w:rsid w:val="00733765"/>
    <w:rsid w:val="00733EEB"/>
    <w:rsid w:val="00734A97"/>
    <w:rsid w:val="00735207"/>
    <w:rsid w:val="00735B60"/>
    <w:rsid w:val="00735EA0"/>
    <w:rsid w:val="00736FEB"/>
    <w:rsid w:val="00737BD3"/>
    <w:rsid w:val="00737D7E"/>
    <w:rsid w:val="00737FE0"/>
    <w:rsid w:val="00740BFF"/>
    <w:rsid w:val="00741217"/>
    <w:rsid w:val="0074124C"/>
    <w:rsid w:val="00741845"/>
    <w:rsid w:val="007420D2"/>
    <w:rsid w:val="00742812"/>
    <w:rsid w:val="0074339C"/>
    <w:rsid w:val="007439D9"/>
    <w:rsid w:val="00743E76"/>
    <w:rsid w:val="007445B5"/>
    <w:rsid w:val="00744F12"/>
    <w:rsid w:val="00745E71"/>
    <w:rsid w:val="007461AA"/>
    <w:rsid w:val="00746F52"/>
    <w:rsid w:val="0074737A"/>
    <w:rsid w:val="00747CE6"/>
    <w:rsid w:val="00750CC5"/>
    <w:rsid w:val="007510EC"/>
    <w:rsid w:val="00751805"/>
    <w:rsid w:val="00751F1B"/>
    <w:rsid w:val="00753AEB"/>
    <w:rsid w:val="00753D2F"/>
    <w:rsid w:val="00753FD9"/>
    <w:rsid w:val="00754557"/>
    <w:rsid w:val="0075469F"/>
    <w:rsid w:val="007547E8"/>
    <w:rsid w:val="007558CA"/>
    <w:rsid w:val="00755B47"/>
    <w:rsid w:val="00757029"/>
    <w:rsid w:val="007577AE"/>
    <w:rsid w:val="00760964"/>
    <w:rsid w:val="00760A61"/>
    <w:rsid w:val="0076151B"/>
    <w:rsid w:val="0076185F"/>
    <w:rsid w:val="00763874"/>
    <w:rsid w:val="00764236"/>
    <w:rsid w:val="0076547E"/>
    <w:rsid w:val="007658EB"/>
    <w:rsid w:val="00765D31"/>
    <w:rsid w:val="007660AD"/>
    <w:rsid w:val="007661D9"/>
    <w:rsid w:val="00766519"/>
    <w:rsid w:val="007669BE"/>
    <w:rsid w:val="00766B4A"/>
    <w:rsid w:val="00770E95"/>
    <w:rsid w:val="00771153"/>
    <w:rsid w:val="00771E84"/>
    <w:rsid w:val="0077267C"/>
    <w:rsid w:val="00774245"/>
    <w:rsid w:val="00775670"/>
    <w:rsid w:val="0077765F"/>
    <w:rsid w:val="00780136"/>
    <w:rsid w:val="0078031A"/>
    <w:rsid w:val="00780DAE"/>
    <w:rsid w:val="00781C00"/>
    <w:rsid w:val="00782EAF"/>
    <w:rsid w:val="00783782"/>
    <w:rsid w:val="00784A90"/>
    <w:rsid w:val="00785373"/>
    <w:rsid w:val="00785A01"/>
    <w:rsid w:val="00786C72"/>
    <w:rsid w:val="00787716"/>
    <w:rsid w:val="007879CF"/>
    <w:rsid w:val="007903B4"/>
    <w:rsid w:val="00790A23"/>
    <w:rsid w:val="00791523"/>
    <w:rsid w:val="007923F2"/>
    <w:rsid w:val="00793719"/>
    <w:rsid w:val="00794D86"/>
    <w:rsid w:val="007A0A19"/>
    <w:rsid w:val="007A0FC4"/>
    <w:rsid w:val="007A142C"/>
    <w:rsid w:val="007A29FB"/>
    <w:rsid w:val="007A4CFB"/>
    <w:rsid w:val="007A52C1"/>
    <w:rsid w:val="007A5821"/>
    <w:rsid w:val="007A5FD1"/>
    <w:rsid w:val="007A63DB"/>
    <w:rsid w:val="007A67A9"/>
    <w:rsid w:val="007A6C5B"/>
    <w:rsid w:val="007A73F8"/>
    <w:rsid w:val="007A7B01"/>
    <w:rsid w:val="007A7E6F"/>
    <w:rsid w:val="007B045C"/>
    <w:rsid w:val="007B0B9A"/>
    <w:rsid w:val="007B1938"/>
    <w:rsid w:val="007B21FF"/>
    <w:rsid w:val="007B23BB"/>
    <w:rsid w:val="007B27E3"/>
    <w:rsid w:val="007B626F"/>
    <w:rsid w:val="007B6427"/>
    <w:rsid w:val="007B68E6"/>
    <w:rsid w:val="007B6B52"/>
    <w:rsid w:val="007B6BEF"/>
    <w:rsid w:val="007B7902"/>
    <w:rsid w:val="007C03A6"/>
    <w:rsid w:val="007C0DD9"/>
    <w:rsid w:val="007C2CF8"/>
    <w:rsid w:val="007C34A8"/>
    <w:rsid w:val="007C3B99"/>
    <w:rsid w:val="007C3CBD"/>
    <w:rsid w:val="007C3FCE"/>
    <w:rsid w:val="007C68B2"/>
    <w:rsid w:val="007C77D0"/>
    <w:rsid w:val="007C7CA1"/>
    <w:rsid w:val="007D1037"/>
    <w:rsid w:val="007D160B"/>
    <w:rsid w:val="007D1899"/>
    <w:rsid w:val="007D30A4"/>
    <w:rsid w:val="007E028C"/>
    <w:rsid w:val="007E0726"/>
    <w:rsid w:val="007E1145"/>
    <w:rsid w:val="007E19C2"/>
    <w:rsid w:val="007E19D0"/>
    <w:rsid w:val="007E29C0"/>
    <w:rsid w:val="007E3A11"/>
    <w:rsid w:val="007E4F48"/>
    <w:rsid w:val="007E6840"/>
    <w:rsid w:val="007E766B"/>
    <w:rsid w:val="007F0B5D"/>
    <w:rsid w:val="007F15FD"/>
    <w:rsid w:val="007F16AC"/>
    <w:rsid w:val="007F256F"/>
    <w:rsid w:val="007F2594"/>
    <w:rsid w:val="007F2C91"/>
    <w:rsid w:val="007F316A"/>
    <w:rsid w:val="007F3E18"/>
    <w:rsid w:val="007F442C"/>
    <w:rsid w:val="007F45AA"/>
    <w:rsid w:val="007F4DF6"/>
    <w:rsid w:val="007F5086"/>
    <w:rsid w:val="007F541E"/>
    <w:rsid w:val="007F5AEB"/>
    <w:rsid w:val="007F5B80"/>
    <w:rsid w:val="007F5EB3"/>
    <w:rsid w:val="007F5F79"/>
    <w:rsid w:val="007F6551"/>
    <w:rsid w:val="007F6C24"/>
    <w:rsid w:val="007F780C"/>
    <w:rsid w:val="00800B97"/>
    <w:rsid w:val="008010B4"/>
    <w:rsid w:val="00801BA1"/>
    <w:rsid w:val="00801FBF"/>
    <w:rsid w:val="00802C53"/>
    <w:rsid w:val="00803F56"/>
    <w:rsid w:val="00804579"/>
    <w:rsid w:val="0080482B"/>
    <w:rsid w:val="008053E2"/>
    <w:rsid w:val="0080572A"/>
    <w:rsid w:val="00806253"/>
    <w:rsid w:val="008072DE"/>
    <w:rsid w:val="008073FA"/>
    <w:rsid w:val="00807CDD"/>
    <w:rsid w:val="00811835"/>
    <w:rsid w:val="00811A65"/>
    <w:rsid w:val="008128E8"/>
    <w:rsid w:val="008129B9"/>
    <w:rsid w:val="00815F52"/>
    <w:rsid w:val="00816E49"/>
    <w:rsid w:val="008170C9"/>
    <w:rsid w:val="008177FF"/>
    <w:rsid w:val="00820E36"/>
    <w:rsid w:val="008210E3"/>
    <w:rsid w:val="00821C2D"/>
    <w:rsid w:val="00824A23"/>
    <w:rsid w:val="00825016"/>
    <w:rsid w:val="00825496"/>
    <w:rsid w:val="00825FED"/>
    <w:rsid w:val="008268F9"/>
    <w:rsid w:val="00832D8C"/>
    <w:rsid w:val="008330D9"/>
    <w:rsid w:val="008335F1"/>
    <w:rsid w:val="00833A73"/>
    <w:rsid w:val="00834065"/>
    <w:rsid w:val="00834209"/>
    <w:rsid w:val="00835002"/>
    <w:rsid w:val="008364A0"/>
    <w:rsid w:val="00836C81"/>
    <w:rsid w:val="00836D82"/>
    <w:rsid w:val="00836F10"/>
    <w:rsid w:val="008370FD"/>
    <w:rsid w:val="0083798D"/>
    <w:rsid w:val="00840011"/>
    <w:rsid w:val="00840075"/>
    <w:rsid w:val="00840DFF"/>
    <w:rsid w:val="00841333"/>
    <w:rsid w:val="0084204E"/>
    <w:rsid w:val="008423DF"/>
    <w:rsid w:val="008426C1"/>
    <w:rsid w:val="008427B7"/>
    <w:rsid w:val="008428FD"/>
    <w:rsid w:val="008429D2"/>
    <w:rsid w:val="00843065"/>
    <w:rsid w:val="00843F51"/>
    <w:rsid w:val="00844891"/>
    <w:rsid w:val="00845B17"/>
    <w:rsid w:val="00846A36"/>
    <w:rsid w:val="00846EB8"/>
    <w:rsid w:val="00847771"/>
    <w:rsid w:val="00847804"/>
    <w:rsid w:val="00850764"/>
    <w:rsid w:val="00852D93"/>
    <w:rsid w:val="00852EA9"/>
    <w:rsid w:val="008531E2"/>
    <w:rsid w:val="00853269"/>
    <w:rsid w:val="008539C9"/>
    <w:rsid w:val="00854289"/>
    <w:rsid w:val="00854902"/>
    <w:rsid w:val="0085493A"/>
    <w:rsid w:val="00855110"/>
    <w:rsid w:val="0085721C"/>
    <w:rsid w:val="00857A0A"/>
    <w:rsid w:val="00857B86"/>
    <w:rsid w:val="00860668"/>
    <w:rsid w:val="0086094C"/>
    <w:rsid w:val="00860B99"/>
    <w:rsid w:val="00861905"/>
    <w:rsid w:val="00861E7B"/>
    <w:rsid w:val="00862718"/>
    <w:rsid w:val="00862A92"/>
    <w:rsid w:val="00866922"/>
    <w:rsid w:val="00867428"/>
    <w:rsid w:val="00867CEB"/>
    <w:rsid w:val="0087133D"/>
    <w:rsid w:val="0087266B"/>
    <w:rsid w:val="008726FA"/>
    <w:rsid w:val="00872985"/>
    <w:rsid w:val="00872DF0"/>
    <w:rsid w:val="00873BB2"/>
    <w:rsid w:val="008756E3"/>
    <w:rsid w:val="00875BDA"/>
    <w:rsid w:val="0087614F"/>
    <w:rsid w:val="00876DC4"/>
    <w:rsid w:val="00876FCD"/>
    <w:rsid w:val="00877956"/>
    <w:rsid w:val="008779BB"/>
    <w:rsid w:val="00877DE1"/>
    <w:rsid w:val="00877E00"/>
    <w:rsid w:val="00880298"/>
    <w:rsid w:val="00880530"/>
    <w:rsid w:val="00881B45"/>
    <w:rsid w:val="00881D01"/>
    <w:rsid w:val="0088318F"/>
    <w:rsid w:val="0088456D"/>
    <w:rsid w:val="00884851"/>
    <w:rsid w:val="00884DFB"/>
    <w:rsid w:val="00885883"/>
    <w:rsid w:val="00890326"/>
    <w:rsid w:val="00890A41"/>
    <w:rsid w:val="00890F74"/>
    <w:rsid w:val="0089150E"/>
    <w:rsid w:val="00891511"/>
    <w:rsid w:val="00891F74"/>
    <w:rsid w:val="00893194"/>
    <w:rsid w:val="008933BA"/>
    <w:rsid w:val="00893509"/>
    <w:rsid w:val="008955D1"/>
    <w:rsid w:val="00895913"/>
    <w:rsid w:val="00895F53"/>
    <w:rsid w:val="00896CF9"/>
    <w:rsid w:val="00897001"/>
    <w:rsid w:val="00897530"/>
    <w:rsid w:val="008A0CB3"/>
    <w:rsid w:val="008A1039"/>
    <w:rsid w:val="008A1AC5"/>
    <w:rsid w:val="008A2469"/>
    <w:rsid w:val="008A28A0"/>
    <w:rsid w:val="008A30DA"/>
    <w:rsid w:val="008A388E"/>
    <w:rsid w:val="008A44F4"/>
    <w:rsid w:val="008A5DF7"/>
    <w:rsid w:val="008A67DB"/>
    <w:rsid w:val="008A6A0C"/>
    <w:rsid w:val="008A798A"/>
    <w:rsid w:val="008A79EE"/>
    <w:rsid w:val="008A7C82"/>
    <w:rsid w:val="008B137C"/>
    <w:rsid w:val="008B1605"/>
    <w:rsid w:val="008B21F5"/>
    <w:rsid w:val="008B382B"/>
    <w:rsid w:val="008B3E7D"/>
    <w:rsid w:val="008B4001"/>
    <w:rsid w:val="008B49AE"/>
    <w:rsid w:val="008B4D71"/>
    <w:rsid w:val="008B5360"/>
    <w:rsid w:val="008B554E"/>
    <w:rsid w:val="008B5B42"/>
    <w:rsid w:val="008B5BE6"/>
    <w:rsid w:val="008B61E0"/>
    <w:rsid w:val="008C0E7C"/>
    <w:rsid w:val="008C120A"/>
    <w:rsid w:val="008C22D4"/>
    <w:rsid w:val="008C27ED"/>
    <w:rsid w:val="008C3364"/>
    <w:rsid w:val="008C4A4E"/>
    <w:rsid w:val="008C53BF"/>
    <w:rsid w:val="008C60DC"/>
    <w:rsid w:val="008C61EF"/>
    <w:rsid w:val="008C7CAE"/>
    <w:rsid w:val="008D0762"/>
    <w:rsid w:val="008D1F0A"/>
    <w:rsid w:val="008D285B"/>
    <w:rsid w:val="008D29EB"/>
    <w:rsid w:val="008D301A"/>
    <w:rsid w:val="008D3B46"/>
    <w:rsid w:val="008D4A04"/>
    <w:rsid w:val="008D4F7B"/>
    <w:rsid w:val="008D588E"/>
    <w:rsid w:val="008D63B1"/>
    <w:rsid w:val="008D656A"/>
    <w:rsid w:val="008D6F73"/>
    <w:rsid w:val="008D760D"/>
    <w:rsid w:val="008E1D38"/>
    <w:rsid w:val="008E44D4"/>
    <w:rsid w:val="008E4650"/>
    <w:rsid w:val="008E48D2"/>
    <w:rsid w:val="008E4913"/>
    <w:rsid w:val="008E4CAB"/>
    <w:rsid w:val="008E5325"/>
    <w:rsid w:val="008E539B"/>
    <w:rsid w:val="008E57D9"/>
    <w:rsid w:val="008E5823"/>
    <w:rsid w:val="008E6EC1"/>
    <w:rsid w:val="008F00AF"/>
    <w:rsid w:val="008F11D6"/>
    <w:rsid w:val="008F13D4"/>
    <w:rsid w:val="008F20D5"/>
    <w:rsid w:val="008F2C6B"/>
    <w:rsid w:val="008F37F9"/>
    <w:rsid w:val="008F3A48"/>
    <w:rsid w:val="008F46E4"/>
    <w:rsid w:val="008F5050"/>
    <w:rsid w:val="008F5964"/>
    <w:rsid w:val="008F5A1D"/>
    <w:rsid w:val="008F5A69"/>
    <w:rsid w:val="008F685F"/>
    <w:rsid w:val="008F75AC"/>
    <w:rsid w:val="00903E98"/>
    <w:rsid w:val="0090405F"/>
    <w:rsid w:val="00904CFF"/>
    <w:rsid w:val="00906925"/>
    <w:rsid w:val="00906C67"/>
    <w:rsid w:val="00910876"/>
    <w:rsid w:val="00911338"/>
    <w:rsid w:val="00911464"/>
    <w:rsid w:val="0091258C"/>
    <w:rsid w:val="00912A2D"/>
    <w:rsid w:val="00914BC3"/>
    <w:rsid w:val="00915665"/>
    <w:rsid w:val="009158DC"/>
    <w:rsid w:val="009163B4"/>
    <w:rsid w:val="00916548"/>
    <w:rsid w:val="009207B5"/>
    <w:rsid w:val="009219B4"/>
    <w:rsid w:val="00923111"/>
    <w:rsid w:val="009231E5"/>
    <w:rsid w:val="009238B5"/>
    <w:rsid w:val="00924964"/>
    <w:rsid w:val="0092781D"/>
    <w:rsid w:val="00927D33"/>
    <w:rsid w:val="00930430"/>
    <w:rsid w:val="00931C1F"/>
    <w:rsid w:val="00931D7D"/>
    <w:rsid w:val="00932AF0"/>
    <w:rsid w:val="00932DD3"/>
    <w:rsid w:val="009343D6"/>
    <w:rsid w:val="00934C00"/>
    <w:rsid w:val="00934D6B"/>
    <w:rsid w:val="00934E2F"/>
    <w:rsid w:val="00935268"/>
    <w:rsid w:val="00935E1B"/>
    <w:rsid w:val="00936272"/>
    <w:rsid w:val="0093657D"/>
    <w:rsid w:val="00937EA3"/>
    <w:rsid w:val="00940B75"/>
    <w:rsid w:val="009414AC"/>
    <w:rsid w:val="00941E9E"/>
    <w:rsid w:val="00942DF3"/>
    <w:rsid w:val="00942E26"/>
    <w:rsid w:val="00943372"/>
    <w:rsid w:val="009447D2"/>
    <w:rsid w:val="00944F2C"/>
    <w:rsid w:val="009451F7"/>
    <w:rsid w:val="009457AD"/>
    <w:rsid w:val="00945BD1"/>
    <w:rsid w:val="00950E45"/>
    <w:rsid w:val="0095252C"/>
    <w:rsid w:val="009573D7"/>
    <w:rsid w:val="00957413"/>
    <w:rsid w:val="00957BF9"/>
    <w:rsid w:val="00960886"/>
    <w:rsid w:val="009630F1"/>
    <w:rsid w:val="00963F96"/>
    <w:rsid w:val="009659A8"/>
    <w:rsid w:val="00965F0A"/>
    <w:rsid w:val="00966C07"/>
    <w:rsid w:val="00966F89"/>
    <w:rsid w:val="00970045"/>
    <w:rsid w:val="00970B39"/>
    <w:rsid w:val="00973B4E"/>
    <w:rsid w:val="009748FB"/>
    <w:rsid w:val="00974EB4"/>
    <w:rsid w:val="00974F3E"/>
    <w:rsid w:val="0097584C"/>
    <w:rsid w:val="00975B3F"/>
    <w:rsid w:val="00976D0C"/>
    <w:rsid w:val="00981CD6"/>
    <w:rsid w:val="009824FB"/>
    <w:rsid w:val="00982A7F"/>
    <w:rsid w:val="00982FF2"/>
    <w:rsid w:val="0098362E"/>
    <w:rsid w:val="00985257"/>
    <w:rsid w:val="009855C6"/>
    <w:rsid w:val="00985DCC"/>
    <w:rsid w:val="00986452"/>
    <w:rsid w:val="009874B5"/>
    <w:rsid w:val="009902D1"/>
    <w:rsid w:val="00990637"/>
    <w:rsid w:val="00990AB7"/>
    <w:rsid w:val="00990B92"/>
    <w:rsid w:val="00990CBB"/>
    <w:rsid w:val="00990F01"/>
    <w:rsid w:val="0099103A"/>
    <w:rsid w:val="00991E86"/>
    <w:rsid w:val="009928F6"/>
    <w:rsid w:val="00992C52"/>
    <w:rsid w:val="0099360C"/>
    <w:rsid w:val="009946BB"/>
    <w:rsid w:val="009947A6"/>
    <w:rsid w:val="00995C9B"/>
    <w:rsid w:val="00996451"/>
    <w:rsid w:val="0099745B"/>
    <w:rsid w:val="00997A24"/>
    <w:rsid w:val="00997CAF"/>
    <w:rsid w:val="009A0079"/>
    <w:rsid w:val="009A18BA"/>
    <w:rsid w:val="009A225D"/>
    <w:rsid w:val="009A3C65"/>
    <w:rsid w:val="009A4313"/>
    <w:rsid w:val="009A4B2D"/>
    <w:rsid w:val="009A5414"/>
    <w:rsid w:val="009A55E9"/>
    <w:rsid w:val="009A57AC"/>
    <w:rsid w:val="009A71B7"/>
    <w:rsid w:val="009A72C4"/>
    <w:rsid w:val="009A78EE"/>
    <w:rsid w:val="009A7DC2"/>
    <w:rsid w:val="009A7F79"/>
    <w:rsid w:val="009B105D"/>
    <w:rsid w:val="009B345F"/>
    <w:rsid w:val="009B3DE0"/>
    <w:rsid w:val="009B42B0"/>
    <w:rsid w:val="009B4C93"/>
    <w:rsid w:val="009B5325"/>
    <w:rsid w:val="009B5602"/>
    <w:rsid w:val="009B5C09"/>
    <w:rsid w:val="009B5E67"/>
    <w:rsid w:val="009B656C"/>
    <w:rsid w:val="009B6B0C"/>
    <w:rsid w:val="009B6D31"/>
    <w:rsid w:val="009B7114"/>
    <w:rsid w:val="009B736B"/>
    <w:rsid w:val="009B7E3B"/>
    <w:rsid w:val="009C0128"/>
    <w:rsid w:val="009C0841"/>
    <w:rsid w:val="009C0DF3"/>
    <w:rsid w:val="009C1E07"/>
    <w:rsid w:val="009C1EFB"/>
    <w:rsid w:val="009C2BF4"/>
    <w:rsid w:val="009C302A"/>
    <w:rsid w:val="009C3285"/>
    <w:rsid w:val="009C3F2F"/>
    <w:rsid w:val="009C3FEC"/>
    <w:rsid w:val="009C49B2"/>
    <w:rsid w:val="009C5EDE"/>
    <w:rsid w:val="009C6653"/>
    <w:rsid w:val="009C69F2"/>
    <w:rsid w:val="009C74B4"/>
    <w:rsid w:val="009C759C"/>
    <w:rsid w:val="009C7786"/>
    <w:rsid w:val="009D0F79"/>
    <w:rsid w:val="009D2182"/>
    <w:rsid w:val="009D2DC1"/>
    <w:rsid w:val="009D2E1A"/>
    <w:rsid w:val="009D3270"/>
    <w:rsid w:val="009D4749"/>
    <w:rsid w:val="009D4A78"/>
    <w:rsid w:val="009D55B7"/>
    <w:rsid w:val="009D6221"/>
    <w:rsid w:val="009D63C2"/>
    <w:rsid w:val="009D6B1C"/>
    <w:rsid w:val="009D7153"/>
    <w:rsid w:val="009D7834"/>
    <w:rsid w:val="009D7A38"/>
    <w:rsid w:val="009E3FFF"/>
    <w:rsid w:val="009E50C9"/>
    <w:rsid w:val="009E59AD"/>
    <w:rsid w:val="009E5E0A"/>
    <w:rsid w:val="009E6A81"/>
    <w:rsid w:val="009E7C0B"/>
    <w:rsid w:val="009F1084"/>
    <w:rsid w:val="009F2459"/>
    <w:rsid w:val="009F30D0"/>
    <w:rsid w:val="009F3137"/>
    <w:rsid w:val="009F4937"/>
    <w:rsid w:val="009F4C9A"/>
    <w:rsid w:val="009F63D2"/>
    <w:rsid w:val="009F6441"/>
    <w:rsid w:val="009F6B9A"/>
    <w:rsid w:val="009F6CF0"/>
    <w:rsid w:val="009F755C"/>
    <w:rsid w:val="009F7EEE"/>
    <w:rsid w:val="00A00293"/>
    <w:rsid w:val="00A00E12"/>
    <w:rsid w:val="00A00E19"/>
    <w:rsid w:val="00A01281"/>
    <w:rsid w:val="00A01605"/>
    <w:rsid w:val="00A02733"/>
    <w:rsid w:val="00A02EAC"/>
    <w:rsid w:val="00A03995"/>
    <w:rsid w:val="00A03E1F"/>
    <w:rsid w:val="00A043C4"/>
    <w:rsid w:val="00A04C9B"/>
    <w:rsid w:val="00A04F3A"/>
    <w:rsid w:val="00A04F68"/>
    <w:rsid w:val="00A050F5"/>
    <w:rsid w:val="00A05C2C"/>
    <w:rsid w:val="00A06BC1"/>
    <w:rsid w:val="00A07F82"/>
    <w:rsid w:val="00A112D1"/>
    <w:rsid w:val="00A1155B"/>
    <w:rsid w:val="00A12362"/>
    <w:rsid w:val="00A12435"/>
    <w:rsid w:val="00A128AB"/>
    <w:rsid w:val="00A1293D"/>
    <w:rsid w:val="00A145F9"/>
    <w:rsid w:val="00A14835"/>
    <w:rsid w:val="00A149DA"/>
    <w:rsid w:val="00A14D79"/>
    <w:rsid w:val="00A1558D"/>
    <w:rsid w:val="00A159B7"/>
    <w:rsid w:val="00A163A6"/>
    <w:rsid w:val="00A20006"/>
    <w:rsid w:val="00A20B09"/>
    <w:rsid w:val="00A20D20"/>
    <w:rsid w:val="00A21E9D"/>
    <w:rsid w:val="00A226AF"/>
    <w:rsid w:val="00A2299B"/>
    <w:rsid w:val="00A2307F"/>
    <w:rsid w:val="00A23187"/>
    <w:rsid w:val="00A247E6"/>
    <w:rsid w:val="00A25304"/>
    <w:rsid w:val="00A25480"/>
    <w:rsid w:val="00A2568B"/>
    <w:rsid w:val="00A25A3F"/>
    <w:rsid w:val="00A25B15"/>
    <w:rsid w:val="00A25C9E"/>
    <w:rsid w:val="00A261BE"/>
    <w:rsid w:val="00A2643E"/>
    <w:rsid w:val="00A265F6"/>
    <w:rsid w:val="00A26EBB"/>
    <w:rsid w:val="00A26FAC"/>
    <w:rsid w:val="00A27049"/>
    <w:rsid w:val="00A273D4"/>
    <w:rsid w:val="00A30830"/>
    <w:rsid w:val="00A30C6F"/>
    <w:rsid w:val="00A30F86"/>
    <w:rsid w:val="00A31155"/>
    <w:rsid w:val="00A312EE"/>
    <w:rsid w:val="00A320BC"/>
    <w:rsid w:val="00A3277E"/>
    <w:rsid w:val="00A33079"/>
    <w:rsid w:val="00A333C0"/>
    <w:rsid w:val="00A33EC9"/>
    <w:rsid w:val="00A342DC"/>
    <w:rsid w:val="00A34ABE"/>
    <w:rsid w:val="00A34E87"/>
    <w:rsid w:val="00A34FB4"/>
    <w:rsid w:val="00A34FF4"/>
    <w:rsid w:val="00A36AD9"/>
    <w:rsid w:val="00A37042"/>
    <w:rsid w:val="00A37205"/>
    <w:rsid w:val="00A37FFB"/>
    <w:rsid w:val="00A40F4C"/>
    <w:rsid w:val="00A42AC1"/>
    <w:rsid w:val="00A437F9"/>
    <w:rsid w:val="00A43B18"/>
    <w:rsid w:val="00A43CEE"/>
    <w:rsid w:val="00A43D32"/>
    <w:rsid w:val="00A44A4F"/>
    <w:rsid w:val="00A45049"/>
    <w:rsid w:val="00A45945"/>
    <w:rsid w:val="00A46B18"/>
    <w:rsid w:val="00A47849"/>
    <w:rsid w:val="00A47ED8"/>
    <w:rsid w:val="00A53683"/>
    <w:rsid w:val="00A54234"/>
    <w:rsid w:val="00A54AAF"/>
    <w:rsid w:val="00A54B75"/>
    <w:rsid w:val="00A54DAD"/>
    <w:rsid w:val="00A552FF"/>
    <w:rsid w:val="00A557D4"/>
    <w:rsid w:val="00A55D7F"/>
    <w:rsid w:val="00A56352"/>
    <w:rsid w:val="00A56DB8"/>
    <w:rsid w:val="00A57DA3"/>
    <w:rsid w:val="00A6230E"/>
    <w:rsid w:val="00A623CD"/>
    <w:rsid w:val="00A629A3"/>
    <w:rsid w:val="00A631E3"/>
    <w:rsid w:val="00A634FD"/>
    <w:rsid w:val="00A65D2F"/>
    <w:rsid w:val="00A65DA6"/>
    <w:rsid w:val="00A6737F"/>
    <w:rsid w:val="00A67A4F"/>
    <w:rsid w:val="00A70478"/>
    <w:rsid w:val="00A7211D"/>
    <w:rsid w:val="00A730C1"/>
    <w:rsid w:val="00A736B6"/>
    <w:rsid w:val="00A73952"/>
    <w:rsid w:val="00A73BF7"/>
    <w:rsid w:val="00A75328"/>
    <w:rsid w:val="00A7584E"/>
    <w:rsid w:val="00A75A7B"/>
    <w:rsid w:val="00A764D6"/>
    <w:rsid w:val="00A76EDF"/>
    <w:rsid w:val="00A77552"/>
    <w:rsid w:val="00A80F4E"/>
    <w:rsid w:val="00A81284"/>
    <w:rsid w:val="00A81EE0"/>
    <w:rsid w:val="00A821A6"/>
    <w:rsid w:val="00A82BD1"/>
    <w:rsid w:val="00A83721"/>
    <w:rsid w:val="00A84AF1"/>
    <w:rsid w:val="00A85CA9"/>
    <w:rsid w:val="00A86868"/>
    <w:rsid w:val="00A86EE9"/>
    <w:rsid w:val="00A87344"/>
    <w:rsid w:val="00A90B44"/>
    <w:rsid w:val="00A90E84"/>
    <w:rsid w:val="00A92882"/>
    <w:rsid w:val="00A92C9B"/>
    <w:rsid w:val="00A93F13"/>
    <w:rsid w:val="00A944C4"/>
    <w:rsid w:val="00A953D1"/>
    <w:rsid w:val="00A96987"/>
    <w:rsid w:val="00A96F80"/>
    <w:rsid w:val="00A97395"/>
    <w:rsid w:val="00A97B41"/>
    <w:rsid w:val="00AA0963"/>
    <w:rsid w:val="00AA1156"/>
    <w:rsid w:val="00AA1946"/>
    <w:rsid w:val="00AA265A"/>
    <w:rsid w:val="00AA2EC6"/>
    <w:rsid w:val="00AA3A27"/>
    <w:rsid w:val="00AA3C6D"/>
    <w:rsid w:val="00AA42A1"/>
    <w:rsid w:val="00AA61B1"/>
    <w:rsid w:val="00AA7B5B"/>
    <w:rsid w:val="00AB04C8"/>
    <w:rsid w:val="00AB2429"/>
    <w:rsid w:val="00AB2825"/>
    <w:rsid w:val="00AB2C13"/>
    <w:rsid w:val="00AB2F95"/>
    <w:rsid w:val="00AB3221"/>
    <w:rsid w:val="00AB3817"/>
    <w:rsid w:val="00AB3B24"/>
    <w:rsid w:val="00AB457A"/>
    <w:rsid w:val="00AB46CD"/>
    <w:rsid w:val="00AB4CB6"/>
    <w:rsid w:val="00AB4DEE"/>
    <w:rsid w:val="00AB4FE9"/>
    <w:rsid w:val="00AB6187"/>
    <w:rsid w:val="00AB77DF"/>
    <w:rsid w:val="00AC0315"/>
    <w:rsid w:val="00AC1B71"/>
    <w:rsid w:val="00AC27E2"/>
    <w:rsid w:val="00AC28B9"/>
    <w:rsid w:val="00AC2F83"/>
    <w:rsid w:val="00AC3B90"/>
    <w:rsid w:val="00AC3DE9"/>
    <w:rsid w:val="00AC4580"/>
    <w:rsid w:val="00AC73F8"/>
    <w:rsid w:val="00AC78C4"/>
    <w:rsid w:val="00AC7F97"/>
    <w:rsid w:val="00AD0401"/>
    <w:rsid w:val="00AD0710"/>
    <w:rsid w:val="00AD1700"/>
    <w:rsid w:val="00AD183B"/>
    <w:rsid w:val="00AD3D9A"/>
    <w:rsid w:val="00AD5055"/>
    <w:rsid w:val="00AD5276"/>
    <w:rsid w:val="00AD542B"/>
    <w:rsid w:val="00AD6FC9"/>
    <w:rsid w:val="00AD781D"/>
    <w:rsid w:val="00AD7A2A"/>
    <w:rsid w:val="00ADD251"/>
    <w:rsid w:val="00AE0AA5"/>
    <w:rsid w:val="00AE1727"/>
    <w:rsid w:val="00AE19A4"/>
    <w:rsid w:val="00AE1BC0"/>
    <w:rsid w:val="00AE284B"/>
    <w:rsid w:val="00AE3694"/>
    <w:rsid w:val="00AE4376"/>
    <w:rsid w:val="00AE46BB"/>
    <w:rsid w:val="00AE4E8A"/>
    <w:rsid w:val="00AE5632"/>
    <w:rsid w:val="00AE5CCE"/>
    <w:rsid w:val="00AE5F6B"/>
    <w:rsid w:val="00AE613B"/>
    <w:rsid w:val="00AE6390"/>
    <w:rsid w:val="00AE662F"/>
    <w:rsid w:val="00AE7151"/>
    <w:rsid w:val="00AF00A8"/>
    <w:rsid w:val="00AF06E8"/>
    <w:rsid w:val="00AF1247"/>
    <w:rsid w:val="00AF1D80"/>
    <w:rsid w:val="00AF24D4"/>
    <w:rsid w:val="00AF2B4E"/>
    <w:rsid w:val="00AF3457"/>
    <w:rsid w:val="00AF4172"/>
    <w:rsid w:val="00AF4A2E"/>
    <w:rsid w:val="00AF5291"/>
    <w:rsid w:val="00AF54DB"/>
    <w:rsid w:val="00AF5C79"/>
    <w:rsid w:val="00AF6316"/>
    <w:rsid w:val="00AF6BD8"/>
    <w:rsid w:val="00AF7398"/>
    <w:rsid w:val="00AF7443"/>
    <w:rsid w:val="00B00698"/>
    <w:rsid w:val="00B029FD"/>
    <w:rsid w:val="00B039AC"/>
    <w:rsid w:val="00B04407"/>
    <w:rsid w:val="00B04E5B"/>
    <w:rsid w:val="00B04FDC"/>
    <w:rsid w:val="00B04FEF"/>
    <w:rsid w:val="00B056A4"/>
    <w:rsid w:val="00B05B3A"/>
    <w:rsid w:val="00B06C9B"/>
    <w:rsid w:val="00B0722F"/>
    <w:rsid w:val="00B072FF"/>
    <w:rsid w:val="00B07965"/>
    <w:rsid w:val="00B07ABE"/>
    <w:rsid w:val="00B10124"/>
    <w:rsid w:val="00B1015D"/>
    <w:rsid w:val="00B10245"/>
    <w:rsid w:val="00B10F15"/>
    <w:rsid w:val="00B12E91"/>
    <w:rsid w:val="00B13881"/>
    <w:rsid w:val="00B1395C"/>
    <w:rsid w:val="00B13A44"/>
    <w:rsid w:val="00B13FB7"/>
    <w:rsid w:val="00B14890"/>
    <w:rsid w:val="00B14F9D"/>
    <w:rsid w:val="00B15434"/>
    <w:rsid w:val="00B15D91"/>
    <w:rsid w:val="00B15F9E"/>
    <w:rsid w:val="00B161BF"/>
    <w:rsid w:val="00B16418"/>
    <w:rsid w:val="00B21088"/>
    <w:rsid w:val="00B21354"/>
    <w:rsid w:val="00B219E8"/>
    <w:rsid w:val="00B23696"/>
    <w:rsid w:val="00B24CD2"/>
    <w:rsid w:val="00B2508B"/>
    <w:rsid w:val="00B2542D"/>
    <w:rsid w:val="00B258DA"/>
    <w:rsid w:val="00B2597D"/>
    <w:rsid w:val="00B2653A"/>
    <w:rsid w:val="00B270C9"/>
    <w:rsid w:val="00B271B7"/>
    <w:rsid w:val="00B27912"/>
    <w:rsid w:val="00B31A59"/>
    <w:rsid w:val="00B31B84"/>
    <w:rsid w:val="00B32C22"/>
    <w:rsid w:val="00B331C0"/>
    <w:rsid w:val="00B331F2"/>
    <w:rsid w:val="00B335C5"/>
    <w:rsid w:val="00B336D4"/>
    <w:rsid w:val="00B33822"/>
    <w:rsid w:val="00B34283"/>
    <w:rsid w:val="00B349B6"/>
    <w:rsid w:val="00B3760C"/>
    <w:rsid w:val="00B40243"/>
    <w:rsid w:val="00B404FB"/>
    <w:rsid w:val="00B40DE4"/>
    <w:rsid w:val="00B4154D"/>
    <w:rsid w:val="00B4193F"/>
    <w:rsid w:val="00B41AF0"/>
    <w:rsid w:val="00B43621"/>
    <w:rsid w:val="00B43E08"/>
    <w:rsid w:val="00B43F47"/>
    <w:rsid w:val="00B45527"/>
    <w:rsid w:val="00B45680"/>
    <w:rsid w:val="00B45DF6"/>
    <w:rsid w:val="00B45F85"/>
    <w:rsid w:val="00B465D1"/>
    <w:rsid w:val="00B475B2"/>
    <w:rsid w:val="00B508E7"/>
    <w:rsid w:val="00B50ACB"/>
    <w:rsid w:val="00B51476"/>
    <w:rsid w:val="00B52A8A"/>
    <w:rsid w:val="00B53239"/>
    <w:rsid w:val="00B56473"/>
    <w:rsid w:val="00B578E1"/>
    <w:rsid w:val="00B60BDB"/>
    <w:rsid w:val="00B61F6E"/>
    <w:rsid w:val="00B61F8F"/>
    <w:rsid w:val="00B62F44"/>
    <w:rsid w:val="00B649FD"/>
    <w:rsid w:val="00B67009"/>
    <w:rsid w:val="00B6767E"/>
    <w:rsid w:val="00B67FFC"/>
    <w:rsid w:val="00B70453"/>
    <w:rsid w:val="00B709CB"/>
    <w:rsid w:val="00B71595"/>
    <w:rsid w:val="00B72140"/>
    <w:rsid w:val="00B72536"/>
    <w:rsid w:val="00B725B9"/>
    <w:rsid w:val="00B72DF4"/>
    <w:rsid w:val="00B73915"/>
    <w:rsid w:val="00B73AC5"/>
    <w:rsid w:val="00B752E8"/>
    <w:rsid w:val="00B7559A"/>
    <w:rsid w:val="00B75A9A"/>
    <w:rsid w:val="00B75C53"/>
    <w:rsid w:val="00B75F2C"/>
    <w:rsid w:val="00B7604E"/>
    <w:rsid w:val="00B776B7"/>
    <w:rsid w:val="00B77C40"/>
    <w:rsid w:val="00B77FB0"/>
    <w:rsid w:val="00B800EB"/>
    <w:rsid w:val="00B80474"/>
    <w:rsid w:val="00B804B5"/>
    <w:rsid w:val="00B80541"/>
    <w:rsid w:val="00B80656"/>
    <w:rsid w:val="00B80F50"/>
    <w:rsid w:val="00B81B58"/>
    <w:rsid w:val="00B82C18"/>
    <w:rsid w:val="00B82D6C"/>
    <w:rsid w:val="00B82F50"/>
    <w:rsid w:val="00B83307"/>
    <w:rsid w:val="00B83B2B"/>
    <w:rsid w:val="00B83D20"/>
    <w:rsid w:val="00B8565C"/>
    <w:rsid w:val="00B872C7"/>
    <w:rsid w:val="00B87AD3"/>
    <w:rsid w:val="00B900E9"/>
    <w:rsid w:val="00B903C1"/>
    <w:rsid w:val="00B90754"/>
    <w:rsid w:val="00B90F32"/>
    <w:rsid w:val="00B91DC5"/>
    <w:rsid w:val="00B92775"/>
    <w:rsid w:val="00B92954"/>
    <w:rsid w:val="00B92BD1"/>
    <w:rsid w:val="00B9474C"/>
    <w:rsid w:val="00B94ABC"/>
    <w:rsid w:val="00B965F4"/>
    <w:rsid w:val="00B96683"/>
    <w:rsid w:val="00B96805"/>
    <w:rsid w:val="00B975BA"/>
    <w:rsid w:val="00B97A8E"/>
    <w:rsid w:val="00BA0D66"/>
    <w:rsid w:val="00BA1A9C"/>
    <w:rsid w:val="00BA1D55"/>
    <w:rsid w:val="00BA2E93"/>
    <w:rsid w:val="00BA3E3B"/>
    <w:rsid w:val="00BA5629"/>
    <w:rsid w:val="00BA563A"/>
    <w:rsid w:val="00BB0513"/>
    <w:rsid w:val="00BB0697"/>
    <w:rsid w:val="00BB191F"/>
    <w:rsid w:val="00BB1C22"/>
    <w:rsid w:val="00BB1EDD"/>
    <w:rsid w:val="00BB20F9"/>
    <w:rsid w:val="00BB296D"/>
    <w:rsid w:val="00BB2E99"/>
    <w:rsid w:val="00BB3F0B"/>
    <w:rsid w:val="00BB5452"/>
    <w:rsid w:val="00BB7CBD"/>
    <w:rsid w:val="00BB7E4E"/>
    <w:rsid w:val="00BC01E9"/>
    <w:rsid w:val="00BC1473"/>
    <w:rsid w:val="00BC195A"/>
    <w:rsid w:val="00BC1B21"/>
    <w:rsid w:val="00BC2881"/>
    <w:rsid w:val="00BC2E39"/>
    <w:rsid w:val="00BC3227"/>
    <w:rsid w:val="00BC44C8"/>
    <w:rsid w:val="00BC4745"/>
    <w:rsid w:val="00BC4ABF"/>
    <w:rsid w:val="00BC4B1E"/>
    <w:rsid w:val="00BC571F"/>
    <w:rsid w:val="00BC58C9"/>
    <w:rsid w:val="00BC5A6A"/>
    <w:rsid w:val="00BC5C36"/>
    <w:rsid w:val="00BC6F18"/>
    <w:rsid w:val="00BD06FF"/>
    <w:rsid w:val="00BD153E"/>
    <w:rsid w:val="00BD1DCE"/>
    <w:rsid w:val="00BD2710"/>
    <w:rsid w:val="00BD3DE6"/>
    <w:rsid w:val="00BD4519"/>
    <w:rsid w:val="00BD4B0A"/>
    <w:rsid w:val="00BD525A"/>
    <w:rsid w:val="00BD52F1"/>
    <w:rsid w:val="00BE07B2"/>
    <w:rsid w:val="00BE0D6A"/>
    <w:rsid w:val="00BE1D2A"/>
    <w:rsid w:val="00BE22ED"/>
    <w:rsid w:val="00BE264C"/>
    <w:rsid w:val="00BE2F56"/>
    <w:rsid w:val="00BE423F"/>
    <w:rsid w:val="00BE478C"/>
    <w:rsid w:val="00BE4C42"/>
    <w:rsid w:val="00BE6011"/>
    <w:rsid w:val="00BE627E"/>
    <w:rsid w:val="00BE6C52"/>
    <w:rsid w:val="00BE7411"/>
    <w:rsid w:val="00BE75CD"/>
    <w:rsid w:val="00BE7BF8"/>
    <w:rsid w:val="00BF0A2D"/>
    <w:rsid w:val="00BF2458"/>
    <w:rsid w:val="00BF2834"/>
    <w:rsid w:val="00BF2C62"/>
    <w:rsid w:val="00BF3758"/>
    <w:rsid w:val="00BF3FB3"/>
    <w:rsid w:val="00BF424B"/>
    <w:rsid w:val="00BF48B3"/>
    <w:rsid w:val="00BF4A49"/>
    <w:rsid w:val="00BF5268"/>
    <w:rsid w:val="00BF5595"/>
    <w:rsid w:val="00BF5C32"/>
    <w:rsid w:val="00BF647E"/>
    <w:rsid w:val="00C01873"/>
    <w:rsid w:val="00C01D73"/>
    <w:rsid w:val="00C02995"/>
    <w:rsid w:val="00C03E35"/>
    <w:rsid w:val="00C03FB6"/>
    <w:rsid w:val="00C04B0F"/>
    <w:rsid w:val="00C060FC"/>
    <w:rsid w:val="00C067B7"/>
    <w:rsid w:val="00C068F0"/>
    <w:rsid w:val="00C07705"/>
    <w:rsid w:val="00C0799B"/>
    <w:rsid w:val="00C07FD0"/>
    <w:rsid w:val="00C11556"/>
    <w:rsid w:val="00C1372A"/>
    <w:rsid w:val="00C14F8A"/>
    <w:rsid w:val="00C150EF"/>
    <w:rsid w:val="00C1544A"/>
    <w:rsid w:val="00C16B7D"/>
    <w:rsid w:val="00C16B87"/>
    <w:rsid w:val="00C1700D"/>
    <w:rsid w:val="00C206C3"/>
    <w:rsid w:val="00C210D5"/>
    <w:rsid w:val="00C211F5"/>
    <w:rsid w:val="00C212E0"/>
    <w:rsid w:val="00C2138A"/>
    <w:rsid w:val="00C2150F"/>
    <w:rsid w:val="00C23092"/>
    <w:rsid w:val="00C23115"/>
    <w:rsid w:val="00C23BEF"/>
    <w:rsid w:val="00C23C0C"/>
    <w:rsid w:val="00C24050"/>
    <w:rsid w:val="00C24705"/>
    <w:rsid w:val="00C2483F"/>
    <w:rsid w:val="00C24C98"/>
    <w:rsid w:val="00C25B88"/>
    <w:rsid w:val="00C262E2"/>
    <w:rsid w:val="00C26393"/>
    <w:rsid w:val="00C26BD3"/>
    <w:rsid w:val="00C26F4E"/>
    <w:rsid w:val="00C27791"/>
    <w:rsid w:val="00C30E3B"/>
    <w:rsid w:val="00C311EB"/>
    <w:rsid w:val="00C31964"/>
    <w:rsid w:val="00C3298A"/>
    <w:rsid w:val="00C32DE4"/>
    <w:rsid w:val="00C32DE9"/>
    <w:rsid w:val="00C33135"/>
    <w:rsid w:val="00C336B0"/>
    <w:rsid w:val="00C338AB"/>
    <w:rsid w:val="00C33EAC"/>
    <w:rsid w:val="00C3474B"/>
    <w:rsid w:val="00C36B29"/>
    <w:rsid w:val="00C37709"/>
    <w:rsid w:val="00C37C91"/>
    <w:rsid w:val="00C37F2F"/>
    <w:rsid w:val="00C4008A"/>
    <w:rsid w:val="00C403A8"/>
    <w:rsid w:val="00C41C75"/>
    <w:rsid w:val="00C42AAD"/>
    <w:rsid w:val="00C430B9"/>
    <w:rsid w:val="00C431BD"/>
    <w:rsid w:val="00C433D9"/>
    <w:rsid w:val="00C43E36"/>
    <w:rsid w:val="00C43FEA"/>
    <w:rsid w:val="00C446EE"/>
    <w:rsid w:val="00C44926"/>
    <w:rsid w:val="00C44D51"/>
    <w:rsid w:val="00C450EF"/>
    <w:rsid w:val="00C4525B"/>
    <w:rsid w:val="00C4570B"/>
    <w:rsid w:val="00C459E8"/>
    <w:rsid w:val="00C47A50"/>
    <w:rsid w:val="00C50DD3"/>
    <w:rsid w:val="00C5135C"/>
    <w:rsid w:val="00C516A8"/>
    <w:rsid w:val="00C51780"/>
    <w:rsid w:val="00C5183A"/>
    <w:rsid w:val="00C51DCA"/>
    <w:rsid w:val="00C5208E"/>
    <w:rsid w:val="00C522DC"/>
    <w:rsid w:val="00C5238B"/>
    <w:rsid w:val="00C531FD"/>
    <w:rsid w:val="00C53260"/>
    <w:rsid w:val="00C5373B"/>
    <w:rsid w:val="00C5393F"/>
    <w:rsid w:val="00C53EC9"/>
    <w:rsid w:val="00C5405A"/>
    <w:rsid w:val="00C55C0C"/>
    <w:rsid w:val="00C6048B"/>
    <w:rsid w:val="00C6161C"/>
    <w:rsid w:val="00C61860"/>
    <w:rsid w:val="00C625D6"/>
    <w:rsid w:val="00C63086"/>
    <w:rsid w:val="00C66718"/>
    <w:rsid w:val="00C668A2"/>
    <w:rsid w:val="00C66CB8"/>
    <w:rsid w:val="00C66D46"/>
    <w:rsid w:val="00C67080"/>
    <w:rsid w:val="00C70B54"/>
    <w:rsid w:val="00C70C5B"/>
    <w:rsid w:val="00C73ADF"/>
    <w:rsid w:val="00C748FB"/>
    <w:rsid w:val="00C74918"/>
    <w:rsid w:val="00C7623B"/>
    <w:rsid w:val="00C768FE"/>
    <w:rsid w:val="00C76E5A"/>
    <w:rsid w:val="00C76EB2"/>
    <w:rsid w:val="00C76F64"/>
    <w:rsid w:val="00C80C19"/>
    <w:rsid w:val="00C82BC1"/>
    <w:rsid w:val="00C82CC1"/>
    <w:rsid w:val="00C83E37"/>
    <w:rsid w:val="00C84211"/>
    <w:rsid w:val="00C84CA0"/>
    <w:rsid w:val="00C84D31"/>
    <w:rsid w:val="00C87B8D"/>
    <w:rsid w:val="00C90CE0"/>
    <w:rsid w:val="00C914FD"/>
    <w:rsid w:val="00C916BC"/>
    <w:rsid w:val="00C92628"/>
    <w:rsid w:val="00C92F9F"/>
    <w:rsid w:val="00C93307"/>
    <w:rsid w:val="00C93960"/>
    <w:rsid w:val="00C93CDE"/>
    <w:rsid w:val="00C95A41"/>
    <w:rsid w:val="00C95B8C"/>
    <w:rsid w:val="00C95CBB"/>
    <w:rsid w:val="00C95D7D"/>
    <w:rsid w:val="00C96CF9"/>
    <w:rsid w:val="00C971A4"/>
    <w:rsid w:val="00C973A6"/>
    <w:rsid w:val="00C97EAE"/>
    <w:rsid w:val="00CA1851"/>
    <w:rsid w:val="00CA3252"/>
    <w:rsid w:val="00CA3293"/>
    <w:rsid w:val="00CA594D"/>
    <w:rsid w:val="00CA653D"/>
    <w:rsid w:val="00CA6B4A"/>
    <w:rsid w:val="00CA77C5"/>
    <w:rsid w:val="00CB0CA0"/>
    <w:rsid w:val="00CB10F5"/>
    <w:rsid w:val="00CB1510"/>
    <w:rsid w:val="00CB1D2C"/>
    <w:rsid w:val="00CB38BA"/>
    <w:rsid w:val="00CB474C"/>
    <w:rsid w:val="00CB47FE"/>
    <w:rsid w:val="00CB55F0"/>
    <w:rsid w:val="00CB5863"/>
    <w:rsid w:val="00CB5EF5"/>
    <w:rsid w:val="00CB60C2"/>
    <w:rsid w:val="00CB7156"/>
    <w:rsid w:val="00CB7492"/>
    <w:rsid w:val="00CC09CB"/>
    <w:rsid w:val="00CC108A"/>
    <w:rsid w:val="00CC1BE5"/>
    <w:rsid w:val="00CC1D06"/>
    <w:rsid w:val="00CC1F20"/>
    <w:rsid w:val="00CC271A"/>
    <w:rsid w:val="00CC2DE4"/>
    <w:rsid w:val="00CC32F8"/>
    <w:rsid w:val="00CC4387"/>
    <w:rsid w:val="00CC5F96"/>
    <w:rsid w:val="00CC67C2"/>
    <w:rsid w:val="00CC7997"/>
    <w:rsid w:val="00CC7ED7"/>
    <w:rsid w:val="00CC7FE8"/>
    <w:rsid w:val="00CD0FE3"/>
    <w:rsid w:val="00CD11CA"/>
    <w:rsid w:val="00CD211E"/>
    <w:rsid w:val="00CD2264"/>
    <w:rsid w:val="00CD239C"/>
    <w:rsid w:val="00CD2694"/>
    <w:rsid w:val="00CD2D68"/>
    <w:rsid w:val="00CD37E2"/>
    <w:rsid w:val="00CD4060"/>
    <w:rsid w:val="00CD463F"/>
    <w:rsid w:val="00CD4F68"/>
    <w:rsid w:val="00CD5963"/>
    <w:rsid w:val="00CD5A3D"/>
    <w:rsid w:val="00CD6C7D"/>
    <w:rsid w:val="00CE0E41"/>
    <w:rsid w:val="00CE0FD8"/>
    <w:rsid w:val="00CE10EB"/>
    <w:rsid w:val="00CE1144"/>
    <w:rsid w:val="00CE26C6"/>
    <w:rsid w:val="00CE45F2"/>
    <w:rsid w:val="00CE4DC6"/>
    <w:rsid w:val="00CE554E"/>
    <w:rsid w:val="00CE75A1"/>
    <w:rsid w:val="00CE774C"/>
    <w:rsid w:val="00CE7F25"/>
    <w:rsid w:val="00CF000D"/>
    <w:rsid w:val="00CF0673"/>
    <w:rsid w:val="00CF0964"/>
    <w:rsid w:val="00CF0A59"/>
    <w:rsid w:val="00CF1939"/>
    <w:rsid w:val="00CF2D11"/>
    <w:rsid w:val="00CF2E46"/>
    <w:rsid w:val="00CF30A4"/>
    <w:rsid w:val="00CF3401"/>
    <w:rsid w:val="00CF3997"/>
    <w:rsid w:val="00CF5948"/>
    <w:rsid w:val="00CF65F9"/>
    <w:rsid w:val="00CF68B9"/>
    <w:rsid w:val="00CF6A39"/>
    <w:rsid w:val="00CF76B6"/>
    <w:rsid w:val="00CF7B73"/>
    <w:rsid w:val="00CF7F3F"/>
    <w:rsid w:val="00D00191"/>
    <w:rsid w:val="00D016AE"/>
    <w:rsid w:val="00D026F8"/>
    <w:rsid w:val="00D0286B"/>
    <w:rsid w:val="00D032E5"/>
    <w:rsid w:val="00D035AE"/>
    <w:rsid w:val="00D0437C"/>
    <w:rsid w:val="00D0493D"/>
    <w:rsid w:val="00D05A12"/>
    <w:rsid w:val="00D0649D"/>
    <w:rsid w:val="00D0674C"/>
    <w:rsid w:val="00D07C42"/>
    <w:rsid w:val="00D10159"/>
    <w:rsid w:val="00D101C1"/>
    <w:rsid w:val="00D10C2A"/>
    <w:rsid w:val="00D11BC9"/>
    <w:rsid w:val="00D12E1D"/>
    <w:rsid w:val="00D1383E"/>
    <w:rsid w:val="00D147A9"/>
    <w:rsid w:val="00D14C5C"/>
    <w:rsid w:val="00D1512E"/>
    <w:rsid w:val="00D15147"/>
    <w:rsid w:val="00D17EBB"/>
    <w:rsid w:val="00D22148"/>
    <w:rsid w:val="00D2237F"/>
    <w:rsid w:val="00D224AE"/>
    <w:rsid w:val="00D22E70"/>
    <w:rsid w:val="00D2427A"/>
    <w:rsid w:val="00D24368"/>
    <w:rsid w:val="00D24AE6"/>
    <w:rsid w:val="00D25EC7"/>
    <w:rsid w:val="00D26C21"/>
    <w:rsid w:val="00D2759B"/>
    <w:rsid w:val="00D27C61"/>
    <w:rsid w:val="00D30063"/>
    <w:rsid w:val="00D30382"/>
    <w:rsid w:val="00D30891"/>
    <w:rsid w:val="00D30934"/>
    <w:rsid w:val="00D30979"/>
    <w:rsid w:val="00D30EFD"/>
    <w:rsid w:val="00D3209A"/>
    <w:rsid w:val="00D32554"/>
    <w:rsid w:val="00D333BE"/>
    <w:rsid w:val="00D333E5"/>
    <w:rsid w:val="00D3376C"/>
    <w:rsid w:val="00D33776"/>
    <w:rsid w:val="00D34A2D"/>
    <w:rsid w:val="00D3653A"/>
    <w:rsid w:val="00D366BF"/>
    <w:rsid w:val="00D367CA"/>
    <w:rsid w:val="00D3735D"/>
    <w:rsid w:val="00D417D9"/>
    <w:rsid w:val="00D41C01"/>
    <w:rsid w:val="00D421E4"/>
    <w:rsid w:val="00D427B2"/>
    <w:rsid w:val="00D43EDB"/>
    <w:rsid w:val="00D43EFB"/>
    <w:rsid w:val="00D44775"/>
    <w:rsid w:val="00D45177"/>
    <w:rsid w:val="00D45A0E"/>
    <w:rsid w:val="00D45A80"/>
    <w:rsid w:val="00D46236"/>
    <w:rsid w:val="00D47232"/>
    <w:rsid w:val="00D50EA6"/>
    <w:rsid w:val="00D51027"/>
    <w:rsid w:val="00D51238"/>
    <w:rsid w:val="00D514DD"/>
    <w:rsid w:val="00D51AEC"/>
    <w:rsid w:val="00D52B20"/>
    <w:rsid w:val="00D5370D"/>
    <w:rsid w:val="00D53C1B"/>
    <w:rsid w:val="00D54DFF"/>
    <w:rsid w:val="00D55A16"/>
    <w:rsid w:val="00D55F1E"/>
    <w:rsid w:val="00D55FDE"/>
    <w:rsid w:val="00D566AF"/>
    <w:rsid w:val="00D56850"/>
    <w:rsid w:val="00D57769"/>
    <w:rsid w:val="00D57F6E"/>
    <w:rsid w:val="00D60053"/>
    <w:rsid w:val="00D60E63"/>
    <w:rsid w:val="00D61AF4"/>
    <w:rsid w:val="00D62220"/>
    <w:rsid w:val="00D62D7B"/>
    <w:rsid w:val="00D63B73"/>
    <w:rsid w:val="00D649E8"/>
    <w:rsid w:val="00D64BC6"/>
    <w:rsid w:val="00D65288"/>
    <w:rsid w:val="00D66A50"/>
    <w:rsid w:val="00D66A8B"/>
    <w:rsid w:val="00D7154D"/>
    <w:rsid w:val="00D720FE"/>
    <w:rsid w:val="00D73A6E"/>
    <w:rsid w:val="00D73BB7"/>
    <w:rsid w:val="00D74194"/>
    <w:rsid w:val="00D77E40"/>
    <w:rsid w:val="00D814C2"/>
    <w:rsid w:val="00D81718"/>
    <w:rsid w:val="00D81D31"/>
    <w:rsid w:val="00D82416"/>
    <w:rsid w:val="00D82850"/>
    <w:rsid w:val="00D83D60"/>
    <w:rsid w:val="00D845F7"/>
    <w:rsid w:val="00D856FA"/>
    <w:rsid w:val="00D85A47"/>
    <w:rsid w:val="00D86E4C"/>
    <w:rsid w:val="00D87399"/>
    <w:rsid w:val="00D87939"/>
    <w:rsid w:val="00D87DAF"/>
    <w:rsid w:val="00D90266"/>
    <w:rsid w:val="00D9174F"/>
    <w:rsid w:val="00D91FDC"/>
    <w:rsid w:val="00D922FF"/>
    <w:rsid w:val="00D92919"/>
    <w:rsid w:val="00D92E1E"/>
    <w:rsid w:val="00D9326D"/>
    <w:rsid w:val="00D9477D"/>
    <w:rsid w:val="00D95A5C"/>
    <w:rsid w:val="00D95BCB"/>
    <w:rsid w:val="00D95E3B"/>
    <w:rsid w:val="00D965EE"/>
    <w:rsid w:val="00D9665D"/>
    <w:rsid w:val="00DA05D2"/>
    <w:rsid w:val="00DA1487"/>
    <w:rsid w:val="00DA1928"/>
    <w:rsid w:val="00DA1E4D"/>
    <w:rsid w:val="00DA20C7"/>
    <w:rsid w:val="00DA2B63"/>
    <w:rsid w:val="00DA2F6E"/>
    <w:rsid w:val="00DA4561"/>
    <w:rsid w:val="00DA4710"/>
    <w:rsid w:val="00DA48BB"/>
    <w:rsid w:val="00DA4B37"/>
    <w:rsid w:val="00DA6961"/>
    <w:rsid w:val="00DA75DE"/>
    <w:rsid w:val="00DB023D"/>
    <w:rsid w:val="00DB027A"/>
    <w:rsid w:val="00DB087D"/>
    <w:rsid w:val="00DB097B"/>
    <w:rsid w:val="00DB2516"/>
    <w:rsid w:val="00DB31DA"/>
    <w:rsid w:val="00DB4D97"/>
    <w:rsid w:val="00DB4DB0"/>
    <w:rsid w:val="00DB5251"/>
    <w:rsid w:val="00DB5C07"/>
    <w:rsid w:val="00DB6A5E"/>
    <w:rsid w:val="00DB6D36"/>
    <w:rsid w:val="00DB7253"/>
    <w:rsid w:val="00DC2383"/>
    <w:rsid w:val="00DC2519"/>
    <w:rsid w:val="00DC2F58"/>
    <w:rsid w:val="00DC37F3"/>
    <w:rsid w:val="00DC41FD"/>
    <w:rsid w:val="00DC48D1"/>
    <w:rsid w:val="00DC4C90"/>
    <w:rsid w:val="00DC4F04"/>
    <w:rsid w:val="00DC4FB3"/>
    <w:rsid w:val="00DC50E5"/>
    <w:rsid w:val="00DC5468"/>
    <w:rsid w:val="00DC5956"/>
    <w:rsid w:val="00DC5BD6"/>
    <w:rsid w:val="00DC7468"/>
    <w:rsid w:val="00DC746A"/>
    <w:rsid w:val="00DD021B"/>
    <w:rsid w:val="00DD0A8A"/>
    <w:rsid w:val="00DD0CBC"/>
    <w:rsid w:val="00DD0F33"/>
    <w:rsid w:val="00DD182D"/>
    <w:rsid w:val="00DD2400"/>
    <w:rsid w:val="00DD3E31"/>
    <w:rsid w:val="00DD448D"/>
    <w:rsid w:val="00DD4AF9"/>
    <w:rsid w:val="00DD4BB8"/>
    <w:rsid w:val="00DD51D6"/>
    <w:rsid w:val="00DE087C"/>
    <w:rsid w:val="00DE1DCA"/>
    <w:rsid w:val="00DE2C3A"/>
    <w:rsid w:val="00DE4589"/>
    <w:rsid w:val="00DE5078"/>
    <w:rsid w:val="00DE564F"/>
    <w:rsid w:val="00DE6469"/>
    <w:rsid w:val="00DE6A70"/>
    <w:rsid w:val="00DF0147"/>
    <w:rsid w:val="00DF05B3"/>
    <w:rsid w:val="00DF0D32"/>
    <w:rsid w:val="00DF118B"/>
    <w:rsid w:val="00DF29B3"/>
    <w:rsid w:val="00DF3B45"/>
    <w:rsid w:val="00DF47E4"/>
    <w:rsid w:val="00DF4831"/>
    <w:rsid w:val="00DF4AE9"/>
    <w:rsid w:val="00DF4DA4"/>
    <w:rsid w:val="00DF5741"/>
    <w:rsid w:val="00DF5ACB"/>
    <w:rsid w:val="00DF7BDF"/>
    <w:rsid w:val="00E008CF"/>
    <w:rsid w:val="00E009C5"/>
    <w:rsid w:val="00E00CA0"/>
    <w:rsid w:val="00E00E81"/>
    <w:rsid w:val="00E01F6D"/>
    <w:rsid w:val="00E025B4"/>
    <w:rsid w:val="00E02D4A"/>
    <w:rsid w:val="00E04E97"/>
    <w:rsid w:val="00E05D0F"/>
    <w:rsid w:val="00E07E56"/>
    <w:rsid w:val="00E07ECA"/>
    <w:rsid w:val="00E107B2"/>
    <w:rsid w:val="00E10A92"/>
    <w:rsid w:val="00E11164"/>
    <w:rsid w:val="00E11764"/>
    <w:rsid w:val="00E1214A"/>
    <w:rsid w:val="00E13027"/>
    <w:rsid w:val="00E156D1"/>
    <w:rsid w:val="00E16311"/>
    <w:rsid w:val="00E201C8"/>
    <w:rsid w:val="00E2074B"/>
    <w:rsid w:val="00E21304"/>
    <w:rsid w:val="00E21491"/>
    <w:rsid w:val="00E22821"/>
    <w:rsid w:val="00E22BCF"/>
    <w:rsid w:val="00E24652"/>
    <w:rsid w:val="00E2507A"/>
    <w:rsid w:val="00E25938"/>
    <w:rsid w:val="00E25B21"/>
    <w:rsid w:val="00E25CB7"/>
    <w:rsid w:val="00E2614F"/>
    <w:rsid w:val="00E2634B"/>
    <w:rsid w:val="00E26ADF"/>
    <w:rsid w:val="00E27169"/>
    <w:rsid w:val="00E27B34"/>
    <w:rsid w:val="00E301AB"/>
    <w:rsid w:val="00E30778"/>
    <w:rsid w:val="00E3079B"/>
    <w:rsid w:val="00E31218"/>
    <w:rsid w:val="00E314B6"/>
    <w:rsid w:val="00E31934"/>
    <w:rsid w:val="00E32FC2"/>
    <w:rsid w:val="00E34BF8"/>
    <w:rsid w:val="00E3699E"/>
    <w:rsid w:val="00E36D33"/>
    <w:rsid w:val="00E373EE"/>
    <w:rsid w:val="00E375F0"/>
    <w:rsid w:val="00E37736"/>
    <w:rsid w:val="00E37C25"/>
    <w:rsid w:val="00E409B5"/>
    <w:rsid w:val="00E40CC1"/>
    <w:rsid w:val="00E41C33"/>
    <w:rsid w:val="00E41DA2"/>
    <w:rsid w:val="00E424BB"/>
    <w:rsid w:val="00E42C0B"/>
    <w:rsid w:val="00E45158"/>
    <w:rsid w:val="00E4577D"/>
    <w:rsid w:val="00E45792"/>
    <w:rsid w:val="00E46C63"/>
    <w:rsid w:val="00E473BA"/>
    <w:rsid w:val="00E47B26"/>
    <w:rsid w:val="00E50474"/>
    <w:rsid w:val="00E50D8B"/>
    <w:rsid w:val="00E51266"/>
    <w:rsid w:val="00E518F3"/>
    <w:rsid w:val="00E51BE9"/>
    <w:rsid w:val="00E521E9"/>
    <w:rsid w:val="00E53A33"/>
    <w:rsid w:val="00E56531"/>
    <w:rsid w:val="00E57B63"/>
    <w:rsid w:val="00E57C04"/>
    <w:rsid w:val="00E60807"/>
    <w:rsid w:val="00E60AE5"/>
    <w:rsid w:val="00E62352"/>
    <w:rsid w:val="00E63373"/>
    <w:rsid w:val="00E6362B"/>
    <w:rsid w:val="00E657D1"/>
    <w:rsid w:val="00E65B2E"/>
    <w:rsid w:val="00E66AFE"/>
    <w:rsid w:val="00E66D2B"/>
    <w:rsid w:val="00E67908"/>
    <w:rsid w:val="00E706C7"/>
    <w:rsid w:val="00E70CC4"/>
    <w:rsid w:val="00E71D09"/>
    <w:rsid w:val="00E72702"/>
    <w:rsid w:val="00E728F4"/>
    <w:rsid w:val="00E72AA3"/>
    <w:rsid w:val="00E730B7"/>
    <w:rsid w:val="00E73E75"/>
    <w:rsid w:val="00E74CB5"/>
    <w:rsid w:val="00E771BD"/>
    <w:rsid w:val="00E77B8B"/>
    <w:rsid w:val="00E77F85"/>
    <w:rsid w:val="00E80A30"/>
    <w:rsid w:val="00E80AD2"/>
    <w:rsid w:val="00E827F1"/>
    <w:rsid w:val="00E82901"/>
    <w:rsid w:val="00E82A1C"/>
    <w:rsid w:val="00E8324F"/>
    <w:rsid w:val="00E832DA"/>
    <w:rsid w:val="00E8375C"/>
    <w:rsid w:val="00E84515"/>
    <w:rsid w:val="00E84739"/>
    <w:rsid w:val="00E86076"/>
    <w:rsid w:val="00E868F1"/>
    <w:rsid w:val="00E86BE2"/>
    <w:rsid w:val="00E87D11"/>
    <w:rsid w:val="00E90377"/>
    <w:rsid w:val="00E91E41"/>
    <w:rsid w:val="00E91EA4"/>
    <w:rsid w:val="00E92BC5"/>
    <w:rsid w:val="00E9315F"/>
    <w:rsid w:val="00E93298"/>
    <w:rsid w:val="00E93553"/>
    <w:rsid w:val="00E94920"/>
    <w:rsid w:val="00E95753"/>
    <w:rsid w:val="00E9585C"/>
    <w:rsid w:val="00E96456"/>
    <w:rsid w:val="00E974D8"/>
    <w:rsid w:val="00E97CA7"/>
    <w:rsid w:val="00E97CFA"/>
    <w:rsid w:val="00EA0602"/>
    <w:rsid w:val="00EA31CD"/>
    <w:rsid w:val="00EA4C1A"/>
    <w:rsid w:val="00EA4DFC"/>
    <w:rsid w:val="00EA5771"/>
    <w:rsid w:val="00EA58CD"/>
    <w:rsid w:val="00EA630B"/>
    <w:rsid w:val="00EA6674"/>
    <w:rsid w:val="00EA7516"/>
    <w:rsid w:val="00EB0C53"/>
    <w:rsid w:val="00EB0EC7"/>
    <w:rsid w:val="00EB2475"/>
    <w:rsid w:val="00EB2A7C"/>
    <w:rsid w:val="00EB3526"/>
    <w:rsid w:val="00EB36E1"/>
    <w:rsid w:val="00EB384D"/>
    <w:rsid w:val="00EB3C15"/>
    <w:rsid w:val="00EB5952"/>
    <w:rsid w:val="00EB5D7F"/>
    <w:rsid w:val="00EB6CCA"/>
    <w:rsid w:val="00EB7285"/>
    <w:rsid w:val="00EB7960"/>
    <w:rsid w:val="00EC0096"/>
    <w:rsid w:val="00EC06AF"/>
    <w:rsid w:val="00EC2013"/>
    <w:rsid w:val="00EC2CFD"/>
    <w:rsid w:val="00EC40AD"/>
    <w:rsid w:val="00EC4B1B"/>
    <w:rsid w:val="00EC4BEA"/>
    <w:rsid w:val="00EC4E5F"/>
    <w:rsid w:val="00EC504D"/>
    <w:rsid w:val="00EC546D"/>
    <w:rsid w:val="00EC619A"/>
    <w:rsid w:val="00EC6CCB"/>
    <w:rsid w:val="00EC6E41"/>
    <w:rsid w:val="00EC730F"/>
    <w:rsid w:val="00EC79B2"/>
    <w:rsid w:val="00ED0A6C"/>
    <w:rsid w:val="00ED0AA9"/>
    <w:rsid w:val="00ED15B9"/>
    <w:rsid w:val="00ED1673"/>
    <w:rsid w:val="00ED213A"/>
    <w:rsid w:val="00ED2488"/>
    <w:rsid w:val="00ED2552"/>
    <w:rsid w:val="00ED401A"/>
    <w:rsid w:val="00ED43A5"/>
    <w:rsid w:val="00ED462E"/>
    <w:rsid w:val="00ED4873"/>
    <w:rsid w:val="00ED4E03"/>
    <w:rsid w:val="00ED56C1"/>
    <w:rsid w:val="00ED5C11"/>
    <w:rsid w:val="00ED627B"/>
    <w:rsid w:val="00ED67B2"/>
    <w:rsid w:val="00ED6D7B"/>
    <w:rsid w:val="00ED7B66"/>
    <w:rsid w:val="00EE0418"/>
    <w:rsid w:val="00EE1791"/>
    <w:rsid w:val="00EE1C90"/>
    <w:rsid w:val="00EE2CFB"/>
    <w:rsid w:val="00EE2FCA"/>
    <w:rsid w:val="00EE3669"/>
    <w:rsid w:val="00EE44BA"/>
    <w:rsid w:val="00EE47C5"/>
    <w:rsid w:val="00EE4BF4"/>
    <w:rsid w:val="00EE584D"/>
    <w:rsid w:val="00EE6890"/>
    <w:rsid w:val="00EE6AB5"/>
    <w:rsid w:val="00EE6DAA"/>
    <w:rsid w:val="00EF0347"/>
    <w:rsid w:val="00EF12C8"/>
    <w:rsid w:val="00EF2CE0"/>
    <w:rsid w:val="00EF3766"/>
    <w:rsid w:val="00EF407A"/>
    <w:rsid w:val="00EF4808"/>
    <w:rsid w:val="00EF4BAB"/>
    <w:rsid w:val="00EF4D34"/>
    <w:rsid w:val="00EF4E1B"/>
    <w:rsid w:val="00EF52C9"/>
    <w:rsid w:val="00EF58ED"/>
    <w:rsid w:val="00EF59BD"/>
    <w:rsid w:val="00EF75D2"/>
    <w:rsid w:val="00EF7901"/>
    <w:rsid w:val="00EF7B0E"/>
    <w:rsid w:val="00EF7E3C"/>
    <w:rsid w:val="00F001E2"/>
    <w:rsid w:val="00F0080E"/>
    <w:rsid w:val="00F01D5C"/>
    <w:rsid w:val="00F02C17"/>
    <w:rsid w:val="00F035F4"/>
    <w:rsid w:val="00F0391C"/>
    <w:rsid w:val="00F03C82"/>
    <w:rsid w:val="00F03DA3"/>
    <w:rsid w:val="00F0482C"/>
    <w:rsid w:val="00F04A60"/>
    <w:rsid w:val="00F04E34"/>
    <w:rsid w:val="00F04F0B"/>
    <w:rsid w:val="00F05209"/>
    <w:rsid w:val="00F069F5"/>
    <w:rsid w:val="00F06E5E"/>
    <w:rsid w:val="00F075FA"/>
    <w:rsid w:val="00F07B95"/>
    <w:rsid w:val="00F121AE"/>
    <w:rsid w:val="00F121BB"/>
    <w:rsid w:val="00F131CE"/>
    <w:rsid w:val="00F14904"/>
    <w:rsid w:val="00F15461"/>
    <w:rsid w:val="00F15812"/>
    <w:rsid w:val="00F15B03"/>
    <w:rsid w:val="00F15F59"/>
    <w:rsid w:val="00F16D1C"/>
    <w:rsid w:val="00F17627"/>
    <w:rsid w:val="00F20074"/>
    <w:rsid w:val="00F20B35"/>
    <w:rsid w:val="00F20BC8"/>
    <w:rsid w:val="00F20F52"/>
    <w:rsid w:val="00F21D62"/>
    <w:rsid w:val="00F222D4"/>
    <w:rsid w:val="00F22733"/>
    <w:rsid w:val="00F2347E"/>
    <w:rsid w:val="00F24581"/>
    <w:rsid w:val="00F251CC"/>
    <w:rsid w:val="00F25C24"/>
    <w:rsid w:val="00F26E58"/>
    <w:rsid w:val="00F270F9"/>
    <w:rsid w:val="00F2732A"/>
    <w:rsid w:val="00F27C43"/>
    <w:rsid w:val="00F30F7F"/>
    <w:rsid w:val="00F3135E"/>
    <w:rsid w:val="00F31A2C"/>
    <w:rsid w:val="00F31C43"/>
    <w:rsid w:val="00F33819"/>
    <w:rsid w:val="00F33A88"/>
    <w:rsid w:val="00F33D31"/>
    <w:rsid w:val="00F3460F"/>
    <w:rsid w:val="00F34A2A"/>
    <w:rsid w:val="00F3617D"/>
    <w:rsid w:val="00F36356"/>
    <w:rsid w:val="00F3653F"/>
    <w:rsid w:val="00F37D61"/>
    <w:rsid w:val="00F40987"/>
    <w:rsid w:val="00F40D6E"/>
    <w:rsid w:val="00F41B04"/>
    <w:rsid w:val="00F41B31"/>
    <w:rsid w:val="00F427DA"/>
    <w:rsid w:val="00F42ABA"/>
    <w:rsid w:val="00F42E2B"/>
    <w:rsid w:val="00F4303F"/>
    <w:rsid w:val="00F43929"/>
    <w:rsid w:val="00F450D4"/>
    <w:rsid w:val="00F45F50"/>
    <w:rsid w:val="00F46D40"/>
    <w:rsid w:val="00F46D51"/>
    <w:rsid w:val="00F46E3E"/>
    <w:rsid w:val="00F47812"/>
    <w:rsid w:val="00F479BC"/>
    <w:rsid w:val="00F47EAD"/>
    <w:rsid w:val="00F532B7"/>
    <w:rsid w:val="00F5347F"/>
    <w:rsid w:val="00F5378C"/>
    <w:rsid w:val="00F538AD"/>
    <w:rsid w:val="00F55FE6"/>
    <w:rsid w:val="00F564EC"/>
    <w:rsid w:val="00F571C6"/>
    <w:rsid w:val="00F5748B"/>
    <w:rsid w:val="00F57D42"/>
    <w:rsid w:val="00F57E37"/>
    <w:rsid w:val="00F608A9"/>
    <w:rsid w:val="00F6264E"/>
    <w:rsid w:val="00F62BB7"/>
    <w:rsid w:val="00F63091"/>
    <w:rsid w:val="00F659A1"/>
    <w:rsid w:val="00F65BDC"/>
    <w:rsid w:val="00F66351"/>
    <w:rsid w:val="00F71BA0"/>
    <w:rsid w:val="00F72498"/>
    <w:rsid w:val="00F73BF4"/>
    <w:rsid w:val="00F7436F"/>
    <w:rsid w:val="00F74C80"/>
    <w:rsid w:val="00F74D99"/>
    <w:rsid w:val="00F76039"/>
    <w:rsid w:val="00F76121"/>
    <w:rsid w:val="00F76A0F"/>
    <w:rsid w:val="00F77199"/>
    <w:rsid w:val="00F77FBB"/>
    <w:rsid w:val="00F80383"/>
    <w:rsid w:val="00F811D3"/>
    <w:rsid w:val="00F8148B"/>
    <w:rsid w:val="00F82733"/>
    <w:rsid w:val="00F82B47"/>
    <w:rsid w:val="00F84B06"/>
    <w:rsid w:val="00F854D5"/>
    <w:rsid w:val="00F859C9"/>
    <w:rsid w:val="00F85B95"/>
    <w:rsid w:val="00F90492"/>
    <w:rsid w:val="00F909F7"/>
    <w:rsid w:val="00F90DC5"/>
    <w:rsid w:val="00F91170"/>
    <w:rsid w:val="00F92816"/>
    <w:rsid w:val="00F928FD"/>
    <w:rsid w:val="00F94AC2"/>
    <w:rsid w:val="00F956B6"/>
    <w:rsid w:val="00F95D20"/>
    <w:rsid w:val="00F96863"/>
    <w:rsid w:val="00F97AB7"/>
    <w:rsid w:val="00FA124C"/>
    <w:rsid w:val="00FA1DE4"/>
    <w:rsid w:val="00FA2974"/>
    <w:rsid w:val="00FA4AC3"/>
    <w:rsid w:val="00FA4DB2"/>
    <w:rsid w:val="00FA4E29"/>
    <w:rsid w:val="00FA5E15"/>
    <w:rsid w:val="00FA6B22"/>
    <w:rsid w:val="00FA7783"/>
    <w:rsid w:val="00FB0572"/>
    <w:rsid w:val="00FB0885"/>
    <w:rsid w:val="00FB09CF"/>
    <w:rsid w:val="00FB0A77"/>
    <w:rsid w:val="00FB1FED"/>
    <w:rsid w:val="00FB2F50"/>
    <w:rsid w:val="00FB323A"/>
    <w:rsid w:val="00FB3A07"/>
    <w:rsid w:val="00FB68ED"/>
    <w:rsid w:val="00FB7AA0"/>
    <w:rsid w:val="00FC026E"/>
    <w:rsid w:val="00FC0E3B"/>
    <w:rsid w:val="00FC1C42"/>
    <w:rsid w:val="00FC2108"/>
    <w:rsid w:val="00FC3779"/>
    <w:rsid w:val="00FC6CFF"/>
    <w:rsid w:val="00FD01D7"/>
    <w:rsid w:val="00FD0446"/>
    <w:rsid w:val="00FD1133"/>
    <w:rsid w:val="00FD20E2"/>
    <w:rsid w:val="00FD347A"/>
    <w:rsid w:val="00FD41B1"/>
    <w:rsid w:val="00FD4971"/>
    <w:rsid w:val="00FD5138"/>
    <w:rsid w:val="00FD53AF"/>
    <w:rsid w:val="00FD606F"/>
    <w:rsid w:val="00FD618A"/>
    <w:rsid w:val="00FD6481"/>
    <w:rsid w:val="00FD6760"/>
    <w:rsid w:val="00FD68A7"/>
    <w:rsid w:val="00FD6984"/>
    <w:rsid w:val="00FD77AE"/>
    <w:rsid w:val="00FE00CC"/>
    <w:rsid w:val="00FE07EB"/>
    <w:rsid w:val="00FE1AA9"/>
    <w:rsid w:val="00FE1C27"/>
    <w:rsid w:val="00FE247C"/>
    <w:rsid w:val="00FE25D2"/>
    <w:rsid w:val="00FE2981"/>
    <w:rsid w:val="00FE3228"/>
    <w:rsid w:val="00FE324A"/>
    <w:rsid w:val="00FE3270"/>
    <w:rsid w:val="00FE4624"/>
    <w:rsid w:val="00FE46CD"/>
    <w:rsid w:val="00FE6C3E"/>
    <w:rsid w:val="00FE6FE5"/>
    <w:rsid w:val="00FE70D0"/>
    <w:rsid w:val="00FF0073"/>
    <w:rsid w:val="00FF0A6E"/>
    <w:rsid w:val="00FF0C88"/>
    <w:rsid w:val="00FF39CE"/>
    <w:rsid w:val="00FF49FD"/>
    <w:rsid w:val="00FF4C28"/>
    <w:rsid w:val="00FF54E5"/>
    <w:rsid w:val="0101D316"/>
    <w:rsid w:val="013410DB"/>
    <w:rsid w:val="014A8F4C"/>
    <w:rsid w:val="018A8153"/>
    <w:rsid w:val="01AD6D43"/>
    <w:rsid w:val="01B067A0"/>
    <w:rsid w:val="01D9E7D9"/>
    <w:rsid w:val="025D80BD"/>
    <w:rsid w:val="02D12B85"/>
    <w:rsid w:val="03570329"/>
    <w:rsid w:val="03A63E32"/>
    <w:rsid w:val="03B244CB"/>
    <w:rsid w:val="03FCD766"/>
    <w:rsid w:val="040E68F9"/>
    <w:rsid w:val="04481644"/>
    <w:rsid w:val="0470EEFC"/>
    <w:rsid w:val="0490EA7B"/>
    <w:rsid w:val="0503B335"/>
    <w:rsid w:val="0519F6C8"/>
    <w:rsid w:val="0539D3D7"/>
    <w:rsid w:val="05931AD1"/>
    <w:rsid w:val="05EE1D1A"/>
    <w:rsid w:val="06098906"/>
    <w:rsid w:val="06B457BE"/>
    <w:rsid w:val="06CF73DE"/>
    <w:rsid w:val="06D98AA6"/>
    <w:rsid w:val="072AC765"/>
    <w:rsid w:val="073B1255"/>
    <w:rsid w:val="07DC4094"/>
    <w:rsid w:val="081EE038"/>
    <w:rsid w:val="0827733C"/>
    <w:rsid w:val="08562491"/>
    <w:rsid w:val="08EA98D9"/>
    <w:rsid w:val="08FFF32A"/>
    <w:rsid w:val="090C2D77"/>
    <w:rsid w:val="09560E47"/>
    <w:rsid w:val="09984A91"/>
    <w:rsid w:val="09BD34B3"/>
    <w:rsid w:val="09DF40ED"/>
    <w:rsid w:val="09E45C77"/>
    <w:rsid w:val="09E4FAB0"/>
    <w:rsid w:val="0A43F2C2"/>
    <w:rsid w:val="0A946467"/>
    <w:rsid w:val="0AEBFACF"/>
    <w:rsid w:val="0AF0E57F"/>
    <w:rsid w:val="0AF4BA96"/>
    <w:rsid w:val="0B07368A"/>
    <w:rsid w:val="0B633346"/>
    <w:rsid w:val="0B88D39D"/>
    <w:rsid w:val="0B9CD97C"/>
    <w:rsid w:val="0BB0843B"/>
    <w:rsid w:val="0BC8DAD0"/>
    <w:rsid w:val="0BFB9046"/>
    <w:rsid w:val="0C0D9D79"/>
    <w:rsid w:val="0C0FBCA7"/>
    <w:rsid w:val="0C60F430"/>
    <w:rsid w:val="0CFB24D4"/>
    <w:rsid w:val="0CFF6E99"/>
    <w:rsid w:val="0D0E2348"/>
    <w:rsid w:val="0D26C71D"/>
    <w:rsid w:val="0D999E04"/>
    <w:rsid w:val="0D9A3886"/>
    <w:rsid w:val="0DA9A0E5"/>
    <w:rsid w:val="0DB0D30F"/>
    <w:rsid w:val="0DCC9DF5"/>
    <w:rsid w:val="0DCD2B96"/>
    <w:rsid w:val="0DCDD2A4"/>
    <w:rsid w:val="0E01E074"/>
    <w:rsid w:val="0E1E65D5"/>
    <w:rsid w:val="0E30570A"/>
    <w:rsid w:val="0E49B956"/>
    <w:rsid w:val="0E827ADD"/>
    <w:rsid w:val="0EE2D1CF"/>
    <w:rsid w:val="0F17FF34"/>
    <w:rsid w:val="0F90E725"/>
    <w:rsid w:val="0F9C12B7"/>
    <w:rsid w:val="0F9C5433"/>
    <w:rsid w:val="0FD91278"/>
    <w:rsid w:val="111E6903"/>
    <w:rsid w:val="115B1035"/>
    <w:rsid w:val="11747B5E"/>
    <w:rsid w:val="11A250A9"/>
    <w:rsid w:val="122C125C"/>
    <w:rsid w:val="12588E59"/>
    <w:rsid w:val="126D2041"/>
    <w:rsid w:val="12B22C72"/>
    <w:rsid w:val="12B5FC1C"/>
    <w:rsid w:val="12F89342"/>
    <w:rsid w:val="1323253B"/>
    <w:rsid w:val="13ACFD28"/>
    <w:rsid w:val="13BE5AD4"/>
    <w:rsid w:val="13C8B4B6"/>
    <w:rsid w:val="14A5031F"/>
    <w:rsid w:val="14AD1CCD"/>
    <w:rsid w:val="14CDF8E9"/>
    <w:rsid w:val="14E2E835"/>
    <w:rsid w:val="15423F82"/>
    <w:rsid w:val="155C8ABF"/>
    <w:rsid w:val="157FF393"/>
    <w:rsid w:val="15A95490"/>
    <w:rsid w:val="15F09D80"/>
    <w:rsid w:val="15F58323"/>
    <w:rsid w:val="1613FCC2"/>
    <w:rsid w:val="1730CDC3"/>
    <w:rsid w:val="17A59D0A"/>
    <w:rsid w:val="17B3ABFF"/>
    <w:rsid w:val="17DEB1F8"/>
    <w:rsid w:val="17DEB900"/>
    <w:rsid w:val="180EA7C8"/>
    <w:rsid w:val="1853C122"/>
    <w:rsid w:val="1873AC54"/>
    <w:rsid w:val="18B1A703"/>
    <w:rsid w:val="18B5ECBE"/>
    <w:rsid w:val="195DDC63"/>
    <w:rsid w:val="19EC1CDD"/>
    <w:rsid w:val="1A2925B1"/>
    <w:rsid w:val="1A8DD3E7"/>
    <w:rsid w:val="1AEC573B"/>
    <w:rsid w:val="1B07B130"/>
    <w:rsid w:val="1B0EF095"/>
    <w:rsid w:val="1B7BC16D"/>
    <w:rsid w:val="1B9463FD"/>
    <w:rsid w:val="1BCFB742"/>
    <w:rsid w:val="1C01F519"/>
    <w:rsid w:val="1C0A21A6"/>
    <w:rsid w:val="1C4BE340"/>
    <w:rsid w:val="1C6F6E51"/>
    <w:rsid w:val="1C7D693C"/>
    <w:rsid w:val="1C84C953"/>
    <w:rsid w:val="1C8D1D8C"/>
    <w:rsid w:val="1CCBB3AE"/>
    <w:rsid w:val="1CD486C1"/>
    <w:rsid w:val="1CEAB0A3"/>
    <w:rsid w:val="1D992D9E"/>
    <w:rsid w:val="1DD4CBEC"/>
    <w:rsid w:val="1DE048D2"/>
    <w:rsid w:val="1E414A2E"/>
    <w:rsid w:val="1E5B3C24"/>
    <w:rsid w:val="1E9A1DBD"/>
    <w:rsid w:val="1EB830B3"/>
    <w:rsid w:val="1ECABC2E"/>
    <w:rsid w:val="1F04655E"/>
    <w:rsid w:val="1F30BB43"/>
    <w:rsid w:val="1F53CA98"/>
    <w:rsid w:val="1F8A01C9"/>
    <w:rsid w:val="1F91B915"/>
    <w:rsid w:val="1F93CBCD"/>
    <w:rsid w:val="1F980AE2"/>
    <w:rsid w:val="1FCD7C5E"/>
    <w:rsid w:val="20103D63"/>
    <w:rsid w:val="20167106"/>
    <w:rsid w:val="20464D33"/>
    <w:rsid w:val="206074F1"/>
    <w:rsid w:val="20EF1554"/>
    <w:rsid w:val="20F552AC"/>
    <w:rsid w:val="216AEA9B"/>
    <w:rsid w:val="219C2172"/>
    <w:rsid w:val="22049E62"/>
    <w:rsid w:val="221D52CA"/>
    <w:rsid w:val="22DC5BFC"/>
    <w:rsid w:val="22E96A9B"/>
    <w:rsid w:val="2320AF15"/>
    <w:rsid w:val="23A01F85"/>
    <w:rsid w:val="23A084D7"/>
    <w:rsid w:val="23D1F2E9"/>
    <w:rsid w:val="23DCC7EB"/>
    <w:rsid w:val="23E31BCF"/>
    <w:rsid w:val="241876E9"/>
    <w:rsid w:val="247A4A5C"/>
    <w:rsid w:val="24C94A4A"/>
    <w:rsid w:val="24E8027D"/>
    <w:rsid w:val="24F90048"/>
    <w:rsid w:val="25002634"/>
    <w:rsid w:val="259CE7DA"/>
    <w:rsid w:val="25A24314"/>
    <w:rsid w:val="25F98E06"/>
    <w:rsid w:val="26237F69"/>
    <w:rsid w:val="262B3901"/>
    <w:rsid w:val="26665D65"/>
    <w:rsid w:val="2688282C"/>
    <w:rsid w:val="26D820C8"/>
    <w:rsid w:val="2752D937"/>
    <w:rsid w:val="27718008"/>
    <w:rsid w:val="278CC6FC"/>
    <w:rsid w:val="27BD0A74"/>
    <w:rsid w:val="27C5CF38"/>
    <w:rsid w:val="28553BBD"/>
    <w:rsid w:val="28DB3D3A"/>
    <w:rsid w:val="28FB343E"/>
    <w:rsid w:val="2908883E"/>
    <w:rsid w:val="29D1A07A"/>
    <w:rsid w:val="29EB2D95"/>
    <w:rsid w:val="2A283FC2"/>
    <w:rsid w:val="2A4B5512"/>
    <w:rsid w:val="2AD9151F"/>
    <w:rsid w:val="2BD0062C"/>
    <w:rsid w:val="2BDB15E6"/>
    <w:rsid w:val="2CFA6780"/>
    <w:rsid w:val="2DB073D1"/>
    <w:rsid w:val="2DC28B10"/>
    <w:rsid w:val="2E391FFF"/>
    <w:rsid w:val="2E867DB6"/>
    <w:rsid w:val="2E9E4B16"/>
    <w:rsid w:val="2E9E5B0B"/>
    <w:rsid w:val="2EA26DC4"/>
    <w:rsid w:val="2EC9B569"/>
    <w:rsid w:val="2F06785B"/>
    <w:rsid w:val="2F0FD7D5"/>
    <w:rsid w:val="2F17583C"/>
    <w:rsid w:val="2F40ED9E"/>
    <w:rsid w:val="2F4B1C12"/>
    <w:rsid w:val="2F726441"/>
    <w:rsid w:val="2F8C8454"/>
    <w:rsid w:val="2FED6055"/>
    <w:rsid w:val="303ABCA0"/>
    <w:rsid w:val="3078968F"/>
    <w:rsid w:val="30B73D1E"/>
    <w:rsid w:val="30DA2B22"/>
    <w:rsid w:val="315BAB05"/>
    <w:rsid w:val="316FB869"/>
    <w:rsid w:val="317E40F4"/>
    <w:rsid w:val="321D49D4"/>
    <w:rsid w:val="326AE274"/>
    <w:rsid w:val="326E0A0B"/>
    <w:rsid w:val="32A14FD3"/>
    <w:rsid w:val="32C0AB14"/>
    <w:rsid w:val="336F4B05"/>
    <w:rsid w:val="337C468B"/>
    <w:rsid w:val="3403C923"/>
    <w:rsid w:val="34241516"/>
    <w:rsid w:val="34B1E4E0"/>
    <w:rsid w:val="353CD0D7"/>
    <w:rsid w:val="35943BBE"/>
    <w:rsid w:val="36204ADA"/>
    <w:rsid w:val="3630AD7F"/>
    <w:rsid w:val="364BCE66"/>
    <w:rsid w:val="36713E07"/>
    <w:rsid w:val="36D719DC"/>
    <w:rsid w:val="36DBFE7C"/>
    <w:rsid w:val="36EE1C4C"/>
    <w:rsid w:val="36F5A518"/>
    <w:rsid w:val="3718C263"/>
    <w:rsid w:val="3737556D"/>
    <w:rsid w:val="37380BEA"/>
    <w:rsid w:val="373D7BCA"/>
    <w:rsid w:val="374F075D"/>
    <w:rsid w:val="377DE06A"/>
    <w:rsid w:val="3782E6BF"/>
    <w:rsid w:val="379B8AA3"/>
    <w:rsid w:val="37CC4787"/>
    <w:rsid w:val="381421CB"/>
    <w:rsid w:val="3819A6FA"/>
    <w:rsid w:val="384FB7B1"/>
    <w:rsid w:val="38601E50"/>
    <w:rsid w:val="38780FEE"/>
    <w:rsid w:val="3878D490"/>
    <w:rsid w:val="388F1E46"/>
    <w:rsid w:val="38C28620"/>
    <w:rsid w:val="38FF644F"/>
    <w:rsid w:val="397C1A35"/>
    <w:rsid w:val="39E14F8F"/>
    <w:rsid w:val="3A2A4674"/>
    <w:rsid w:val="3A8A1543"/>
    <w:rsid w:val="3AD466EC"/>
    <w:rsid w:val="3AF06800"/>
    <w:rsid w:val="3AFC5142"/>
    <w:rsid w:val="3B397CFE"/>
    <w:rsid w:val="3B59BD69"/>
    <w:rsid w:val="3C625B93"/>
    <w:rsid w:val="3C640EAD"/>
    <w:rsid w:val="3D4F332D"/>
    <w:rsid w:val="3D648B2F"/>
    <w:rsid w:val="3D691EBD"/>
    <w:rsid w:val="3D791BAF"/>
    <w:rsid w:val="3DD30724"/>
    <w:rsid w:val="3E0AF47D"/>
    <w:rsid w:val="3E19B4AD"/>
    <w:rsid w:val="3E6181CF"/>
    <w:rsid w:val="3E67FC38"/>
    <w:rsid w:val="3E7D5957"/>
    <w:rsid w:val="3EDBD19A"/>
    <w:rsid w:val="3EFFA57F"/>
    <w:rsid w:val="3F13C9AC"/>
    <w:rsid w:val="3F280E79"/>
    <w:rsid w:val="3F296BEF"/>
    <w:rsid w:val="3F4413C0"/>
    <w:rsid w:val="3F729CC6"/>
    <w:rsid w:val="3F7C2869"/>
    <w:rsid w:val="3FB27F99"/>
    <w:rsid w:val="3FF09B82"/>
    <w:rsid w:val="3FF4A97E"/>
    <w:rsid w:val="40DB0A72"/>
    <w:rsid w:val="40DCD9EB"/>
    <w:rsid w:val="40EF28F9"/>
    <w:rsid w:val="41147EAC"/>
    <w:rsid w:val="41494B43"/>
    <w:rsid w:val="414AF39E"/>
    <w:rsid w:val="41ADD4F5"/>
    <w:rsid w:val="4214B97E"/>
    <w:rsid w:val="423B5264"/>
    <w:rsid w:val="429DF4B4"/>
    <w:rsid w:val="42D28B88"/>
    <w:rsid w:val="435754A7"/>
    <w:rsid w:val="43AA6ADE"/>
    <w:rsid w:val="43AA7257"/>
    <w:rsid w:val="43BA7F7B"/>
    <w:rsid w:val="43DEE8F8"/>
    <w:rsid w:val="43FBF97B"/>
    <w:rsid w:val="44006272"/>
    <w:rsid w:val="4412A8A8"/>
    <w:rsid w:val="4493FE15"/>
    <w:rsid w:val="44DF4413"/>
    <w:rsid w:val="457AB345"/>
    <w:rsid w:val="45B79D83"/>
    <w:rsid w:val="460F0613"/>
    <w:rsid w:val="46BA72EA"/>
    <w:rsid w:val="46D4FB71"/>
    <w:rsid w:val="471F7B74"/>
    <w:rsid w:val="473829FB"/>
    <w:rsid w:val="4782FF80"/>
    <w:rsid w:val="48BB2EB7"/>
    <w:rsid w:val="48C32D00"/>
    <w:rsid w:val="48D29369"/>
    <w:rsid w:val="48DA0EE5"/>
    <w:rsid w:val="48DC16EF"/>
    <w:rsid w:val="49362A23"/>
    <w:rsid w:val="495CC999"/>
    <w:rsid w:val="4976033E"/>
    <w:rsid w:val="49E2266D"/>
    <w:rsid w:val="49F97FD8"/>
    <w:rsid w:val="4A48EE42"/>
    <w:rsid w:val="4B39D3AB"/>
    <w:rsid w:val="4B76DF94"/>
    <w:rsid w:val="4B857BE5"/>
    <w:rsid w:val="4BBBA4FB"/>
    <w:rsid w:val="4C5CA83D"/>
    <w:rsid w:val="4C713874"/>
    <w:rsid w:val="4C861969"/>
    <w:rsid w:val="4CA050AD"/>
    <w:rsid w:val="4CE18198"/>
    <w:rsid w:val="4CF54067"/>
    <w:rsid w:val="4D4B22C1"/>
    <w:rsid w:val="4D88D83A"/>
    <w:rsid w:val="4DC172B4"/>
    <w:rsid w:val="4DC6316C"/>
    <w:rsid w:val="4E5601A1"/>
    <w:rsid w:val="4E5A172C"/>
    <w:rsid w:val="4E87C9FE"/>
    <w:rsid w:val="4E896660"/>
    <w:rsid w:val="4EBACA00"/>
    <w:rsid w:val="4EDA7DB4"/>
    <w:rsid w:val="4F06F85E"/>
    <w:rsid w:val="500BC28F"/>
    <w:rsid w:val="514ED0CE"/>
    <w:rsid w:val="515EF116"/>
    <w:rsid w:val="51932A54"/>
    <w:rsid w:val="51FFAE4D"/>
    <w:rsid w:val="520F76EE"/>
    <w:rsid w:val="5226AE7F"/>
    <w:rsid w:val="5227DA1B"/>
    <w:rsid w:val="525C2D82"/>
    <w:rsid w:val="529BDBF2"/>
    <w:rsid w:val="52ADB58E"/>
    <w:rsid w:val="53125BC8"/>
    <w:rsid w:val="538DCE9A"/>
    <w:rsid w:val="53BC18C1"/>
    <w:rsid w:val="5407E942"/>
    <w:rsid w:val="545515F8"/>
    <w:rsid w:val="545DEA06"/>
    <w:rsid w:val="549DA05F"/>
    <w:rsid w:val="549DC72B"/>
    <w:rsid w:val="55329702"/>
    <w:rsid w:val="55985283"/>
    <w:rsid w:val="55D0EA20"/>
    <w:rsid w:val="55FBCC5A"/>
    <w:rsid w:val="56396AD7"/>
    <w:rsid w:val="56532B1F"/>
    <w:rsid w:val="565C6093"/>
    <w:rsid w:val="56B86E41"/>
    <w:rsid w:val="574EA493"/>
    <w:rsid w:val="57556FBC"/>
    <w:rsid w:val="579F98A8"/>
    <w:rsid w:val="57D706E1"/>
    <w:rsid w:val="583FF177"/>
    <w:rsid w:val="584E6A43"/>
    <w:rsid w:val="587AF934"/>
    <w:rsid w:val="58950E74"/>
    <w:rsid w:val="58C58859"/>
    <w:rsid w:val="58FFB470"/>
    <w:rsid w:val="5931E702"/>
    <w:rsid w:val="59C8ADE0"/>
    <w:rsid w:val="5A2B12C5"/>
    <w:rsid w:val="5A3F0C45"/>
    <w:rsid w:val="5A696A7A"/>
    <w:rsid w:val="5A6A02A5"/>
    <w:rsid w:val="5A6D1C8B"/>
    <w:rsid w:val="5ABBB022"/>
    <w:rsid w:val="5AC37F87"/>
    <w:rsid w:val="5ACCADF6"/>
    <w:rsid w:val="5ADD5516"/>
    <w:rsid w:val="5AF91DE2"/>
    <w:rsid w:val="5B2A42A8"/>
    <w:rsid w:val="5B3D8CB4"/>
    <w:rsid w:val="5B8A4522"/>
    <w:rsid w:val="5BC9E14C"/>
    <w:rsid w:val="5BEB7700"/>
    <w:rsid w:val="5C4129F7"/>
    <w:rsid w:val="5CADD55B"/>
    <w:rsid w:val="5D3FCC6F"/>
    <w:rsid w:val="5D9DB85D"/>
    <w:rsid w:val="5DF6C8E8"/>
    <w:rsid w:val="5E33A262"/>
    <w:rsid w:val="5E41F689"/>
    <w:rsid w:val="5ED0935C"/>
    <w:rsid w:val="5EF77EA0"/>
    <w:rsid w:val="5FA5AD8C"/>
    <w:rsid w:val="5FAA389E"/>
    <w:rsid w:val="5FD65836"/>
    <w:rsid w:val="5FEBE856"/>
    <w:rsid w:val="604C09F2"/>
    <w:rsid w:val="605067D8"/>
    <w:rsid w:val="605F7FC8"/>
    <w:rsid w:val="6083DCBA"/>
    <w:rsid w:val="608AF320"/>
    <w:rsid w:val="611A4265"/>
    <w:rsid w:val="61A658F3"/>
    <w:rsid w:val="620E9126"/>
    <w:rsid w:val="622FC81B"/>
    <w:rsid w:val="623CF73C"/>
    <w:rsid w:val="62570795"/>
    <w:rsid w:val="62D5BDA7"/>
    <w:rsid w:val="62E98E70"/>
    <w:rsid w:val="64779996"/>
    <w:rsid w:val="64D6BEAD"/>
    <w:rsid w:val="64EA323D"/>
    <w:rsid w:val="65115C5E"/>
    <w:rsid w:val="660CA7D2"/>
    <w:rsid w:val="6616E2B1"/>
    <w:rsid w:val="664905C9"/>
    <w:rsid w:val="66574D18"/>
    <w:rsid w:val="66A199B9"/>
    <w:rsid w:val="6754AD61"/>
    <w:rsid w:val="677C3276"/>
    <w:rsid w:val="67DD5AA1"/>
    <w:rsid w:val="67F79B87"/>
    <w:rsid w:val="6805FBAD"/>
    <w:rsid w:val="68618AA0"/>
    <w:rsid w:val="689A8080"/>
    <w:rsid w:val="6917CEA9"/>
    <w:rsid w:val="698AD0AD"/>
    <w:rsid w:val="69B62339"/>
    <w:rsid w:val="69E217F2"/>
    <w:rsid w:val="6A092ED6"/>
    <w:rsid w:val="6A0E9597"/>
    <w:rsid w:val="6A151EC2"/>
    <w:rsid w:val="6A59EA0B"/>
    <w:rsid w:val="6A977D3F"/>
    <w:rsid w:val="6AD7E3EF"/>
    <w:rsid w:val="6AE45099"/>
    <w:rsid w:val="6B07B043"/>
    <w:rsid w:val="6B284990"/>
    <w:rsid w:val="6B4255EE"/>
    <w:rsid w:val="6B4A717D"/>
    <w:rsid w:val="6BD88D15"/>
    <w:rsid w:val="6BEB524F"/>
    <w:rsid w:val="6BF46868"/>
    <w:rsid w:val="6BFB2605"/>
    <w:rsid w:val="6C144D00"/>
    <w:rsid w:val="6C5DC5AC"/>
    <w:rsid w:val="6CB85B5B"/>
    <w:rsid w:val="6CF326F9"/>
    <w:rsid w:val="6D22D6DA"/>
    <w:rsid w:val="6D57C7F3"/>
    <w:rsid w:val="6D73960B"/>
    <w:rsid w:val="6DB58FAD"/>
    <w:rsid w:val="6E0F6E32"/>
    <w:rsid w:val="6E71586A"/>
    <w:rsid w:val="6EAF45D8"/>
    <w:rsid w:val="6ECB0AE1"/>
    <w:rsid w:val="6F18B209"/>
    <w:rsid w:val="6F4FCA99"/>
    <w:rsid w:val="6FCA2B59"/>
    <w:rsid w:val="6FE56505"/>
    <w:rsid w:val="7070849C"/>
    <w:rsid w:val="71112926"/>
    <w:rsid w:val="7128E926"/>
    <w:rsid w:val="71A6C0FC"/>
    <w:rsid w:val="71ECC345"/>
    <w:rsid w:val="722340B1"/>
    <w:rsid w:val="72C846DD"/>
    <w:rsid w:val="72EDF05E"/>
    <w:rsid w:val="7372DC34"/>
    <w:rsid w:val="73F617CB"/>
    <w:rsid w:val="75E38D67"/>
    <w:rsid w:val="75F8F667"/>
    <w:rsid w:val="762015A7"/>
    <w:rsid w:val="7694D979"/>
    <w:rsid w:val="76AD1453"/>
    <w:rsid w:val="76DA1CD0"/>
    <w:rsid w:val="76E7221E"/>
    <w:rsid w:val="771FB94E"/>
    <w:rsid w:val="77660263"/>
    <w:rsid w:val="77727B23"/>
    <w:rsid w:val="7778F1F2"/>
    <w:rsid w:val="77F016B3"/>
    <w:rsid w:val="78001EE9"/>
    <w:rsid w:val="782A60B2"/>
    <w:rsid w:val="7847E3E0"/>
    <w:rsid w:val="78C1E0C0"/>
    <w:rsid w:val="78D5F7D8"/>
    <w:rsid w:val="79068790"/>
    <w:rsid w:val="797824D9"/>
    <w:rsid w:val="79811E17"/>
    <w:rsid w:val="79C7A0ED"/>
    <w:rsid w:val="79FB1EDF"/>
    <w:rsid w:val="7A2F83DA"/>
    <w:rsid w:val="7ABC8010"/>
    <w:rsid w:val="7B1136C4"/>
    <w:rsid w:val="7B4AEE1B"/>
    <w:rsid w:val="7C09C4D8"/>
    <w:rsid w:val="7C306D0B"/>
    <w:rsid w:val="7CC76000"/>
    <w:rsid w:val="7CDCAE64"/>
    <w:rsid w:val="7CDD01E7"/>
    <w:rsid w:val="7D318414"/>
    <w:rsid w:val="7D3A815B"/>
    <w:rsid w:val="7D3E1DFC"/>
    <w:rsid w:val="7DB231A7"/>
    <w:rsid w:val="7DEE93F8"/>
    <w:rsid w:val="7DF5A4A5"/>
    <w:rsid w:val="7E443CF7"/>
    <w:rsid w:val="7E4880FC"/>
    <w:rsid w:val="7E79A176"/>
    <w:rsid w:val="7EA149B0"/>
    <w:rsid w:val="7EB37174"/>
    <w:rsid w:val="7F272522"/>
    <w:rsid w:val="7F943D4F"/>
    <w:rsid w:val="7F9C3CEE"/>
    <w:rsid w:val="7FAD84B0"/>
    <w:rsid w:val="7FFEADA5"/>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798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HAnsi" w:hAnsi="Calibri" w:cstheme="minorHAnsi"/>
        <w:sz w:val="24"/>
        <w:szCs w:val="24"/>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1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locked="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B0722F"/>
    <w:pPr>
      <w:spacing w:after="480" w:line="360" w:lineRule="auto"/>
    </w:pPr>
    <w:rPr>
      <w:color w:val="000000" w:themeColor="text1"/>
    </w:rPr>
  </w:style>
  <w:style w:type="paragraph" w:styleId="Otsikko1">
    <w:name w:val="heading 1"/>
    <w:basedOn w:val="Normaali"/>
    <w:next w:val="Normaali"/>
    <w:link w:val="Otsikko1Char"/>
    <w:uiPriority w:val="9"/>
    <w:qFormat/>
    <w:rsid w:val="00C03E35"/>
    <w:pPr>
      <w:keepNext/>
      <w:keepLines/>
      <w:numPr>
        <w:numId w:val="24"/>
      </w:numPr>
      <w:spacing w:before="480" w:after="360" w:line="240" w:lineRule="auto"/>
      <w:ind w:left="431" w:hanging="431"/>
      <w:outlineLvl w:val="0"/>
    </w:pPr>
    <w:rPr>
      <w:rFonts w:eastAsiaTheme="majorEastAsia" w:cstheme="majorHAnsi"/>
      <w:b/>
      <w:noProof/>
      <w:sz w:val="32"/>
      <w:szCs w:val="32"/>
      <w:lang w:val="en-US"/>
    </w:rPr>
  </w:style>
  <w:style w:type="paragraph" w:styleId="Otsikko2">
    <w:name w:val="heading 2"/>
    <w:basedOn w:val="Normaali"/>
    <w:next w:val="Normaali"/>
    <w:link w:val="Otsikko2Char"/>
    <w:uiPriority w:val="9"/>
    <w:qFormat/>
    <w:rsid w:val="00C03E35"/>
    <w:pPr>
      <w:keepNext/>
      <w:keepLines/>
      <w:numPr>
        <w:ilvl w:val="1"/>
        <w:numId w:val="24"/>
      </w:numPr>
      <w:spacing w:after="360" w:line="240" w:lineRule="auto"/>
      <w:ind w:left="578" w:hanging="578"/>
      <w:outlineLvl w:val="1"/>
    </w:pPr>
    <w:rPr>
      <w:rFonts w:eastAsiaTheme="majorEastAsia" w:cstheme="majorBidi"/>
      <w:b/>
      <w:sz w:val="28"/>
      <w:szCs w:val="26"/>
    </w:rPr>
  </w:style>
  <w:style w:type="paragraph" w:styleId="Otsikko3">
    <w:name w:val="heading 3"/>
    <w:basedOn w:val="Normaali"/>
    <w:next w:val="Normaali"/>
    <w:link w:val="Otsikko3Char"/>
    <w:uiPriority w:val="9"/>
    <w:qFormat/>
    <w:rsid w:val="00C03E35"/>
    <w:pPr>
      <w:keepNext/>
      <w:keepLines/>
      <w:numPr>
        <w:ilvl w:val="2"/>
        <w:numId w:val="24"/>
      </w:numPr>
      <w:spacing w:after="360" w:line="240" w:lineRule="auto"/>
      <w:outlineLvl w:val="2"/>
    </w:pPr>
    <w:rPr>
      <w:rFonts w:asciiTheme="minorHAnsi" w:eastAsiaTheme="majorEastAsia" w:hAnsiTheme="minorHAnsi" w:cstheme="majorBidi"/>
      <w:b/>
      <w:noProof/>
    </w:rPr>
  </w:style>
  <w:style w:type="paragraph" w:styleId="Otsikko4">
    <w:name w:val="heading 4"/>
    <w:basedOn w:val="Normaali"/>
    <w:next w:val="Normaali"/>
    <w:link w:val="Otsikko4Char"/>
    <w:uiPriority w:val="9"/>
    <w:unhideWhenUsed/>
    <w:rsid w:val="00893194"/>
    <w:pPr>
      <w:keepNext/>
      <w:keepLines/>
      <w:spacing w:before="240" w:after="240"/>
      <w:outlineLvl w:val="3"/>
    </w:pPr>
    <w:rPr>
      <w:rFonts w:eastAsiaTheme="majorEastAsia" w:cstheme="majorBidi"/>
      <w:b/>
      <w:iCs/>
    </w:rPr>
  </w:style>
  <w:style w:type="paragraph" w:styleId="Otsikko5">
    <w:name w:val="heading 5"/>
    <w:basedOn w:val="Normaali"/>
    <w:next w:val="Normaali"/>
    <w:link w:val="Otsikko5Char"/>
    <w:uiPriority w:val="9"/>
    <w:unhideWhenUsed/>
    <w:rsid w:val="00F37D61"/>
    <w:pPr>
      <w:keepNext/>
      <w:keepLines/>
      <w:numPr>
        <w:ilvl w:val="4"/>
        <w:numId w:val="24"/>
      </w:numPr>
      <w:spacing w:before="40" w:after="0"/>
      <w:outlineLvl w:val="4"/>
    </w:pPr>
    <w:rPr>
      <w:rFonts w:asciiTheme="majorHAnsi" w:eastAsiaTheme="majorEastAsia" w:hAnsiTheme="majorHAnsi" w:cstheme="majorBidi"/>
      <w:color w:val="A90452" w:themeColor="accent1" w:themeShade="BF"/>
    </w:rPr>
  </w:style>
  <w:style w:type="paragraph" w:styleId="Otsikko6">
    <w:name w:val="heading 6"/>
    <w:basedOn w:val="Normaali"/>
    <w:next w:val="Normaali"/>
    <w:link w:val="Otsikko6Char"/>
    <w:uiPriority w:val="9"/>
    <w:semiHidden/>
    <w:unhideWhenUsed/>
    <w:rsid w:val="00F37D61"/>
    <w:pPr>
      <w:keepNext/>
      <w:keepLines/>
      <w:numPr>
        <w:ilvl w:val="5"/>
        <w:numId w:val="24"/>
      </w:numPr>
      <w:spacing w:before="40" w:after="0"/>
      <w:outlineLvl w:val="5"/>
    </w:pPr>
    <w:rPr>
      <w:rFonts w:asciiTheme="majorHAnsi" w:eastAsiaTheme="majorEastAsia" w:hAnsiTheme="majorHAnsi" w:cstheme="majorBidi"/>
      <w:color w:val="700336" w:themeColor="accent1" w:themeShade="7F"/>
    </w:rPr>
  </w:style>
  <w:style w:type="paragraph" w:styleId="Otsikko7">
    <w:name w:val="heading 7"/>
    <w:basedOn w:val="Normaali"/>
    <w:next w:val="Normaali"/>
    <w:link w:val="Otsikko7Char"/>
    <w:uiPriority w:val="9"/>
    <w:semiHidden/>
    <w:unhideWhenUsed/>
    <w:qFormat/>
    <w:rsid w:val="00F37D61"/>
    <w:pPr>
      <w:keepNext/>
      <w:keepLines/>
      <w:numPr>
        <w:ilvl w:val="6"/>
        <w:numId w:val="24"/>
      </w:numPr>
      <w:spacing w:before="40" w:after="0"/>
      <w:outlineLvl w:val="6"/>
    </w:pPr>
    <w:rPr>
      <w:rFonts w:asciiTheme="majorHAnsi" w:eastAsiaTheme="majorEastAsia" w:hAnsiTheme="majorHAnsi" w:cstheme="majorBidi"/>
      <w:i/>
      <w:iCs/>
      <w:color w:val="700336" w:themeColor="accent1" w:themeShade="7F"/>
    </w:rPr>
  </w:style>
  <w:style w:type="paragraph" w:styleId="Otsikko8">
    <w:name w:val="heading 8"/>
    <w:basedOn w:val="Normaali"/>
    <w:next w:val="Normaali"/>
    <w:link w:val="Otsikko8Char"/>
    <w:uiPriority w:val="9"/>
    <w:semiHidden/>
    <w:unhideWhenUsed/>
    <w:qFormat/>
    <w:rsid w:val="00F37D61"/>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Otsikko9">
    <w:name w:val="heading 9"/>
    <w:basedOn w:val="Normaali"/>
    <w:next w:val="Normaali"/>
    <w:link w:val="Otsikko9Char"/>
    <w:uiPriority w:val="9"/>
    <w:semiHidden/>
    <w:unhideWhenUsed/>
    <w:qFormat/>
    <w:rsid w:val="00F37D61"/>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C03E35"/>
    <w:rPr>
      <w:rFonts w:eastAsiaTheme="majorEastAsia" w:cstheme="majorHAnsi"/>
      <w:b/>
      <w:noProof/>
      <w:color w:val="000000" w:themeColor="text1"/>
      <w:sz w:val="32"/>
      <w:szCs w:val="32"/>
      <w:lang w:val="en-US"/>
    </w:rPr>
  </w:style>
  <w:style w:type="character" w:customStyle="1" w:styleId="Otsikko2Char">
    <w:name w:val="Otsikko 2 Char"/>
    <w:basedOn w:val="Kappaleenoletusfontti"/>
    <w:link w:val="Otsikko2"/>
    <w:uiPriority w:val="9"/>
    <w:rsid w:val="00C03E35"/>
    <w:rPr>
      <w:rFonts w:eastAsiaTheme="majorEastAsia" w:cstheme="majorBidi"/>
      <w:b/>
      <w:color w:val="000000" w:themeColor="text1"/>
      <w:sz w:val="28"/>
      <w:szCs w:val="26"/>
    </w:rPr>
  </w:style>
  <w:style w:type="character" w:customStyle="1" w:styleId="Otsikko3Char">
    <w:name w:val="Otsikko 3 Char"/>
    <w:basedOn w:val="Kappaleenoletusfontti"/>
    <w:link w:val="Otsikko3"/>
    <w:uiPriority w:val="9"/>
    <w:rsid w:val="00C03E35"/>
    <w:rPr>
      <w:rFonts w:asciiTheme="minorHAnsi" w:eastAsiaTheme="majorEastAsia" w:hAnsiTheme="minorHAnsi" w:cstheme="majorBidi"/>
      <w:b/>
      <w:noProof/>
      <w:color w:val="000000" w:themeColor="text1"/>
    </w:rPr>
  </w:style>
  <w:style w:type="character" w:customStyle="1" w:styleId="Otsikko4Char">
    <w:name w:val="Otsikko 4 Char"/>
    <w:basedOn w:val="Kappaleenoletusfontti"/>
    <w:link w:val="Otsikko4"/>
    <w:uiPriority w:val="9"/>
    <w:rsid w:val="00893194"/>
    <w:rPr>
      <w:rFonts w:eastAsiaTheme="majorEastAsia" w:cstheme="majorBidi"/>
      <w:b/>
      <w:iCs/>
      <w:color w:val="000000" w:themeColor="text1"/>
    </w:rPr>
  </w:style>
  <w:style w:type="character" w:customStyle="1" w:styleId="Otsikko5Char">
    <w:name w:val="Otsikko 5 Char"/>
    <w:basedOn w:val="Kappaleenoletusfontti"/>
    <w:link w:val="Otsikko5"/>
    <w:uiPriority w:val="9"/>
    <w:rsid w:val="00F37D61"/>
    <w:rPr>
      <w:rFonts w:asciiTheme="majorHAnsi" w:eastAsiaTheme="majorEastAsia" w:hAnsiTheme="majorHAnsi" w:cstheme="majorBidi"/>
      <w:color w:val="A90452" w:themeColor="accent1" w:themeShade="BF"/>
    </w:rPr>
  </w:style>
  <w:style w:type="character" w:customStyle="1" w:styleId="Otsikko6Char">
    <w:name w:val="Otsikko 6 Char"/>
    <w:basedOn w:val="Kappaleenoletusfontti"/>
    <w:link w:val="Otsikko6"/>
    <w:uiPriority w:val="9"/>
    <w:semiHidden/>
    <w:rsid w:val="00F37D61"/>
    <w:rPr>
      <w:rFonts w:asciiTheme="majorHAnsi" w:eastAsiaTheme="majorEastAsia" w:hAnsiTheme="majorHAnsi" w:cstheme="majorBidi"/>
      <w:color w:val="700336" w:themeColor="accent1" w:themeShade="7F"/>
    </w:rPr>
  </w:style>
  <w:style w:type="character" w:customStyle="1" w:styleId="Otsikko7Char">
    <w:name w:val="Otsikko 7 Char"/>
    <w:basedOn w:val="Kappaleenoletusfontti"/>
    <w:link w:val="Otsikko7"/>
    <w:uiPriority w:val="9"/>
    <w:semiHidden/>
    <w:rsid w:val="00F37D61"/>
    <w:rPr>
      <w:rFonts w:asciiTheme="majorHAnsi" w:eastAsiaTheme="majorEastAsia" w:hAnsiTheme="majorHAnsi" w:cstheme="majorBidi"/>
      <w:i/>
      <w:iCs/>
      <w:color w:val="700336" w:themeColor="accent1" w:themeShade="7F"/>
    </w:rPr>
  </w:style>
  <w:style w:type="character" w:customStyle="1" w:styleId="Otsikko8Char">
    <w:name w:val="Otsikko 8 Char"/>
    <w:basedOn w:val="Kappaleenoletusfontti"/>
    <w:link w:val="Otsikko8"/>
    <w:uiPriority w:val="9"/>
    <w:semiHidden/>
    <w:rsid w:val="00F37D61"/>
    <w:rPr>
      <w:rFonts w:asciiTheme="majorHAnsi" w:eastAsiaTheme="majorEastAsia" w:hAnsiTheme="majorHAnsi" w:cstheme="majorBidi"/>
      <w:color w:val="272727" w:themeColor="text1" w:themeTint="D8"/>
      <w:sz w:val="21"/>
      <w:szCs w:val="21"/>
    </w:rPr>
  </w:style>
  <w:style w:type="character" w:customStyle="1" w:styleId="Otsikko9Char">
    <w:name w:val="Otsikko 9 Char"/>
    <w:basedOn w:val="Kappaleenoletusfontti"/>
    <w:link w:val="Otsikko9"/>
    <w:uiPriority w:val="9"/>
    <w:semiHidden/>
    <w:rsid w:val="00F37D61"/>
    <w:rPr>
      <w:rFonts w:asciiTheme="majorHAnsi" w:eastAsiaTheme="majorEastAsia" w:hAnsiTheme="majorHAnsi" w:cstheme="majorBidi"/>
      <w:i/>
      <w:iCs/>
      <w:color w:val="272727" w:themeColor="text1" w:themeTint="D8"/>
      <w:sz w:val="21"/>
      <w:szCs w:val="21"/>
    </w:rPr>
  </w:style>
  <w:style w:type="character" w:styleId="Sivunumero">
    <w:name w:val="page number"/>
    <w:basedOn w:val="Kappaleenoletusfontti"/>
    <w:uiPriority w:val="99"/>
    <w:unhideWhenUsed/>
    <w:rsid w:val="00B80541"/>
    <w:rPr>
      <w:rFonts w:ascii="Calibri" w:hAnsi="Calibri"/>
      <w:sz w:val="22"/>
    </w:rPr>
  </w:style>
  <w:style w:type="paragraph" w:styleId="Yltunniste">
    <w:name w:val="header"/>
    <w:basedOn w:val="Normaali"/>
    <w:link w:val="YltunnisteChar"/>
    <w:uiPriority w:val="99"/>
    <w:unhideWhenUsed/>
    <w:rsid w:val="00520772"/>
    <w:pPr>
      <w:tabs>
        <w:tab w:val="center" w:pos="4513"/>
        <w:tab w:val="right" w:pos="9026"/>
      </w:tabs>
      <w:spacing w:after="0" w:line="240" w:lineRule="auto"/>
    </w:pPr>
  </w:style>
  <w:style w:type="character" w:customStyle="1" w:styleId="YltunnisteChar">
    <w:name w:val="Ylätunniste Char"/>
    <w:basedOn w:val="Kappaleenoletusfontti"/>
    <w:link w:val="Yltunniste"/>
    <w:uiPriority w:val="99"/>
    <w:rsid w:val="00520772"/>
    <w:rPr>
      <w:sz w:val="24"/>
    </w:rPr>
  </w:style>
  <w:style w:type="paragraph" w:styleId="Alatunniste">
    <w:name w:val="footer"/>
    <w:basedOn w:val="Normaali"/>
    <w:link w:val="AlatunnisteChar"/>
    <w:uiPriority w:val="99"/>
    <w:rsid w:val="00520772"/>
    <w:pPr>
      <w:tabs>
        <w:tab w:val="center" w:pos="4513"/>
        <w:tab w:val="right" w:pos="9026"/>
      </w:tabs>
      <w:spacing w:after="0" w:line="240" w:lineRule="auto"/>
    </w:pPr>
  </w:style>
  <w:style w:type="character" w:customStyle="1" w:styleId="AlatunnisteChar">
    <w:name w:val="Alatunniste Char"/>
    <w:basedOn w:val="Kappaleenoletusfontti"/>
    <w:link w:val="Alatunniste"/>
    <w:uiPriority w:val="99"/>
    <w:rsid w:val="0056618C"/>
  </w:style>
  <w:style w:type="paragraph" w:customStyle="1" w:styleId="Kuvailulehtinormaali">
    <w:name w:val="Kuvailulehti_normaali"/>
    <w:link w:val="KuvailulehtinormaaliChar"/>
    <w:rsid w:val="003D3422"/>
    <w:pPr>
      <w:spacing w:after="0" w:line="240" w:lineRule="auto"/>
    </w:pPr>
    <w:rPr>
      <w:rFonts w:eastAsia="Times New Roman" w:cs="Times New Roman"/>
      <w:color w:val="000000" w:themeColor="text1"/>
      <w:sz w:val="22"/>
      <w:szCs w:val="20"/>
      <w:lang w:eastAsia="fi-FI"/>
    </w:rPr>
  </w:style>
  <w:style w:type="character" w:customStyle="1" w:styleId="KuvailulehtinormaaliChar">
    <w:name w:val="Kuvailulehti_normaali Char"/>
    <w:basedOn w:val="Kappaleenoletusfontti"/>
    <w:link w:val="Kuvailulehtinormaali"/>
    <w:rsid w:val="003D3422"/>
    <w:rPr>
      <w:rFonts w:eastAsia="Times New Roman" w:cs="Times New Roman"/>
      <w:color w:val="000000" w:themeColor="text1"/>
      <w:sz w:val="22"/>
      <w:szCs w:val="20"/>
      <w:lang w:eastAsia="fi-FI"/>
    </w:rPr>
  </w:style>
  <w:style w:type="character" w:styleId="Hyperlinkki">
    <w:name w:val="Hyperlink"/>
    <w:uiPriority w:val="99"/>
    <w:rsid w:val="00390AE8"/>
    <w:rPr>
      <w:rFonts w:ascii="Calibri" w:hAnsi="Calibri"/>
      <w:color w:val="0D004C"/>
      <w:sz w:val="24"/>
      <w:u w:val="single"/>
    </w:rPr>
  </w:style>
  <w:style w:type="paragraph" w:styleId="Luettelokappale">
    <w:name w:val="List Paragraph"/>
    <w:basedOn w:val="Normaali"/>
    <w:uiPriority w:val="34"/>
    <w:qFormat/>
    <w:rsid w:val="003E0724"/>
    <w:pPr>
      <w:spacing w:after="0" w:line="240" w:lineRule="auto"/>
      <w:ind w:left="720"/>
    </w:pPr>
    <w:rPr>
      <w:rFonts w:cs="Times New Roman"/>
      <w:sz w:val="22"/>
    </w:rPr>
  </w:style>
  <w:style w:type="paragraph" w:styleId="Sisllysluettelonotsikko">
    <w:name w:val="TOC Heading"/>
    <w:next w:val="Normaali"/>
    <w:uiPriority w:val="39"/>
    <w:semiHidden/>
    <w:qFormat/>
    <w:rsid w:val="00D2427A"/>
    <w:pPr>
      <w:spacing w:after="360" w:line="240" w:lineRule="auto"/>
    </w:pPr>
    <w:rPr>
      <w:rFonts w:eastAsiaTheme="majorEastAsia" w:cstheme="majorHAnsi"/>
      <w:b/>
      <w:noProof/>
      <w:color w:val="000000" w:themeColor="text1"/>
      <w:szCs w:val="32"/>
      <w:lang w:val="en-US" w:eastAsia="fi-FI"/>
    </w:rPr>
  </w:style>
  <w:style w:type="paragraph" w:styleId="Sisluet1">
    <w:name w:val="toc 1"/>
    <w:basedOn w:val="Otsikko1"/>
    <w:next w:val="Normaali"/>
    <w:autoRedefine/>
    <w:uiPriority w:val="39"/>
    <w:unhideWhenUsed/>
    <w:rsid w:val="009946BB"/>
    <w:pPr>
      <w:numPr>
        <w:numId w:val="0"/>
      </w:numPr>
      <w:tabs>
        <w:tab w:val="left" w:pos="480"/>
        <w:tab w:val="right" w:leader="dot" w:pos="9214"/>
      </w:tabs>
      <w:spacing w:before="0" w:after="100" w:line="259" w:lineRule="auto"/>
      <w:outlineLvl w:val="9"/>
    </w:pPr>
    <w:rPr>
      <w:sz w:val="24"/>
    </w:rPr>
  </w:style>
  <w:style w:type="paragraph" w:styleId="Sisluet2">
    <w:name w:val="toc 2"/>
    <w:basedOn w:val="Normaali"/>
    <w:next w:val="Normaali"/>
    <w:autoRedefine/>
    <w:uiPriority w:val="39"/>
    <w:unhideWhenUsed/>
    <w:rsid w:val="009946BB"/>
    <w:pPr>
      <w:tabs>
        <w:tab w:val="left" w:pos="709"/>
        <w:tab w:val="right" w:leader="dot" w:pos="9214"/>
      </w:tabs>
      <w:spacing w:after="100" w:line="259" w:lineRule="auto"/>
      <w:ind w:left="170"/>
    </w:pPr>
    <w:rPr>
      <w:noProof/>
    </w:rPr>
  </w:style>
  <w:style w:type="paragraph" w:styleId="Sisluet3">
    <w:name w:val="toc 3"/>
    <w:basedOn w:val="Normaali"/>
    <w:next w:val="Normaali"/>
    <w:autoRedefine/>
    <w:uiPriority w:val="39"/>
    <w:unhideWhenUsed/>
    <w:rsid w:val="008C22D4"/>
    <w:pPr>
      <w:tabs>
        <w:tab w:val="left" w:pos="1276"/>
        <w:tab w:val="left" w:pos="1783"/>
        <w:tab w:val="right" w:leader="dot" w:pos="9214"/>
      </w:tabs>
      <w:spacing w:after="100" w:line="240" w:lineRule="auto"/>
      <w:ind w:left="397"/>
    </w:pPr>
  </w:style>
  <w:style w:type="paragraph" w:styleId="Kuvaotsikkoluettelo">
    <w:name w:val="table of figures"/>
    <w:basedOn w:val="Normaali"/>
    <w:next w:val="Normaali"/>
    <w:uiPriority w:val="99"/>
    <w:unhideWhenUsed/>
    <w:rsid w:val="00CA77C5"/>
    <w:pPr>
      <w:tabs>
        <w:tab w:val="right" w:leader="dot" w:pos="9214"/>
      </w:tabs>
      <w:spacing w:after="100" w:line="259" w:lineRule="auto"/>
    </w:pPr>
  </w:style>
  <w:style w:type="paragraph" w:customStyle="1" w:styleId="LhteetOtsikko">
    <w:name w:val="Lähteet_Otsikko"/>
    <w:next w:val="Lhdeluettelo"/>
    <w:qFormat/>
    <w:rsid w:val="00974F3E"/>
    <w:pPr>
      <w:spacing w:before="480" w:after="360" w:line="240" w:lineRule="auto"/>
      <w:outlineLvl w:val="0"/>
    </w:pPr>
    <w:rPr>
      <w:b/>
      <w:noProof/>
      <w:color w:val="000000" w:themeColor="text1"/>
      <w:sz w:val="32"/>
    </w:rPr>
  </w:style>
  <w:style w:type="paragraph" w:styleId="Erottuvalainaus">
    <w:name w:val="Intense Quote"/>
    <w:basedOn w:val="Normaali"/>
    <w:next w:val="Normaali"/>
    <w:link w:val="ErottuvalainausChar"/>
    <w:uiPriority w:val="30"/>
    <w:rsid w:val="003D3422"/>
    <w:pPr>
      <w:pBdr>
        <w:top w:val="single" w:sz="4" w:space="10" w:color="E2066E" w:themeColor="accent1"/>
        <w:bottom w:val="single" w:sz="4" w:space="10" w:color="E2066E" w:themeColor="accent1"/>
      </w:pBdr>
      <w:spacing w:before="360" w:after="360"/>
      <w:ind w:left="864" w:right="864"/>
      <w:jc w:val="center"/>
    </w:pPr>
    <w:rPr>
      <w:i/>
      <w:iCs/>
    </w:rPr>
  </w:style>
  <w:style w:type="paragraph" w:customStyle="1" w:styleId="Liitteetotsikko2">
    <w:name w:val="Liitteet_otsikko_2"/>
    <w:next w:val="Normaali"/>
    <w:qFormat/>
    <w:rsid w:val="001C3C89"/>
    <w:pPr>
      <w:spacing w:after="360" w:line="240" w:lineRule="auto"/>
      <w:outlineLvl w:val="1"/>
    </w:pPr>
    <w:rPr>
      <w:b/>
      <w:noProof/>
      <w:color w:val="000000" w:themeColor="text1"/>
      <w:sz w:val="28"/>
    </w:rPr>
  </w:style>
  <w:style w:type="character" w:styleId="Kommentinviite">
    <w:name w:val="annotation reference"/>
    <w:basedOn w:val="Kappaleenoletusfontti"/>
    <w:uiPriority w:val="99"/>
    <w:semiHidden/>
    <w:unhideWhenUsed/>
    <w:rsid w:val="005D332D"/>
    <w:rPr>
      <w:sz w:val="16"/>
      <w:szCs w:val="16"/>
    </w:rPr>
  </w:style>
  <w:style w:type="paragraph" w:styleId="Kommentinteksti">
    <w:name w:val="annotation text"/>
    <w:basedOn w:val="Normaali"/>
    <w:link w:val="KommentintekstiChar"/>
    <w:uiPriority w:val="99"/>
    <w:semiHidden/>
    <w:unhideWhenUsed/>
    <w:rsid w:val="005D332D"/>
    <w:pPr>
      <w:spacing w:line="240" w:lineRule="auto"/>
    </w:pPr>
    <w:rPr>
      <w:sz w:val="20"/>
      <w:szCs w:val="20"/>
    </w:rPr>
  </w:style>
  <w:style w:type="character" w:customStyle="1" w:styleId="KommentintekstiChar">
    <w:name w:val="Kommentin teksti Char"/>
    <w:basedOn w:val="Kappaleenoletusfontti"/>
    <w:link w:val="Kommentinteksti"/>
    <w:uiPriority w:val="99"/>
    <w:semiHidden/>
    <w:rsid w:val="005D332D"/>
    <w:rPr>
      <w:sz w:val="20"/>
      <w:szCs w:val="20"/>
    </w:rPr>
  </w:style>
  <w:style w:type="paragraph" w:styleId="Kommentinotsikko">
    <w:name w:val="annotation subject"/>
    <w:basedOn w:val="Kommentinteksti"/>
    <w:next w:val="Kommentinteksti"/>
    <w:link w:val="KommentinotsikkoChar"/>
    <w:uiPriority w:val="99"/>
    <w:semiHidden/>
    <w:unhideWhenUsed/>
    <w:rsid w:val="005D332D"/>
    <w:rPr>
      <w:b/>
      <w:bCs/>
    </w:rPr>
  </w:style>
  <w:style w:type="character" w:customStyle="1" w:styleId="KommentinotsikkoChar">
    <w:name w:val="Kommentin otsikko Char"/>
    <w:basedOn w:val="KommentintekstiChar"/>
    <w:link w:val="Kommentinotsikko"/>
    <w:uiPriority w:val="99"/>
    <w:semiHidden/>
    <w:rsid w:val="005D332D"/>
    <w:rPr>
      <w:b/>
      <w:bCs/>
      <w:sz w:val="20"/>
      <w:szCs w:val="20"/>
    </w:rPr>
  </w:style>
  <w:style w:type="paragraph" w:styleId="Seliteteksti">
    <w:name w:val="Balloon Text"/>
    <w:basedOn w:val="Normaali"/>
    <w:link w:val="SelitetekstiChar"/>
    <w:uiPriority w:val="99"/>
    <w:semiHidden/>
    <w:unhideWhenUsed/>
    <w:rsid w:val="005D332D"/>
    <w:pPr>
      <w:spacing w:after="0" w:line="240" w:lineRule="auto"/>
    </w:pPr>
    <w:rPr>
      <w:rFonts w:ascii="Segoe UI" w:hAnsi="Segoe UI" w:cs="Segoe UI"/>
      <w:sz w:val="18"/>
      <w:szCs w:val="18"/>
    </w:rPr>
  </w:style>
  <w:style w:type="character" w:customStyle="1" w:styleId="SelitetekstiChar">
    <w:name w:val="Seliteteksti Char"/>
    <w:basedOn w:val="Kappaleenoletusfontti"/>
    <w:link w:val="Seliteteksti"/>
    <w:uiPriority w:val="99"/>
    <w:semiHidden/>
    <w:rsid w:val="005D332D"/>
    <w:rPr>
      <w:rFonts w:ascii="Segoe UI" w:hAnsi="Segoe UI" w:cs="Segoe UI"/>
      <w:sz w:val="18"/>
      <w:szCs w:val="18"/>
    </w:rPr>
  </w:style>
  <w:style w:type="paragraph" w:customStyle="1" w:styleId="Kuvailulehtitiivistelm">
    <w:name w:val="Kuvailulehti_tiivistelmä"/>
    <w:link w:val="KuvailulehtitiivistelmChar"/>
    <w:qFormat/>
    <w:rsid w:val="00100B3E"/>
    <w:pPr>
      <w:spacing w:before="60" w:after="60" w:line="240" w:lineRule="auto"/>
    </w:pPr>
    <w:rPr>
      <w:rFonts w:eastAsia="Times New Roman" w:cs="Times New Roman"/>
      <w:color w:val="000000" w:themeColor="text1"/>
      <w:sz w:val="22"/>
      <w:szCs w:val="22"/>
      <w:lang w:eastAsia="fi-FI"/>
    </w:rPr>
  </w:style>
  <w:style w:type="character" w:customStyle="1" w:styleId="KuvailulehtitiivistelmChar">
    <w:name w:val="Kuvailulehti_tiivistelmä Char"/>
    <w:basedOn w:val="KuvailulehtinormaaliChar"/>
    <w:link w:val="Kuvailulehtitiivistelm"/>
    <w:rsid w:val="00100B3E"/>
    <w:rPr>
      <w:rFonts w:eastAsia="Times New Roman" w:cs="Times New Roman"/>
      <w:color w:val="000000" w:themeColor="text1"/>
      <w:sz w:val="22"/>
      <w:szCs w:val="22"/>
      <w:lang w:eastAsia="fi-FI"/>
    </w:rPr>
  </w:style>
  <w:style w:type="paragraph" w:styleId="Kuvaotsikko">
    <w:name w:val="caption"/>
    <w:basedOn w:val="Normaali"/>
    <w:next w:val="Normaali"/>
    <w:autoRedefine/>
    <w:uiPriority w:val="35"/>
    <w:unhideWhenUsed/>
    <w:qFormat/>
    <w:rsid w:val="00F859C9"/>
    <w:rPr>
      <w:bCs/>
      <w:iCs/>
      <w:noProof/>
      <w:szCs w:val="18"/>
    </w:rPr>
  </w:style>
  <w:style w:type="paragraph" w:styleId="Otsikko">
    <w:name w:val="Title"/>
    <w:basedOn w:val="Normaali"/>
    <w:next w:val="Kansilehtialanimi"/>
    <w:link w:val="OtsikkoChar"/>
    <w:uiPriority w:val="10"/>
    <w:qFormat/>
    <w:rsid w:val="00893194"/>
    <w:pPr>
      <w:spacing w:before="3120" w:line="240" w:lineRule="auto"/>
      <w:ind w:left="1276"/>
      <w:contextualSpacing/>
    </w:pPr>
    <w:rPr>
      <w:rFonts w:eastAsiaTheme="majorEastAsia" w:cstheme="majorBidi"/>
      <w:b/>
      <w:spacing w:val="-10"/>
      <w:kern w:val="28"/>
      <w:sz w:val="52"/>
      <w:szCs w:val="56"/>
    </w:rPr>
  </w:style>
  <w:style w:type="character" w:customStyle="1" w:styleId="OtsikkoChar">
    <w:name w:val="Otsikko Char"/>
    <w:basedOn w:val="Kappaleenoletusfontti"/>
    <w:link w:val="Otsikko"/>
    <w:uiPriority w:val="10"/>
    <w:rsid w:val="00893194"/>
    <w:rPr>
      <w:rFonts w:eastAsiaTheme="majorEastAsia" w:cstheme="majorBidi"/>
      <w:b/>
      <w:color w:val="000000" w:themeColor="text1"/>
      <w:spacing w:val="-10"/>
      <w:kern w:val="28"/>
      <w:sz w:val="52"/>
      <w:szCs w:val="56"/>
    </w:rPr>
  </w:style>
  <w:style w:type="paragraph" w:styleId="Alaotsikko">
    <w:name w:val="Subtitle"/>
    <w:basedOn w:val="Normaali"/>
    <w:next w:val="Normaali"/>
    <w:link w:val="AlaotsikkoChar"/>
    <w:uiPriority w:val="11"/>
    <w:qFormat/>
    <w:rsid w:val="00880298"/>
    <w:pPr>
      <w:numPr>
        <w:ilvl w:val="1"/>
      </w:numPr>
    </w:pPr>
    <w:rPr>
      <w:rFonts w:asciiTheme="minorHAnsi" w:eastAsiaTheme="minorEastAsia" w:hAnsiTheme="minorHAnsi" w:cstheme="minorBidi"/>
      <w:color w:val="5A5A5A" w:themeColor="text1" w:themeTint="A5"/>
      <w:spacing w:val="15"/>
      <w:sz w:val="22"/>
    </w:rPr>
  </w:style>
  <w:style w:type="character" w:customStyle="1" w:styleId="AlaotsikkoChar">
    <w:name w:val="Alaotsikko Char"/>
    <w:basedOn w:val="Kappaleenoletusfontti"/>
    <w:link w:val="Alaotsikko"/>
    <w:uiPriority w:val="11"/>
    <w:rsid w:val="00880298"/>
    <w:rPr>
      <w:rFonts w:asciiTheme="minorHAnsi" w:eastAsiaTheme="minorEastAsia" w:hAnsiTheme="minorHAnsi" w:cstheme="minorBidi"/>
      <w:color w:val="5A5A5A" w:themeColor="text1" w:themeTint="A5"/>
      <w:spacing w:val="15"/>
      <w:sz w:val="22"/>
    </w:rPr>
  </w:style>
  <w:style w:type="paragraph" w:styleId="Lainaus">
    <w:name w:val="Quote"/>
    <w:next w:val="Normaali"/>
    <w:link w:val="LainausChar"/>
    <w:uiPriority w:val="29"/>
    <w:qFormat/>
    <w:rsid w:val="00560194"/>
    <w:pPr>
      <w:spacing w:after="360" w:line="240" w:lineRule="auto"/>
      <w:ind w:left="1304"/>
    </w:pPr>
    <w:rPr>
      <w:i/>
      <w:iCs/>
      <w:color w:val="000000" w:themeColor="text1"/>
    </w:rPr>
  </w:style>
  <w:style w:type="character" w:customStyle="1" w:styleId="LainausChar">
    <w:name w:val="Lainaus Char"/>
    <w:basedOn w:val="Kappaleenoletusfontti"/>
    <w:link w:val="Lainaus"/>
    <w:uiPriority w:val="29"/>
    <w:rsid w:val="00560194"/>
    <w:rPr>
      <w:i/>
      <w:iCs/>
      <w:color w:val="000000" w:themeColor="text1"/>
    </w:rPr>
  </w:style>
  <w:style w:type="character" w:styleId="AvattuHyperlinkki">
    <w:name w:val="FollowedHyperlink"/>
    <w:basedOn w:val="Kappaleenoletusfontti"/>
    <w:uiPriority w:val="99"/>
    <w:semiHidden/>
    <w:unhideWhenUsed/>
    <w:rsid w:val="008E6EC1"/>
    <w:rPr>
      <w:color w:val="7861A8" w:themeColor="followedHyperlink"/>
      <w:u w:val="single"/>
    </w:rPr>
  </w:style>
  <w:style w:type="paragraph" w:customStyle="1" w:styleId="Kansilehtialanimi">
    <w:name w:val="Kansilehti_alanimi"/>
    <w:qFormat/>
    <w:rsid w:val="00CA1851"/>
    <w:pPr>
      <w:spacing w:before="240" w:after="240"/>
      <w:ind w:left="1276"/>
    </w:pPr>
    <w:rPr>
      <w:rFonts w:eastAsia="Times New Roman" w:cs="Arial"/>
      <w:b/>
      <w:color w:val="000000" w:themeColor="text1"/>
      <w:sz w:val="36"/>
      <w:szCs w:val="36"/>
      <w:lang w:eastAsia="fi-FI"/>
    </w:rPr>
  </w:style>
  <w:style w:type="paragraph" w:customStyle="1" w:styleId="Kansilehtitekij2">
    <w:name w:val="Kansilehti_tekijä_2"/>
    <w:next w:val="KansilehtiOpintotiedot"/>
    <w:qFormat/>
    <w:rsid w:val="00422958"/>
    <w:pPr>
      <w:spacing w:before="120" w:after="3600"/>
      <w:ind w:left="1276"/>
    </w:pPr>
    <w:rPr>
      <w:rFonts w:eastAsia="Times New Roman" w:cs="Arial"/>
      <w:color w:val="000000"/>
      <w:sz w:val="28"/>
      <w:szCs w:val="28"/>
      <w:lang w:eastAsia="fi-FI"/>
    </w:rPr>
  </w:style>
  <w:style w:type="paragraph" w:customStyle="1" w:styleId="KansilehtiOpintotiedot">
    <w:name w:val="Kansilehti_Opintotiedot"/>
    <w:qFormat/>
    <w:rsid w:val="00CA1851"/>
    <w:pPr>
      <w:spacing w:before="60" w:after="60" w:line="240" w:lineRule="auto"/>
      <w:ind w:left="1276"/>
    </w:pPr>
    <w:rPr>
      <w:rFonts w:eastAsia="Times New Roman" w:cs="Arial"/>
      <w:bCs/>
      <w:color w:val="000000"/>
      <w:sz w:val="28"/>
      <w:szCs w:val="28"/>
      <w:lang w:eastAsia="fi-FI"/>
    </w:rPr>
  </w:style>
  <w:style w:type="paragraph" w:customStyle="1" w:styleId="KuvailulehtiOtsikko">
    <w:name w:val="Kuvailulehti_Otsikko"/>
    <w:qFormat/>
    <w:rsid w:val="003D3422"/>
    <w:rPr>
      <w:rFonts w:eastAsia="Times New Roman" w:cs="Times New Roman"/>
      <w:b/>
      <w:color w:val="000000" w:themeColor="text1"/>
      <w:lang w:eastAsia="fi-FI"/>
    </w:rPr>
  </w:style>
  <w:style w:type="paragraph" w:customStyle="1" w:styleId="Kuvailulehtitiedotkorostettu">
    <w:name w:val="Kuvailulehti_tiedot_korostettu"/>
    <w:qFormat/>
    <w:rsid w:val="008C3364"/>
    <w:pPr>
      <w:spacing w:before="240" w:after="240" w:line="240" w:lineRule="auto"/>
    </w:pPr>
    <w:rPr>
      <w:rFonts w:eastAsia="Times New Roman" w:cs="Times New Roman"/>
      <w:b/>
      <w:color w:val="000000" w:themeColor="text1"/>
      <w:sz w:val="22"/>
      <w:szCs w:val="20"/>
      <w:lang w:eastAsia="fi-FI"/>
    </w:rPr>
  </w:style>
  <w:style w:type="paragraph" w:styleId="Lhdeluettelo">
    <w:name w:val="Bibliography"/>
    <w:basedOn w:val="Eivli"/>
    <w:rsid w:val="00A46B18"/>
    <w:pPr>
      <w:spacing w:after="320"/>
    </w:pPr>
  </w:style>
  <w:style w:type="table" w:styleId="TaulukkoRuudukko">
    <w:name w:val="Table Grid"/>
    <w:basedOn w:val="Normaalitaulukko"/>
    <w:uiPriority w:val="39"/>
    <w:rsid w:val="000F52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rottuvalainausChar">
    <w:name w:val="Erottuva lainaus Char"/>
    <w:basedOn w:val="Kappaleenoletusfontti"/>
    <w:link w:val="Erottuvalainaus"/>
    <w:uiPriority w:val="30"/>
    <w:rsid w:val="003D3422"/>
    <w:rPr>
      <w:i/>
      <w:iCs/>
      <w:color w:val="000000" w:themeColor="text1"/>
    </w:rPr>
  </w:style>
  <w:style w:type="character" w:styleId="Erottuvaviittaus">
    <w:name w:val="Intense Reference"/>
    <w:basedOn w:val="Kappaleenoletusfontti"/>
    <w:uiPriority w:val="32"/>
    <w:qFormat/>
    <w:rsid w:val="003D3422"/>
    <w:rPr>
      <w:rFonts w:ascii="Calibri" w:hAnsi="Calibri"/>
      <w:b/>
      <w:bCs/>
      <w:smallCaps/>
      <w:color w:val="000000" w:themeColor="text1"/>
      <w:spacing w:val="5"/>
      <w:sz w:val="24"/>
    </w:rPr>
  </w:style>
  <w:style w:type="character" w:styleId="Hienovarainenkorostus">
    <w:name w:val="Subtle Emphasis"/>
    <w:basedOn w:val="Kappaleenoletusfontti"/>
    <w:uiPriority w:val="19"/>
    <w:qFormat/>
    <w:rsid w:val="003D3422"/>
    <w:rPr>
      <w:rFonts w:ascii="Calibri" w:hAnsi="Calibri"/>
      <w:i/>
      <w:iCs/>
      <w:color w:val="404040" w:themeColor="text1" w:themeTint="BF"/>
      <w:sz w:val="24"/>
    </w:rPr>
  </w:style>
  <w:style w:type="character" w:styleId="Hienovarainenviittaus">
    <w:name w:val="Subtle Reference"/>
    <w:basedOn w:val="Kappaleenoletusfontti"/>
    <w:uiPriority w:val="31"/>
    <w:qFormat/>
    <w:rsid w:val="003D3422"/>
    <w:rPr>
      <w:rFonts w:ascii="Calibri" w:hAnsi="Calibri"/>
      <w:smallCaps/>
      <w:color w:val="5A5A5A" w:themeColor="text1" w:themeTint="A5"/>
      <w:sz w:val="24"/>
    </w:rPr>
  </w:style>
  <w:style w:type="paragraph" w:customStyle="1" w:styleId="Kappaleotsikko">
    <w:name w:val="Kappaleotsikko"/>
    <w:basedOn w:val="Otsikko4"/>
    <w:rsid w:val="00F859C9"/>
    <w:pPr>
      <w:spacing w:before="0" w:after="360" w:line="240" w:lineRule="auto"/>
    </w:pPr>
  </w:style>
  <w:style w:type="paragraph" w:customStyle="1" w:styleId="Kuvailulehtiasiasanatmuuttiedot">
    <w:name w:val="Kuvailulehti_asiasanat_muut tiedot"/>
    <w:basedOn w:val="Kuvailulehtitiedotkorostettu"/>
    <w:qFormat/>
    <w:rsid w:val="00690C1F"/>
    <w:rPr>
      <w:b w:val="0"/>
    </w:rPr>
  </w:style>
  <w:style w:type="paragraph" w:customStyle="1" w:styleId="Kuvailulehtitiedotnormaali">
    <w:name w:val="Kuvailulehti_tiedot_normaali"/>
    <w:basedOn w:val="Kuvailulehtitiedotkorostettu"/>
    <w:qFormat/>
    <w:rsid w:val="00E47B26"/>
    <w:rPr>
      <w:b w:val="0"/>
    </w:rPr>
  </w:style>
  <w:style w:type="character" w:styleId="Paikkamerkkiteksti">
    <w:name w:val="Placeholder Text"/>
    <w:basedOn w:val="Kappaleenoletusfontti"/>
    <w:uiPriority w:val="99"/>
    <w:semiHidden/>
    <w:rsid w:val="002417F0"/>
    <w:rPr>
      <w:color w:val="808080"/>
    </w:rPr>
  </w:style>
  <w:style w:type="character" w:styleId="Ratkaisematonmaininta">
    <w:name w:val="Unresolved Mention"/>
    <w:basedOn w:val="Kappaleenoletusfontti"/>
    <w:uiPriority w:val="99"/>
    <w:semiHidden/>
    <w:unhideWhenUsed/>
    <w:rsid w:val="003D2BDC"/>
    <w:rPr>
      <w:color w:val="605E5C"/>
      <w:shd w:val="clear" w:color="auto" w:fill="E1DFDD"/>
    </w:rPr>
  </w:style>
  <w:style w:type="paragraph" w:styleId="Luettelo3">
    <w:name w:val="List 3"/>
    <w:basedOn w:val="Normaali"/>
    <w:uiPriority w:val="99"/>
    <w:unhideWhenUsed/>
    <w:rsid w:val="00A67A4F"/>
    <w:pPr>
      <w:ind w:left="849" w:hanging="283"/>
      <w:contextualSpacing/>
    </w:pPr>
  </w:style>
  <w:style w:type="paragraph" w:styleId="Alaviitteenteksti">
    <w:name w:val="footnote text"/>
    <w:basedOn w:val="Normaali"/>
    <w:link w:val="AlaviitteentekstiChar"/>
    <w:uiPriority w:val="99"/>
    <w:unhideWhenUsed/>
    <w:rsid w:val="00C02995"/>
    <w:pPr>
      <w:spacing w:after="0" w:line="240" w:lineRule="auto"/>
    </w:pPr>
    <w:rPr>
      <w:sz w:val="20"/>
      <w:szCs w:val="20"/>
    </w:rPr>
  </w:style>
  <w:style w:type="character" w:customStyle="1" w:styleId="AlaviitteentekstiChar">
    <w:name w:val="Alaviitteen teksti Char"/>
    <w:basedOn w:val="Kappaleenoletusfontti"/>
    <w:link w:val="Alaviitteenteksti"/>
    <w:uiPriority w:val="99"/>
    <w:rsid w:val="00C02995"/>
    <w:rPr>
      <w:color w:val="000000" w:themeColor="text1"/>
      <w:sz w:val="20"/>
      <w:szCs w:val="20"/>
    </w:rPr>
  </w:style>
  <w:style w:type="paragraph" w:customStyle="1" w:styleId="Sisllysluettelootsikko">
    <w:name w:val="Sisällysluettelo otsikko"/>
    <w:basedOn w:val="Sisllysluettelonotsikko"/>
    <w:qFormat/>
    <w:rsid w:val="00FF4C28"/>
    <w:pPr>
      <w:spacing w:before="360"/>
    </w:pPr>
    <w:rPr>
      <w:szCs w:val="28"/>
    </w:rPr>
  </w:style>
  <w:style w:type="paragraph" w:styleId="Merkittyluettelo4">
    <w:name w:val="List Bullet 4"/>
    <w:basedOn w:val="Normaali"/>
    <w:uiPriority w:val="99"/>
    <w:unhideWhenUsed/>
    <w:rsid w:val="00BC1473"/>
    <w:pPr>
      <w:numPr>
        <w:numId w:val="31"/>
      </w:numPr>
      <w:spacing w:line="240" w:lineRule="auto"/>
      <w:ind w:left="1208" w:hanging="357"/>
      <w:contextualSpacing/>
    </w:pPr>
  </w:style>
  <w:style w:type="paragraph" w:styleId="Numeroituluettelo4">
    <w:name w:val="List Number 4"/>
    <w:basedOn w:val="Normaali"/>
    <w:uiPriority w:val="99"/>
    <w:unhideWhenUsed/>
    <w:rsid w:val="001C3C89"/>
    <w:pPr>
      <w:numPr>
        <w:numId w:val="36"/>
      </w:numPr>
      <w:spacing w:line="240" w:lineRule="auto"/>
      <w:ind w:left="1208" w:hanging="357"/>
      <w:contextualSpacing/>
    </w:pPr>
  </w:style>
  <w:style w:type="paragraph" w:styleId="Merkittyluettelo">
    <w:name w:val="List Bullet"/>
    <w:basedOn w:val="Normaali"/>
    <w:uiPriority w:val="99"/>
    <w:semiHidden/>
    <w:unhideWhenUsed/>
    <w:rsid w:val="0001273A"/>
    <w:pPr>
      <w:numPr>
        <w:numId w:val="28"/>
      </w:numPr>
      <w:spacing w:line="240" w:lineRule="auto"/>
      <w:ind w:left="357" w:hanging="357"/>
      <w:contextualSpacing/>
    </w:pPr>
  </w:style>
  <w:style w:type="paragraph" w:customStyle="1" w:styleId="LiiteOtsikko">
    <w:name w:val="LiiteOtsikko"/>
    <w:basedOn w:val="LhteetOtsikko"/>
    <w:next w:val="Liitteetotsikko2"/>
    <w:qFormat/>
    <w:rsid w:val="001C3C89"/>
    <w:pPr>
      <w:spacing w:before="0"/>
    </w:pPr>
  </w:style>
  <w:style w:type="paragraph" w:customStyle="1" w:styleId="Kansilehtitekij1">
    <w:name w:val="Kansilehti_tekijä_1"/>
    <w:basedOn w:val="Kansilehtitekij2"/>
    <w:next w:val="Kansilehtitekij2"/>
    <w:rsid w:val="003772DD"/>
    <w:pPr>
      <w:spacing w:after="120"/>
    </w:pPr>
  </w:style>
  <w:style w:type="paragraph" w:styleId="Eivli">
    <w:name w:val="No Spacing"/>
    <w:uiPriority w:val="1"/>
    <w:locked/>
    <w:rsid w:val="00F859C9"/>
    <w:pPr>
      <w:spacing w:after="0" w:line="240" w:lineRule="auto"/>
    </w:pPr>
    <w:rPr>
      <w:color w:val="000000" w:themeColor="text1"/>
    </w:rPr>
  </w:style>
  <w:style w:type="paragraph" w:customStyle="1" w:styleId="Kansilehtiyksitekij">
    <w:name w:val="Kansilehti_yksi tekijä"/>
    <w:basedOn w:val="Kansilehtitekij2"/>
    <w:next w:val="KansilehtiOpintotiedot"/>
    <w:qFormat/>
    <w:rsid w:val="00EC6E41"/>
  </w:style>
  <w:style w:type="paragraph" w:styleId="NormaaliWWW">
    <w:name w:val="Normal (Web)"/>
    <w:basedOn w:val="Normaali"/>
    <w:uiPriority w:val="99"/>
    <w:semiHidden/>
    <w:unhideWhenUsed/>
    <w:rsid w:val="007A142C"/>
    <w:pPr>
      <w:spacing w:before="100" w:beforeAutospacing="1" w:after="100" w:afterAutospacing="1" w:line="240" w:lineRule="auto"/>
    </w:pPr>
    <w:rPr>
      <w:rFonts w:ascii="Times New Roman" w:eastAsia="Times New Roman" w:hAnsi="Times New Roman" w:cs="Times New Roman"/>
      <w:color w:val="auto"/>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3519">
      <w:bodyDiv w:val="1"/>
      <w:marLeft w:val="0"/>
      <w:marRight w:val="0"/>
      <w:marTop w:val="0"/>
      <w:marBottom w:val="0"/>
      <w:divBdr>
        <w:top w:val="none" w:sz="0" w:space="0" w:color="auto"/>
        <w:left w:val="none" w:sz="0" w:space="0" w:color="auto"/>
        <w:bottom w:val="none" w:sz="0" w:space="0" w:color="auto"/>
        <w:right w:val="none" w:sz="0" w:space="0" w:color="auto"/>
      </w:divBdr>
    </w:div>
    <w:div w:id="18432632">
      <w:bodyDiv w:val="1"/>
      <w:marLeft w:val="0"/>
      <w:marRight w:val="0"/>
      <w:marTop w:val="0"/>
      <w:marBottom w:val="0"/>
      <w:divBdr>
        <w:top w:val="none" w:sz="0" w:space="0" w:color="auto"/>
        <w:left w:val="none" w:sz="0" w:space="0" w:color="auto"/>
        <w:bottom w:val="none" w:sz="0" w:space="0" w:color="auto"/>
        <w:right w:val="none" w:sz="0" w:space="0" w:color="auto"/>
      </w:divBdr>
      <w:divsChild>
        <w:div w:id="767391726">
          <w:marLeft w:val="0"/>
          <w:marRight w:val="0"/>
          <w:marTop w:val="0"/>
          <w:marBottom w:val="0"/>
          <w:divBdr>
            <w:top w:val="none" w:sz="0" w:space="0" w:color="auto"/>
            <w:left w:val="none" w:sz="0" w:space="0" w:color="auto"/>
            <w:bottom w:val="none" w:sz="0" w:space="0" w:color="auto"/>
            <w:right w:val="none" w:sz="0" w:space="0" w:color="auto"/>
          </w:divBdr>
        </w:div>
        <w:div w:id="1093210141">
          <w:marLeft w:val="0"/>
          <w:marRight w:val="0"/>
          <w:marTop w:val="0"/>
          <w:marBottom w:val="0"/>
          <w:divBdr>
            <w:top w:val="none" w:sz="0" w:space="0" w:color="auto"/>
            <w:left w:val="none" w:sz="0" w:space="0" w:color="auto"/>
            <w:bottom w:val="none" w:sz="0" w:space="0" w:color="auto"/>
            <w:right w:val="none" w:sz="0" w:space="0" w:color="auto"/>
          </w:divBdr>
        </w:div>
      </w:divsChild>
    </w:div>
    <w:div w:id="340742391">
      <w:bodyDiv w:val="1"/>
      <w:marLeft w:val="0"/>
      <w:marRight w:val="0"/>
      <w:marTop w:val="0"/>
      <w:marBottom w:val="0"/>
      <w:divBdr>
        <w:top w:val="none" w:sz="0" w:space="0" w:color="auto"/>
        <w:left w:val="none" w:sz="0" w:space="0" w:color="auto"/>
        <w:bottom w:val="none" w:sz="0" w:space="0" w:color="auto"/>
        <w:right w:val="none" w:sz="0" w:space="0" w:color="auto"/>
      </w:divBdr>
      <w:divsChild>
        <w:div w:id="315188959">
          <w:marLeft w:val="0"/>
          <w:marRight w:val="0"/>
          <w:marTop w:val="0"/>
          <w:marBottom w:val="0"/>
          <w:divBdr>
            <w:top w:val="none" w:sz="0" w:space="0" w:color="auto"/>
            <w:left w:val="none" w:sz="0" w:space="0" w:color="auto"/>
            <w:bottom w:val="none" w:sz="0" w:space="0" w:color="auto"/>
            <w:right w:val="none" w:sz="0" w:space="0" w:color="auto"/>
          </w:divBdr>
        </w:div>
        <w:div w:id="1132098592">
          <w:marLeft w:val="0"/>
          <w:marRight w:val="0"/>
          <w:marTop w:val="0"/>
          <w:marBottom w:val="0"/>
          <w:divBdr>
            <w:top w:val="none" w:sz="0" w:space="0" w:color="auto"/>
            <w:left w:val="none" w:sz="0" w:space="0" w:color="auto"/>
            <w:bottom w:val="none" w:sz="0" w:space="0" w:color="auto"/>
            <w:right w:val="none" w:sz="0" w:space="0" w:color="auto"/>
          </w:divBdr>
        </w:div>
      </w:divsChild>
    </w:div>
    <w:div w:id="435561875">
      <w:bodyDiv w:val="1"/>
      <w:marLeft w:val="0"/>
      <w:marRight w:val="0"/>
      <w:marTop w:val="0"/>
      <w:marBottom w:val="0"/>
      <w:divBdr>
        <w:top w:val="none" w:sz="0" w:space="0" w:color="auto"/>
        <w:left w:val="none" w:sz="0" w:space="0" w:color="auto"/>
        <w:bottom w:val="none" w:sz="0" w:space="0" w:color="auto"/>
        <w:right w:val="none" w:sz="0" w:space="0" w:color="auto"/>
      </w:divBdr>
      <w:divsChild>
        <w:div w:id="412119081">
          <w:marLeft w:val="0"/>
          <w:marRight w:val="0"/>
          <w:marTop w:val="0"/>
          <w:marBottom w:val="0"/>
          <w:divBdr>
            <w:top w:val="none" w:sz="0" w:space="0" w:color="auto"/>
            <w:left w:val="none" w:sz="0" w:space="0" w:color="auto"/>
            <w:bottom w:val="none" w:sz="0" w:space="0" w:color="auto"/>
            <w:right w:val="none" w:sz="0" w:space="0" w:color="auto"/>
          </w:divBdr>
        </w:div>
        <w:div w:id="1009717944">
          <w:marLeft w:val="0"/>
          <w:marRight w:val="0"/>
          <w:marTop w:val="0"/>
          <w:marBottom w:val="0"/>
          <w:divBdr>
            <w:top w:val="none" w:sz="0" w:space="0" w:color="auto"/>
            <w:left w:val="none" w:sz="0" w:space="0" w:color="auto"/>
            <w:bottom w:val="none" w:sz="0" w:space="0" w:color="auto"/>
            <w:right w:val="none" w:sz="0" w:space="0" w:color="auto"/>
          </w:divBdr>
        </w:div>
        <w:div w:id="1953778348">
          <w:marLeft w:val="0"/>
          <w:marRight w:val="0"/>
          <w:marTop w:val="0"/>
          <w:marBottom w:val="0"/>
          <w:divBdr>
            <w:top w:val="none" w:sz="0" w:space="0" w:color="auto"/>
            <w:left w:val="none" w:sz="0" w:space="0" w:color="auto"/>
            <w:bottom w:val="none" w:sz="0" w:space="0" w:color="auto"/>
            <w:right w:val="none" w:sz="0" w:space="0" w:color="auto"/>
          </w:divBdr>
          <w:divsChild>
            <w:div w:id="1443331968">
              <w:marLeft w:val="-75"/>
              <w:marRight w:val="0"/>
              <w:marTop w:val="30"/>
              <w:marBottom w:val="30"/>
              <w:divBdr>
                <w:top w:val="none" w:sz="0" w:space="0" w:color="auto"/>
                <w:left w:val="none" w:sz="0" w:space="0" w:color="auto"/>
                <w:bottom w:val="none" w:sz="0" w:space="0" w:color="auto"/>
                <w:right w:val="none" w:sz="0" w:space="0" w:color="auto"/>
              </w:divBdr>
              <w:divsChild>
                <w:div w:id="12003882">
                  <w:marLeft w:val="0"/>
                  <w:marRight w:val="0"/>
                  <w:marTop w:val="0"/>
                  <w:marBottom w:val="0"/>
                  <w:divBdr>
                    <w:top w:val="none" w:sz="0" w:space="0" w:color="auto"/>
                    <w:left w:val="none" w:sz="0" w:space="0" w:color="auto"/>
                    <w:bottom w:val="none" w:sz="0" w:space="0" w:color="auto"/>
                    <w:right w:val="none" w:sz="0" w:space="0" w:color="auto"/>
                  </w:divBdr>
                  <w:divsChild>
                    <w:div w:id="627662891">
                      <w:marLeft w:val="0"/>
                      <w:marRight w:val="0"/>
                      <w:marTop w:val="0"/>
                      <w:marBottom w:val="0"/>
                      <w:divBdr>
                        <w:top w:val="none" w:sz="0" w:space="0" w:color="auto"/>
                        <w:left w:val="none" w:sz="0" w:space="0" w:color="auto"/>
                        <w:bottom w:val="none" w:sz="0" w:space="0" w:color="auto"/>
                        <w:right w:val="none" w:sz="0" w:space="0" w:color="auto"/>
                      </w:divBdr>
                    </w:div>
                  </w:divsChild>
                </w:div>
                <w:div w:id="52774831">
                  <w:marLeft w:val="0"/>
                  <w:marRight w:val="0"/>
                  <w:marTop w:val="0"/>
                  <w:marBottom w:val="0"/>
                  <w:divBdr>
                    <w:top w:val="none" w:sz="0" w:space="0" w:color="auto"/>
                    <w:left w:val="none" w:sz="0" w:space="0" w:color="auto"/>
                    <w:bottom w:val="none" w:sz="0" w:space="0" w:color="auto"/>
                    <w:right w:val="none" w:sz="0" w:space="0" w:color="auto"/>
                  </w:divBdr>
                  <w:divsChild>
                    <w:div w:id="1804738305">
                      <w:marLeft w:val="0"/>
                      <w:marRight w:val="0"/>
                      <w:marTop w:val="0"/>
                      <w:marBottom w:val="0"/>
                      <w:divBdr>
                        <w:top w:val="none" w:sz="0" w:space="0" w:color="auto"/>
                        <w:left w:val="none" w:sz="0" w:space="0" w:color="auto"/>
                        <w:bottom w:val="none" w:sz="0" w:space="0" w:color="auto"/>
                        <w:right w:val="none" w:sz="0" w:space="0" w:color="auto"/>
                      </w:divBdr>
                    </w:div>
                  </w:divsChild>
                </w:div>
                <w:div w:id="87165231">
                  <w:marLeft w:val="0"/>
                  <w:marRight w:val="0"/>
                  <w:marTop w:val="0"/>
                  <w:marBottom w:val="0"/>
                  <w:divBdr>
                    <w:top w:val="none" w:sz="0" w:space="0" w:color="auto"/>
                    <w:left w:val="none" w:sz="0" w:space="0" w:color="auto"/>
                    <w:bottom w:val="none" w:sz="0" w:space="0" w:color="auto"/>
                    <w:right w:val="none" w:sz="0" w:space="0" w:color="auto"/>
                  </w:divBdr>
                  <w:divsChild>
                    <w:div w:id="595091890">
                      <w:marLeft w:val="0"/>
                      <w:marRight w:val="0"/>
                      <w:marTop w:val="0"/>
                      <w:marBottom w:val="0"/>
                      <w:divBdr>
                        <w:top w:val="none" w:sz="0" w:space="0" w:color="auto"/>
                        <w:left w:val="none" w:sz="0" w:space="0" w:color="auto"/>
                        <w:bottom w:val="none" w:sz="0" w:space="0" w:color="auto"/>
                        <w:right w:val="none" w:sz="0" w:space="0" w:color="auto"/>
                      </w:divBdr>
                    </w:div>
                  </w:divsChild>
                </w:div>
                <w:div w:id="99297942">
                  <w:marLeft w:val="0"/>
                  <w:marRight w:val="0"/>
                  <w:marTop w:val="0"/>
                  <w:marBottom w:val="0"/>
                  <w:divBdr>
                    <w:top w:val="none" w:sz="0" w:space="0" w:color="auto"/>
                    <w:left w:val="none" w:sz="0" w:space="0" w:color="auto"/>
                    <w:bottom w:val="none" w:sz="0" w:space="0" w:color="auto"/>
                    <w:right w:val="none" w:sz="0" w:space="0" w:color="auto"/>
                  </w:divBdr>
                  <w:divsChild>
                    <w:div w:id="1683236330">
                      <w:marLeft w:val="0"/>
                      <w:marRight w:val="0"/>
                      <w:marTop w:val="0"/>
                      <w:marBottom w:val="0"/>
                      <w:divBdr>
                        <w:top w:val="none" w:sz="0" w:space="0" w:color="auto"/>
                        <w:left w:val="none" w:sz="0" w:space="0" w:color="auto"/>
                        <w:bottom w:val="none" w:sz="0" w:space="0" w:color="auto"/>
                        <w:right w:val="none" w:sz="0" w:space="0" w:color="auto"/>
                      </w:divBdr>
                    </w:div>
                  </w:divsChild>
                </w:div>
                <w:div w:id="107049841">
                  <w:marLeft w:val="0"/>
                  <w:marRight w:val="0"/>
                  <w:marTop w:val="0"/>
                  <w:marBottom w:val="0"/>
                  <w:divBdr>
                    <w:top w:val="none" w:sz="0" w:space="0" w:color="auto"/>
                    <w:left w:val="none" w:sz="0" w:space="0" w:color="auto"/>
                    <w:bottom w:val="none" w:sz="0" w:space="0" w:color="auto"/>
                    <w:right w:val="none" w:sz="0" w:space="0" w:color="auto"/>
                  </w:divBdr>
                  <w:divsChild>
                    <w:div w:id="1062365058">
                      <w:marLeft w:val="0"/>
                      <w:marRight w:val="0"/>
                      <w:marTop w:val="0"/>
                      <w:marBottom w:val="0"/>
                      <w:divBdr>
                        <w:top w:val="none" w:sz="0" w:space="0" w:color="auto"/>
                        <w:left w:val="none" w:sz="0" w:space="0" w:color="auto"/>
                        <w:bottom w:val="none" w:sz="0" w:space="0" w:color="auto"/>
                        <w:right w:val="none" w:sz="0" w:space="0" w:color="auto"/>
                      </w:divBdr>
                    </w:div>
                  </w:divsChild>
                </w:div>
                <w:div w:id="128208506">
                  <w:marLeft w:val="0"/>
                  <w:marRight w:val="0"/>
                  <w:marTop w:val="0"/>
                  <w:marBottom w:val="0"/>
                  <w:divBdr>
                    <w:top w:val="none" w:sz="0" w:space="0" w:color="auto"/>
                    <w:left w:val="none" w:sz="0" w:space="0" w:color="auto"/>
                    <w:bottom w:val="none" w:sz="0" w:space="0" w:color="auto"/>
                    <w:right w:val="none" w:sz="0" w:space="0" w:color="auto"/>
                  </w:divBdr>
                  <w:divsChild>
                    <w:div w:id="497813738">
                      <w:marLeft w:val="0"/>
                      <w:marRight w:val="0"/>
                      <w:marTop w:val="0"/>
                      <w:marBottom w:val="0"/>
                      <w:divBdr>
                        <w:top w:val="none" w:sz="0" w:space="0" w:color="auto"/>
                        <w:left w:val="none" w:sz="0" w:space="0" w:color="auto"/>
                        <w:bottom w:val="none" w:sz="0" w:space="0" w:color="auto"/>
                        <w:right w:val="none" w:sz="0" w:space="0" w:color="auto"/>
                      </w:divBdr>
                    </w:div>
                  </w:divsChild>
                </w:div>
                <w:div w:id="135878371">
                  <w:marLeft w:val="0"/>
                  <w:marRight w:val="0"/>
                  <w:marTop w:val="0"/>
                  <w:marBottom w:val="0"/>
                  <w:divBdr>
                    <w:top w:val="none" w:sz="0" w:space="0" w:color="auto"/>
                    <w:left w:val="none" w:sz="0" w:space="0" w:color="auto"/>
                    <w:bottom w:val="none" w:sz="0" w:space="0" w:color="auto"/>
                    <w:right w:val="none" w:sz="0" w:space="0" w:color="auto"/>
                  </w:divBdr>
                  <w:divsChild>
                    <w:div w:id="719551427">
                      <w:marLeft w:val="0"/>
                      <w:marRight w:val="0"/>
                      <w:marTop w:val="0"/>
                      <w:marBottom w:val="0"/>
                      <w:divBdr>
                        <w:top w:val="none" w:sz="0" w:space="0" w:color="auto"/>
                        <w:left w:val="none" w:sz="0" w:space="0" w:color="auto"/>
                        <w:bottom w:val="none" w:sz="0" w:space="0" w:color="auto"/>
                        <w:right w:val="none" w:sz="0" w:space="0" w:color="auto"/>
                      </w:divBdr>
                    </w:div>
                  </w:divsChild>
                </w:div>
                <w:div w:id="185294294">
                  <w:marLeft w:val="0"/>
                  <w:marRight w:val="0"/>
                  <w:marTop w:val="0"/>
                  <w:marBottom w:val="0"/>
                  <w:divBdr>
                    <w:top w:val="none" w:sz="0" w:space="0" w:color="auto"/>
                    <w:left w:val="none" w:sz="0" w:space="0" w:color="auto"/>
                    <w:bottom w:val="none" w:sz="0" w:space="0" w:color="auto"/>
                    <w:right w:val="none" w:sz="0" w:space="0" w:color="auto"/>
                  </w:divBdr>
                  <w:divsChild>
                    <w:div w:id="66731866">
                      <w:marLeft w:val="0"/>
                      <w:marRight w:val="0"/>
                      <w:marTop w:val="0"/>
                      <w:marBottom w:val="0"/>
                      <w:divBdr>
                        <w:top w:val="none" w:sz="0" w:space="0" w:color="auto"/>
                        <w:left w:val="none" w:sz="0" w:space="0" w:color="auto"/>
                        <w:bottom w:val="none" w:sz="0" w:space="0" w:color="auto"/>
                        <w:right w:val="none" w:sz="0" w:space="0" w:color="auto"/>
                      </w:divBdr>
                    </w:div>
                  </w:divsChild>
                </w:div>
                <w:div w:id="249043190">
                  <w:marLeft w:val="0"/>
                  <w:marRight w:val="0"/>
                  <w:marTop w:val="0"/>
                  <w:marBottom w:val="0"/>
                  <w:divBdr>
                    <w:top w:val="none" w:sz="0" w:space="0" w:color="auto"/>
                    <w:left w:val="none" w:sz="0" w:space="0" w:color="auto"/>
                    <w:bottom w:val="none" w:sz="0" w:space="0" w:color="auto"/>
                    <w:right w:val="none" w:sz="0" w:space="0" w:color="auto"/>
                  </w:divBdr>
                  <w:divsChild>
                    <w:div w:id="777916601">
                      <w:marLeft w:val="0"/>
                      <w:marRight w:val="0"/>
                      <w:marTop w:val="0"/>
                      <w:marBottom w:val="0"/>
                      <w:divBdr>
                        <w:top w:val="none" w:sz="0" w:space="0" w:color="auto"/>
                        <w:left w:val="none" w:sz="0" w:space="0" w:color="auto"/>
                        <w:bottom w:val="none" w:sz="0" w:space="0" w:color="auto"/>
                        <w:right w:val="none" w:sz="0" w:space="0" w:color="auto"/>
                      </w:divBdr>
                    </w:div>
                  </w:divsChild>
                </w:div>
                <w:div w:id="255096927">
                  <w:marLeft w:val="0"/>
                  <w:marRight w:val="0"/>
                  <w:marTop w:val="0"/>
                  <w:marBottom w:val="0"/>
                  <w:divBdr>
                    <w:top w:val="none" w:sz="0" w:space="0" w:color="auto"/>
                    <w:left w:val="none" w:sz="0" w:space="0" w:color="auto"/>
                    <w:bottom w:val="none" w:sz="0" w:space="0" w:color="auto"/>
                    <w:right w:val="none" w:sz="0" w:space="0" w:color="auto"/>
                  </w:divBdr>
                  <w:divsChild>
                    <w:div w:id="2129229886">
                      <w:marLeft w:val="0"/>
                      <w:marRight w:val="0"/>
                      <w:marTop w:val="0"/>
                      <w:marBottom w:val="0"/>
                      <w:divBdr>
                        <w:top w:val="none" w:sz="0" w:space="0" w:color="auto"/>
                        <w:left w:val="none" w:sz="0" w:space="0" w:color="auto"/>
                        <w:bottom w:val="none" w:sz="0" w:space="0" w:color="auto"/>
                        <w:right w:val="none" w:sz="0" w:space="0" w:color="auto"/>
                      </w:divBdr>
                    </w:div>
                  </w:divsChild>
                </w:div>
                <w:div w:id="258567069">
                  <w:marLeft w:val="0"/>
                  <w:marRight w:val="0"/>
                  <w:marTop w:val="0"/>
                  <w:marBottom w:val="0"/>
                  <w:divBdr>
                    <w:top w:val="none" w:sz="0" w:space="0" w:color="auto"/>
                    <w:left w:val="none" w:sz="0" w:space="0" w:color="auto"/>
                    <w:bottom w:val="none" w:sz="0" w:space="0" w:color="auto"/>
                    <w:right w:val="none" w:sz="0" w:space="0" w:color="auto"/>
                  </w:divBdr>
                  <w:divsChild>
                    <w:div w:id="1795517548">
                      <w:marLeft w:val="0"/>
                      <w:marRight w:val="0"/>
                      <w:marTop w:val="0"/>
                      <w:marBottom w:val="0"/>
                      <w:divBdr>
                        <w:top w:val="none" w:sz="0" w:space="0" w:color="auto"/>
                        <w:left w:val="none" w:sz="0" w:space="0" w:color="auto"/>
                        <w:bottom w:val="none" w:sz="0" w:space="0" w:color="auto"/>
                        <w:right w:val="none" w:sz="0" w:space="0" w:color="auto"/>
                      </w:divBdr>
                    </w:div>
                  </w:divsChild>
                </w:div>
                <w:div w:id="287669602">
                  <w:marLeft w:val="0"/>
                  <w:marRight w:val="0"/>
                  <w:marTop w:val="0"/>
                  <w:marBottom w:val="0"/>
                  <w:divBdr>
                    <w:top w:val="none" w:sz="0" w:space="0" w:color="auto"/>
                    <w:left w:val="none" w:sz="0" w:space="0" w:color="auto"/>
                    <w:bottom w:val="none" w:sz="0" w:space="0" w:color="auto"/>
                    <w:right w:val="none" w:sz="0" w:space="0" w:color="auto"/>
                  </w:divBdr>
                  <w:divsChild>
                    <w:div w:id="480269198">
                      <w:marLeft w:val="0"/>
                      <w:marRight w:val="0"/>
                      <w:marTop w:val="0"/>
                      <w:marBottom w:val="0"/>
                      <w:divBdr>
                        <w:top w:val="none" w:sz="0" w:space="0" w:color="auto"/>
                        <w:left w:val="none" w:sz="0" w:space="0" w:color="auto"/>
                        <w:bottom w:val="none" w:sz="0" w:space="0" w:color="auto"/>
                        <w:right w:val="none" w:sz="0" w:space="0" w:color="auto"/>
                      </w:divBdr>
                    </w:div>
                  </w:divsChild>
                </w:div>
                <w:div w:id="293026344">
                  <w:marLeft w:val="0"/>
                  <w:marRight w:val="0"/>
                  <w:marTop w:val="0"/>
                  <w:marBottom w:val="0"/>
                  <w:divBdr>
                    <w:top w:val="none" w:sz="0" w:space="0" w:color="auto"/>
                    <w:left w:val="none" w:sz="0" w:space="0" w:color="auto"/>
                    <w:bottom w:val="none" w:sz="0" w:space="0" w:color="auto"/>
                    <w:right w:val="none" w:sz="0" w:space="0" w:color="auto"/>
                  </w:divBdr>
                  <w:divsChild>
                    <w:div w:id="940649946">
                      <w:marLeft w:val="0"/>
                      <w:marRight w:val="0"/>
                      <w:marTop w:val="0"/>
                      <w:marBottom w:val="0"/>
                      <w:divBdr>
                        <w:top w:val="none" w:sz="0" w:space="0" w:color="auto"/>
                        <w:left w:val="none" w:sz="0" w:space="0" w:color="auto"/>
                        <w:bottom w:val="none" w:sz="0" w:space="0" w:color="auto"/>
                        <w:right w:val="none" w:sz="0" w:space="0" w:color="auto"/>
                      </w:divBdr>
                    </w:div>
                  </w:divsChild>
                </w:div>
                <w:div w:id="298803779">
                  <w:marLeft w:val="0"/>
                  <w:marRight w:val="0"/>
                  <w:marTop w:val="0"/>
                  <w:marBottom w:val="0"/>
                  <w:divBdr>
                    <w:top w:val="none" w:sz="0" w:space="0" w:color="auto"/>
                    <w:left w:val="none" w:sz="0" w:space="0" w:color="auto"/>
                    <w:bottom w:val="none" w:sz="0" w:space="0" w:color="auto"/>
                    <w:right w:val="none" w:sz="0" w:space="0" w:color="auto"/>
                  </w:divBdr>
                  <w:divsChild>
                    <w:div w:id="1038360775">
                      <w:marLeft w:val="0"/>
                      <w:marRight w:val="0"/>
                      <w:marTop w:val="0"/>
                      <w:marBottom w:val="0"/>
                      <w:divBdr>
                        <w:top w:val="none" w:sz="0" w:space="0" w:color="auto"/>
                        <w:left w:val="none" w:sz="0" w:space="0" w:color="auto"/>
                        <w:bottom w:val="none" w:sz="0" w:space="0" w:color="auto"/>
                        <w:right w:val="none" w:sz="0" w:space="0" w:color="auto"/>
                      </w:divBdr>
                    </w:div>
                  </w:divsChild>
                </w:div>
                <w:div w:id="337001382">
                  <w:marLeft w:val="0"/>
                  <w:marRight w:val="0"/>
                  <w:marTop w:val="0"/>
                  <w:marBottom w:val="0"/>
                  <w:divBdr>
                    <w:top w:val="none" w:sz="0" w:space="0" w:color="auto"/>
                    <w:left w:val="none" w:sz="0" w:space="0" w:color="auto"/>
                    <w:bottom w:val="none" w:sz="0" w:space="0" w:color="auto"/>
                    <w:right w:val="none" w:sz="0" w:space="0" w:color="auto"/>
                  </w:divBdr>
                  <w:divsChild>
                    <w:div w:id="515997031">
                      <w:marLeft w:val="0"/>
                      <w:marRight w:val="0"/>
                      <w:marTop w:val="0"/>
                      <w:marBottom w:val="0"/>
                      <w:divBdr>
                        <w:top w:val="none" w:sz="0" w:space="0" w:color="auto"/>
                        <w:left w:val="none" w:sz="0" w:space="0" w:color="auto"/>
                        <w:bottom w:val="none" w:sz="0" w:space="0" w:color="auto"/>
                        <w:right w:val="none" w:sz="0" w:space="0" w:color="auto"/>
                      </w:divBdr>
                    </w:div>
                  </w:divsChild>
                </w:div>
                <w:div w:id="343628437">
                  <w:marLeft w:val="0"/>
                  <w:marRight w:val="0"/>
                  <w:marTop w:val="0"/>
                  <w:marBottom w:val="0"/>
                  <w:divBdr>
                    <w:top w:val="none" w:sz="0" w:space="0" w:color="auto"/>
                    <w:left w:val="none" w:sz="0" w:space="0" w:color="auto"/>
                    <w:bottom w:val="none" w:sz="0" w:space="0" w:color="auto"/>
                    <w:right w:val="none" w:sz="0" w:space="0" w:color="auto"/>
                  </w:divBdr>
                  <w:divsChild>
                    <w:div w:id="431629011">
                      <w:marLeft w:val="0"/>
                      <w:marRight w:val="0"/>
                      <w:marTop w:val="0"/>
                      <w:marBottom w:val="0"/>
                      <w:divBdr>
                        <w:top w:val="none" w:sz="0" w:space="0" w:color="auto"/>
                        <w:left w:val="none" w:sz="0" w:space="0" w:color="auto"/>
                        <w:bottom w:val="none" w:sz="0" w:space="0" w:color="auto"/>
                        <w:right w:val="none" w:sz="0" w:space="0" w:color="auto"/>
                      </w:divBdr>
                    </w:div>
                  </w:divsChild>
                </w:div>
                <w:div w:id="356123779">
                  <w:marLeft w:val="0"/>
                  <w:marRight w:val="0"/>
                  <w:marTop w:val="0"/>
                  <w:marBottom w:val="0"/>
                  <w:divBdr>
                    <w:top w:val="none" w:sz="0" w:space="0" w:color="auto"/>
                    <w:left w:val="none" w:sz="0" w:space="0" w:color="auto"/>
                    <w:bottom w:val="none" w:sz="0" w:space="0" w:color="auto"/>
                    <w:right w:val="none" w:sz="0" w:space="0" w:color="auto"/>
                  </w:divBdr>
                  <w:divsChild>
                    <w:div w:id="1372268988">
                      <w:marLeft w:val="0"/>
                      <w:marRight w:val="0"/>
                      <w:marTop w:val="0"/>
                      <w:marBottom w:val="0"/>
                      <w:divBdr>
                        <w:top w:val="none" w:sz="0" w:space="0" w:color="auto"/>
                        <w:left w:val="none" w:sz="0" w:space="0" w:color="auto"/>
                        <w:bottom w:val="none" w:sz="0" w:space="0" w:color="auto"/>
                        <w:right w:val="none" w:sz="0" w:space="0" w:color="auto"/>
                      </w:divBdr>
                    </w:div>
                  </w:divsChild>
                </w:div>
                <w:div w:id="363749504">
                  <w:marLeft w:val="0"/>
                  <w:marRight w:val="0"/>
                  <w:marTop w:val="0"/>
                  <w:marBottom w:val="0"/>
                  <w:divBdr>
                    <w:top w:val="none" w:sz="0" w:space="0" w:color="auto"/>
                    <w:left w:val="none" w:sz="0" w:space="0" w:color="auto"/>
                    <w:bottom w:val="none" w:sz="0" w:space="0" w:color="auto"/>
                    <w:right w:val="none" w:sz="0" w:space="0" w:color="auto"/>
                  </w:divBdr>
                  <w:divsChild>
                    <w:div w:id="1894807120">
                      <w:marLeft w:val="0"/>
                      <w:marRight w:val="0"/>
                      <w:marTop w:val="0"/>
                      <w:marBottom w:val="0"/>
                      <w:divBdr>
                        <w:top w:val="none" w:sz="0" w:space="0" w:color="auto"/>
                        <w:left w:val="none" w:sz="0" w:space="0" w:color="auto"/>
                        <w:bottom w:val="none" w:sz="0" w:space="0" w:color="auto"/>
                        <w:right w:val="none" w:sz="0" w:space="0" w:color="auto"/>
                      </w:divBdr>
                    </w:div>
                  </w:divsChild>
                </w:div>
                <w:div w:id="379011981">
                  <w:marLeft w:val="0"/>
                  <w:marRight w:val="0"/>
                  <w:marTop w:val="0"/>
                  <w:marBottom w:val="0"/>
                  <w:divBdr>
                    <w:top w:val="none" w:sz="0" w:space="0" w:color="auto"/>
                    <w:left w:val="none" w:sz="0" w:space="0" w:color="auto"/>
                    <w:bottom w:val="none" w:sz="0" w:space="0" w:color="auto"/>
                    <w:right w:val="none" w:sz="0" w:space="0" w:color="auto"/>
                  </w:divBdr>
                  <w:divsChild>
                    <w:div w:id="1897813592">
                      <w:marLeft w:val="0"/>
                      <w:marRight w:val="0"/>
                      <w:marTop w:val="0"/>
                      <w:marBottom w:val="0"/>
                      <w:divBdr>
                        <w:top w:val="none" w:sz="0" w:space="0" w:color="auto"/>
                        <w:left w:val="none" w:sz="0" w:space="0" w:color="auto"/>
                        <w:bottom w:val="none" w:sz="0" w:space="0" w:color="auto"/>
                        <w:right w:val="none" w:sz="0" w:space="0" w:color="auto"/>
                      </w:divBdr>
                    </w:div>
                  </w:divsChild>
                </w:div>
                <w:div w:id="487019427">
                  <w:marLeft w:val="0"/>
                  <w:marRight w:val="0"/>
                  <w:marTop w:val="0"/>
                  <w:marBottom w:val="0"/>
                  <w:divBdr>
                    <w:top w:val="none" w:sz="0" w:space="0" w:color="auto"/>
                    <w:left w:val="none" w:sz="0" w:space="0" w:color="auto"/>
                    <w:bottom w:val="none" w:sz="0" w:space="0" w:color="auto"/>
                    <w:right w:val="none" w:sz="0" w:space="0" w:color="auto"/>
                  </w:divBdr>
                  <w:divsChild>
                    <w:div w:id="617639678">
                      <w:marLeft w:val="0"/>
                      <w:marRight w:val="0"/>
                      <w:marTop w:val="0"/>
                      <w:marBottom w:val="0"/>
                      <w:divBdr>
                        <w:top w:val="none" w:sz="0" w:space="0" w:color="auto"/>
                        <w:left w:val="none" w:sz="0" w:space="0" w:color="auto"/>
                        <w:bottom w:val="none" w:sz="0" w:space="0" w:color="auto"/>
                        <w:right w:val="none" w:sz="0" w:space="0" w:color="auto"/>
                      </w:divBdr>
                    </w:div>
                  </w:divsChild>
                </w:div>
                <w:div w:id="599877100">
                  <w:marLeft w:val="0"/>
                  <w:marRight w:val="0"/>
                  <w:marTop w:val="0"/>
                  <w:marBottom w:val="0"/>
                  <w:divBdr>
                    <w:top w:val="none" w:sz="0" w:space="0" w:color="auto"/>
                    <w:left w:val="none" w:sz="0" w:space="0" w:color="auto"/>
                    <w:bottom w:val="none" w:sz="0" w:space="0" w:color="auto"/>
                    <w:right w:val="none" w:sz="0" w:space="0" w:color="auto"/>
                  </w:divBdr>
                  <w:divsChild>
                    <w:div w:id="1801533968">
                      <w:marLeft w:val="0"/>
                      <w:marRight w:val="0"/>
                      <w:marTop w:val="0"/>
                      <w:marBottom w:val="0"/>
                      <w:divBdr>
                        <w:top w:val="none" w:sz="0" w:space="0" w:color="auto"/>
                        <w:left w:val="none" w:sz="0" w:space="0" w:color="auto"/>
                        <w:bottom w:val="none" w:sz="0" w:space="0" w:color="auto"/>
                        <w:right w:val="none" w:sz="0" w:space="0" w:color="auto"/>
                      </w:divBdr>
                    </w:div>
                  </w:divsChild>
                </w:div>
                <w:div w:id="605160257">
                  <w:marLeft w:val="0"/>
                  <w:marRight w:val="0"/>
                  <w:marTop w:val="0"/>
                  <w:marBottom w:val="0"/>
                  <w:divBdr>
                    <w:top w:val="none" w:sz="0" w:space="0" w:color="auto"/>
                    <w:left w:val="none" w:sz="0" w:space="0" w:color="auto"/>
                    <w:bottom w:val="none" w:sz="0" w:space="0" w:color="auto"/>
                    <w:right w:val="none" w:sz="0" w:space="0" w:color="auto"/>
                  </w:divBdr>
                  <w:divsChild>
                    <w:div w:id="355541719">
                      <w:marLeft w:val="0"/>
                      <w:marRight w:val="0"/>
                      <w:marTop w:val="0"/>
                      <w:marBottom w:val="0"/>
                      <w:divBdr>
                        <w:top w:val="none" w:sz="0" w:space="0" w:color="auto"/>
                        <w:left w:val="none" w:sz="0" w:space="0" w:color="auto"/>
                        <w:bottom w:val="none" w:sz="0" w:space="0" w:color="auto"/>
                        <w:right w:val="none" w:sz="0" w:space="0" w:color="auto"/>
                      </w:divBdr>
                    </w:div>
                  </w:divsChild>
                </w:div>
                <w:div w:id="611058565">
                  <w:marLeft w:val="0"/>
                  <w:marRight w:val="0"/>
                  <w:marTop w:val="0"/>
                  <w:marBottom w:val="0"/>
                  <w:divBdr>
                    <w:top w:val="none" w:sz="0" w:space="0" w:color="auto"/>
                    <w:left w:val="none" w:sz="0" w:space="0" w:color="auto"/>
                    <w:bottom w:val="none" w:sz="0" w:space="0" w:color="auto"/>
                    <w:right w:val="none" w:sz="0" w:space="0" w:color="auto"/>
                  </w:divBdr>
                  <w:divsChild>
                    <w:div w:id="1830052548">
                      <w:marLeft w:val="0"/>
                      <w:marRight w:val="0"/>
                      <w:marTop w:val="0"/>
                      <w:marBottom w:val="0"/>
                      <w:divBdr>
                        <w:top w:val="none" w:sz="0" w:space="0" w:color="auto"/>
                        <w:left w:val="none" w:sz="0" w:space="0" w:color="auto"/>
                        <w:bottom w:val="none" w:sz="0" w:space="0" w:color="auto"/>
                        <w:right w:val="none" w:sz="0" w:space="0" w:color="auto"/>
                      </w:divBdr>
                    </w:div>
                  </w:divsChild>
                </w:div>
                <w:div w:id="632029897">
                  <w:marLeft w:val="0"/>
                  <w:marRight w:val="0"/>
                  <w:marTop w:val="0"/>
                  <w:marBottom w:val="0"/>
                  <w:divBdr>
                    <w:top w:val="none" w:sz="0" w:space="0" w:color="auto"/>
                    <w:left w:val="none" w:sz="0" w:space="0" w:color="auto"/>
                    <w:bottom w:val="none" w:sz="0" w:space="0" w:color="auto"/>
                    <w:right w:val="none" w:sz="0" w:space="0" w:color="auto"/>
                  </w:divBdr>
                  <w:divsChild>
                    <w:div w:id="1229195519">
                      <w:marLeft w:val="0"/>
                      <w:marRight w:val="0"/>
                      <w:marTop w:val="0"/>
                      <w:marBottom w:val="0"/>
                      <w:divBdr>
                        <w:top w:val="none" w:sz="0" w:space="0" w:color="auto"/>
                        <w:left w:val="none" w:sz="0" w:space="0" w:color="auto"/>
                        <w:bottom w:val="none" w:sz="0" w:space="0" w:color="auto"/>
                        <w:right w:val="none" w:sz="0" w:space="0" w:color="auto"/>
                      </w:divBdr>
                    </w:div>
                  </w:divsChild>
                </w:div>
                <w:div w:id="636374950">
                  <w:marLeft w:val="0"/>
                  <w:marRight w:val="0"/>
                  <w:marTop w:val="0"/>
                  <w:marBottom w:val="0"/>
                  <w:divBdr>
                    <w:top w:val="none" w:sz="0" w:space="0" w:color="auto"/>
                    <w:left w:val="none" w:sz="0" w:space="0" w:color="auto"/>
                    <w:bottom w:val="none" w:sz="0" w:space="0" w:color="auto"/>
                    <w:right w:val="none" w:sz="0" w:space="0" w:color="auto"/>
                  </w:divBdr>
                  <w:divsChild>
                    <w:div w:id="1503088039">
                      <w:marLeft w:val="0"/>
                      <w:marRight w:val="0"/>
                      <w:marTop w:val="0"/>
                      <w:marBottom w:val="0"/>
                      <w:divBdr>
                        <w:top w:val="none" w:sz="0" w:space="0" w:color="auto"/>
                        <w:left w:val="none" w:sz="0" w:space="0" w:color="auto"/>
                        <w:bottom w:val="none" w:sz="0" w:space="0" w:color="auto"/>
                        <w:right w:val="none" w:sz="0" w:space="0" w:color="auto"/>
                      </w:divBdr>
                    </w:div>
                  </w:divsChild>
                </w:div>
                <w:div w:id="651566560">
                  <w:marLeft w:val="0"/>
                  <w:marRight w:val="0"/>
                  <w:marTop w:val="0"/>
                  <w:marBottom w:val="0"/>
                  <w:divBdr>
                    <w:top w:val="none" w:sz="0" w:space="0" w:color="auto"/>
                    <w:left w:val="none" w:sz="0" w:space="0" w:color="auto"/>
                    <w:bottom w:val="none" w:sz="0" w:space="0" w:color="auto"/>
                    <w:right w:val="none" w:sz="0" w:space="0" w:color="auto"/>
                  </w:divBdr>
                  <w:divsChild>
                    <w:div w:id="1738631186">
                      <w:marLeft w:val="0"/>
                      <w:marRight w:val="0"/>
                      <w:marTop w:val="0"/>
                      <w:marBottom w:val="0"/>
                      <w:divBdr>
                        <w:top w:val="none" w:sz="0" w:space="0" w:color="auto"/>
                        <w:left w:val="none" w:sz="0" w:space="0" w:color="auto"/>
                        <w:bottom w:val="none" w:sz="0" w:space="0" w:color="auto"/>
                        <w:right w:val="none" w:sz="0" w:space="0" w:color="auto"/>
                      </w:divBdr>
                    </w:div>
                  </w:divsChild>
                </w:div>
                <w:div w:id="692804545">
                  <w:marLeft w:val="0"/>
                  <w:marRight w:val="0"/>
                  <w:marTop w:val="0"/>
                  <w:marBottom w:val="0"/>
                  <w:divBdr>
                    <w:top w:val="none" w:sz="0" w:space="0" w:color="auto"/>
                    <w:left w:val="none" w:sz="0" w:space="0" w:color="auto"/>
                    <w:bottom w:val="none" w:sz="0" w:space="0" w:color="auto"/>
                    <w:right w:val="none" w:sz="0" w:space="0" w:color="auto"/>
                  </w:divBdr>
                  <w:divsChild>
                    <w:div w:id="466095696">
                      <w:marLeft w:val="0"/>
                      <w:marRight w:val="0"/>
                      <w:marTop w:val="0"/>
                      <w:marBottom w:val="0"/>
                      <w:divBdr>
                        <w:top w:val="none" w:sz="0" w:space="0" w:color="auto"/>
                        <w:left w:val="none" w:sz="0" w:space="0" w:color="auto"/>
                        <w:bottom w:val="none" w:sz="0" w:space="0" w:color="auto"/>
                        <w:right w:val="none" w:sz="0" w:space="0" w:color="auto"/>
                      </w:divBdr>
                    </w:div>
                  </w:divsChild>
                </w:div>
                <w:div w:id="751396830">
                  <w:marLeft w:val="0"/>
                  <w:marRight w:val="0"/>
                  <w:marTop w:val="0"/>
                  <w:marBottom w:val="0"/>
                  <w:divBdr>
                    <w:top w:val="none" w:sz="0" w:space="0" w:color="auto"/>
                    <w:left w:val="none" w:sz="0" w:space="0" w:color="auto"/>
                    <w:bottom w:val="none" w:sz="0" w:space="0" w:color="auto"/>
                    <w:right w:val="none" w:sz="0" w:space="0" w:color="auto"/>
                  </w:divBdr>
                  <w:divsChild>
                    <w:div w:id="915241110">
                      <w:marLeft w:val="0"/>
                      <w:marRight w:val="0"/>
                      <w:marTop w:val="0"/>
                      <w:marBottom w:val="0"/>
                      <w:divBdr>
                        <w:top w:val="none" w:sz="0" w:space="0" w:color="auto"/>
                        <w:left w:val="none" w:sz="0" w:space="0" w:color="auto"/>
                        <w:bottom w:val="none" w:sz="0" w:space="0" w:color="auto"/>
                        <w:right w:val="none" w:sz="0" w:space="0" w:color="auto"/>
                      </w:divBdr>
                    </w:div>
                  </w:divsChild>
                </w:div>
                <w:div w:id="763458252">
                  <w:marLeft w:val="0"/>
                  <w:marRight w:val="0"/>
                  <w:marTop w:val="0"/>
                  <w:marBottom w:val="0"/>
                  <w:divBdr>
                    <w:top w:val="none" w:sz="0" w:space="0" w:color="auto"/>
                    <w:left w:val="none" w:sz="0" w:space="0" w:color="auto"/>
                    <w:bottom w:val="none" w:sz="0" w:space="0" w:color="auto"/>
                    <w:right w:val="none" w:sz="0" w:space="0" w:color="auto"/>
                  </w:divBdr>
                  <w:divsChild>
                    <w:div w:id="582952730">
                      <w:marLeft w:val="0"/>
                      <w:marRight w:val="0"/>
                      <w:marTop w:val="0"/>
                      <w:marBottom w:val="0"/>
                      <w:divBdr>
                        <w:top w:val="none" w:sz="0" w:space="0" w:color="auto"/>
                        <w:left w:val="none" w:sz="0" w:space="0" w:color="auto"/>
                        <w:bottom w:val="none" w:sz="0" w:space="0" w:color="auto"/>
                        <w:right w:val="none" w:sz="0" w:space="0" w:color="auto"/>
                      </w:divBdr>
                    </w:div>
                  </w:divsChild>
                </w:div>
                <w:div w:id="787238181">
                  <w:marLeft w:val="0"/>
                  <w:marRight w:val="0"/>
                  <w:marTop w:val="0"/>
                  <w:marBottom w:val="0"/>
                  <w:divBdr>
                    <w:top w:val="none" w:sz="0" w:space="0" w:color="auto"/>
                    <w:left w:val="none" w:sz="0" w:space="0" w:color="auto"/>
                    <w:bottom w:val="none" w:sz="0" w:space="0" w:color="auto"/>
                    <w:right w:val="none" w:sz="0" w:space="0" w:color="auto"/>
                  </w:divBdr>
                  <w:divsChild>
                    <w:div w:id="1103455921">
                      <w:marLeft w:val="0"/>
                      <w:marRight w:val="0"/>
                      <w:marTop w:val="0"/>
                      <w:marBottom w:val="0"/>
                      <w:divBdr>
                        <w:top w:val="none" w:sz="0" w:space="0" w:color="auto"/>
                        <w:left w:val="none" w:sz="0" w:space="0" w:color="auto"/>
                        <w:bottom w:val="none" w:sz="0" w:space="0" w:color="auto"/>
                        <w:right w:val="none" w:sz="0" w:space="0" w:color="auto"/>
                      </w:divBdr>
                    </w:div>
                  </w:divsChild>
                </w:div>
                <w:div w:id="790324535">
                  <w:marLeft w:val="0"/>
                  <w:marRight w:val="0"/>
                  <w:marTop w:val="0"/>
                  <w:marBottom w:val="0"/>
                  <w:divBdr>
                    <w:top w:val="none" w:sz="0" w:space="0" w:color="auto"/>
                    <w:left w:val="none" w:sz="0" w:space="0" w:color="auto"/>
                    <w:bottom w:val="none" w:sz="0" w:space="0" w:color="auto"/>
                    <w:right w:val="none" w:sz="0" w:space="0" w:color="auto"/>
                  </w:divBdr>
                  <w:divsChild>
                    <w:div w:id="2005207842">
                      <w:marLeft w:val="0"/>
                      <w:marRight w:val="0"/>
                      <w:marTop w:val="0"/>
                      <w:marBottom w:val="0"/>
                      <w:divBdr>
                        <w:top w:val="none" w:sz="0" w:space="0" w:color="auto"/>
                        <w:left w:val="none" w:sz="0" w:space="0" w:color="auto"/>
                        <w:bottom w:val="none" w:sz="0" w:space="0" w:color="auto"/>
                        <w:right w:val="none" w:sz="0" w:space="0" w:color="auto"/>
                      </w:divBdr>
                    </w:div>
                  </w:divsChild>
                </w:div>
                <w:div w:id="956064859">
                  <w:marLeft w:val="0"/>
                  <w:marRight w:val="0"/>
                  <w:marTop w:val="0"/>
                  <w:marBottom w:val="0"/>
                  <w:divBdr>
                    <w:top w:val="none" w:sz="0" w:space="0" w:color="auto"/>
                    <w:left w:val="none" w:sz="0" w:space="0" w:color="auto"/>
                    <w:bottom w:val="none" w:sz="0" w:space="0" w:color="auto"/>
                    <w:right w:val="none" w:sz="0" w:space="0" w:color="auto"/>
                  </w:divBdr>
                  <w:divsChild>
                    <w:div w:id="345602011">
                      <w:marLeft w:val="0"/>
                      <w:marRight w:val="0"/>
                      <w:marTop w:val="0"/>
                      <w:marBottom w:val="0"/>
                      <w:divBdr>
                        <w:top w:val="none" w:sz="0" w:space="0" w:color="auto"/>
                        <w:left w:val="none" w:sz="0" w:space="0" w:color="auto"/>
                        <w:bottom w:val="none" w:sz="0" w:space="0" w:color="auto"/>
                        <w:right w:val="none" w:sz="0" w:space="0" w:color="auto"/>
                      </w:divBdr>
                    </w:div>
                  </w:divsChild>
                </w:div>
                <w:div w:id="993751897">
                  <w:marLeft w:val="0"/>
                  <w:marRight w:val="0"/>
                  <w:marTop w:val="0"/>
                  <w:marBottom w:val="0"/>
                  <w:divBdr>
                    <w:top w:val="none" w:sz="0" w:space="0" w:color="auto"/>
                    <w:left w:val="none" w:sz="0" w:space="0" w:color="auto"/>
                    <w:bottom w:val="none" w:sz="0" w:space="0" w:color="auto"/>
                    <w:right w:val="none" w:sz="0" w:space="0" w:color="auto"/>
                  </w:divBdr>
                  <w:divsChild>
                    <w:div w:id="631717260">
                      <w:marLeft w:val="0"/>
                      <w:marRight w:val="0"/>
                      <w:marTop w:val="0"/>
                      <w:marBottom w:val="0"/>
                      <w:divBdr>
                        <w:top w:val="none" w:sz="0" w:space="0" w:color="auto"/>
                        <w:left w:val="none" w:sz="0" w:space="0" w:color="auto"/>
                        <w:bottom w:val="none" w:sz="0" w:space="0" w:color="auto"/>
                        <w:right w:val="none" w:sz="0" w:space="0" w:color="auto"/>
                      </w:divBdr>
                    </w:div>
                  </w:divsChild>
                </w:div>
                <w:div w:id="995690107">
                  <w:marLeft w:val="0"/>
                  <w:marRight w:val="0"/>
                  <w:marTop w:val="0"/>
                  <w:marBottom w:val="0"/>
                  <w:divBdr>
                    <w:top w:val="none" w:sz="0" w:space="0" w:color="auto"/>
                    <w:left w:val="none" w:sz="0" w:space="0" w:color="auto"/>
                    <w:bottom w:val="none" w:sz="0" w:space="0" w:color="auto"/>
                    <w:right w:val="none" w:sz="0" w:space="0" w:color="auto"/>
                  </w:divBdr>
                  <w:divsChild>
                    <w:div w:id="741759941">
                      <w:marLeft w:val="0"/>
                      <w:marRight w:val="0"/>
                      <w:marTop w:val="0"/>
                      <w:marBottom w:val="0"/>
                      <w:divBdr>
                        <w:top w:val="none" w:sz="0" w:space="0" w:color="auto"/>
                        <w:left w:val="none" w:sz="0" w:space="0" w:color="auto"/>
                        <w:bottom w:val="none" w:sz="0" w:space="0" w:color="auto"/>
                        <w:right w:val="none" w:sz="0" w:space="0" w:color="auto"/>
                      </w:divBdr>
                    </w:div>
                  </w:divsChild>
                </w:div>
                <w:div w:id="1015375867">
                  <w:marLeft w:val="0"/>
                  <w:marRight w:val="0"/>
                  <w:marTop w:val="0"/>
                  <w:marBottom w:val="0"/>
                  <w:divBdr>
                    <w:top w:val="none" w:sz="0" w:space="0" w:color="auto"/>
                    <w:left w:val="none" w:sz="0" w:space="0" w:color="auto"/>
                    <w:bottom w:val="none" w:sz="0" w:space="0" w:color="auto"/>
                    <w:right w:val="none" w:sz="0" w:space="0" w:color="auto"/>
                  </w:divBdr>
                  <w:divsChild>
                    <w:div w:id="1344933547">
                      <w:marLeft w:val="0"/>
                      <w:marRight w:val="0"/>
                      <w:marTop w:val="0"/>
                      <w:marBottom w:val="0"/>
                      <w:divBdr>
                        <w:top w:val="none" w:sz="0" w:space="0" w:color="auto"/>
                        <w:left w:val="none" w:sz="0" w:space="0" w:color="auto"/>
                        <w:bottom w:val="none" w:sz="0" w:space="0" w:color="auto"/>
                        <w:right w:val="none" w:sz="0" w:space="0" w:color="auto"/>
                      </w:divBdr>
                    </w:div>
                  </w:divsChild>
                </w:div>
                <w:div w:id="1019620675">
                  <w:marLeft w:val="0"/>
                  <w:marRight w:val="0"/>
                  <w:marTop w:val="0"/>
                  <w:marBottom w:val="0"/>
                  <w:divBdr>
                    <w:top w:val="none" w:sz="0" w:space="0" w:color="auto"/>
                    <w:left w:val="none" w:sz="0" w:space="0" w:color="auto"/>
                    <w:bottom w:val="none" w:sz="0" w:space="0" w:color="auto"/>
                    <w:right w:val="none" w:sz="0" w:space="0" w:color="auto"/>
                  </w:divBdr>
                  <w:divsChild>
                    <w:div w:id="88086341">
                      <w:marLeft w:val="0"/>
                      <w:marRight w:val="0"/>
                      <w:marTop w:val="0"/>
                      <w:marBottom w:val="0"/>
                      <w:divBdr>
                        <w:top w:val="none" w:sz="0" w:space="0" w:color="auto"/>
                        <w:left w:val="none" w:sz="0" w:space="0" w:color="auto"/>
                        <w:bottom w:val="none" w:sz="0" w:space="0" w:color="auto"/>
                        <w:right w:val="none" w:sz="0" w:space="0" w:color="auto"/>
                      </w:divBdr>
                    </w:div>
                  </w:divsChild>
                </w:div>
                <w:div w:id="1025715281">
                  <w:marLeft w:val="0"/>
                  <w:marRight w:val="0"/>
                  <w:marTop w:val="0"/>
                  <w:marBottom w:val="0"/>
                  <w:divBdr>
                    <w:top w:val="none" w:sz="0" w:space="0" w:color="auto"/>
                    <w:left w:val="none" w:sz="0" w:space="0" w:color="auto"/>
                    <w:bottom w:val="none" w:sz="0" w:space="0" w:color="auto"/>
                    <w:right w:val="none" w:sz="0" w:space="0" w:color="auto"/>
                  </w:divBdr>
                  <w:divsChild>
                    <w:div w:id="583153693">
                      <w:marLeft w:val="0"/>
                      <w:marRight w:val="0"/>
                      <w:marTop w:val="0"/>
                      <w:marBottom w:val="0"/>
                      <w:divBdr>
                        <w:top w:val="none" w:sz="0" w:space="0" w:color="auto"/>
                        <w:left w:val="none" w:sz="0" w:space="0" w:color="auto"/>
                        <w:bottom w:val="none" w:sz="0" w:space="0" w:color="auto"/>
                        <w:right w:val="none" w:sz="0" w:space="0" w:color="auto"/>
                      </w:divBdr>
                    </w:div>
                  </w:divsChild>
                </w:div>
                <w:div w:id="1105731146">
                  <w:marLeft w:val="0"/>
                  <w:marRight w:val="0"/>
                  <w:marTop w:val="0"/>
                  <w:marBottom w:val="0"/>
                  <w:divBdr>
                    <w:top w:val="none" w:sz="0" w:space="0" w:color="auto"/>
                    <w:left w:val="none" w:sz="0" w:space="0" w:color="auto"/>
                    <w:bottom w:val="none" w:sz="0" w:space="0" w:color="auto"/>
                    <w:right w:val="none" w:sz="0" w:space="0" w:color="auto"/>
                  </w:divBdr>
                  <w:divsChild>
                    <w:div w:id="136999168">
                      <w:marLeft w:val="0"/>
                      <w:marRight w:val="0"/>
                      <w:marTop w:val="0"/>
                      <w:marBottom w:val="0"/>
                      <w:divBdr>
                        <w:top w:val="none" w:sz="0" w:space="0" w:color="auto"/>
                        <w:left w:val="none" w:sz="0" w:space="0" w:color="auto"/>
                        <w:bottom w:val="none" w:sz="0" w:space="0" w:color="auto"/>
                        <w:right w:val="none" w:sz="0" w:space="0" w:color="auto"/>
                      </w:divBdr>
                    </w:div>
                  </w:divsChild>
                </w:div>
                <w:div w:id="1110319144">
                  <w:marLeft w:val="0"/>
                  <w:marRight w:val="0"/>
                  <w:marTop w:val="0"/>
                  <w:marBottom w:val="0"/>
                  <w:divBdr>
                    <w:top w:val="none" w:sz="0" w:space="0" w:color="auto"/>
                    <w:left w:val="none" w:sz="0" w:space="0" w:color="auto"/>
                    <w:bottom w:val="none" w:sz="0" w:space="0" w:color="auto"/>
                    <w:right w:val="none" w:sz="0" w:space="0" w:color="auto"/>
                  </w:divBdr>
                  <w:divsChild>
                    <w:div w:id="530069139">
                      <w:marLeft w:val="0"/>
                      <w:marRight w:val="0"/>
                      <w:marTop w:val="0"/>
                      <w:marBottom w:val="0"/>
                      <w:divBdr>
                        <w:top w:val="none" w:sz="0" w:space="0" w:color="auto"/>
                        <w:left w:val="none" w:sz="0" w:space="0" w:color="auto"/>
                        <w:bottom w:val="none" w:sz="0" w:space="0" w:color="auto"/>
                        <w:right w:val="none" w:sz="0" w:space="0" w:color="auto"/>
                      </w:divBdr>
                    </w:div>
                  </w:divsChild>
                </w:div>
                <w:div w:id="1110973754">
                  <w:marLeft w:val="0"/>
                  <w:marRight w:val="0"/>
                  <w:marTop w:val="0"/>
                  <w:marBottom w:val="0"/>
                  <w:divBdr>
                    <w:top w:val="none" w:sz="0" w:space="0" w:color="auto"/>
                    <w:left w:val="none" w:sz="0" w:space="0" w:color="auto"/>
                    <w:bottom w:val="none" w:sz="0" w:space="0" w:color="auto"/>
                    <w:right w:val="none" w:sz="0" w:space="0" w:color="auto"/>
                  </w:divBdr>
                  <w:divsChild>
                    <w:div w:id="288824140">
                      <w:marLeft w:val="0"/>
                      <w:marRight w:val="0"/>
                      <w:marTop w:val="0"/>
                      <w:marBottom w:val="0"/>
                      <w:divBdr>
                        <w:top w:val="none" w:sz="0" w:space="0" w:color="auto"/>
                        <w:left w:val="none" w:sz="0" w:space="0" w:color="auto"/>
                        <w:bottom w:val="none" w:sz="0" w:space="0" w:color="auto"/>
                        <w:right w:val="none" w:sz="0" w:space="0" w:color="auto"/>
                      </w:divBdr>
                    </w:div>
                  </w:divsChild>
                </w:div>
                <w:div w:id="1133450833">
                  <w:marLeft w:val="0"/>
                  <w:marRight w:val="0"/>
                  <w:marTop w:val="0"/>
                  <w:marBottom w:val="0"/>
                  <w:divBdr>
                    <w:top w:val="none" w:sz="0" w:space="0" w:color="auto"/>
                    <w:left w:val="none" w:sz="0" w:space="0" w:color="auto"/>
                    <w:bottom w:val="none" w:sz="0" w:space="0" w:color="auto"/>
                    <w:right w:val="none" w:sz="0" w:space="0" w:color="auto"/>
                  </w:divBdr>
                  <w:divsChild>
                    <w:div w:id="757600162">
                      <w:marLeft w:val="0"/>
                      <w:marRight w:val="0"/>
                      <w:marTop w:val="0"/>
                      <w:marBottom w:val="0"/>
                      <w:divBdr>
                        <w:top w:val="none" w:sz="0" w:space="0" w:color="auto"/>
                        <w:left w:val="none" w:sz="0" w:space="0" w:color="auto"/>
                        <w:bottom w:val="none" w:sz="0" w:space="0" w:color="auto"/>
                        <w:right w:val="none" w:sz="0" w:space="0" w:color="auto"/>
                      </w:divBdr>
                    </w:div>
                  </w:divsChild>
                </w:div>
                <w:div w:id="1163396332">
                  <w:marLeft w:val="0"/>
                  <w:marRight w:val="0"/>
                  <w:marTop w:val="0"/>
                  <w:marBottom w:val="0"/>
                  <w:divBdr>
                    <w:top w:val="none" w:sz="0" w:space="0" w:color="auto"/>
                    <w:left w:val="none" w:sz="0" w:space="0" w:color="auto"/>
                    <w:bottom w:val="none" w:sz="0" w:space="0" w:color="auto"/>
                    <w:right w:val="none" w:sz="0" w:space="0" w:color="auto"/>
                  </w:divBdr>
                  <w:divsChild>
                    <w:div w:id="1427381602">
                      <w:marLeft w:val="0"/>
                      <w:marRight w:val="0"/>
                      <w:marTop w:val="0"/>
                      <w:marBottom w:val="0"/>
                      <w:divBdr>
                        <w:top w:val="none" w:sz="0" w:space="0" w:color="auto"/>
                        <w:left w:val="none" w:sz="0" w:space="0" w:color="auto"/>
                        <w:bottom w:val="none" w:sz="0" w:space="0" w:color="auto"/>
                        <w:right w:val="none" w:sz="0" w:space="0" w:color="auto"/>
                      </w:divBdr>
                    </w:div>
                  </w:divsChild>
                </w:div>
                <w:div w:id="1173032762">
                  <w:marLeft w:val="0"/>
                  <w:marRight w:val="0"/>
                  <w:marTop w:val="0"/>
                  <w:marBottom w:val="0"/>
                  <w:divBdr>
                    <w:top w:val="none" w:sz="0" w:space="0" w:color="auto"/>
                    <w:left w:val="none" w:sz="0" w:space="0" w:color="auto"/>
                    <w:bottom w:val="none" w:sz="0" w:space="0" w:color="auto"/>
                    <w:right w:val="none" w:sz="0" w:space="0" w:color="auto"/>
                  </w:divBdr>
                  <w:divsChild>
                    <w:div w:id="1956279996">
                      <w:marLeft w:val="0"/>
                      <w:marRight w:val="0"/>
                      <w:marTop w:val="0"/>
                      <w:marBottom w:val="0"/>
                      <w:divBdr>
                        <w:top w:val="none" w:sz="0" w:space="0" w:color="auto"/>
                        <w:left w:val="none" w:sz="0" w:space="0" w:color="auto"/>
                        <w:bottom w:val="none" w:sz="0" w:space="0" w:color="auto"/>
                        <w:right w:val="none" w:sz="0" w:space="0" w:color="auto"/>
                      </w:divBdr>
                    </w:div>
                  </w:divsChild>
                </w:div>
                <w:div w:id="1246455634">
                  <w:marLeft w:val="0"/>
                  <w:marRight w:val="0"/>
                  <w:marTop w:val="0"/>
                  <w:marBottom w:val="0"/>
                  <w:divBdr>
                    <w:top w:val="none" w:sz="0" w:space="0" w:color="auto"/>
                    <w:left w:val="none" w:sz="0" w:space="0" w:color="auto"/>
                    <w:bottom w:val="none" w:sz="0" w:space="0" w:color="auto"/>
                    <w:right w:val="none" w:sz="0" w:space="0" w:color="auto"/>
                  </w:divBdr>
                  <w:divsChild>
                    <w:div w:id="1408192006">
                      <w:marLeft w:val="0"/>
                      <w:marRight w:val="0"/>
                      <w:marTop w:val="0"/>
                      <w:marBottom w:val="0"/>
                      <w:divBdr>
                        <w:top w:val="none" w:sz="0" w:space="0" w:color="auto"/>
                        <w:left w:val="none" w:sz="0" w:space="0" w:color="auto"/>
                        <w:bottom w:val="none" w:sz="0" w:space="0" w:color="auto"/>
                        <w:right w:val="none" w:sz="0" w:space="0" w:color="auto"/>
                      </w:divBdr>
                    </w:div>
                  </w:divsChild>
                </w:div>
                <w:div w:id="1294015824">
                  <w:marLeft w:val="0"/>
                  <w:marRight w:val="0"/>
                  <w:marTop w:val="0"/>
                  <w:marBottom w:val="0"/>
                  <w:divBdr>
                    <w:top w:val="none" w:sz="0" w:space="0" w:color="auto"/>
                    <w:left w:val="none" w:sz="0" w:space="0" w:color="auto"/>
                    <w:bottom w:val="none" w:sz="0" w:space="0" w:color="auto"/>
                    <w:right w:val="none" w:sz="0" w:space="0" w:color="auto"/>
                  </w:divBdr>
                  <w:divsChild>
                    <w:div w:id="1524124809">
                      <w:marLeft w:val="0"/>
                      <w:marRight w:val="0"/>
                      <w:marTop w:val="0"/>
                      <w:marBottom w:val="0"/>
                      <w:divBdr>
                        <w:top w:val="none" w:sz="0" w:space="0" w:color="auto"/>
                        <w:left w:val="none" w:sz="0" w:space="0" w:color="auto"/>
                        <w:bottom w:val="none" w:sz="0" w:space="0" w:color="auto"/>
                        <w:right w:val="none" w:sz="0" w:space="0" w:color="auto"/>
                      </w:divBdr>
                    </w:div>
                  </w:divsChild>
                </w:div>
                <w:div w:id="1296183013">
                  <w:marLeft w:val="0"/>
                  <w:marRight w:val="0"/>
                  <w:marTop w:val="0"/>
                  <w:marBottom w:val="0"/>
                  <w:divBdr>
                    <w:top w:val="none" w:sz="0" w:space="0" w:color="auto"/>
                    <w:left w:val="none" w:sz="0" w:space="0" w:color="auto"/>
                    <w:bottom w:val="none" w:sz="0" w:space="0" w:color="auto"/>
                    <w:right w:val="none" w:sz="0" w:space="0" w:color="auto"/>
                  </w:divBdr>
                  <w:divsChild>
                    <w:div w:id="251547098">
                      <w:marLeft w:val="0"/>
                      <w:marRight w:val="0"/>
                      <w:marTop w:val="0"/>
                      <w:marBottom w:val="0"/>
                      <w:divBdr>
                        <w:top w:val="none" w:sz="0" w:space="0" w:color="auto"/>
                        <w:left w:val="none" w:sz="0" w:space="0" w:color="auto"/>
                        <w:bottom w:val="none" w:sz="0" w:space="0" w:color="auto"/>
                        <w:right w:val="none" w:sz="0" w:space="0" w:color="auto"/>
                      </w:divBdr>
                    </w:div>
                  </w:divsChild>
                </w:div>
                <w:div w:id="1307467424">
                  <w:marLeft w:val="0"/>
                  <w:marRight w:val="0"/>
                  <w:marTop w:val="0"/>
                  <w:marBottom w:val="0"/>
                  <w:divBdr>
                    <w:top w:val="none" w:sz="0" w:space="0" w:color="auto"/>
                    <w:left w:val="none" w:sz="0" w:space="0" w:color="auto"/>
                    <w:bottom w:val="none" w:sz="0" w:space="0" w:color="auto"/>
                    <w:right w:val="none" w:sz="0" w:space="0" w:color="auto"/>
                  </w:divBdr>
                  <w:divsChild>
                    <w:div w:id="1816529325">
                      <w:marLeft w:val="0"/>
                      <w:marRight w:val="0"/>
                      <w:marTop w:val="0"/>
                      <w:marBottom w:val="0"/>
                      <w:divBdr>
                        <w:top w:val="none" w:sz="0" w:space="0" w:color="auto"/>
                        <w:left w:val="none" w:sz="0" w:space="0" w:color="auto"/>
                        <w:bottom w:val="none" w:sz="0" w:space="0" w:color="auto"/>
                        <w:right w:val="none" w:sz="0" w:space="0" w:color="auto"/>
                      </w:divBdr>
                    </w:div>
                  </w:divsChild>
                </w:div>
                <w:div w:id="1340348871">
                  <w:marLeft w:val="0"/>
                  <w:marRight w:val="0"/>
                  <w:marTop w:val="0"/>
                  <w:marBottom w:val="0"/>
                  <w:divBdr>
                    <w:top w:val="none" w:sz="0" w:space="0" w:color="auto"/>
                    <w:left w:val="none" w:sz="0" w:space="0" w:color="auto"/>
                    <w:bottom w:val="none" w:sz="0" w:space="0" w:color="auto"/>
                    <w:right w:val="none" w:sz="0" w:space="0" w:color="auto"/>
                  </w:divBdr>
                  <w:divsChild>
                    <w:div w:id="171727857">
                      <w:marLeft w:val="0"/>
                      <w:marRight w:val="0"/>
                      <w:marTop w:val="0"/>
                      <w:marBottom w:val="0"/>
                      <w:divBdr>
                        <w:top w:val="none" w:sz="0" w:space="0" w:color="auto"/>
                        <w:left w:val="none" w:sz="0" w:space="0" w:color="auto"/>
                        <w:bottom w:val="none" w:sz="0" w:space="0" w:color="auto"/>
                        <w:right w:val="none" w:sz="0" w:space="0" w:color="auto"/>
                      </w:divBdr>
                    </w:div>
                  </w:divsChild>
                </w:div>
                <w:div w:id="1354377582">
                  <w:marLeft w:val="0"/>
                  <w:marRight w:val="0"/>
                  <w:marTop w:val="0"/>
                  <w:marBottom w:val="0"/>
                  <w:divBdr>
                    <w:top w:val="none" w:sz="0" w:space="0" w:color="auto"/>
                    <w:left w:val="none" w:sz="0" w:space="0" w:color="auto"/>
                    <w:bottom w:val="none" w:sz="0" w:space="0" w:color="auto"/>
                    <w:right w:val="none" w:sz="0" w:space="0" w:color="auto"/>
                  </w:divBdr>
                  <w:divsChild>
                    <w:div w:id="1606377464">
                      <w:marLeft w:val="0"/>
                      <w:marRight w:val="0"/>
                      <w:marTop w:val="0"/>
                      <w:marBottom w:val="0"/>
                      <w:divBdr>
                        <w:top w:val="none" w:sz="0" w:space="0" w:color="auto"/>
                        <w:left w:val="none" w:sz="0" w:space="0" w:color="auto"/>
                        <w:bottom w:val="none" w:sz="0" w:space="0" w:color="auto"/>
                        <w:right w:val="none" w:sz="0" w:space="0" w:color="auto"/>
                      </w:divBdr>
                    </w:div>
                  </w:divsChild>
                </w:div>
                <w:div w:id="1374387613">
                  <w:marLeft w:val="0"/>
                  <w:marRight w:val="0"/>
                  <w:marTop w:val="0"/>
                  <w:marBottom w:val="0"/>
                  <w:divBdr>
                    <w:top w:val="none" w:sz="0" w:space="0" w:color="auto"/>
                    <w:left w:val="none" w:sz="0" w:space="0" w:color="auto"/>
                    <w:bottom w:val="none" w:sz="0" w:space="0" w:color="auto"/>
                    <w:right w:val="none" w:sz="0" w:space="0" w:color="auto"/>
                  </w:divBdr>
                  <w:divsChild>
                    <w:div w:id="369115326">
                      <w:marLeft w:val="0"/>
                      <w:marRight w:val="0"/>
                      <w:marTop w:val="0"/>
                      <w:marBottom w:val="0"/>
                      <w:divBdr>
                        <w:top w:val="none" w:sz="0" w:space="0" w:color="auto"/>
                        <w:left w:val="none" w:sz="0" w:space="0" w:color="auto"/>
                        <w:bottom w:val="none" w:sz="0" w:space="0" w:color="auto"/>
                        <w:right w:val="none" w:sz="0" w:space="0" w:color="auto"/>
                      </w:divBdr>
                    </w:div>
                  </w:divsChild>
                </w:div>
                <w:div w:id="1396784412">
                  <w:marLeft w:val="0"/>
                  <w:marRight w:val="0"/>
                  <w:marTop w:val="0"/>
                  <w:marBottom w:val="0"/>
                  <w:divBdr>
                    <w:top w:val="none" w:sz="0" w:space="0" w:color="auto"/>
                    <w:left w:val="none" w:sz="0" w:space="0" w:color="auto"/>
                    <w:bottom w:val="none" w:sz="0" w:space="0" w:color="auto"/>
                    <w:right w:val="none" w:sz="0" w:space="0" w:color="auto"/>
                  </w:divBdr>
                  <w:divsChild>
                    <w:div w:id="1897159004">
                      <w:marLeft w:val="0"/>
                      <w:marRight w:val="0"/>
                      <w:marTop w:val="0"/>
                      <w:marBottom w:val="0"/>
                      <w:divBdr>
                        <w:top w:val="none" w:sz="0" w:space="0" w:color="auto"/>
                        <w:left w:val="none" w:sz="0" w:space="0" w:color="auto"/>
                        <w:bottom w:val="none" w:sz="0" w:space="0" w:color="auto"/>
                        <w:right w:val="none" w:sz="0" w:space="0" w:color="auto"/>
                      </w:divBdr>
                    </w:div>
                  </w:divsChild>
                </w:div>
                <w:div w:id="1419643679">
                  <w:marLeft w:val="0"/>
                  <w:marRight w:val="0"/>
                  <w:marTop w:val="0"/>
                  <w:marBottom w:val="0"/>
                  <w:divBdr>
                    <w:top w:val="none" w:sz="0" w:space="0" w:color="auto"/>
                    <w:left w:val="none" w:sz="0" w:space="0" w:color="auto"/>
                    <w:bottom w:val="none" w:sz="0" w:space="0" w:color="auto"/>
                    <w:right w:val="none" w:sz="0" w:space="0" w:color="auto"/>
                  </w:divBdr>
                  <w:divsChild>
                    <w:div w:id="15666296">
                      <w:marLeft w:val="0"/>
                      <w:marRight w:val="0"/>
                      <w:marTop w:val="0"/>
                      <w:marBottom w:val="0"/>
                      <w:divBdr>
                        <w:top w:val="none" w:sz="0" w:space="0" w:color="auto"/>
                        <w:left w:val="none" w:sz="0" w:space="0" w:color="auto"/>
                        <w:bottom w:val="none" w:sz="0" w:space="0" w:color="auto"/>
                        <w:right w:val="none" w:sz="0" w:space="0" w:color="auto"/>
                      </w:divBdr>
                    </w:div>
                  </w:divsChild>
                </w:div>
                <w:div w:id="1429959611">
                  <w:marLeft w:val="0"/>
                  <w:marRight w:val="0"/>
                  <w:marTop w:val="0"/>
                  <w:marBottom w:val="0"/>
                  <w:divBdr>
                    <w:top w:val="none" w:sz="0" w:space="0" w:color="auto"/>
                    <w:left w:val="none" w:sz="0" w:space="0" w:color="auto"/>
                    <w:bottom w:val="none" w:sz="0" w:space="0" w:color="auto"/>
                    <w:right w:val="none" w:sz="0" w:space="0" w:color="auto"/>
                  </w:divBdr>
                  <w:divsChild>
                    <w:div w:id="1317952871">
                      <w:marLeft w:val="0"/>
                      <w:marRight w:val="0"/>
                      <w:marTop w:val="0"/>
                      <w:marBottom w:val="0"/>
                      <w:divBdr>
                        <w:top w:val="none" w:sz="0" w:space="0" w:color="auto"/>
                        <w:left w:val="none" w:sz="0" w:space="0" w:color="auto"/>
                        <w:bottom w:val="none" w:sz="0" w:space="0" w:color="auto"/>
                        <w:right w:val="none" w:sz="0" w:space="0" w:color="auto"/>
                      </w:divBdr>
                    </w:div>
                  </w:divsChild>
                </w:div>
                <w:div w:id="1509519605">
                  <w:marLeft w:val="0"/>
                  <w:marRight w:val="0"/>
                  <w:marTop w:val="0"/>
                  <w:marBottom w:val="0"/>
                  <w:divBdr>
                    <w:top w:val="none" w:sz="0" w:space="0" w:color="auto"/>
                    <w:left w:val="none" w:sz="0" w:space="0" w:color="auto"/>
                    <w:bottom w:val="none" w:sz="0" w:space="0" w:color="auto"/>
                    <w:right w:val="none" w:sz="0" w:space="0" w:color="auto"/>
                  </w:divBdr>
                  <w:divsChild>
                    <w:div w:id="310982629">
                      <w:marLeft w:val="0"/>
                      <w:marRight w:val="0"/>
                      <w:marTop w:val="0"/>
                      <w:marBottom w:val="0"/>
                      <w:divBdr>
                        <w:top w:val="none" w:sz="0" w:space="0" w:color="auto"/>
                        <w:left w:val="none" w:sz="0" w:space="0" w:color="auto"/>
                        <w:bottom w:val="none" w:sz="0" w:space="0" w:color="auto"/>
                        <w:right w:val="none" w:sz="0" w:space="0" w:color="auto"/>
                      </w:divBdr>
                    </w:div>
                  </w:divsChild>
                </w:div>
                <w:div w:id="1521164543">
                  <w:marLeft w:val="0"/>
                  <w:marRight w:val="0"/>
                  <w:marTop w:val="0"/>
                  <w:marBottom w:val="0"/>
                  <w:divBdr>
                    <w:top w:val="none" w:sz="0" w:space="0" w:color="auto"/>
                    <w:left w:val="none" w:sz="0" w:space="0" w:color="auto"/>
                    <w:bottom w:val="none" w:sz="0" w:space="0" w:color="auto"/>
                    <w:right w:val="none" w:sz="0" w:space="0" w:color="auto"/>
                  </w:divBdr>
                  <w:divsChild>
                    <w:div w:id="604270505">
                      <w:marLeft w:val="0"/>
                      <w:marRight w:val="0"/>
                      <w:marTop w:val="0"/>
                      <w:marBottom w:val="0"/>
                      <w:divBdr>
                        <w:top w:val="none" w:sz="0" w:space="0" w:color="auto"/>
                        <w:left w:val="none" w:sz="0" w:space="0" w:color="auto"/>
                        <w:bottom w:val="none" w:sz="0" w:space="0" w:color="auto"/>
                        <w:right w:val="none" w:sz="0" w:space="0" w:color="auto"/>
                      </w:divBdr>
                    </w:div>
                  </w:divsChild>
                </w:div>
                <w:div w:id="1575238303">
                  <w:marLeft w:val="0"/>
                  <w:marRight w:val="0"/>
                  <w:marTop w:val="0"/>
                  <w:marBottom w:val="0"/>
                  <w:divBdr>
                    <w:top w:val="none" w:sz="0" w:space="0" w:color="auto"/>
                    <w:left w:val="none" w:sz="0" w:space="0" w:color="auto"/>
                    <w:bottom w:val="none" w:sz="0" w:space="0" w:color="auto"/>
                    <w:right w:val="none" w:sz="0" w:space="0" w:color="auto"/>
                  </w:divBdr>
                  <w:divsChild>
                    <w:div w:id="1686858235">
                      <w:marLeft w:val="0"/>
                      <w:marRight w:val="0"/>
                      <w:marTop w:val="0"/>
                      <w:marBottom w:val="0"/>
                      <w:divBdr>
                        <w:top w:val="none" w:sz="0" w:space="0" w:color="auto"/>
                        <w:left w:val="none" w:sz="0" w:space="0" w:color="auto"/>
                        <w:bottom w:val="none" w:sz="0" w:space="0" w:color="auto"/>
                        <w:right w:val="none" w:sz="0" w:space="0" w:color="auto"/>
                      </w:divBdr>
                    </w:div>
                  </w:divsChild>
                </w:div>
                <w:div w:id="1627001501">
                  <w:marLeft w:val="0"/>
                  <w:marRight w:val="0"/>
                  <w:marTop w:val="0"/>
                  <w:marBottom w:val="0"/>
                  <w:divBdr>
                    <w:top w:val="none" w:sz="0" w:space="0" w:color="auto"/>
                    <w:left w:val="none" w:sz="0" w:space="0" w:color="auto"/>
                    <w:bottom w:val="none" w:sz="0" w:space="0" w:color="auto"/>
                    <w:right w:val="none" w:sz="0" w:space="0" w:color="auto"/>
                  </w:divBdr>
                  <w:divsChild>
                    <w:div w:id="790365066">
                      <w:marLeft w:val="0"/>
                      <w:marRight w:val="0"/>
                      <w:marTop w:val="0"/>
                      <w:marBottom w:val="0"/>
                      <w:divBdr>
                        <w:top w:val="none" w:sz="0" w:space="0" w:color="auto"/>
                        <w:left w:val="none" w:sz="0" w:space="0" w:color="auto"/>
                        <w:bottom w:val="none" w:sz="0" w:space="0" w:color="auto"/>
                        <w:right w:val="none" w:sz="0" w:space="0" w:color="auto"/>
                      </w:divBdr>
                    </w:div>
                  </w:divsChild>
                </w:div>
                <w:div w:id="1744789318">
                  <w:marLeft w:val="0"/>
                  <w:marRight w:val="0"/>
                  <w:marTop w:val="0"/>
                  <w:marBottom w:val="0"/>
                  <w:divBdr>
                    <w:top w:val="none" w:sz="0" w:space="0" w:color="auto"/>
                    <w:left w:val="none" w:sz="0" w:space="0" w:color="auto"/>
                    <w:bottom w:val="none" w:sz="0" w:space="0" w:color="auto"/>
                    <w:right w:val="none" w:sz="0" w:space="0" w:color="auto"/>
                  </w:divBdr>
                  <w:divsChild>
                    <w:div w:id="423457923">
                      <w:marLeft w:val="0"/>
                      <w:marRight w:val="0"/>
                      <w:marTop w:val="0"/>
                      <w:marBottom w:val="0"/>
                      <w:divBdr>
                        <w:top w:val="none" w:sz="0" w:space="0" w:color="auto"/>
                        <w:left w:val="none" w:sz="0" w:space="0" w:color="auto"/>
                        <w:bottom w:val="none" w:sz="0" w:space="0" w:color="auto"/>
                        <w:right w:val="none" w:sz="0" w:space="0" w:color="auto"/>
                      </w:divBdr>
                    </w:div>
                  </w:divsChild>
                </w:div>
                <w:div w:id="1746026795">
                  <w:marLeft w:val="0"/>
                  <w:marRight w:val="0"/>
                  <w:marTop w:val="0"/>
                  <w:marBottom w:val="0"/>
                  <w:divBdr>
                    <w:top w:val="none" w:sz="0" w:space="0" w:color="auto"/>
                    <w:left w:val="none" w:sz="0" w:space="0" w:color="auto"/>
                    <w:bottom w:val="none" w:sz="0" w:space="0" w:color="auto"/>
                    <w:right w:val="none" w:sz="0" w:space="0" w:color="auto"/>
                  </w:divBdr>
                  <w:divsChild>
                    <w:div w:id="1474717165">
                      <w:marLeft w:val="0"/>
                      <w:marRight w:val="0"/>
                      <w:marTop w:val="0"/>
                      <w:marBottom w:val="0"/>
                      <w:divBdr>
                        <w:top w:val="none" w:sz="0" w:space="0" w:color="auto"/>
                        <w:left w:val="none" w:sz="0" w:space="0" w:color="auto"/>
                        <w:bottom w:val="none" w:sz="0" w:space="0" w:color="auto"/>
                        <w:right w:val="none" w:sz="0" w:space="0" w:color="auto"/>
                      </w:divBdr>
                    </w:div>
                  </w:divsChild>
                </w:div>
                <w:div w:id="1796483833">
                  <w:marLeft w:val="0"/>
                  <w:marRight w:val="0"/>
                  <w:marTop w:val="0"/>
                  <w:marBottom w:val="0"/>
                  <w:divBdr>
                    <w:top w:val="none" w:sz="0" w:space="0" w:color="auto"/>
                    <w:left w:val="none" w:sz="0" w:space="0" w:color="auto"/>
                    <w:bottom w:val="none" w:sz="0" w:space="0" w:color="auto"/>
                    <w:right w:val="none" w:sz="0" w:space="0" w:color="auto"/>
                  </w:divBdr>
                  <w:divsChild>
                    <w:div w:id="1578319552">
                      <w:marLeft w:val="0"/>
                      <w:marRight w:val="0"/>
                      <w:marTop w:val="0"/>
                      <w:marBottom w:val="0"/>
                      <w:divBdr>
                        <w:top w:val="none" w:sz="0" w:space="0" w:color="auto"/>
                        <w:left w:val="none" w:sz="0" w:space="0" w:color="auto"/>
                        <w:bottom w:val="none" w:sz="0" w:space="0" w:color="auto"/>
                        <w:right w:val="none" w:sz="0" w:space="0" w:color="auto"/>
                      </w:divBdr>
                    </w:div>
                  </w:divsChild>
                </w:div>
                <w:div w:id="1801075981">
                  <w:marLeft w:val="0"/>
                  <w:marRight w:val="0"/>
                  <w:marTop w:val="0"/>
                  <w:marBottom w:val="0"/>
                  <w:divBdr>
                    <w:top w:val="none" w:sz="0" w:space="0" w:color="auto"/>
                    <w:left w:val="none" w:sz="0" w:space="0" w:color="auto"/>
                    <w:bottom w:val="none" w:sz="0" w:space="0" w:color="auto"/>
                    <w:right w:val="none" w:sz="0" w:space="0" w:color="auto"/>
                  </w:divBdr>
                  <w:divsChild>
                    <w:div w:id="427195033">
                      <w:marLeft w:val="0"/>
                      <w:marRight w:val="0"/>
                      <w:marTop w:val="0"/>
                      <w:marBottom w:val="0"/>
                      <w:divBdr>
                        <w:top w:val="none" w:sz="0" w:space="0" w:color="auto"/>
                        <w:left w:val="none" w:sz="0" w:space="0" w:color="auto"/>
                        <w:bottom w:val="none" w:sz="0" w:space="0" w:color="auto"/>
                        <w:right w:val="none" w:sz="0" w:space="0" w:color="auto"/>
                      </w:divBdr>
                    </w:div>
                  </w:divsChild>
                </w:div>
                <w:div w:id="1871381131">
                  <w:marLeft w:val="0"/>
                  <w:marRight w:val="0"/>
                  <w:marTop w:val="0"/>
                  <w:marBottom w:val="0"/>
                  <w:divBdr>
                    <w:top w:val="none" w:sz="0" w:space="0" w:color="auto"/>
                    <w:left w:val="none" w:sz="0" w:space="0" w:color="auto"/>
                    <w:bottom w:val="none" w:sz="0" w:space="0" w:color="auto"/>
                    <w:right w:val="none" w:sz="0" w:space="0" w:color="auto"/>
                  </w:divBdr>
                  <w:divsChild>
                    <w:div w:id="1713845892">
                      <w:marLeft w:val="0"/>
                      <w:marRight w:val="0"/>
                      <w:marTop w:val="0"/>
                      <w:marBottom w:val="0"/>
                      <w:divBdr>
                        <w:top w:val="none" w:sz="0" w:space="0" w:color="auto"/>
                        <w:left w:val="none" w:sz="0" w:space="0" w:color="auto"/>
                        <w:bottom w:val="none" w:sz="0" w:space="0" w:color="auto"/>
                        <w:right w:val="none" w:sz="0" w:space="0" w:color="auto"/>
                      </w:divBdr>
                    </w:div>
                  </w:divsChild>
                </w:div>
                <w:div w:id="1883403118">
                  <w:marLeft w:val="0"/>
                  <w:marRight w:val="0"/>
                  <w:marTop w:val="0"/>
                  <w:marBottom w:val="0"/>
                  <w:divBdr>
                    <w:top w:val="none" w:sz="0" w:space="0" w:color="auto"/>
                    <w:left w:val="none" w:sz="0" w:space="0" w:color="auto"/>
                    <w:bottom w:val="none" w:sz="0" w:space="0" w:color="auto"/>
                    <w:right w:val="none" w:sz="0" w:space="0" w:color="auto"/>
                  </w:divBdr>
                  <w:divsChild>
                    <w:div w:id="669255400">
                      <w:marLeft w:val="0"/>
                      <w:marRight w:val="0"/>
                      <w:marTop w:val="0"/>
                      <w:marBottom w:val="0"/>
                      <w:divBdr>
                        <w:top w:val="none" w:sz="0" w:space="0" w:color="auto"/>
                        <w:left w:val="none" w:sz="0" w:space="0" w:color="auto"/>
                        <w:bottom w:val="none" w:sz="0" w:space="0" w:color="auto"/>
                        <w:right w:val="none" w:sz="0" w:space="0" w:color="auto"/>
                      </w:divBdr>
                    </w:div>
                  </w:divsChild>
                </w:div>
                <w:div w:id="1945502711">
                  <w:marLeft w:val="0"/>
                  <w:marRight w:val="0"/>
                  <w:marTop w:val="0"/>
                  <w:marBottom w:val="0"/>
                  <w:divBdr>
                    <w:top w:val="none" w:sz="0" w:space="0" w:color="auto"/>
                    <w:left w:val="none" w:sz="0" w:space="0" w:color="auto"/>
                    <w:bottom w:val="none" w:sz="0" w:space="0" w:color="auto"/>
                    <w:right w:val="none" w:sz="0" w:space="0" w:color="auto"/>
                  </w:divBdr>
                  <w:divsChild>
                    <w:div w:id="684016050">
                      <w:marLeft w:val="0"/>
                      <w:marRight w:val="0"/>
                      <w:marTop w:val="0"/>
                      <w:marBottom w:val="0"/>
                      <w:divBdr>
                        <w:top w:val="none" w:sz="0" w:space="0" w:color="auto"/>
                        <w:left w:val="none" w:sz="0" w:space="0" w:color="auto"/>
                        <w:bottom w:val="none" w:sz="0" w:space="0" w:color="auto"/>
                        <w:right w:val="none" w:sz="0" w:space="0" w:color="auto"/>
                      </w:divBdr>
                    </w:div>
                  </w:divsChild>
                </w:div>
                <w:div w:id="1980303803">
                  <w:marLeft w:val="0"/>
                  <w:marRight w:val="0"/>
                  <w:marTop w:val="0"/>
                  <w:marBottom w:val="0"/>
                  <w:divBdr>
                    <w:top w:val="none" w:sz="0" w:space="0" w:color="auto"/>
                    <w:left w:val="none" w:sz="0" w:space="0" w:color="auto"/>
                    <w:bottom w:val="none" w:sz="0" w:space="0" w:color="auto"/>
                    <w:right w:val="none" w:sz="0" w:space="0" w:color="auto"/>
                  </w:divBdr>
                  <w:divsChild>
                    <w:div w:id="880553446">
                      <w:marLeft w:val="0"/>
                      <w:marRight w:val="0"/>
                      <w:marTop w:val="0"/>
                      <w:marBottom w:val="0"/>
                      <w:divBdr>
                        <w:top w:val="none" w:sz="0" w:space="0" w:color="auto"/>
                        <w:left w:val="none" w:sz="0" w:space="0" w:color="auto"/>
                        <w:bottom w:val="none" w:sz="0" w:space="0" w:color="auto"/>
                        <w:right w:val="none" w:sz="0" w:space="0" w:color="auto"/>
                      </w:divBdr>
                    </w:div>
                  </w:divsChild>
                </w:div>
                <w:div w:id="2026789406">
                  <w:marLeft w:val="0"/>
                  <w:marRight w:val="0"/>
                  <w:marTop w:val="0"/>
                  <w:marBottom w:val="0"/>
                  <w:divBdr>
                    <w:top w:val="none" w:sz="0" w:space="0" w:color="auto"/>
                    <w:left w:val="none" w:sz="0" w:space="0" w:color="auto"/>
                    <w:bottom w:val="none" w:sz="0" w:space="0" w:color="auto"/>
                    <w:right w:val="none" w:sz="0" w:space="0" w:color="auto"/>
                  </w:divBdr>
                  <w:divsChild>
                    <w:div w:id="802307606">
                      <w:marLeft w:val="0"/>
                      <w:marRight w:val="0"/>
                      <w:marTop w:val="0"/>
                      <w:marBottom w:val="0"/>
                      <w:divBdr>
                        <w:top w:val="none" w:sz="0" w:space="0" w:color="auto"/>
                        <w:left w:val="none" w:sz="0" w:space="0" w:color="auto"/>
                        <w:bottom w:val="none" w:sz="0" w:space="0" w:color="auto"/>
                        <w:right w:val="none" w:sz="0" w:space="0" w:color="auto"/>
                      </w:divBdr>
                    </w:div>
                  </w:divsChild>
                </w:div>
                <w:div w:id="2046977995">
                  <w:marLeft w:val="0"/>
                  <w:marRight w:val="0"/>
                  <w:marTop w:val="0"/>
                  <w:marBottom w:val="0"/>
                  <w:divBdr>
                    <w:top w:val="none" w:sz="0" w:space="0" w:color="auto"/>
                    <w:left w:val="none" w:sz="0" w:space="0" w:color="auto"/>
                    <w:bottom w:val="none" w:sz="0" w:space="0" w:color="auto"/>
                    <w:right w:val="none" w:sz="0" w:space="0" w:color="auto"/>
                  </w:divBdr>
                  <w:divsChild>
                    <w:div w:id="720637602">
                      <w:marLeft w:val="0"/>
                      <w:marRight w:val="0"/>
                      <w:marTop w:val="0"/>
                      <w:marBottom w:val="0"/>
                      <w:divBdr>
                        <w:top w:val="none" w:sz="0" w:space="0" w:color="auto"/>
                        <w:left w:val="none" w:sz="0" w:space="0" w:color="auto"/>
                        <w:bottom w:val="none" w:sz="0" w:space="0" w:color="auto"/>
                        <w:right w:val="none" w:sz="0" w:space="0" w:color="auto"/>
                      </w:divBdr>
                    </w:div>
                  </w:divsChild>
                </w:div>
                <w:div w:id="2092580395">
                  <w:marLeft w:val="0"/>
                  <w:marRight w:val="0"/>
                  <w:marTop w:val="0"/>
                  <w:marBottom w:val="0"/>
                  <w:divBdr>
                    <w:top w:val="none" w:sz="0" w:space="0" w:color="auto"/>
                    <w:left w:val="none" w:sz="0" w:space="0" w:color="auto"/>
                    <w:bottom w:val="none" w:sz="0" w:space="0" w:color="auto"/>
                    <w:right w:val="none" w:sz="0" w:space="0" w:color="auto"/>
                  </w:divBdr>
                  <w:divsChild>
                    <w:div w:id="892161816">
                      <w:marLeft w:val="0"/>
                      <w:marRight w:val="0"/>
                      <w:marTop w:val="0"/>
                      <w:marBottom w:val="0"/>
                      <w:divBdr>
                        <w:top w:val="none" w:sz="0" w:space="0" w:color="auto"/>
                        <w:left w:val="none" w:sz="0" w:space="0" w:color="auto"/>
                        <w:bottom w:val="none" w:sz="0" w:space="0" w:color="auto"/>
                        <w:right w:val="none" w:sz="0" w:space="0" w:color="auto"/>
                      </w:divBdr>
                    </w:div>
                  </w:divsChild>
                </w:div>
                <w:div w:id="2096046550">
                  <w:marLeft w:val="0"/>
                  <w:marRight w:val="0"/>
                  <w:marTop w:val="0"/>
                  <w:marBottom w:val="0"/>
                  <w:divBdr>
                    <w:top w:val="none" w:sz="0" w:space="0" w:color="auto"/>
                    <w:left w:val="none" w:sz="0" w:space="0" w:color="auto"/>
                    <w:bottom w:val="none" w:sz="0" w:space="0" w:color="auto"/>
                    <w:right w:val="none" w:sz="0" w:space="0" w:color="auto"/>
                  </w:divBdr>
                  <w:divsChild>
                    <w:div w:id="1345938455">
                      <w:marLeft w:val="0"/>
                      <w:marRight w:val="0"/>
                      <w:marTop w:val="0"/>
                      <w:marBottom w:val="0"/>
                      <w:divBdr>
                        <w:top w:val="none" w:sz="0" w:space="0" w:color="auto"/>
                        <w:left w:val="none" w:sz="0" w:space="0" w:color="auto"/>
                        <w:bottom w:val="none" w:sz="0" w:space="0" w:color="auto"/>
                        <w:right w:val="none" w:sz="0" w:space="0" w:color="auto"/>
                      </w:divBdr>
                    </w:div>
                  </w:divsChild>
                </w:div>
                <w:div w:id="2101563814">
                  <w:marLeft w:val="0"/>
                  <w:marRight w:val="0"/>
                  <w:marTop w:val="0"/>
                  <w:marBottom w:val="0"/>
                  <w:divBdr>
                    <w:top w:val="none" w:sz="0" w:space="0" w:color="auto"/>
                    <w:left w:val="none" w:sz="0" w:space="0" w:color="auto"/>
                    <w:bottom w:val="none" w:sz="0" w:space="0" w:color="auto"/>
                    <w:right w:val="none" w:sz="0" w:space="0" w:color="auto"/>
                  </w:divBdr>
                  <w:divsChild>
                    <w:div w:id="365368892">
                      <w:marLeft w:val="0"/>
                      <w:marRight w:val="0"/>
                      <w:marTop w:val="0"/>
                      <w:marBottom w:val="0"/>
                      <w:divBdr>
                        <w:top w:val="none" w:sz="0" w:space="0" w:color="auto"/>
                        <w:left w:val="none" w:sz="0" w:space="0" w:color="auto"/>
                        <w:bottom w:val="none" w:sz="0" w:space="0" w:color="auto"/>
                        <w:right w:val="none" w:sz="0" w:space="0" w:color="auto"/>
                      </w:divBdr>
                    </w:div>
                  </w:divsChild>
                </w:div>
                <w:div w:id="2102069887">
                  <w:marLeft w:val="0"/>
                  <w:marRight w:val="0"/>
                  <w:marTop w:val="0"/>
                  <w:marBottom w:val="0"/>
                  <w:divBdr>
                    <w:top w:val="none" w:sz="0" w:space="0" w:color="auto"/>
                    <w:left w:val="none" w:sz="0" w:space="0" w:color="auto"/>
                    <w:bottom w:val="none" w:sz="0" w:space="0" w:color="auto"/>
                    <w:right w:val="none" w:sz="0" w:space="0" w:color="auto"/>
                  </w:divBdr>
                  <w:divsChild>
                    <w:div w:id="708258916">
                      <w:marLeft w:val="0"/>
                      <w:marRight w:val="0"/>
                      <w:marTop w:val="0"/>
                      <w:marBottom w:val="0"/>
                      <w:divBdr>
                        <w:top w:val="none" w:sz="0" w:space="0" w:color="auto"/>
                        <w:left w:val="none" w:sz="0" w:space="0" w:color="auto"/>
                        <w:bottom w:val="none" w:sz="0" w:space="0" w:color="auto"/>
                        <w:right w:val="none" w:sz="0" w:space="0" w:color="auto"/>
                      </w:divBdr>
                    </w:div>
                  </w:divsChild>
                </w:div>
                <w:div w:id="2142535454">
                  <w:marLeft w:val="0"/>
                  <w:marRight w:val="0"/>
                  <w:marTop w:val="0"/>
                  <w:marBottom w:val="0"/>
                  <w:divBdr>
                    <w:top w:val="none" w:sz="0" w:space="0" w:color="auto"/>
                    <w:left w:val="none" w:sz="0" w:space="0" w:color="auto"/>
                    <w:bottom w:val="none" w:sz="0" w:space="0" w:color="auto"/>
                    <w:right w:val="none" w:sz="0" w:space="0" w:color="auto"/>
                  </w:divBdr>
                  <w:divsChild>
                    <w:div w:id="160499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75585">
          <w:marLeft w:val="0"/>
          <w:marRight w:val="0"/>
          <w:marTop w:val="0"/>
          <w:marBottom w:val="0"/>
          <w:divBdr>
            <w:top w:val="none" w:sz="0" w:space="0" w:color="auto"/>
            <w:left w:val="none" w:sz="0" w:space="0" w:color="auto"/>
            <w:bottom w:val="none" w:sz="0" w:space="0" w:color="auto"/>
            <w:right w:val="none" w:sz="0" w:space="0" w:color="auto"/>
          </w:divBdr>
        </w:div>
      </w:divsChild>
    </w:div>
    <w:div w:id="456528654">
      <w:bodyDiv w:val="1"/>
      <w:marLeft w:val="0"/>
      <w:marRight w:val="0"/>
      <w:marTop w:val="0"/>
      <w:marBottom w:val="0"/>
      <w:divBdr>
        <w:top w:val="none" w:sz="0" w:space="0" w:color="auto"/>
        <w:left w:val="none" w:sz="0" w:space="0" w:color="auto"/>
        <w:bottom w:val="none" w:sz="0" w:space="0" w:color="auto"/>
        <w:right w:val="none" w:sz="0" w:space="0" w:color="auto"/>
      </w:divBdr>
      <w:divsChild>
        <w:div w:id="1352301217">
          <w:marLeft w:val="0"/>
          <w:marRight w:val="0"/>
          <w:marTop w:val="0"/>
          <w:marBottom w:val="0"/>
          <w:divBdr>
            <w:top w:val="none" w:sz="0" w:space="0" w:color="auto"/>
            <w:left w:val="none" w:sz="0" w:space="0" w:color="auto"/>
            <w:bottom w:val="none" w:sz="0" w:space="0" w:color="auto"/>
            <w:right w:val="none" w:sz="0" w:space="0" w:color="auto"/>
          </w:divBdr>
        </w:div>
        <w:div w:id="1639215140">
          <w:marLeft w:val="0"/>
          <w:marRight w:val="0"/>
          <w:marTop w:val="0"/>
          <w:marBottom w:val="0"/>
          <w:divBdr>
            <w:top w:val="none" w:sz="0" w:space="0" w:color="auto"/>
            <w:left w:val="none" w:sz="0" w:space="0" w:color="auto"/>
            <w:bottom w:val="none" w:sz="0" w:space="0" w:color="auto"/>
            <w:right w:val="none" w:sz="0" w:space="0" w:color="auto"/>
          </w:divBdr>
        </w:div>
      </w:divsChild>
    </w:div>
    <w:div w:id="535198560">
      <w:bodyDiv w:val="1"/>
      <w:marLeft w:val="0"/>
      <w:marRight w:val="0"/>
      <w:marTop w:val="0"/>
      <w:marBottom w:val="0"/>
      <w:divBdr>
        <w:top w:val="none" w:sz="0" w:space="0" w:color="auto"/>
        <w:left w:val="none" w:sz="0" w:space="0" w:color="auto"/>
        <w:bottom w:val="none" w:sz="0" w:space="0" w:color="auto"/>
        <w:right w:val="none" w:sz="0" w:space="0" w:color="auto"/>
      </w:divBdr>
      <w:divsChild>
        <w:div w:id="32459822">
          <w:marLeft w:val="0"/>
          <w:marRight w:val="0"/>
          <w:marTop w:val="0"/>
          <w:marBottom w:val="0"/>
          <w:divBdr>
            <w:top w:val="none" w:sz="0" w:space="0" w:color="auto"/>
            <w:left w:val="none" w:sz="0" w:space="0" w:color="auto"/>
            <w:bottom w:val="none" w:sz="0" w:space="0" w:color="auto"/>
            <w:right w:val="none" w:sz="0" w:space="0" w:color="auto"/>
          </w:divBdr>
        </w:div>
        <w:div w:id="295455252">
          <w:marLeft w:val="0"/>
          <w:marRight w:val="0"/>
          <w:marTop w:val="0"/>
          <w:marBottom w:val="0"/>
          <w:divBdr>
            <w:top w:val="none" w:sz="0" w:space="0" w:color="auto"/>
            <w:left w:val="none" w:sz="0" w:space="0" w:color="auto"/>
            <w:bottom w:val="none" w:sz="0" w:space="0" w:color="auto"/>
            <w:right w:val="none" w:sz="0" w:space="0" w:color="auto"/>
          </w:divBdr>
        </w:div>
        <w:div w:id="1472363526">
          <w:marLeft w:val="0"/>
          <w:marRight w:val="0"/>
          <w:marTop w:val="0"/>
          <w:marBottom w:val="0"/>
          <w:divBdr>
            <w:top w:val="none" w:sz="0" w:space="0" w:color="auto"/>
            <w:left w:val="none" w:sz="0" w:space="0" w:color="auto"/>
            <w:bottom w:val="none" w:sz="0" w:space="0" w:color="auto"/>
            <w:right w:val="none" w:sz="0" w:space="0" w:color="auto"/>
          </w:divBdr>
        </w:div>
      </w:divsChild>
    </w:div>
    <w:div w:id="546455341">
      <w:bodyDiv w:val="1"/>
      <w:marLeft w:val="0"/>
      <w:marRight w:val="0"/>
      <w:marTop w:val="0"/>
      <w:marBottom w:val="0"/>
      <w:divBdr>
        <w:top w:val="none" w:sz="0" w:space="0" w:color="auto"/>
        <w:left w:val="none" w:sz="0" w:space="0" w:color="auto"/>
        <w:bottom w:val="none" w:sz="0" w:space="0" w:color="auto"/>
        <w:right w:val="none" w:sz="0" w:space="0" w:color="auto"/>
      </w:divBdr>
    </w:div>
    <w:div w:id="869103369">
      <w:bodyDiv w:val="1"/>
      <w:marLeft w:val="0"/>
      <w:marRight w:val="0"/>
      <w:marTop w:val="0"/>
      <w:marBottom w:val="0"/>
      <w:divBdr>
        <w:top w:val="none" w:sz="0" w:space="0" w:color="auto"/>
        <w:left w:val="none" w:sz="0" w:space="0" w:color="auto"/>
        <w:bottom w:val="none" w:sz="0" w:space="0" w:color="auto"/>
        <w:right w:val="none" w:sz="0" w:space="0" w:color="auto"/>
      </w:divBdr>
    </w:div>
    <w:div w:id="1018459608">
      <w:bodyDiv w:val="1"/>
      <w:marLeft w:val="0"/>
      <w:marRight w:val="0"/>
      <w:marTop w:val="0"/>
      <w:marBottom w:val="0"/>
      <w:divBdr>
        <w:top w:val="none" w:sz="0" w:space="0" w:color="auto"/>
        <w:left w:val="none" w:sz="0" w:space="0" w:color="auto"/>
        <w:bottom w:val="none" w:sz="0" w:space="0" w:color="auto"/>
        <w:right w:val="none" w:sz="0" w:space="0" w:color="auto"/>
      </w:divBdr>
    </w:div>
    <w:div w:id="1061946107">
      <w:bodyDiv w:val="1"/>
      <w:marLeft w:val="0"/>
      <w:marRight w:val="0"/>
      <w:marTop w:val="0"/>
      <w:marBottom w:val="0"/>
      <w:divBdr>
        <w:top w:val="none" w:sz="0" w:space="0" w:color="auto"/>
        <w:left w:val="none" w:sz="0" w:space="0" w:color="auto"/>
        <w:bottom w:val="none" w:sz="0" w:space="0" w:color="auto"/>
        <w:right w:val="none" w:sz="0" w:space="0" w:color="auto"/>
      </w:divBdr>
      <w:divsChild>
        <w:div w:id="593636645">
          <w:marLeft w:val="0"/>
          <w:marRight w:val="0"/>
          <w:marTop w:val="0"/>
          <w:marBottom w:val="0"/>
          <w:divBdr>
            <w:top w:val="none" w:sz="0" w:space="0" w:color="auto"/>
            <w:left w:val="none" w:sz="0" w:space="0" w:color="auto"/>
            <w:bottom w:val="none" w:sz="0" w:space="0" w:color="auto"/>
            <w:right w:val="none" w:sz="0" w:space="0" w:color="auto"/>
          </w:divBdr>
        </w:div>
        <w:div w:id="742021130">
          <w:marLeft w:val="0"/>
          <w:marRight w:val="0"/>
          <w:marTop w:val="0"/>
          <w:marBottom w:val="0"/>
          <w:divBdr>
            <w:top w:val="none" w:sz="0" w:space="0" w:color="auto"/>
            <w:left w:val="none" w:sz="0" w:space="0" w:color="auto"/>
            <w:bottom w:val="none" w:sz="0" w:space="0" w:color="auto"/>
            <w:right w:val="none" w:sz="0" w:space="0" w:color="auto"/>
          </w:divBdr>
        </w:div>
        <w:div w:id="1753576562">
          <w:marLeft w:val="0"/>
          <w:marRight w:val="0"/>
          <w:marTop w:val="0"/>
          <w:marBottom w:val="0"/>
          <w:divBdr>
            <w:top w:val="none" w:sz="0" w:space="0" w:color="auto"/>
            <w:left w:val="none" w:sz="0" w:space="0" w:color="auto"/>
            <w:bottom w:val="none" w:sz="0" w:space="0" w:color="auto"/>
            <w:right w:val="none" w:sz="0" w:space="0" w:color="auto"/>
          </w:divBdr>
        </w:div>
        <w:div w:id="1892033316">
          <w:marLeft w:val="0"/>
          <w:marRight w:val="0"/>
          <w:marTop w:val="0"/>
          <w:marBottom w:val="0"/>
          <w:divBdr>
            <w:top w:val="none" w:sz="0" w:space="0" w:color="auto"/>
            <w:left w:val="none" w:sz="0" w:space="0" w:color="auto"/>
            <w:bottom w:val="none" w:sz="0" w:space="0" w:color="auto"/>
            <w:right w:val="none" w:sz="0" w:space="0" w:color="auto"/>
          </w:divBdr>
        </w:div>
      </w:divsChild>
    </w:div>
    <w:div w:id="1066993788">
      <w:bodyDiv w:val="1"/>
      <w:marLeft w:val="0"/>
      <w:marRight w:val="0"/>
      <w:marTop w:val="0"/>
      <w:marBottom w:val="0"/>
      <w:divBdr>
        <w:top w:val="none" w:sz="0" w:space="0" w:color="auto"/>
        <w:left w:val="none" w:sz="0" w:space="0" w:color="auto"/>
        <w:bottom w:val="none" w:sz="0" w:space="0" w:color="auto"/>
        <w:right w:val="none" w:sz="0" w:space="0" w:color="auto"/>
      </w:divBdr>
    </w:div>
    <w:div w:id="1099762627">
      <w:bodyDiv w:val="1"/>
      <w:marLeft w:val="0"/>
      <w:marRight w:val="0"/>
      <w:marTop w:val="0"/>
      <w:marBottom w:val="0"/>
      <w:divBdr>
        <w:top w:val="none" w:sz="0" w:space="0" w:color="auto"/>
        <w:left w:val="none" w:sz="0" w:space="0" w:color="auto"/>
        <w:bottom w:val="none" w:sz="0" w:space="0" w:color="auto"/>
        <w:right w:val="none" w:sz="0" w:space="0" w:color="auto"/>
      </w:divBdr>
    </w:div>
    <w:div w:id="1218324809">
      <w:bodyDiv w:val="1"/>
      <w:marLeft w:val="0"/>
      <w:marRight w:val="0"/>
      <w:marTop w:val="0"/>
      <w:marBottom w:val="0"/>
      <w:divBdr>
        <w:top w:val="none" w:sz="0" w:space="0" w:color="auto"/>
        <w:left w:val="none" w:sz="0" w:space="0" w:color="auto"/>
        <w:bottom w:val="none" w:sz="0" w:space="0" w:color="auto"/>
        <w:right w:val="none" w:sz="0" w:space="0" w:color="auto"/>
      </w:divBdr>
      <w:divsChild>
        <w:div w:id="136456294">
          <w:marLeft w:val="0"/>
          <w:marRight w:val="0"/>
          <w:marTop w:val="0"/>
          <w:marBottom w:val="0"/>
          <w:divBdr>
            <w:top w:val="none" w:sz="0" w:space="0" w:color="auto"/>
            <w:left w:val="none" w:sz="0" w:space="0" w:color="auto"/>
            <w:bottom w:val="none" w:sz="0" w:space="0" w:color="auto"/>
            <w:right w:val="none" w:sz="0" w:space="0" w:color="auto"/>
          </w:divBdr>
        </w:div>
        <w:div w:id="336734138">
          <w:marLeft w:val="0"/>
          <w:marRight w:val="0"/>
          <w:marTop w:val="0"/>
          <w:marBottom w:val="0"/>
          <w:divBdr>
            <w:top w:val="none" w:sz="0" w:space="0" w:color="auto"/>
            <w:left w:val="none" w:sz="0" w:space="0" w:color="auto"/>
            <w:bottom w:val="none" w:sz="0" w:space="0" w:color="auto"/>
            <w:right w:val="none" w:sz="0" w:space="0" w:color="auto"/>
          </w:divBdr>
        </w:div>
        <w:div w:id="509754881">
          <w:marLeft w:val="0"/>
          <w:marRight w:val="0"/>
          <w:marTop w:val="0"/>
          <w:marBottom w:val="0"/>
          <w:divBdr>
            <w:top w:val="none" w:sz="0" w:space="0" w:color="auto"/>
            <w:left w:val="none" w:sz="0" w:space="0" w:color="auto"/>
            <w:bottom w:val="none" w:sz="0" w:space="0" w:color="auto"/>
            <w:right w:val="none" w:sz="0" w:space="0" w:color="auto"/>
          </w:divBdr>
        </w:div>
        <w:div w:id="563296336">
          <w:marLeft w:val="0"/>
          <w:marRight w:val="0"/>
          <w:marTop w:val="0"/>
          <w:marBottom w:val="0"/>
          <w:divBdr>
            <w:top w:val="none" w:sz="0" w:space="0" w:color="auto"/>
            <w:left w:val="none" w:sz="0" w:space="0" w:color="auto"/>
            <w:bottom w:val="none" w:sz="0" w:space="0" w:color="auto"/>
            <w:right w:val="none" w:sz="0" w:space="0" w:color="auto"/>
          </w:divBdr>
        </w:div>
        <w:div w:id="1798915808">
          <w:marLeft w:val="0"/>
          <w:marRight w:val="0"/>
          <w:marTop w:val="0"/>
          <w:marBottom w:val="0"/>
          <w:divBdr>
            <w:top w:val="none" w:sz="0" w:space="0" w:color="auto"/>
            <w:left w:val="none" w:sz="0" w:space="0" w:color="auto"/>
            <w:bottom w:val="none" w:sz="0" w:space="0" w:color="auto"/>
            <w:right w:val="none" w:sz="0" w:space="0" w:color="auto"/>
          </w:divBdr>
        </w:div>
        <w:div w:id="1952929992">
          <w:marLeft w:val="0"/>
          <w:marRight w:val="0"/>
          <w:marTop w:val="0"/>
          <w:marBottom w:val="0"/>
          <w:divBdr>
            <w:top w:val="none" w:sz="0" w:space="0" w:color="auto"/>
            <w:left w:val="none" w:sz="0" w:space="0" w:color="auto"/>
            <w:bottom w:val="none" w:sz="0" w:space="0" w:color="auto"/>
            <w:right w:val="none" w:sz="0" w:space="0" w:color="auto"/>
          </w:divBdr>
        </w:div>
      </w:divsChild>
    </w:div>
    <w:div w:id="1317415587">
      <w:bodyDiv w:val="1"/>
      <w:marLeft w:val="0"/>
      <w:marRight w:val="0"/>
      <w:marTop w:val="0"/>
      <w:marBottom w:val="0"/>
      <w:divBdr>
        <w:top w:val="none" w:sz="0" w:space="0" w:color="auto"/>
        <w:left w:val="none" w:sz="0" w:space="0" w:color="auto"/>
        <w:bottom w:val="none" w:sz="0" w:space="0" w:color="auto"/>
        <w:right w:val="none" w:sz="0" w:space="0" w:color="auto"/>
      </w:divBdr>
    </w:div>
    <w:div w:id="1359548703">
      <w:bodyDiv w:val="1"/>
      <w:marLeft w:val="0"/>
      <w:marRight w:val="0"/>
      <w:marTop w:val="0"/>
      <w:marBottom w:val="0"/>
      <w:divBdr>
        <w:top w:val="none" w:sz="0" w:space="0" w:color="auto"/>
        <w:left w:val="none" w:sz="0" w:space="0" w:color="auto"/>
        <w:bottom w:val="none" w:sz="0" w:space="0" w:color="auto"/>
        <w:right w:val="none" w:sz="0" w:space="0" w:color="auto"/>
      </w:divBdr>
      <w:divsChild>
        <w:div w:id="92092208">
          <w:marLeft w:val="0"/>
          <w:marRight w:val="0"/>
          <w:marTop w:val="0"/>
          <w:marBottom w:val="0"/>
          <w:divBdr>
            <w:top w:val="none" w:sz="0" w:space="0" w:color="auto"/>
            <w:left w:val="none" w:sz="0" w:space="0" w:color="auto"/>
            <w:bottom w:val="none" w:sz="0" w:space="0" w:color="auto"/>
            <w:right w:val="none" w:sz="0" w:space="0" w:color="auto"/>
          </w:divBdr>
        </w:div>
        <w:div w:id="953483678">
          <w:marLeft w:val="0"/>
          <w:marRight w:val="0"/>
          <w:marTop w:val="0"/>
          <w:marBottom w:val="0"/>
          <w:divBdr>
            <w:top w:val="none" w:sz="0" w:space="0" w:color="auto"/>
            <w:left w:val="none" w:sz="0" w:space="0" w:color="auto"/>
            <w:bottom w:val="none" w:sz="0" w:space="0" w:color="auto"/>
            <w:right w:val="none" w:sz="0" w:space="0" w:color="auto"/>
          </w:divBdr>
        </w:div>
        <w:div w:id="1537617484">
          <w:marLeft w:val="0"/>
          <w:marRight w:val="0"/>
          <w:marTop w:val="0"/>
          <w:marBottom w:val="0"/>
          <w:divBdr>
            <w:top w:val="none" w:sz="0" w:space="0" w:color="auto"/>
            <w:left w:val="none" w:sz="0" w:space="0" w:color="auto"/>
            <w:bottom w:val="none" w:sz="0" w:space="0" w:color="auto"/>
            <w:right w:val="none" w:sz="0" w:space="0" w:color="auto"/>
          </w:divBdr>
        </w:div>
      </w:divsChild>
    </w:div>
    <w:div w:id="1482425026">
      <w:bodyDiv w:val="1"/>
      <w:marLeft w:val="0"/>
      <w:marRight w:val="0"/>
      <w:marTop w:val="0"/>
      <w:marBottom w:val="0"/>
      <w:divBdr>
        <w:top w:val="none" w:sz="0" w:space="0" w:color="auto"/>
        <w:left w:val="none" w:sz="0" w:space="0" w:color="auto"/>
        <w:bottom w:val="none" w:sz="0" w:space="0" w:color="auto"/>
        <w:right w:val="none" w:sz="0" w:space="0" w:color="auto"/>
      </w:divBdr>
    </w:div>
    <w:div w:id="1527448031">
      <w:bodyDiv w:val="1"/>
      <w:marLeft w:val="0"/>
      <w:marRight w:val="0"/>
      <w:marTop w:val="0"/>
      <w:marBottom w:val="0"/>
      <w:divBdr>
        <w:top w:val="none" w:sz="0" w:space="0" w:color="auto"/>
        <w:left w:val="none" w:sz="0" w:space="0" w:color="auto"/>
        <w:bottom w:val="none" w:sz="0" w:space="0" w:color="auto"/>
        <w:right w:val="none" w:sz="0" w:space="0" w:color="auto"/>
      </w:divBdr>
    </w:div>
    <w:div w:id="1528641630">
      <w:bodyDiv w:val="1"/>
      <w:marLeft w:val="0"/>
      <w:marRight w:val="0"/>
      <w:marTop w:val="0"/>
      <w:marBottom w:val="0"/>
      <w:divBdr>
        <w:top w:val="none" w:sz="0" w:space="0" w:color="auto"/>
        <w:left w:val="none" w:sz="0" w:space="0" w:color="auto"/>
        <w:bottom w:val="none" w:sz="0" w:space="0" w:color="auto"/>
        <w:right w:val="none" w:sz="0" w:space="0" w:color="auto"/>
      </w:divBdr>
    </w:div>
    <w:div w:id="1559171158">
      <w:bodyDiv w:val="1"/>
      <w:marLeft w:val="0"/>
      <w:marRight w:val="0"/>
      <w:marTop w:val="0"/>
      <w:marBottom w:val="0"/>
      <w:divBdr>
        <w:top w:val="none" w:sz="0" w:space="0" w:color="auto"/>
        <w:left w:val="none" w:sz="0" w:space="0" w:color="auto"/>
        <w:bottom w:val="none" w:sz="0" w:space="0" w:color="auto"/>
        <w:right w:val="none" w:sz="0" w:space="0" w:color="auto"/>
      </w:divBdr>
    </w:div>
    <w:div w:id="1575510526">
      <w:bodyDiv w:val="1"/>
      <w:marLeft w:val="0"/>
      <w:marRight w:val="0"/>
      <w:marTop w:val="0"/>
      <w:marBottom w:val="0"/>
      <w:divBdr>
        <w:top w:val="none" w:sz="0" w:space="0" w:color="auto"/>
        <w:left w:val="none" w:sz="0" w:space="0" w:color="auto"/>
        <w:bottom w:val="none" w:sz="0" w:space="0" w:color="auto"/>
        <w:right w:val="none" w:sz="0" w:space="0" w:color="auto"/>
      </w:divBdr>
      <w:divsChild>
        <w:div w:id="259609987">
          <w:marLeft w:val="0"/>
          <w:marRight w:val="0"/>
          <w:marTop w:val="0"/>
          <w:marBottom w:val="0"/>
          <w:divBdr>
            <w:top w:val="none" w:sz="0" w:space="0" w:color="auto"/>
            <w:left w:val="none" w:sz="0" w:space="0" w:color="auto"/>
            <w:bottom w:val="none" w:sz="0" w:space="0" w:color="auto"/>
            <w:right w:val="none" w:sz="0" w:space="0" w:color="auto"/>
          </w:divBdr>
        </w:div>
        <w:div w:id="793138001">
          <w:marLeft w:val="0"/>
          <w:marRight w:val="0"/>
          <w:marTop w:val="0"/>
          <w:marBottom w:val="0"/>
          <w:divBdr>
            <w:top w:val="none" w:sz="0" w:space="0" w:color="auto"/>
            <w:left w:val="none" w:sz="0" w:space="0" w:color="auto"/>
            <w:bottom w:val="none" w:sz="0" w:space="0" w:color="auto"/>
            <w:right w:val="none" w:sz="0" w:space="0" w:color="auto"/>
          </w:divBdr>
        </w:div>
        <w:div w:id="1720544674">
          <w:marLeft w:val="0"/>
          <w:marRight w:val="0"/>
          <w:marTop w:val="0"/>
          <w:marBottom w:val="0"/>
          <w:divBdr>
            <w:top w:val="none" w:sz="0" w:space="0" w:color="auto"/>
            <w:left w:val="none" w:sz="0" w:space="0" w:color="auto"/>
            <w:bottom w:val="none" w:sz="0" w:space="0" w:color="auto"/>
            <w:right w:val="none" w:sz="0" w:space="0" w:color="auto"/>
          </w:divBdr>
        </w:div>
        <w:div w:id="1804303041">
          <w:marLeft w:val="0"/>
          <w:marRight w:val="0"/>
          <w:marTop w:val="0"/>
          <w:marBottom w:val="0"/>
          <w:divBdr>
            <w:top w:val="none" w:sz="0" w:space="0" w:color="auto"/>
            <w:left w:val="none" w:sz="0" w:space="0" w:color="auto"/>
            <w:bottom w:val="none" w:sz="0" w:space="0" w:color="auto"/>
            <w:right w:val="none" w:sz="0" w:space="0" w:color="auto"/>
          </w:divBdr>
        </w:div>
      </w:divsChild>
    </w:div>
    <w:div w:id="1630672902">
      <w:bodyDiv w:val="1"/>
      <w:marLeft w:val="0"/>
      <w:marRight w:val="0"/>
      <w:marTop w:val="0"/>
      <w:marBottom w:val="0"/>
      <w:divBdr>
        <w:top w:val="none" w:sz="0" w:space="0" w:color="auto"/>
        <w:left w:val="none" w:sz="0" w:space="0" w:color="auto"/>
        <w:bottom w:val="none" w:sz="0" w:space="0" w:color="auto"/>
        <w:right w:val="none" w:sz="0" w:space="0" w:color="auto"/>
      </w:divBdr>
    </w:div>
    <w:div w:id="1731032866">
      <w:bodyDiv w:val="1"/>
      <w:marLeft w:val="0"/>
      <w:marRight w:val="0"/>
      <w:marTop w:val="0"/>
      <w:marBottom w:val="0"/>
      <w:divBdr>
        <w:top w:val="none" w:sz="0" w:space="0" w:color="auto"/>
        <w:left w:val="none" w:sz="0" w:space="0" w:color="auto"/>
        <w:bottom w:val="none" w:sz="0" w:space="0" w:color="auto"/>
        <w:right w:val="none" w:sz="0" w:space="0" w:color="auto"/>
      </w:divBdr>
      <w:divsChild>
        <w:div w:id="700325246">
          <w:marLeft w:val="0"/>
          <w:marRight w:val="0"/>
          <w:marTop w:val="0"/>
          <w:marBottom w:val="0"/>
          <w:divBdr>
            <w:top w:val="none" w:sz="0" w:space="0" w:color="auto"/>
            <w:left w:val="none" w:sz="0" w:space="0" w:color="auto"/>
            <w:bottom w:val="none" w:sz="0" w:space="0" w:color="auto"/>
            <w:right w:val="none" w:sz="0" w:space="0" w:color="auto"/>
          </w:divBdr>
        </w:div>
        <w:div w:id="907955538">
          <w:marLeft w:val="0"/>
          <w:marRight w:val="0"/>
          <w:marTop w:val="0"/>
          <w:marBottom w:val="0"/>
          <w:divBdr>
            <w:top w:val="none" w:sz="0" w:space="0" w:color="auto"/>
            <w:left w:val="none" w:sz="0" w:space="0" w:color="auto"/>
            <w:bottom w:val="none" w:sz="0" w:space="0" w:color="auto"/>
            <w:right w:val="none" w:sz="0" w:space="0" w:color="auto"/>
          </w:divBdr>
        </w:div>
        <w:div w:id="1332609597">
          <w:marLeft w:val="0"/>
          <w:marRight w:val="0"/>
          <w:marTop w:val="0"/>
          <w:marBottom w:val="0"/>
          <w:divBdr>
            <w:top w:val="none" w:sz="0" w:space="0" w:color="auto"/>
            <w:left w:val="none" w:sz="0" w:space="0" w:color="auto"/>
            <w:bottom w:val="none" w:sz="0" w:space="0" w:color="auto"/>
            <w:right w:val="none" w:sz="0" w:space="0" w:color="auto"/>
          </w:divBdr>
        </w:div>
        <w:div w:id="1478036811">
          <w:marLeft w:val="0"/>
          <w:marRight w:val="0"/>
          <w:marTop w:val="0"/>
          <w:marBottom w:val="0"/>
          <w:divBdr>
            <w:top w:val="none" w:sz="0" w:space="0" w:color="auto"/>
            <w:left w:val="none" w:sz="0" w:space="0" w:color="auto"/>
            <w:bottom w:val="none" w:sz="0" w:space="0" w:color="auto"/>
            <w:right w:val="none" w:sz="0" w:space="0" w:color="auto"/>
          </w:divBdr>
        </w:div>
        <w:div w:id="1941260681">
          <w:marLeft w:val="0"/>
          <w:marRight w:val="0"/>
          <w:marTop w:val="0"/>
          <w:marBottom w:val="0"/>
          <w:divBdr>
            <w:top w:val="none" w:sz="0" w:space="0" w:color="auto"/>
            <w:left w:val="none" w:sz="0" w:space="0" w:color="auto"/>
            <w:bottom w:val="none" w:sz="0" w:space="0" w:color="auto"/>
            <w:right w:val="none" w:sz="0" w:space="0" w:color="auto"/>
          </w:divBdr>
        </w:div>
        <w:div w:id="2106606765">
          <w:marLeft w:val="0"/>
          <w:marRight w:val="0"/>
          <w:marTop w:val="0"/>
          <w:marBottom w:val="0"/>
          <w:divBdr>
            <w:top w:val="none" w:sz="0" w:space="0" w:color="auto"/>
            <w:left w:val="none" w:sz="0" w:space="0" w:color="auto"/>
            <w:bottom w:val="none" w:sz="0" w:space="0" w:color="auto"/>
            <w:right w:val="none" w:sz="0" w:space="0" w:color="auto"/>
          </w:divBdr>
        </w:div>
      </w:divsChild>
    </w:div>
    <w:div w:id="1834711448">
      <w:bodyDiv w:val="1"/>
      <w:marLeft w:val="0"/>
      <w:marRight w:val="0"/>
      <w:marTop w:val="0"/>
      <w:marBottom w:val="0"/>
      <w:divBdr>
        <w:top w:val="none" w:sz="0" w:space="0" w:color="auto"/>
        <w:left w:val="none" w:sz="0" w:space="0" w:color="auto"/>
        <w:bottom w:val="none" w:sz="0" w:space="0" w:color="auto"/>
        <w:right w:val="none" w:sz="0" w:space="0" w:color="auto"/>
      </w:divBdr>
    </w:div>
    <w:div w:id="1847591623">
      <w:bodyDiv w:val="1"/>
      <w:marLeft w:val="0"/>
      <w:marRight w:val="0"/>
      <w:marTop w:val="0"/>
      <w:marBottom w:val="0"/>
      <w:divBdr>
        <w:top w:val="none" w:sz="0" w:space="0" w:color="auto"/>
        <w:left w:val="none" w:sz="0" w:space="0" w:color="auto"/>
        <w:bottom w:val="none" w:sz="0" w:space="0" w:color="auto"/>
        <w:right w:val="none" w:sz="0" w:space="0" w:color="auto"/>
      </w:divBdr>
    </w:div>
    <w:div w:id="1873154136">
      <w:bodyDiv w:val="1"/>
      <w:marLeft w:val="0"/>
      <w:marRight w:val="0"/>
      <w:marTop w:val="0"/>
      <w:marBottom w:val="0"/>
      <w:divBdr>
        <w:top w:val="none" w:sz="0" w:space="0" w:color="auto"/>
        <w:left w:val="none" w:sz="0" w:space="0" w:color="auto"/>
        <w:bottom w:val="none" w:sz="0" w:space="0" w:color="auto"/>
        <w:right w:val="none" w:sz="0" w:space="0" w:color="auto"/>
      </w:divBdr>
    </w:div>
    <w:div w:id="1989703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eader" Target="header4.xml"/><Relationship Id="rId21" Type="http://schemas.openxmlformats.org/officeDocument/2006/relationships/image" Target="media/image9.png"/><Relationship Id="rId34" Type="http://schemas.openxmlformats.org/officeDocument/2006/relationships/hyperlink" Target="https://nvd.nist.gov/vuln/search/results?form_type=Advanced&amp;results_type=overview&amp;query=cpe%3A%2Fa%3Aapache%3Ahttp_server%3A2.4.37&amp;search_type=all&amp;isCpeNameSearch=false"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kyberoo.ch/index.php" TargetMode="External"/><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nvd.nist.gov/vuln/search/results?form_type=Advanced&amp;results_type=overview&amp;query=cpe%3A%2Fa%3Awordpress%3Awordpress%3A5.3&amp;search_type=all&amp;isCpeNameSearch=false"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ct@kybeneo.ch"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esecurityplanet.com/networks/nmap-vulnerability-scanning-made-easy/%20"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G:\Ladatut%20tiedostot\Opinnaytetyo_mallipohja_2022.dotx" TargetMode="External"/></Relationships>
</file>

<file path=word/theme/theme1.xml><?xml version="1.0" encoding="utf-8"?>
<a:theme xmlns:a="http://schemas.openxmlformats.org/drawingml/2006/main" name="Office-teema">
  <a:themeElements>
    <a:clrScheme name="JAMK Word">
      <a:dk1>
        <a:srgbClr val="000000"/>
      </a:dk1>
      <a:lt1>
        <a:srgbClr val="FFFFFF"/>
      </a:lt1>
      <a:dk2>
        <a:srgbClr val="0D004C"/>
      </a:dk2>
      <a:lt2>
        <a:srgbClr val="E7E6E6"/>
      </a:lt2>
      <a:accent1>
        <a:srgbClr val="E2066E"/>
      </a:accent1>
      <a:accent2>
        <a:srgbClr val="FDB913"/>
      </a:accent2>
      <a:accent3>
        <a:srgbClr val="00B39C"/>
      </a:accent3>
      <a:accent4>
        <a:srgbClr val="EA590C"/>
      </a:accent4>
      <a:accent5>
        <a:srgbClr val="3FB8E2"/>
      </a:accent5>
      <a:accent6>
        <a:srgbClr val="A5A5A5"/>
      </a:accent6>
      <a:hlink>
        <a:srgbClr val="3FB9E3"/>
      </a:hlink>
      <a:folHlink>
        <a:srgbClr val="7861A8"/>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Asiakirja" ma:contentTypeID="0x010100794D6A09661D8A46893AE34EAD384B75" ma:contentTypeVersion="4" ma:contentTypeDescription="Luo uusi asiakirja." ma:contentTypeScope="" ma:versionID="eff7883ab4b8d9cc61411f75a010d3a4">
  <xsd:schema xmlns:xsd="http://www.w3.org/2001/XMLSchema" xmlns:xs="http://www.w3.org/2001/XMLSchema" xmlns:p="http://schemas.microsoft.com/office/2006/metadata/properties" xmlns:ns2="faa2bbd0-5c06-47cc-ab70-5745d6ef9c9a" targetNamespace="http://schemas.microsoft.com/office/2006/metadata/properties" ma:root="true" ma:fieldsID="e347bbec5c11528dbed2eae55da60f24" ns2:_="">
    <xsd:import namespace="faa2bbd0-5c06-47cc-ab70-5745d6ef9c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2bbd0-5c06-47cc-ab70-5745d6ef9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6F86400-8DF1-4C7E-89CA-D93CF16F2957}">
  <ds:schemaRefs>
    <ds:schemaRef ds:uri="http://schemas.microsoft.com/sharepoint/v3/contenttype/forms"/>
  </ds:schemaRefs>
</ds:datastoreItem>
</file>

<file path=customXml/itemProps2.xml><?xml version="1.0" encoding="utf-8"?>
<ds:datastoreItem xmlns:ds="http://schemas.openxmlformats.org/officeDocument/2006/customXml" ds:itemID="{0CD0765C-D186-4CE9-A1BF-A2846C6776BF}">
  <ds:schemaRefs>
    <ds:schemaRef ds:uri="http://schemas.openxmlformats.org/officeDocument/2006/bibliography"/>
  </ds:schemaRefs>
</ds:datastoreItem>
</file>

<file path=customXml/itemProps3.xml><?xml version="1.0" encoding="utf-8"?>
<ds:datastoreItem xmlns:ds="http://schemas.openxmlformats.org/officeDocument/2006/customXml" ds:itemID="{DB4B26A0-0E05-472C-B0A4-D0064A82CE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2bbd0-5c06-47cc-ab70-5745d6ef9c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19A2DC3-8302-4FE8-8685-0E0E7A07D57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Opinnaytetyo_mallipohja_2022.dotx</Template>
  <TotalTime>0</TotalTime>
  <Pages>17</Pages>
  <Words>1591</Words>
  <Characters>12891</Characters>
  <Application>Microsoft Office Word</Application>
  <DocSecurity>0</DocSecurity>
  <Lines>107</Lines>
  <Paragraphs>28</Paragraphs>
  <ScaleCrop>false</ScaleCrop>
  <Manager/>
  <Company/>
  <LinksUpToDate>false</LinksUpToDate>
  <CharactersWithSpaces>14454</CharactersWithSpaces>
  <SharedDoc>false</SharedDoc>
  <HLinks>
    <vt:vector size="192" baseType="variant">
      <vt:variant>
        <vt:i4>4718630</vt:i4>
      </vt:variant>
      <vt:variant>
        <vt:i4>237</vt:i4>
      </vt:variant>
      <vt:variant>
        <vt:i4>0</vt:i4>
      </vt:variant>
      <vt:variant>
        <vt:i4>5</vt:i4>
      </vt:variant>
      <vt:variant>
        <vt:lpwstr>https://nvd.nist.gov/vuln/search/results?form_type=Advanced&amp;results_type=overview&amp;query=cpe%3A%2Fa%3Awordpress%3Awordpress%3A5.3&amp;search_type=all&amp;isCpeNameSearch=false</vt:lpwstr>
      </vt:variant>
      <vt:variant>
        <vt:lpwstr/>
      </vt:variant>
      <vt:variant>
        <vt:i4>7602235</vt:i4>
      </vt:variant>
      <vt:variant>
        <vt:i4>234</vt:i4>
      </vt:variant>
      <vt:variant>
        <vt:i4>0</vt:i4>
      </vt:variant>
      <vt:variant>
        <vt:i4>5</vt:i4>
      </vt:variant>
      <vt:variant>
        <vt:lpwstr>https://www.esecurityplanet.com/networks/nmap-vulnerability-scanning-made-easy/</vt:lpwstr>
      </vt:variant>
      <vt:variant>
        <vt:lpwstr/>
      </vt:variant>
      <vt:variant>
        <vt:i4>7405673</vt:i4>
      </vt:variant>
      <vt:variant>
        <vt:i4>231</vt:i4>
      </vt:variant>
      <vt:variant>
        <vt:i4>0</vt:i4>
      </vt:variant>
      <vt:variant>
        <vt:i4>5</vt:i4>
      </vt:variant>
      <vt:variant>
        <vt:lpwstr>https://nvd.nist.gov/vuln/search/results?form_type=Advanced&amp;results_type=overview&amp;query=cpe%3A%2Fa%3Aapache%3Ahttp_server%3A2.4.37&amp;search_type=all&amp;isCpeNameSearch=false</vt:lpwstr>
      </vt:variant>
      <vt:variant>
        <vt:lpwstr/>
      </vt:variant>
      <vt:variant>
        <vt:i4>524373</vt:i4>
      </vt:variant>
      <vt:variant>
        <vt:i4>189</vt:i4>
      </vt:variant>
      <vt:variant>
        <vt:i4>0</vt:i4>
      </vt:variant>
      <vt:variant>
        <vt:i4>5</vt:i4>
      </vt:variant>
      <vt:variant>
        <vt:lpwstr>https://www.kyberoo.ch/index.php</vt:lpwstr>
      </vt:variant>
      <vt:variant>
        <vt:lpwstr/>
      </vt:variant>
      <vt:variant>
        <vt:i4>1310782</vt:i4>
      </vt:variant>
      <vt:variant>
        <vt:i4>171</vt:i4>
      </vt:variant>
      <vt:variant>
        <vt:i4>0</vt:i4>
      </vt:variant>
      <vt:variant>
        <vt:i4>5</vt:i4>
      </vt:variant>
      <vt:variant>
        <vt:lpwstr>mailto:ict@kybeneo.ch</vt:lpwstr>
      </vt:variant>
      <vt:variant>
        <vt:lpwstr/>
      </vt:variant>
      <vt:variant>
        <vt:i4>1572924</vt:i4>
      </vt:variant>
      <vt:variant>
        <vt:i4>161</vt:i4>
      </vt:variant>
      <vt:variant>
        <vt:i4>0</vt:i4>
      </vt:variant>
      <vt:variant>
        <vt:i4>5</vt:i4>
      </vt:variant>
      <vt:variant>
        <vt:lpwstr/>
      </vt:variant>
      <vt:variant>
        <vt:lpwstr>_Toc179828680</vt:lpwstr>
      </vt:variant>
      <vt:variant>
        <vt:i4>1507388</vt:i4>
      </vt:variant>
      <vt:variant>
        <vt:i4>155</vt:i4>
      </vt:variant>
      <vt:variant>
        <vt:i4>0</vt:i4>
      </vt:variant>
      <vt:variant>
        <vt:i4>5</vt:i4>
      </vt:variant>
      <vt:variant>
        <vt:lpwstr/>
      </vt:variant>
      <vt:variant>
        <vt:lpwstr>_Toc179828679</vt:lpwstr>
      </vt:variant>
      <vt:variant>
        <vt:i4>1507388</vt:i4>
      </vt:variant>
      <vt:variant>
        <vt:i4>149</vt:i4>
      </vt:variant>
      <vt:variant>
        <vt:i4>0</vt:i4>
      </vt:variant>
      <vt:variant>
        <vt:i4>5</vt:i4>
      </vt:variant>
      <vt:variant>
        <vt:lpwstr/>
      </vt:variant>
      <vt:variant>
        <vt:lpwstr>_Toc179828678</vt:lpwstr>
      </vt:variant>
      <vt:variant>
        <vt:i4>1507388</vt:i4>
      </vt:variant>
      <vt:variant>
        <vt:i4>143</vt:i4>
      </vt:variant>
      <vt:variant>
        <vt:i4>0</vt:i4>
      </vt:variant>
      <vt:variant>
        <vt:i4>5</vt:i4>
      </vt:variant>
      <vt:variant>
        <vt:lpwstr/>
      </vt:variant>
      <vt:variant>
        <vt:lpwstr>_Toc179828677</vt:lpwstr>
      </vt:variant>
      <vt:variant>
        <vt:i4>1507388</vt:i4>
      </vt:variant>
      <vt:variant>
        <vt:i4>137</vt:i4>
      </vt:variant>
      <vt:variant>
        <vt:i4>0</vt:i4>
      </vt:variant>
      <vt:variant>
        <vt:i4>5</vt:i4>
      </vt:variant>
      <vt:variant>
        <vt:lpwstr/>
      </vt:variant>
      <vt:variant>
        <vt:lpwstr>_Toc179828676</vt:lpwstr>
      </vt:variant>
      <vt:variant>
        <vt:i4>1507388</vt:i4>
      </vt:variant>
      <vt:variant>
        <vt:i4>131</vt:i4>
      </vt:variant>
      <vt:variant>
        <vt:i4>0</vt:i4>
      </vt:variant>
      <vt:variant>
        <vt:i4>5</vt:i4>
      </vt:variant>
      <vt:variant>
        <vt:lpwstr/>
      </vt:variant>
      <vt:variant>
        <vt:lpwstr>_Toc179828675</vt:lpwstr>
      </vt:variant>
      <vt:variant>
        <vt:i4>1507388</vt:i4>
      </vt:variant>
      <vt:variant>
        <vt:i4>125</vt:i4>
      </vt:variant>
      <vt:variant>
        <vt:i4>0</vt:i4>
      </vt:variant>
      <vt:variant>
        <vt:i4>5</vt:i4>
      </vt:variant>
      <vt:variant>
        <vt:lpwstr/>
      </vt:variant>
      <vt:variant>
        <vt:lpwstr>_Toc179828674</vt:lpwstr>
      </vt:variant>
      <vt:variant>
        <vt:i4>1507388</vt:i4>
      </vt:variant>
      <vt:variant>
        <vt:i4>119</vt:i4>
      </vt:variant>
      <vt:variant>
        <vt:i4>0</vt:i4>
      </vt:variant>
      <vt:variant>
        <vt:i4>5</vt:i4>
      </vt:variant>
      <vt:variant>
        <vt:lpwstr/>
      </vt:variant>
      <vt:variant>
        <vt:lpwstr>_Toc179828673</vt:lpwstr>
      </vt:variant>
      <vt:variant>
        <vt:i4>1507388</vt:i4>
      </vt:variant>
      <vt:variant>
        <vt:i4>113</vt:i4>
      </vt:variant>
      <vt:variant>
        <vt:i4>0</vt:i4>
      </vt:variant>
      <vt:variant>
        <vt:i4>5</vt:i4>
      </vt:variant>
      <vt:variant>
        <vt:lpwstr/>
      </vt:variant>
      <vt:variant>
        <vt:lpwstr>_Toc179828672</vt:lpwstr>
      </vt:variant>
      <vt:variant>
        <vt:i4>1507388</vt:i4>
      </vt:variant>
      <vt:variant>
        <vt:i4>107</vt:i4>
      </vt:variant>
      <vt:variant>
        <vt:i4>0</vt:i4>
      </vt:variant>
      <vt:variant>
        <vt:i4>5</vt:i4>
      </vt:variant>
      <vt:variant>
        <vt:lpwstr/>
      </vt:variant>
      <vt:variant>
        <vt:lpwstr>_Toc179828671</vt:lpwstr>
      </vt:variant>
      <vt:variant>
        <vt:i4>1507388</vt:i4>
      </vt:variant>
      <vt:variant>
        <vt:i4>101</vt:i4>
      </vt:variant>
      <vt:variant>
        <vt:i4>0</vt:i4>
      </vt:variant>
      <vt:variant>
        <vt:i4>5</vt:i4>
      </vt:variant>
      <vt:variant>
        <vt:lpwstr/>
      </vt:variant>
      <vt:variant>
        <vt:lpwstr>_Toc179828670</vt:lpwstr>
      </vt:variant>
      <vt:variant>
        <vt:i4>1441852</vt:i4>
      </vt:variant>
      <vt:variant>
        <vt:i4>95</vt:i4>
      </vt:variant>
      <vt:variant>
        <vt:i4>0</vt:i4>
      </vt:variant>
      <vt:variant>
        <vt:i4>5</vt:i4>
      </vt:variant>
      <vt:variant>
        <vt:lpwstr/>
      </vt:variant>
      <vt:variant>
        <vt:lpwstr>_Toc179828669</vt:lpwstr>
      </vt:variant>
      <vt:variant>
        <vt:i4>1441852</vt:i4>
      </vt:variant>
      <vt:variant>
        <vt:i4>89</vt:i4>
      </vt:variant>
      <vt:variant>
        <vt:i4>0</vt:i4>
      </vt:variant>
      <vt:variant>
        <vt:i4>5</vt:i4>
      </vt:variant>
      <vt:variant>
        <vt:lpwstr/>
      </vt:variant>
      <vt:variant>
        <vt:lpwstr>_Toc179828668</vt:lpwstr>
      </vt:variant>
      <vt:variant>
        <vt:i4>1441852</vt:i4>
      </vt:variant>
      <vt:variant>
        <vt:i4>83</vt:i4>
      </vt:variant>
      <vt:variant>
        <vt:i4>0</vt:i4>
      </vt:variant>
      <vt:variant>
        <vt:i4>5</vt:i4>
      </vt:variant>
      <vt:variant>
        <vt:lpwstr/>
      </vt:variant>
      <vt:variant>
        <vt:lpwstr>_Toc179828667</vt:lpwstr>
      </vt:variant>
      <vt:variant>
        <vt:i4>1441852</vt:i4>
      </vt:variant>
      <vt:variant>
        <vt:i4>77</vt:i4>
      </vt:variant>
      <vt:variant>
        <vt:i4>0</vt:i4>
      </vt:variant>
      <vt:variant>
        <vt:i4>5</vt:i4>
      </vt:variant>
      <vt:variant>
        <vt:lpwstr/>
      </vt:variant>
      <vt:variant>
        <vt:lpwstr>_Toc179828666</vt:lpwstr>
      </vt:variant>
      <vt:variant>
        <vt:i4>1441852</vt:i4>
      </vt:variant>
      <vt:variant>
        <vt:i4>71</vt:i4>
      </vt:variant>
      <vt:variant>
        <vt:i4>0</vt:i4>
      </vt:variant>
      <vt:variant>
        <vt:i4>5</vt:i4>
      </vt:variant>
      <vt:variant>
        <vt:lpwstr/>
      </vt:variant>
      <vt:variant>
        <vt:lpwstr>_Toc179828665</vt:lpwstr>
      </vt:variant>
      <vt:variant>
        <vt:i4>1441852</vt:i4>
      </vt:variant>
      <vt:variant>
        <vt:i4>65</vt:i4>
      </vt:variant>
      <vt:variant>
        <vt:i4>0</vt:i4>
      </vt:variant>
      <vt:variant>
        <vt:i4>5</vt:i4>
      </vt:variant>
      <vt:variant>
        <vt:lpwstr/>
      </vt:variant>
      <vt:variant>
        <vt:lpwstr>_Toc179828664</vt:lpwstr>
      </vt:variant>
      <vt:variant>
        <vt:i4>1441852</vt:i4>
      </vt:variant>
      <vt:variant>
        <vt:i4>59</vt:i4>
      </vt:variant>
      <vt:variant>
        <vt:i4>0</vt:i4>
      </vt:variant>
      <vt:variant>
        <vt:i4>5</vt:i4>
      </vt:variant>
      <vt:variant>
        <vt:lpwstr/>
      </vt:variant>
      <vt:variant>
        <vt:lpwstr>_Toc179828663</vt:lpwstr>
      </vt:variant>
      <vt:variant>
        <vt:i4>1441852</vt:i4>
      </vt:variant>
      <vt:variant>
        <vt:i4>53</vt:i4>
      </vt:variant>
      <vt:variant>
        <vt:i4>0</vt:i4>
      </vt:variant>
      <vt:variant>
        <vt:i4>5</vt:i4>
      </vt:variant>
      <vt:variant>
        <vt:lpwstr/>
      </vt:variant>
      <vt:variant>
        <vt:lpwstr>_Toc179828662</vt:lpwstr>
      </vt:variant>
      <vt:variant>
        <vt:i4>1441852</vt:i4>
      </vt:variant>
      <vt:variant>
        <vt:i4>44</vt:i4>
      </vt:variant>
      <vt:variant>
        <vt:i4>0</vt:i4>
      </vt:variant>
      <vt:variant>
        <vt:i4>5</vt:i4>
      </vt:variant>
      <vt:variant>
        <vt:lpwstr/>
      </vt:variant>
      <vt:variant>
        <vt:lpwstr>_Toc179828661</vt:lpwstr>
      </vt:variant>
      <vt:variant>
        <vt:i4>1441852</vt:i4>
      </vt:variant>
      <vt:variant>
        <vt:i4>38</vt:i4>
      </vt:variant>
      <vt:variant>
        <vt:i4>0</vt:i4>
      </vt:variant>
      <vt:variant>
        <vt:i4>5</vt:i4>
      </vt:variant>
      <vt:variant>
        <vt:lpwstr/>
      </vt:variant>
      <vt:variant>
        <vt:lpwstr>_Toc179828660</vt:lpwstr>
      </vt:variant>
      <vt:variant>
        <vt:i4>1376316</vt:i4>
      </vt:variant>
      <vt:variant>
        <vt:i4>32</vt:i4>
      </vt:variant>
      <vt:variant>
        <vt:i4>0</vt:i4>
      </vt:variant>
      <vt:variant>
        <vt:i4>5</vt:i4>
      </vt:variant>
      <vt:variant>
        <vt:lpwstr/>
      </vt:variant>
      <vt:variant>
        <vt:lpwstr>_Toc179828659</vt:lpwstr>
      </vt:variant>
      <vt:variant>
        <vt:i4>1376316</vt:i4>
      </vt:variant>
      <vt:variant>
        <vt:i4>26</vt:i4>
      </vt:variant>
      <vt:variant>
        <vt:i4>0</vt:i4>
      </vt:variant>
      <vt:variant>
        <vt:i4>5</vt:i4>
      </vt:variant>
      <vt:variant>
        <vt:lpwstr/>
      </vt:variant>
      <vt:variant>
        <vt:lpwstr>_Toc179828658</vt:lpwstr>
      </vt:variant>
      <vt:variant>
        <vt:i4>1376316</vt:i4>
      </vt:variant>
      <vt:variant>
        <vt:i4>20</vt:i4>
      </vt:variant>
      <vt:variant>
        <vt:i4>0</vt:i4>
      </vt:variant>
      <vt:variant>
        <vt:i4>5</vt:i4>
      </vt:variant>
      <vt:variant>
        <vt:lpwstr/>
      </vt:variant>
      <vt:variant>
        <vt:lpwstr>_Toc179828657</vt:lpwstr>
      </vt:variant>
      <vt:variant>
        <vt:i4>1376316</vt:i4>
      </vt:variant>
      <vt:variant>
        <vt:i4>14</vt:i4>
      </vt:variant>
      <vt:variant>
        <vt:i4>0</vt:i4>
      </vt:variant>
      <vt:variant>
        <vt:i4>5</vt:i4>
      </vt:variant>
      <vt:variant>
        <vt:lpwstr/>
      </vt:variant>
      <vt:variant>
        <vt:lpwstr>_Toc179828656</vt:lpwstr>
      </vt:variant>
      <vt:variant>
        <vt:i4>1376316</vt:i4>
      </vt:variant>
      <vt:variant>
        <vt:i4>8</vt:i4>
      </vt:variant>
      <vt:variant>
        <vt:i4>0</vt:i4>
      </vt:variant>
      <vt:variant>
        <vt:i4>5</vt:i4>
      </vt:variant>
      <vt:variant>
        <vt:lpwstr/>
      </vt:variant>
      <vt:variant>
        <vt:lpwstr>_Toc179828655</vt:lpwstr>
      </vt:variant>
      <vt:variant>
        <vt:i4>1376316</vt:i4>
      </vt:variant>
      <vt:variant>
        <vt:i4>2</vt:i4>
      </vt:variant>
      <vt:variant>
        <vt:i4>0</vt:i4>
      </vt:variant>
      <vt:variant>
        <vt:i4>5</vt:i4>
      </vt:variant>
      <vt:variant>
        <vt:lpwstr/>
      </vt:variant>
      <vt:variant>
        <vt:lpwstr>_Toc179828654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raportoinnin mallipohja</dc:title>
  <dc:subject>Opinnäytetyö</dc:subject>
  <dc:creator/>
  <cp:keywords>JAMK Opinnäytetyö; opinnäytetyö;mallipohja</cp:keywords>
  <dc:description>JAMK ONT</dc:description>
  <cp:lastModifiedBy/>
  <cp:revision>3</cp:revision>
  <dcterms:created xsi:type="dcterms:W3CDTF">2024-10-01T12:05:00Z</dcterms:created>
  <dcterms:modified xsi:type="dcterms:W3CDTF">2024-10-17T08:24:00Z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0x010100794D6A09661D8A46893AE34EAD384B75</vt:lpwstr>
  </property>
  <property fmtid="{D5CDD505-2E9C-101B-9397-08002B2CF9AE}" pid="3" name="Avainsanat">
    <vt:lpwstr>10;#opinnäytetyö|96b1f92f-9d52-4634-866c-478691c8f5f5</vt:lpwstr>
  </property>
</Properties>
</file>