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F401FE" w:rsidR="00616A56" w:rsidP="00606E2F" w:rsidRDefault="005713A7" w14:paraId="4D1F685B" w14:textId="6C4A803B">
      <w:pPr>
        <w:pStyle w:val="Otsikko"/>
      </w:pPr>
      <w:r>
        <w:t xml:space="preserve">Labra </w:t>
      </w:r>
      <w:r w:rsidR="00D57769">
        <w:t>1</w:t>
      </w:r>
    </w:p>
    <w:p w:rsidRPr="00F401FE" w:rsidR="00616A56" w:rsidP="008E1D38" w:rsidRDefault="005713A7" w14:paraId="48F35994" w14:textId="065C88F6">
      <w:pPr>
        <w:pStyle w:val="Kansilehtialanimi"/>
      </w:pPr>
      <w:r>
        <w:t xml:space="preserve">Ryhmä </w:t>
      </w:r>
      <w:r w:rsidR="005B3CA5">
        <w:t>13</w:t>
      </w:r>
    </w:p>
    <w:p w:rsidR="00616A56" w:rsidP="005B3CA5" w:rsidRDefault="005B3CA5" w14:paraId="3AC05989" w14:textId="14A622C5">
      <w:pPr>
        <w:pStyle w:val="KansilehtiOpintotiedot"/>
      </w:pPr>
      <w:r>
        <w:t>Leevi Kauranen, AC7750</w:t>
      </w:r>
    </w:p>
    <w:p w:rsidR="00EC6E41" w:rsidP="005B3CA5" w:rsidRDefault="005B3CA5" w14:paraId="00379D49" w14:textId="18F24198">
      <w:pPr>
        <w:pStyle w:val="KansilehtiOpintotiedot"/>
      </w:pPr>
      <w:r>
        <w:t>Samir Benjenna, AD1437</w:t>
      </w:r>
    </w:p>
    <w:p w:rsidR="005B3CA5" w:rsidP="005B3CA5" w:rsidRDefault="005B3CA5" w14:paraId="765E9007" w14:textId="531FC081">
      <w:pPr>
        <w:pStyle w:val="KansilehtiOpintotiedot"/>
      </w:pPr>
      <w:r>
        <w:t>Eelis Suhonen, AA3910</w:t>
      </w:r>
    </w:p>
    <w:p w:rsidR="005B3CA5" w:rsidP="005B3CA5" w:rsidRDefault="005B3CA5" w14:paraId="30D8E6E2" w14:textId="669E79B6">
      <w:pPr>
        <w:pStyle w:val="KansilehtiOpintotiedot"/>
      </w:pPr>
      <w:r>
        <w:t>Juho Eräjärvi, AD1276</w:t>
      </w:r>
    </w:p>
    <w:p w:rsidR="005B3CA5" w:rsidP="005B3CA5" w:rsidRDefault="005B3CA5" w14:paraId="465A4A17" w14:textId="190DD375">
      <w:pPr>
        <w:pStyle w:val="KansilehtiOpintotiedot"/>
      </w:pPr>
      <w:r>
        <w:t>Mikke Kuula, AC7806</w:t>
      </w:r>
    </w:p>
    <w:p w:rsidR="005B3CA5" w:rsidP="005B3CA5" w:rsidRDefault="005B3CA5" w14:paraId="29E21604" w14:textId="77777777">
      <w:pPr>
        <w:pStyle w:val="KansilehtiOpintotiedot"/>
      </w:pPr>
    </w:p>
    <w:p w:rsidR="005B3CA5" w:rsidP="005B3CA5" w:rsidRDefault="005B3CA5" w14:paraId="22025C1F" w14:textId="77777777">
      <w:pPr>
        <w:pStyle w:val="KansilehtiOpintotiedot"/>
      </w:pPr>
    </w:p>
    <w:p w:rsidR="005B3CA5" w:rsidP="005B3CA5" w:rsidRDefault="005B3CA5" w14:paraId="7CF1D7BB" w14:textId="77777777">
      <w:pPr>
        <w:pStyle w:val="KansilehtiOpintotiedot"/>
      </w:pPr>
    </w:p>
    <w:p w:rsidR="005B3CA5" w:rsidP="005B3CA5" w:rsidRDefault="005B3CA5" w14:paraId="1E9F6BB5" w14:textId="77777777">
      <w:pPr>
        <w:pStyle w:val="KansilehtiOpintotiedot"/>
      </w:pPr>
    </w:p>
    <w:p w:rsidR="005B3CA5" w:rsidP="005B3CA5" w:rsidRDefault="005B3CA5" w14:paraId="4421BC31" w14:textId="77777777">
      <w:pPr>
        <w:pStyle w:val="KansilehtiOpintotiedot"/>
      </w:pPr>
    </w:p>
    <w:p w:rsidRPr="005B3CA5" w:rsidR="005B3CA5" w:rsidP="005B3CA5" w:rsidRDefault="005B3CA5" w14:paraId="7E66B776" w14:textId="77777777">
      <w:pPr>
        <w:pStyle w:val="KansilehtiOpintotiedot"/>
        <w:ind w:left="0"/>
      </w:pPr>
    </w:p>
    <w:p w:rsidRPr="00DD209B" w:rsidR="00180EDE" w:rsidP="008E1D38" w:rsidRDefault="00D57769" w14:paraId="7099BC0E" w14:textId="3F92EFC2">
      <w:pPr>
        <w:pStyle w:val="KansilehtiOpintotiedot"/>
      </w:pPr>
      <w:r>
        <w:t>Koventaminen</w:t>
      </w:r>
      <w:r w:rsidR="00A92C9B">
        <w:t xml:space="preserve"> TTC6050-3006</w:t>
      </w:r>
    </w:p>
    <w:p w:rsidRPr="001E78E3" w:rsidR="00180EDE" w:rsidP="001E78E3" w:rsidRDefault="004F6419" w14:paraId="54D04A51" w14:textId="514CB458">
      <w:pPr>
        <w:pStyle w:val="KansilehtiOpintotiedot"/>
      </w:pPr>
      <w:r w:rsidR="2D3982CC">
        <w:rPr/>
        <w:t>30</w:t>
      </w:r>
      <w:r w:rsidR="4580A3C4">
        <w:rPr/>
        <w:t>.9.2024</w:t>
      </w:r>
    </w:p>
    <w:p w:rsidR="001E78E3" w:rsidP="001E78E3" w:rsidRDefault="005B3CA5" w14:paraId="55BFD692" w14:textId="18E8F313">
      <w:pPr>
        <w:pStyle w:val="KansilehtiOpintotiedot"/>
      </w:pPr>
      <w:r>
        <w:t>Tieto- ja viestintätekniikka</w:t>
      </w:r>
    </w:p>
    <w:p w:rsidR="001E78E3" w:rsidP="001E78E3" w:rsidRDefault="001E78E3" w14:paraId="3B979461" w14:textId="77777777">
      <w:pPr>
        <w:pStyle w:val="KansilehtiOpintotiedot"/>
      </w:pPr>
    </w:p>
    <w:p w:rsidR="001E78E3" w:rsidRDefault="001E78E3" w14:paraId="412411F3" w14:textId="77777777">
      <w:pPr>
        <w:sectPr w:rsidR="001E78E3" w:rsidSect="0058148B">
          <w:headerReference w:type="default" r:id="rId11"/>
          <w:footerReference w:type="default" r:id="rId12"/>
          <w:pgSz w:w="11907" w:h="16839" w:orient="portrait" w:code="9"/>
          <w:pgMar w:top="1134" w:right="1134" w:bottom="1134" w:left="1134" w:header="1128" w:footer="1162" w:gutter="0"/>
          <w:cols w:space="708"/>
          <w:docGrid w:linePitch="360"/>
        </w:sectPr>
      </w:pPr>
    </w:p>
    <w:p w:rsidR="00115876" w:rsidP="00FF4C28" w:rsidRDefault="005B1701" w14:paraId="1FD16069" w14:textId="77777777">
      <w:pPr>
        <w:pStyle w:val="Sisllysluettelootsikko"/>
      </w:pPr>
      <w:r>
        <w:lastRenderedPageBreak/>
        <w:t>Sisä</w:t>
      </w:r>
      <w:r w:rsidR="004666C1">
        <w:t>ltö</w:t>
      </w:r>
    </w:p>
    <w:p w:rsidR="00C417FA" w:rsidRDefault="00F131CE" w14:paraId="6D30723E" w14:textId="2BDA44B4">
      <w:pPr>
        <w:pStyle w:val="Sisluet1"/>
        <w:rPr>
          <w:rFonts w:asciiTheme="minorHAnsi" w:hAnsiTheme="minorHAnsi" w:eastAsiaTheme="minorEastAsia" w:cstheme="minorBidi"/>
          <w:b w:val="0"/>
          <w:color w:val="auto"/>
          <w:kern w:val="2"/>
          <w:szCs w:val="24"/>
          <w:lang w:val="fi-FI" w:eastAsia="fi-FI"/>
          <w14:ligatures w14:val="standardContextual"/>
        </w:rPr>
      </w:pPr>
      <w:r>
        <w:fldChar w:fldCharType="begin"/>
      </w:r>
      <w:r>
        <w:instrText xml:space="preserve"> TOC \o "1-3" \h \z \u </w:instrText>
      </w:r>
      <w:r>
        <w:fldChar w:fldCharType="separate"/>
      </w:r>
      <w:hyperlink w:history="1" w:anchor="_Toc178177066">
        <w:r w:rsidRPr="0093717A" w:rsidR="00C417FA">
          <w:rPr>
            <w:rStyle w:val="Hyperlinkki"/>
          </w:rPr>
          <w:t>1</w:t>
        </w:r>
        <w:r w:rsidR="00C417FA">
          <w:rPr>
            <w:rFonts w:asciiTheme="minorHAnsi" w:hAnsiTheme="minorHAnsi" w:eastAsiaTheme="minorEastAsia" w:cstheme="minorBidi"/>
            <w:b w:val="0"/>
            <w:color w:val="auto"/>
            <w:kern w:val="2"/>
            <w:szCs w:val="24"/>
            <w:lang w:val="fi-FI" w:eastAsia="fi-FI"/>
            <w14:ligatures w14:val="standardContextual"/>
          </w:rPr>
          <w:tab/>
        </w:r>
        <w:r w:rsidRPr="0093717A" w:rsidR="00C417FA">
          <w:rPr>
            <w:rStyle w:val="Hyperlinkki"/>
          </w:rPr>
          <w:t>Johdanto</w:t>
        </w:r>
        <w:r w:rsidR="00C417FA">
          <w:rPr>
            <w:webHidden/>
          </w:rPr>
          <w:tab/>
        </w:r>
        <w:r w:rsidR="00C417FA">
          <w:rPr>
            <w:webHidden/>
          </w:rPr>
          <w:fldChar w:fldCharType="begin"/>
        </w:r>
        <w:r w:rsidR="00C417FA">
          <w:rPr>
            <w:webHidden/>
          </w:rPr>
          <w:instrText xml:space="preserve"> PAGEREF _Toc178177066 \h </w:instrText>
        </w:r>
        <w:r w:rsidR="00C417FA">
          <w:rPr>
            <w:webHidden/>
          </w:rPr>
        </w:r>
        <w:r w:rsidR="00C417FA">
          <w:rPr>
            <w:webHidden/>
          </w:rPr>
          <w:fldChar w:fldCharType="separate"/>
        </w:r>
        <w:r w:rsidR="00C417FA">
          <w:rPr>
            <w:webHidden/>
          </w:rPr>
          <w:t>4</w:t>
        </w:r>
        <w:r w:rsidR="00C417FA">
          <w:rPr>
            <w:webHidden/>
          </w:rPr>
          <w:fldChar w:fldCharType="end"/>
        </w:r>
      </w:hyperlink>
    </w:p>
    <w:p w:rsidR="00C417FA" w:rsidRDefault="00C029F2" w14:paraId="769BA609" w14:textId="4FCF7216">
      <w:pPr>
        <w:pStyle w:val="Sisluet1"/>
        <w:rPr>
          <w:rFonts w:asciiTheme="minorHAnsi" w:hAnsiTheme="minorHAnsi" w:eastAsiaTheme="minorEastAsia" w:cstheme="minorBidi"/>
          <w:b w:val="0"/>
          <w:color w:val="auto"/>
          <w:kern w:val="2"/>
          <w:szCs w:val="24"/>
          <w:lang w:val="fi-FI" w:eastAsia="fi-FI"/>
          <w14:ligatures w14:val="standardContextual"/>
        </w:rPr>
      </w:pPr>
      <w:hyperlink w:history="1" w:anchor="_Toc178177067">
        <w:r w:rsidRPr="0093717A" w:rsidR="00C417FA">
          <w:rPr>
            <w:rStyle w:val="Hyperlinkki"/>
          </w:rPr>
          <w:t>2</w:t>
        </w:r>
        <w:r w:rsidR="00C417FA">
          <w:rPr>
            <w:rFonts w:asciiTheme="minorHAnsi" w:hAnsiTheme="minorHAnsi" w:eastAsiaTheme="minorEastAsia" w:cstheme="minorBidi"/>
            <w:b w:val="0"/>
            <w:color w:val="auto"/>
            <w:kern w:val="2"/>
            <w:szCs w:val="24"/>
            <w:lang w:val="fi-FI" w:eastAsia="fi-FI"/>
            <w14:ligatures w14:val="standardContextual"/>
          </w:rPr>
          <w:tab/>
        </w:r>
        <w:r w:rsidRPr="0093717A" w:rsidR="00C417FA">
          <w:rPr>
            <w:rStyle w:val="Hyperlinkki"/>
          </w:rPr>
          <w:t>Teoria</w:t>
        </w:r>
        <w:r w:rsidR="00C417FA">
          <w:rPr>
            <w:webHidden/>
          </w:rPr>
          <w:tab/>
        </w:r>
        <w:r w:rsidR="00C417FA">
          <w:rPr>
            <w:webHidden/>
          </w:rPr>
          <w:fldChar w:fldCharType="begin"/>
        </w:r>
        <w:r w:rsidR="00C417FA">
          <w:rPr>
            <w:webHidden/>
          </w:rPr>
          <w:instrText xml:space="preserve"> PAGEREF _Toc178177067 \h </w:instrText>
        </w:r>
        <w:r w:rsidR="00C417FA">
          <w:rPr>
            <w:webHidden/>
          </w:rPr>
        </w:r>
        <w:r w:rsidR="00C417FA">
          <w:rPr>
            <w:webHidden/>
          </w:rPr>
          <w:fldChar w:fldCharType="separate"/>
        </w:r>
        <w:r w:rsidR="00C417FA">
          <w:rPr>
            <w:webHidden/>
          </w:rPr>
          <w:t>5</w:t>
        </w:r>
        <w:r w:rsidR="00C417FA">
          <w:rPr>
            <w:webHidden/>
          </w:rPr>
          <w:fldChar w:fldCharType="end"/>
        </w:r>
      </w:hyperlink>
    </w:p>
    <w:p w:rsidR="00C417FA" w:rsidRDefault="00C029F2" w14:paraId="4C3DAEAA" w14:textId="5E82030A">
      <w:pPr>
        <w:pStyle w:val="Sisluet2"/>
        <w:rPr>
          <w:rFonts w:asciiTheme="minorHAnsi" w:hAnsiTheme="minorHAnsi" w:eastAsiaTheme="minorEastAsia" w:cstheme="minorBidi"/>
          <w:color w:val="auto"/>
          <w:kern w:val="2"/>
          <w:lang w:eastAsia="fi-FI"/>
          <w14:ligatures w14:val="standardContextual"/>
        </w:rPr>
      </w:pPr>
      <w:hyperlink w:history="1" w:anchor="_Toc178177068">
        <w:r w:rsidRPr="0093717A" w:rsidR="00C417FA">
          <w:rPr>
            <w:rStyle w:val="Hyperlinkki"/>
          </w:rPr>
          <w:t>2.1</w:t>
        </w:r>
        <w:r w:rsidR="00C417FA">
          <w:rPr>
            <w:rFonts w:asciiTheme="minorHAnsi" w:hAnsiTheme="minorHAnsi" w:eastAsiaTheme="minorEastAsia" w:cstheme="minorBidi"/>
            <w:color w:val="auto"/>
            <w:kern w:val="2"/>
            <w:lang w:eastAsia="fi-FI"/>
            <w14:ligatures w14:val="standardContextual"/>
          </w:rPr>
          <w:tab/>
        </w:r>
        <w:r w:rsidRPr="0093717A" w:rsidR="00C417FA">
          <w:rPr>
            <w:rStyle w:val="Hyperlinkki"/>
          </w:rPr>
          <w:t>File server</w:t>
        </w:r>
        <w:r w:rsidR="00C417FA">
          <w:rPr>
            <w:webHidden/>
          </w:rPr>
          <w:tab/>
        </w:r>
        <w:r w:rsidR="00C417FA">
          <w:rPr>
            <w:webHidden/>
          </w:rPr>
          <w:fldChar w:fldCharType="begin"/>
        </w:r>
        <w:r w:rsidR="00C417FA">
          <w:rPr>
            <w:webHidden/>
          </w:rPr>
          <w:instrText xml:space="preserve"> PAGEREF _Toc178177068 \h </w:instrText>
        </w:r>
        <w:r w:rsidR="00C417FA">
          <w:rPr>
            <w:webHidden/>
          </w:rPr>
        </w:r>
        <w:r w:rsidR="00C417FA">
          <w:rPr>
            <w:webHidden/>
          </w:rPr>
          <w:fldChar w:fldCharType="separate"/>
        </w:r>
        <w:r w:rsidR="00C417FA">
          <w:rPr>
            <w:webHidden/>
          </w:rPr>
          <w:t>5</w:t>
        </w:r>
        <w:r w:rsidR="00C417FA">
          <w:rPr>
            <w:webHidden/>
          </w:rPr>
          <w:fldChar w:fldCharType="end"/>
        </w:r>
      </w:hyperlink>
    </w:p>
    <w:p w:rsidR="00C417FA" w:rsidRDefault="00C029F2" w14:paraId="75629249" w14:textId="5108AE74">
      <w:pPr>
        <w:pStyle w:val="Sisluet2"/>
        <w:rPr>
          <w:rFonts w:asciiTheme="minorHAnsi" w:hAnsiTheme="minorHAnsi" w:eastAsiaTheme="minorEastAsia" w:cstheme="minorBidi"/>
          <w:color w:val="auto"/>
          <w:kern w:val="2"/>
          <w:lang w:eastAsia="fi-FI"/>
          <w14:ligatures w14:val="standardContextual"/>
        </w:rPr>
      </w:pPr>
      <w:hyperlink w:history="1" w:anchor="_Toc178177069">
        <w:r w:rsidRPr="0093717A" w:rsidR="00C417FA">
          <w:rPr>
            <w:rStyle w:val="Hyperlinkki"/>
          </w:rPr>
          <w:t>2.2</w:t>
        </w:r>
        <w:r w:rsidR="00C417FA">
          <w:rPr>
            <w:rFonts w:asciiTheme="minorHAnsi" w:hAnsiTheme="minorHAnsi" w:eastAsiaTheme="minorEastAsia" w:cstheme="minorBidi"/>
            <w:color w:val="auto"/>
            <w:kern w:val="2"/>
            <w:lang w:eastAsia="fi-FI"/>
            <w14:ligatures w14:val="standardContextual"/>
          </w:rPr>
          <w:tab/>
        </w:r>
        <w:r w:rsidRPr="0093717A" w:rsidR="00C417FA">
          <w:rPr>
            <w:rStyle w:val="Hyperlinkki"/>
          </w:rPr>
          <w:t>Active Directory</w:t>
        </w:r>
        <w:r w:rsidR="00C417FA">
          <w:rPr>
            <w:webHidden/>
          </w:rPr>
          <w:tab/>
        </w:r>
        <w:r w:rsidR="00C417FA">
          <w:rPr>
            <w:webHidden/>
          </w:rPr>
          <w:fldChar w:fldCharType="begin"/>
        </w:r>
        <w:r w:rsidR="00C417FA">
          <w:rPr>
            <w:webHidden/>
          </w:rPr>
          <w:instrText xml:space="preserve"> PAGEREF _Toc178177069 \h </w:instrText>
        </w:r>
        <w:r w:rsidR="00C417FA">
          <w:rPr>
            <w:webHidden/>
          </w:rPr>
        </w:r>
        <w:r w:rsidR="00C417FA">
          <w:rPr>
            <w:webHidden/>
          </w:rPr>
          <w:fldChar w:fldCharType="separate"/>
        </w:r>
        <w:r w:rsidR="00C417FA">
          <w:rPr>
            <w:webHidden/>
          </w:rPr>
          <w:t>6</w:t>
        </w:r>
        <w:r w:rsidR="00C417FA">
          <w:rPr>
            <w:webHidden/>
          </w:rPr>
          <w:fldChar w:fldCharType="end"/>
        </w:r>
      </w:hyperlink>
    </w:p>
    <w:p w:rsidR="00C417FA" w:rsidRDefault="00C029F2" w14:paraId="6192F540" w14:textId="2729D106">
      <w:pPr>
        <w:pStyle w:val="Sisluet2"/>
        <w:rPr>
          <w:rFonts w:asciiTheme="minorHAnsi" w:hAnsiTheme="minorHAnsi" w:eastAsiaTheme="minorEastAsia" w:cstheme="minorBidi"/>
          <w:color w:val="auto"/>
          <w:kern w:val="2"/>
          <w:lang w:eastAsia="fi-FI"/>
          <w14:ligatures w14:val="standardContextual"/>
        </w:rPr>
      </w:pPr>
      <w:hyperlink w:history="1" w:anchor="_Toc178177070">
        <w:r w:rsidRPr="0093717A" w:rsidR="00C417FA">
          <w:rPr>
            <w:rStyle w:val="Hyperlinkki"/>
            <w:lang w:val="en-US"/>
          </w:rPr>
          <w:t>2.3</w:t>
        </w:r>
        <w:r w:rsidR="00C417FA">
          <w:rPr>
            <w:rFonts w:asciiTheme="minorHAnsi" w:hAnsiTheme="minorHAnsi" w:eastAsiaTheme="minorEastAsia" w:cstheme="minorBidi"/>
            <w:color w:val="auto"/>
            <w:kern w:val="2"/>
            <w:lang w:eastAsia="fi-FI"/>
            <w14:ligatures w14:val="standardContextual"/>
          </w:rPr>
          <w:tab/>
        </w:r>
        <w:r w:rsidRPr="0093717A" w:rsidR="00C417FA">
          <w:rPr>
            <w:rStyle w:val="Hyperlinkki"/>
            <w:lang w:val="en-US"/>
          </w:rPr>
          <w:t>Muita termejä</w:t>
        </w:r>
        <w:r w:rsidR="00C417FA">
          <w:rPr>
            <w:webHidden/>
          </w:rPr>
          <w:tab/>
        </w:r>
        <w:r w:rsidR="00C417FA">
          <w:rPr>
            <w:webHidden/>
          </w:rPr>
          <w:fldChar w:fldCharType="begin"/>
        </w:r>
        <w:r w:rsidR="00C417FA">
          <w:rPr>
            <w:webHidden/>
          </w:rPr>
          <w:instrText xml:space="preserve"> PAGEREF _Toc178177070 \h </w:instrText>
        </w:r>
        <w:r w:rsidR="00C417FA">
          <w:rPr>
            <w:webHidden/>
          </w:rPr>
        </w:r>
        <w:r w:rsidR="00C417FA">
          <w:rPr>
            <w:webHidden/>
          </w:rPr>
          <w:fldChar w:fldCharType="separate"/>
        </w:r>
        <w:r w:rsidR="00C417FA">
          <w:rPr>
            <w:webHidden/>
          </w:rPr>
          <w:t>6</w:t>
        </w:r>
        <w:r w:rsidR="00C417FA">
          <w:rPr>
            <w:webHidden/>
          </w:rPr>
          <w:fldChar w:fldCharType="end"/>
        </w:r>
      </w:hyperlink>
    </w:p>
    <w:p w:rsidR="00C417FA" w:rsidRDefault="00C029F2" w14:paraId="5DD78678" w14:textId="6792285C">
      <w:pPr>
        <w:pStyle w:val="Sisluet1"/>
        <w:rPr>
          <w:rFonts w:asciiTheme="minorHAnsi" w:hAnsiTheme="minorHAnsi" w:eastAsiaTheme="minorEastAsia" w:cstheme="minorBidi"/>
          <w:b w:val="0"/>
          <w:color w:val="auto"/>
          <w:kern w:val="2"/>
          <w:szCs w:val="24"/>
          <w:lang w:val="fi-FI" w:eastAsia="fi-FI"/>
          <w14:ligatures w14:val="standardContextual"/>
        </w:rPr>
      </w:pPr>
      <w:hyperlink w:history="1" w:anchor="_Toc178177071">
        <w:r w:rsidRPr="0093717A" w:rsidR="00C417FA">
          <w:rPr>
            <w:rStyle w:val="Hyperlinkki"/>
          </w:rPr>
          <w:t>3</w:t>
        </w:r>
        <w:r w:rsidR="00C417FA">
          <w:rPr>
            <w:rFonts w:asciiTheme="minorHAnsi" w:hAnsiTheme="minorHAnsi" w:eastAsiaTheme="minorEastAsia" w:cstheme="minorBidi"/>
            <w:b w:val="0"/>
            <w:color w:val="auto"/>
            <w:kern w:val="2"/>
            <w:szCs w:val="24"/>
            <w:lang w:val="fi-FI" w:eastAsia="fi-FI"/>
            <w14:ligatures w14:val="standardContextual"/>
          </w:rPr>
          <w:tab/>
        </w:r>
        <w:r w:rsidRPr="0093717A" w:rsidR="00C417FA">
          <w:rPr>
            <w:rStyle w:val="Hyperlinkki"/>
          </w:rPr>
          <w:t>Työn kulku</w:t>
        </w:r>
        <w:r w:rsidR="00C417FA">
          <w:rPr>
            <w:webHidden/>
          </w:rPr>
          <w:tab/>
        </w:r>
        <w:r w:rsidR="00C417FA">
          <w:rPr>
            <w:webHidden/>
          </w:rPr>
          <w:fldChar w:fldCharType="begin"/>
        </w:r>
        <w:r w:rsidR="00C417FA">
          <w:rPr>
            <w:webHidden/>
          </w:rPr>
          <w:instrText xml:space="preserve"> PAGEREF _Toc178177071 \h </w:instrText>
        </w:r>
        <w:r w:rsidR="00C417FA">
          <w:rPr>
            <w:webHidden/>
          </w:rPr>
        </w:r>
        <w:r w:rsidR="00C417FA">
          <w:rPr>
            <w:webHidden/>
          </w:rPr>
          <w:fldChar w:fldCharType="separate"/>
        </w:r>
        <w:r w:rsidR="00C417FA">
          <w:rPr>
            <w:webHidden/>
          </w:rPr>
          <w:t>8</w:t>
        </w:r>
        <w:r w:rsidR="00C417FA">
          <w:rPr>
            <w:webHidden/>
          </w:rPr>
          <w:fldChar w:fldCharType="end"/>
        </w:r>
      </w:hyperlink>
    </w:p>
    <w:p w:rsidR="00C417FA" w:rsidRDefault="00C029F2" w14:paraId="304E8ADA" w14:textId="2A1496B5">
      <w:pPr>
        <w:pStyle w:val="Sisluet2"/>
        <w:rPr>
          <w:rFonts w:asciiTheme="minorHAnsi" w:hAnsiTheme="minorHAnsi" w:eastAsiaTheme="minorEastAsia" w:cstheme="minorBidi"/>
          <w:color w:val="auto"/>
          <w:kern w:val="2"/>
          <w:lang w:eastAsia="fi-FI"/>
          <w14:ligatures w14:val="standardContextual"/>
        </w:rPr>
      </w:pPr>
      <w:hyperlink w:history="1" w:anchor="_Toc178177072">
        <w:r w:rsidRPr="0093717A" w:rsidR="00C417FA">
          <w:rPr>
            <w:rStyle w:val="Hyperlinkki"/>
            <w:lang w:val="en-US"/>
          </w:rPr>
          <w:t>3.1</w:t>
        </w:r>
        <w:r w:rsidR="00C417FA">
          <w:rPr>
            <w:rFonts w:asciiTheme="minorHAnsi" w:hAnsiTheme="minorHAnsi" w:eastAsiaTheme="minorEastAsia" w:cstheme="minorBidi"/>
            <w:color w:val="auto"/>
            <w:kern w:val="2"/>
            <w:lang w:eastAsia="fi-FI"/>
            <w14:ligatures w14:val="standardContextual"/>
          </w:rPr>
          <w:tab/>
        </w:r>
        <w:r w:rsidRPr="0093717A" w:rsidR="00C417FA">
          <w:rPr>
            <w:rStyle w:val="Hyperlinkki"/>
            <w:lang w:val="en-US"/>
          </w:rPr>
          <w:t>Tiedostopalvelimen koventaminen</w:t>
        </w:r>
        <w:r w:rsidR="00C417FA">
          <w:rPr>
            <w:webHidden/>
          </w:rPr>
          <w:tab/>
        </w:r>
        <w:r w:rsidR="00C417FA">
          <w:rPr>
            <w:webHidden/>
          </w:rPr>
          <w:fldChar w:fldCharType="begin"/>
        </w:r>
        <w:r w:rsidR="00C417FA">
          <w:rPr>
            <w:webHidden/>
          </w:rPr>
          <w:instrText xml:space="preserve"> PAGEREF _Toc178177072 \h </w:instrText>
        </w:r>
        <w:r w:rsidR="00C417FA">
          <w:rPr>
            <w:webHidden/>
          </w:rPr>
        </w:r>
        <w:r w:rsidR="00C417FA">
          <w:rPr>
            <w:webHidden/>
          </w:rPr>
          <w:fldChar w:fldCharType="separate"/>
        </w:r>
        <w:r w:rsidR="00C417FA">
          <w:rPr>
            <w:webHidden/>
          </w:rPr>
          <w:t>8</w:t>
        </w:r>
        <w:r w:rsidR="00C417FA">
          <w:rPr>
            <w:webHidden/>
          </w:rPr>
          <w:fldChar w:fldCharType="end"/>
        </w:r>
      </w:hyperlink>
    </w:p>
    <w:p w:rsidR="00C417FA" w:rsidRDefault="00C029F2" w14:paraId="50319E31" w14:textId="158F530B">
      <w:pPr>
        <w:pStyle w:val="Sisluet2"/>
        <w:rPr>
          <w:rFonts w:asciiTheme="minorHAnsi" w:hAnsiTheme="minorHAnsi" w:eastAsiaTheme="minorEastAsia" w:cstheme="minorBidi"/>
          <w:color w:val="auto"/>
          <w:kern w:val="2"/>
          <w:lang w:eastAsia="fi-FI"/>
          <w14:ligatures w14:val="standardContextual"/>
        </w:rPr>
      </w:pPr>
      <w:hyperlink w:history="1" w:anchor="_Toc178177073">
        <w:r w:rsidRPr="0093717A" w:rsidR="00C417FA">
          <w:rPr>
            <w:rStyle w:val="Hyperlinkki"/>
          </w:rPr>
          <w:t>3.2</w:t>
        </w:r>
        <w:r w:rsidR="00C417FA">
          <w:rPr>
            <w:rFonts w:asciiTheme="minorHAnsi" w:hAnsiTheme="minorHAnsi" w:eastAsiaTheme="minorEastAsia" w:cstheme="minorBidi"/>
            <w:color w:val="auto"/>
            <w:kern w:val="2"/>
            <w:lang w:eastAsia="fi-FI"/>
            <w14:ligatures w14:val="standardContextual"/>
          </w:rPr>
          <w:tab/>
        </w:r>
        <w:r w:rsidRPr="0093717A" w:rsidR="00C417FA">
          <w:rPr>
            <w:rStyle w:val="Hyperlinkki"/>
          </w:rPr>
          <w:t>Active Directoryn Koventaminen</w:t>
        </w:r>
        <w:r w:rsidR="00C417FA">
          <w:rPr>
            <w:webHidden/>
          </w:rPr>
          <w:tab/>
        </w:r>
        <w:r w:rsidR="00C417FA">
          <w:rPr>
            <w:webHidden/>
          </w:rPr>
          <w:fldChar w:fldCharType="begin"/>
        </w:r>
        <w:r w:rsidR="00C417FA">
          <w:rPr>
            <w:webHidden/>
          </w:rPr>
          <w:instrText xml:space="preserve"> PAGEREF _Toc178177073 \h </w:instrText>
        </w:r>
        <w:r w:rsidR="00C417FA">
          <w:rPr>
            <w:webHidden/>
          </w:rPr>
        </w:r>
        <w:r w:rsidR="00C417FA">
          <w:rPr>
            <w:webHidden/>
          </w:rPr>
          <w:fldChar w:fldCharType="separate"/>
        </w:r>
        <w:r w:rsidR="00C417FA">
          <w:rPr>
            <w:webHidden/>
          </w:rPr>
          <w:t>17</w:t>
        </w:r>
        <w:r w:rsidR="00C417FA">
          <w:rPr>
            <w:webHidden/>
          </w:rPr>
          <w:fldChar w:fldCharType="end"/>
        </w:r>
      </w:hyperlink>
    </w:p>
    <w:p w:rsidR="00C417FA" w:rsidRDefault="00C029F2" w14:paraId="1A8EA534" w14:textId="164AF9EC">
      <w:pPr>
        <w:pStyle w:val="Sisluet2"/>
        <w:rPr>
          <w:rFonts w:asciiTheme="minorHAnsi" w:hAnsiTheme="minorHAnsi" w:eastAsiaTheme="minorEastAsia" w:cstheme="minorBidi"/>
          <w:color w:val="auto"/>
          <w:kern w:val="2"/>
          <w:lang w:eastAsia="fi-FI"/>
          <w14:ligatures w14:val="standardContextual"/>
        </w:rPr>
      </w:pPr>
      <w:hyperlink w:history="1" w:anchor="_Toc178177074">
        <w:r w:rsidRPr="0093717A" w:rsidR="00C417FA">
          <w:rPr>
            <w:rStyle w:val="Hyperlinkki"/>
            <w:lang w:val="en-US"/>
          </w:rPr>
          <w:t>3.3</w:t>
        </w:r>
        <w:r w:rsidR="00C417FA">
          <w:rPr>
            <w:rFonts w:asciiTheme="minorHAnsi" w:hAnsiTheme="minorHAnsi" w:eastAsiaTheme="minorEastAsia" w:cstheme="minorBidi"/>
            <w:color w:val="auto"/>
            <w:kern w:val="2"/>
            <w:lang w:eastAsia="fi-FI"/>
            <w14:ligatures w14:val="standardContextual"/>
          </w:rPr>
          <w:tab/>
        </w:r>
        <w:r w:rsidRPr="0093717A" w:rsidR="00C417FA">
          <w:rPr>
            <w:rStyle w:val="Hyperlinkki"/>
            <w:lang w:val="en-US"/>
          </w:rPr>
          <w:t>GPO koventaminen</w:t>
        </w:r>
        <w:r w:rsidR="00C417FA">
          <w:rPr>
            <w:webHidden/>
          </w:rPr>
          <w:tab/>
        </w:r>
        <w:r w:rsidR="00C417FA">
          <w:rPr>
            <w:webHidden/>
          </w:rPr>
          <w:fldChar w:fldCharType="begin"/>
        </w:r>
        <w:r w:rsidR="00C417FA">
          <w:rPr>
            <w:webHidden/>
          </w:rPr>
          <w:instrText xml:space="preserve"> PAGEREF _Toc178177074 \h </w:instrText>
        </w:r>
        <w:r w:rsidR="00C417FA">
          <w:rPr>
            <w:webHidden/>
          </w:rPr>
        </w:r>
        <w:r w:rsidR="00C417FA">
          <w:rPr>
            <w:webHidden/>
          </w:rPr>
          <w:fldChar w:fldCharType="separate"/>
        </w:r>
        <w:r w:rsidR="00C417FA">
          <w:rPr>
            <w:webHidden/>
          </w:rPr>
          <w:t>25</w:t>
        </w:r>
        <w:r w:rsidR="00C417FA">
          <w:rPr>
            <w:webHidden/>
          </w:rPr>
          <w:fldChar w:fldCharType="end"/>
        </w:r>
      </w:hyperlink>
    </w:p>
    <w:p w:rsidR="00C417FA" w:rsidRDefault="00C029F2" w14:paraId="6D6488D7" w14:textId="19AE5B7A">
      <w:pPr>
        <w:pStyle w:val="Sisluet1"/>
        <w:rPr>
          <w:rFonts w:asciiTheme="minorHAnsi" w:hAnsiTheme="minorHAnsi" w:eastAsiaTheme="minorEastAsia" w:cstheme="minorBidi"/>
          <w:b w:val="0"/>
          <w:color w:val="auto"/>
          <w:kern w:val="2"/>
          <w:szCs w:val="24"/>
          <w:lang w:val="fi-FI" w:eastAsia="fi-FI"/>
          <w14:ligatures w14:val="standardContextual"/>
        </w:rPr>
      </w:pPr>
      <w:hyperlink w:history="1" w:anchor="_Toc178177075">
        <w:r w:rsidRPr="0093717A" w:rsidR="00C417FA">
          <w:rPr>
            <w:rStyle w:val="Hyperlinkki"/>
            <w:lang w:val="fi-FI"/>
          </w:rPr>
          <w:t>4</w:t>
        </w:r>
        <w:r w:rsidR="00C417FA">
          <w:rPr>
            <w:rFonts w:asciiTheme="minorHAnsi" w:hAnsiTheme="minorHAnsi" w:eastAsiaTheme="minorEastAsia" w:cstheme="minorBidi"/>
            <w:b w:val="0"/>
            <w:color w:val="auto"/>
            <w:kern w:val="2"/>
            <w:szCs w:val="24"/>
            <w:lang w:val="fi-FI" w:eastAsia="fi-FI"/>
            <w14:ligatures w14:val="standardContextual"/>
          </w:rPr>
          <w:tab/>
        </w:r>
        <w:r w:rsidRPr="0093717A" w:rsidR="00C417FA">
          <w:rPr>
            <w:rStyle w:val="Hyperlinkki"/>
            <w:lang w:val="fi-FI"/>
          </w:rPr>
          <w:t>Pohdinta</w:t>
        </w:r>
        <w:r w:rsidR="00C417FA">
          <w:rPr>
            <w:webHidden/>
          </w:rPr>
          <w:tab/>
        </w:r>
        <w:r w:rsidR="00C417FA">
          <w:rPr>
            <w:webHidden/>
          </w:rPr>
          <w:fldChar w:fldCharType="begin"/>
        </w:r>
        <w:r w:rsidR="00C417FA">
          <w:rPr>
            <w:webHidden/>
          </w:rPr>
          <w:instrText xml:space="preserve"> PAGEREF _Toc178177075 \h </w:instrText>
        </w:r>
        <w:r w:rsidR="00C417FA">
          <w:rPr>
            <w:webHidden/>
          </w:rPr>
        </w:r>
        <w:r w:rsidR="00C417FA">
          <w:rPr>
            <w:webHidden/>
          </w:rPr>
          <w:fldChar w:fldCharType="separate"/>
        </w:r>
        <w:r w:rsidR="00C417FA">
          <w:rPr>
            <w:webHidden/>
          </w:rPr>
          <w:t>38</w:t>
        </w:r>
        <w:r w:rsidR="00C417FA">
          <w:rPr>
            <w:webHidden/>
          </w:rPr>
          <w:fldChar w:fldCharType="end"/>
        </w:r>
      </w:hyperlink>
    </w:p>
    <w:p w:rsidR="00C417FA" w:rsidRDefault="00C029F2" w14:paraId="44E28ED9" w14:textId="243CFEF1">
      <w:pPr>
        <w:pStyle w:val="Sisluet1"/>
        <w:rPr>
          <w:rFonts w:asciiTheme="minorHAnsi" w:hAnsiTheme="minorHAnsi" w:eastAsiaTheme="minorEastAsia" w:cstheme="minorBidi"/>
          <w:b w:val="0"/>
          <w:color w:val="auto"/>
          <w:kern w:val="2"/>
          <w:szCs w:val="24"/>
          <w:lang w:val="fi-FI" w:eastAsia="fi-FI"/>
          <w14:ligatures w14:val="standardContextual"/>
        </w:rPr>
      </w:pPr>
      <w:hyperlink w:history="1" w:anchor="_Toc178177076">
        <w:r w:rsidRPr="0093717A" w:rsidR="00C417FA">
          <w:rPr>
            <w:rStyle w:val="Hyperlinkki"/>
          </w:rPr>
          <w:t>Lähteet</w:t>
        </w:r>
        <w:r w:rsidR="00C417FA">
          <w:rPr>
            <w:webHidden/>
          </w:rPr>
          <w:tab/>
        </w:r>
        <w:r w:rsidR="00C417FA">
          <w:rPr>
            <w:webHidden/>
          </w:rPr>
          <w:fldChar w:fldCharType="begin"/>
        </w:r>
        <w:r w:rsidR="00C417FA">
          <w:rPr>
            <w:webHidden/>
          </w:rPr>
          <w:instrText xml:space="preserve"> PAGEREF _Toc178177076 \h </w:instrText>
        </w:r>
        <w:r w:rsidR="00C417FA">
          <w:rPr>
            <w:webHidden/>
          </w:rPr>
        </w:r>
        <w:r w:rsidR="00C417FA">
          <w:rPr>
            <w:webHidden/>
          </w:rPr>
          <w:fldChar w:fldCharType="separate"/>
        </w:r>
        <w:r w:rsidR="00C417FA">
          <w:rPr>
            <w:webHidden/>
          </w:rPr>
          <w:t>39</w:t>
        </w:r>
        <w:r w:rsidR="00C417FA">
          <w:rPr>
            <w:webHidden/>
          </w:rPr>
          <w:fldChar w:fldCharType="end"/>
        </w:r>
      </w:hyperlink>
    </w:p>
    <w:p w:rsidR="00D63704" w:rsidP="00CA77C5" w:rsidRDefault="00F131CE" w14:paraId="4AC3E26C" w14:textId="428F06A7">
      <w:pPr>
        <w:pStyle w:val="Sisllysluettelootsikko"/>
      </w:pPr>
      <w:r>
        <w:fldChar w:fldCharType="end"/>
      </w:r>
      <w:r w:rsidRPr="00FF4C28" w:rsidR="00016973">
        <w:t>Kuviot</w:t>
      </w:r>
      <w:r w:rsidR="00CA77C5">
        <w:fldChar w:fldCharType="begin"/>
      </w:r>
      <w:r w:rsidR="00CA77C5">
        <w:instrText xml:space="preserve"> TOC \h \z \c "Kuvio" </w:instrText>
      </w:r>
      <w:r w:rsidR="00CA77C5">
        <w:fldChar w:fldCharType="separate"/>
      </w:r>
    </w:p>
    <w:p w:rsidR="00D63704" w:rsidRDefault="00C029F2" w14:paraId="57D2356E" w14:textId="49CC8D6F">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56">
        <w:r w:rsidRPr="00170931" w:rsidR="00D63704">
          <w:rPr>
            <w:rStyle w:val="Hyperlinkki"/>
            <w:noProof/>
          </w:rPr>
          <w:t>Kuvio 1. Laboratorioympäristö</w:t>
        </w:r>
        <w:r w:rsidR="00D63704">
          <w:rPr>
            <w:noProof/>
            <w:webHidden/>
          </w:rPr>
          <w:tab/>
        </w:r>
        <w:r w:rsidR="00D63704">
          <w:rPr>
            <w:noProof/>
            <w:webHidden/>
          </w:rPr>
          <w:fldChar w:fldCharType="begin"/>
        </w:r>
        <w:r w:rsidR="00D63704">
          <w:rPr>
            <w:noProof/>
            <w:webHidden/>
          </w:rPr>
          <w:instrText xml:space="preserve"> PAGEREF _Toc178168656 \h </w:instrText>
        </w:r>
        <w:r w:rsidR="00D63704">
          <w:rPr>
            <w:noProof/>
            <w:webHidden/>
          </w:rPr>
        </w:r>
        <w:r w:rsidR="00D63704">
          <w:rPr>
            <w:noProof/>
            <w:webHidden/>
          </w:rPr>
          <w:fldChar w:fldCharType="separate"/>
        </w:r>
        <w:r w:rsidR="00D63704">
          <w:rPr>
            <w:noProof/>
            <w:webHidden/>
          </w:rPr>
          <w:t>4</w:t>
        </w:r>
        <w:r w:rsidR="00D63704">
          <w:rPr>
            <w:noProof/>
            <w:webHidden/>
          </w:rPr>
          <w:fldChar w:fldCharType="end"/>
        </w:r>
      </w:hyperlink>
    </w:p>
    <w:p w:rsidR="00D63704" w:rsidRDefault="00C029F2" w14:paraId="3658A1E4" w14:textId="0B80AFCD">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57">
        <w:r w:rsidRPr="00170931" w:rsidR="00D63704">
          <w:rPr>
            <w:rStyle w:val="Hyperlinkki"/>
            <w:noProof/>
          </w:rPr>
          <w:t>Kuvio 2. Roolien ja ominaisuuksien poisto</w:t>
        </w:r>
        <w:r w:rsidR="00D63704">
          <w:rPr>
            <w:noProof/>
            <w:webHidden/>
          </w:rPr>
          <w:tab/>
        </w:r>
        <w:r w:rsidR="00D63704">
          <w:rPr>
            <w:noProof/>
            <w:webHidden/>
          </w:rPr>
          <w:fldChar w:fldCharType="begin"/>
        </w:r>
        <w:r w:rsidR="00D63704">
          <w:rPr>
            <w:noProof/>
            <w:webHidden/>
          </w:rPr>
          <w:instrText xml:space="preserve"> PAGEREF _Toc178168657 \h </w:instrText>
        </w:r>
        <w:r w:rsidR="00D63704">
          <w:rPr>
            <w:noProof/>
            <w:webHidden/>
          </w:rPr>
        </w:r>
        <w:r w:rsidR="00D63704">
          <w:rPr>
            <w:noProof/>
            <w:webHidden/>
          </w:rPr>
          <w:fldChar w:fldCharType="separate"/>
        </w:r>
        <w:r w:rsidR="00D63704">
          <w:rPr>
            <w:noProof/>
            <w:webHidden/>
          </w:rPr>
          <w:t>9</w:t>
        </w:r>
        <w:r w:rsidR="00D63704">
          <w:rPr>
            <w:noProof/>
            <w:webHidden/>
          </w:rPr>
          <w:fldChar w:fldCharType="end"/>
        </w:r>
      </w:hyperlink>
    </w:p>
    <w:p w:rsidR="00D63704" w:rsidRDefault="00C029F2" w14:paraId="01477502" w14:textId="5C8ED62B">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58">
        <w:r w:rsidRPr="00170931" w:rsidR="00D63704">
          <w:rPr>
            <w:rStyle w:val="Hyperlinkki"/>
            <w:noProof/>
          </w:rPr>
          <w:t>Kuvio 3. Server Roles</w:t>
        </w:r>
        <w:r w:rsidR="00D63704">
          <w:rPr>
            <w:noProof/>
            <w:webHidden/>
          </w:rPr>
          <w:tab/>
        </w:r>
        <w:r w:rsidR="00D63704">
          <w:rPr>
            <w:noProof/>
            <w:webHidden/>
          </w:rPr>
          <w:fldChar w:fldCharType="begin"/>
        </w:r>
        <w:r w:rsidR="00D63704">
          <w:rPr>
            <w:noProof/>
            <w:webHidden/>
          </w:rPr>
          <w:instrText xml:space="preserve"> PAGEREF _Toc178168658 \h </w:instrText>
        </w:r>
        <w:r w:rsidR="00D63704">
          <w:rPr>
            <w:noProof/>
            <w:webHidden/>
          </w:rPr>
        </w:r>
        <w:r w:rsidR="00D63704">
          <w:rPr>
            <w:noProof/>
            <w:webHidden/>
          </w:rPr>
          <w:fldChar w:fldCharType="separate"/>
        </w:r>
        <w:r w:rsidR="00D63704">
          <w:rPr>
            <w:noProof/>
            <w:webHidden/>
          </w:rPr>
          <w:t>10</w:t>
        </w:r>
        <w:r w:rsidR="00D63704">
          <w:rPr>
            <w:noProof/>
            <w:webHidden/>
          </w:rPr>
          <w:fldChar w:fldCharType="end"/>
        </w:r>
      </w:hyperlink>
    </w:p>
    <w:p w:rsidR="00D63704" w:rsidRDefault="00C029F2" w14:paraId="2D6084A7" w14:textId="39198710">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59">
        <w:r w:rsidRPr="00170931" w:rsidR="00D63704">
          <w:rPr>
            <w:rStyle w:val="Hyperlinkki"/>
            <w:noProof/>
          </w:rPr>
          <w:t>Kuvio 4. Server Features</w:t>
        </w:r>
        <w:r w:rsidR="00D63704">
          <w:rPr>
            <w:noProof/>
            <w:webHidden/>
          </w:rPr>
          <w:tab/>
        </w:r>
        <w:r w:rsidR="00D63704">
          <w:rPr>
            <w:noProof/>
            <w:webHidden/>
          </w:rPr>
          <w:fldChar w:fldCharType="begin"/>
        </w:r>
        <w:r w:rsidR="00D63704">
          <w:rPr>
            <w:noProof/>
            <w:webHidden/>
          </w:rPr>
          <w:instrText xml:space="preserve"> PAGEREF _Toc178168659 \h </w:instrText>
        </w:r>
        <w:r w:rsidR="00D63704">
          <w:rPr>
            <w:noProof/>
            <w:webHidden/>
          </w:rPr>
        </w:r>
        <w:r w:rsidR="00D63704">
          <w:rPr>
            <w:noProof/>
            <w:webHidden/>
          </w:rPr>
          <w:fldChar w:fldCharType="separate"/>
        </w:r>
        <w:r w:rsidR="00D63704">
          <w:rPr>
            <w:noProof/>
            <w:webHidden/>
          </w:rPr>
          <w:t>11</w:t>
        </w:r>
        <w:r w:rsidR="00D63704">
          <w:rPr>
            <w:noProof/>
            <w:webHidden/>
          </w:rPr>
          <w:fldChar w:fldCharType="end"/>
        </w:r>
      </w:hyperlink>
    </w:p>
    <w:p w:rsidR="00D63704" w:rsidRDefault="00C029F2" w14:paraId="6ACDB39D" w14:textId="0CC9A00C">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0">
        <w:r w:rsidRPr="00170931" w:rsidR="00D63704">
          <w:rPr>
            <w:rStyle w:val="Hyperlinkki"/>
            <w:noProof/>
          </w:rPr>
          <w:t>Kuvio 5. Roolien ja ominaisuuksien lisääminen</w:t>
        </w:r>
        <w:r w:rsidR="00D63704">
          <w:rPr>
            <w:noProof/>
            <w:webHidden/>
          </w:rPr>
          <w:tab/>
        </w:r>
        <w:r w:rsidR="00D63704">
          <w:rPr>
            <w:noProof/>
            <w:webHidden/>
          </w:rPr>
          <w:fldChar w:fldCharType="begin"/>
        </w:r>
        <w:r w:rsidR="00D63704">
          <w:rPr>
            <w:noProof/>
            <w:webHidden/>
          </w:rPr>
          <w:instrText xml:space="preserve"> PAGEREF _Toc178168660 \h </w:instrText>
        </w:r>
        <w:r w:rsidR="00D63704">
          <w:rPr>
            <w:noProof/>
            <w:webHidden/>
          </w:rPr>
        </w:r>
        <w:r w:rsidR="00D63704">
          <w:rPr>
            <w:noProof/>
            <w:webHidden/>
          </w:rPr>
          <w:fldChar w:fldCharType="separate"/>
        </w:r>
        <w:r w:rsidR="00D63704">
          <w:rPr>
            <w:noProof/>
            <w:webHidden/>
          </w:rPr>
          <w:t>11</w:t>
        </w:r>
        <w:r w:rsidR="00D63704">
          <w:rPr>
            <w:noProof/>
            <w:webHidden/>
          </w:rPr>
          <w:fldChar w:fldCharType="end"/>
        </w:r>
      </w:hyperlink>
    </w:p>
    <w:p w:rsidR="00D63704" w:rsidRDefault="00C029F2" w14:paraId="7070752C" w14:textId="5EB1C415">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1">
        <w:r w:rsidRPr="00170931" w:rsidR="00D63704">
          <w:rPr>
            <w:rStyle w:val="Hyperlinkki"/>
            <w:noProof/>
            <w:lang w:val="en-US"/>
          </w:rPr>
          <w:t>Kuvio 6. Installation Type ja Server Selection</w:t>
        </w:r>
        <w:r w:rsidR="00D63704">
          <w:rPr>
            <w:noProof/>
            <w:webHidden/>
          </w:rPr>
          <w:tab/>
        </w:r>
        <w:r w:rsidR="00D63704">
          <w:rPr>
            <w:noProof/>
            <w:webHidden/>
          </w:rPr>
          <w:fldChar w:fldCharType="begin"/>
        </w:r>
        <w:r w:rsidR="00D63704">
          <w:rPr>
            <w:noProof/>
            <w:webHidden/>
          </w:rPr>
          <w:instrText xml:space="preserve"> PAGEREF _Toc178168661 \h </w:instrText>
        </w:r>
        <w:r w:rsidR="00D63704">
          <w:rPr>
            <w:noProof/>
            <w:webHidden/>
          </w:rPr>
        </w:r>
        <w:r w:rsidR="00D63704">
          <w:rPr>
            <w:noProof/>
            <w:webHidden/>
          </w:rPr>
          <w:fldChar w:fldCharType="separate"/>
        </w:r>
        <w:r w:rsidR="00D63704">
          <w:rPr>
            <w:noProof/>
            <w:webHidden/>
          </w:rPr>
          <w:t>12</w:t>
        </w:r>
        <w:r w:rsidR="00D63704">
          <w:rPr>
            <w:noProof/>
            <w:webHidden/>
          </w:rPr>
          <w:fldChar w:fldCharType="end"/>
        </w:r>
      </w:hyperlink>
    </w:p>
    <w:p w:rsidR="00D63704" w:rsidRDefault="00C029F2" w14:paraId="254C0735" w14:textId="52D0DBFE">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2">
        <w:r w:rsidRPr="00170931" w:rsidR="00D63704">
          <w:rPr>
            <w:rStyle w:val="Hyperlinkki"/>
            <w:noProof/>
          </w:rPr>
          <w:t>Kuvio 7. Asennettavat roolit</w:t>
        </w:r>
        <w:r w:rsidR="00D63704">
          <w:rPr>
            <w:noProof/>
            <w:webHidden/>
          </w:rPr>
          <w:tab/>
        </w:r>
        <w:r w:rsidR="00D63704">
          <w:rPr>
            <w:noProof/>
            <w:webHidden/>
          </w:rPr>
          <w:fldChar w:fldCharType="begin"/>
        </w:r>
        <w:r w:rsidR="00D63704">
          <w:rPr>
            <w:noProof/>
            <w:webHidden/>
          </w:rPr>
          <w:instrText xml:space="preserve"> PAGEREF _Toc178168662 \h </w:instrText>
        </w:r>
        <w:r w:rsidR="00D63704">
          <w:rPr>
            <w:noProof/>
            <w:webHidden/>
          </w:rPr>
        </w:r>
        <w:r w:rsidR="00D63704">
          <w:rPr>
            <w:noProof/>
            <w:webHidden/>
          </w:rPr>
          <w:fldChar w:fldCharType="separate"/>
        </w:r>
        <w:r w:rsidR="00D63704">
          <w:rPr>
            <w:noProof/>
            <w:webHidden/>
          </w:rPr>
          <w:t>13</w:t>
        </w:r>
        <w:r w:rsidR="00D63704">
          <w:rPr>
            <w:noProof/>
            <w:webHidden/>
          </w:rPr>
          <w:fldChar w:fldCharType="end"/>
        </w:r>
      </w:hyperlink>
    </w:p>
    <w:p w:rsidR="00D63704" w:rsidRDefault="00C029F2" w14:paraId="70BD3738" w14:textId="779CE60D">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3">
        <w:r w:rsidRPr="00170931" w:rsidR="00D63704">
          <w:rPr>
            <w:rStyle w:val="Hyperlinkki"/>
            <w:noProof/>
          </w:rPr>
          <w:t>Kuvio 8. New Share</w:t>
        </w:r>
        <w:r w:rsidR="00D63704">
          <w:rPr>
            <w:noProof/>
            <w:webHidden/>
          </w:rPr>
          <w:tab/>
        </w:r>
        <w:r w:rsidR="00D63704">
          <w:rPr>
            <w:noProof/>
            <w:webHidden/>
          </w:rPr>
          <w:fldChar w:fldCharType="begin"/>
        </w:r>
        <w:r w:rsidR="00D63704">
          <w:rPr>
            <w:noProof/>
            <w:webHidden/>
          </w:rPr>
          <w:instrText xml:space="preserve"> PAGEREF _Toc178168663 \h </w:instrText>
        </w:r>
        <w:r w:rsidR="00D63704">
          <w:rPr>
            <w:noProof/>
            <w:webHidden/>
          </w:rPr>
        </w:r>
        <w:r w:rsidR="00D63704">
          <w:rPr>
            <w:noProof/>
            <w:webHidden/>
          </w:rPr>
          <w:fldChar w:fldCharType="separate"/>
        </w:r>
        <w:r w:rsidR="00D63704">
          <w:rPr>
            <w:noProof/>
            <w:webHidden/>
          </w:rPr>
          <w:t>14</w:t>
        </w:r>
        <w:r w:rsidR="00D63704">
          <w:rPr>
            <w:noProof/>
            <w:webHidden/>
          </w:rPr>
          <w:fldChar w:fldCharType="end"/>
        </w:r>
      </w:hyperlink>
    </w:p>
    <w:p w:rsidR="00D63704" w:rsidRDefault="00C029F2" w14:paraId="25FC5DAD" w14:textId="75D4D4AC">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4">
        <w:r w:rsidRPr="00170931" w:rsidR="00D63704">
          <w:rPr>
            <w:rStyle w:val="Hyperlinkki"/>
            <w:noProof/>
          </w:rPr>
          <w:t>Kuvio 9. Profiili ja sijainti</w:t>
        </w:r>
        <w:r w:rsidR="00D63704">
          <w:rPr>
            <w:noProof/>
            <w:webHidden/>
          </w:rPr>
          <w:tab/>
        </w:r>
        <w:r w:rsidR="00D63704">
          <w:rPr>
            <w:noProof/>
            <w:webHidden/>
          </w:rPr>
          <w:fldChar w:fldCharType="begin"/>
        </w:r>
        <w:r w:rsidR="00D63704">
          <w:rPr>
            <w:noProof/>
            <w:webHidden/>
          </w:rPr>
          <w:instrText xml:space="preserve"> PAGEREF _Toc178168664 \h </w:instrText>
        </w:r>
        <w:r w:rsidR="00D63704">
          <w:rPr>
            <w:noProof/>
            <w:webHidden/>
          </w:rPr>
        </w:r>
        <w:r w:rsidR="00D63704">
          <w:rPr>
            <w:noProof/>
            <w:webHidden/>
          </w:rPr>
          <w:fldChar w:fldCharType="separate"/>
        </w:r>
        <w:r w:rsidR="00D63704">
          <w:rPr>
            <w:noProof/>
            <w:webHidden/>
          </w:rPr>
          <w:t>14</w:t>
        </w:r>
        <w:r w:rsidR="00D63704">
          <w:rPr>
            <w:noProof/>
            <w:webHidden/>
          </w:rPr>
          <w:fldChar w:fldCharType="end"/>
        </w:r>
      </w:hyperlink>
    </w:p>
    <w:p w:rsidR="00D63704" w:rsidRDefault="00C029F2" w14:paraId="5DA272EA" w14:textId="00F8F0A1">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5">
        <w:r w:rsidRPr="00170931" w:rsidR="00D63704">
          <w:rPr>
            <w:rStyle w:val="Hyperlinkki"/>
            <w:noProof/>
          </w:rPr>
          <w:t>Kuvio 10. Nimi ja muut asetukset</w:t>
        </w:r>
        <w:r w:rsidR="00D63704">
          <w:rPr>
            <w:noProof/>
            <w:webHidden/>
          </w:rPr>
          <w:tab/>
        </w:r>
        <w:r w:rsidR="00D63704">
          <w:rPr>
            <w:noProof/>
            <w:webHidden/>
          </w:rPr>
          <w:fldChar w:fldCharType="begin"/>
        </w:r>
        <w:r w:rsidR="00D63704">
          <w:rPr>
            <w:noProof/>
            <w:webHidden/>
          </w:rPr>
          <w:instrText xml:space="preserve"> PAGEREF _Toc178168665 \h </w:instrText>
        </w:r>
        <w:r w:rsidR="00D63704">
          <w:rPr>
            <w:noProof/>
            <w:webHidden/>
          </w:rPr>
        </w:r>
        <w:r w:rsidR="00D63704">
          <w:rPr>
            <w:noProof/>
            <w:webHidden/>
          </w:rPr>
          <w:fldChar w:fldCharType="separate"/>
        </w:r>
        <w:r w:rsidR="00D63704">
          <w:rPr>
            <w:noProof/>
            <w:webHidden/>
          </w:rPr>
          <w:t>15</w:t>
        </w:r>
        <w:r w:rsidR="00D63704">
          <w:rPr>
            <w:noProof/>
            <w:webHidden/>
          </w:rPr>
          <w:fldChar w:fldCharType="end"/>
        </w:r>
      </w:hyperlink>
    </w:p>
    <w:p w:rsidR="00D63704" w:rsidRDefault="00C029F2" w14:paraId="3C1F5645" w14:textId="6C0917EB">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6">
        <w:r w:rsidRPr="00170931" w:rsidR="00D63704">
          <w:rPr>
            <w:rStyle w:val="Hyperlinkki"/>
            <w:noProof/>
          </w:rPr>
          <w:t>Kuvio 11. Oikeudet</w:t>
        </w:r>
        <w:r w:rsidR="00D63704">
          <w:rPr>
            <w:noProof/>
            <w:webHidden/>
          </w:rPr>
          <w:tab/>
        </w:r>
        <w:r w:rsidR="00D63704">
          <w:rPr>
            <w:noProof/>
            <w:webHidden/>
          </w:rPr>
          <w:fldChar w:fldCharType="begin"/>
        </w:r>
        <w:r w:rsidR="00D63704">
          <w:rPr>
            <w:noProof/>
            <w:webHidden/>
          </w:rPr>
          <w:instrText xml:space="preserve"> PAGEREF _Toc178168666 \h </w:instrText>
        </w:r>
        <w:r w:rsidR="00D63704">
          <w:rPr>
            <w:noProof/>
            <w:webHidden/>
          </w:rPr>
        </w:r>
        <w:r w:rsidR="00D63704">
          <w:rPr>
            <w:noProof/>
            <w:webHidden/>
          </w:rPr>
          <w:fldChar w:fldCharType="separate"/>
        </w:r>
        <w:r w:rsidR="00D63704">
          <w:rPr>
            <w:noProof/>
            <w:webHidden/>
          </w:rPr>
          <w:t>15</w:t>
        </w:r>
        <w:r w:rsidR="00D63704">
          <w:rPr>
            <w:noProof/>
            <w:webHidden/>
          </w:rPr>
          <w:fldChar w:fldCharType="end"/>
        </w:r>
      </w:hyperlink>
    </w:p>
    <w:p w:rsidR="00D63704" w:rsidRDefault="00C029F2" w14:paraId="193D780D" w14:textId="4947B7CE">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7">
        <w:r w:rsidRPr="00170931" w:rsidR="00D63704">
          <w:rPr>
            <w:rStyle w:val="Hyperlinkki"/>
            <w:noProof/>
          </w:rPr>
          <w:t>Kuvio 12. Tietojen varmistus</w:t>
        </w:r>
        <w:r w:rsidR="00D63704">
          <w:rPr>
            <w:noProof/>
            <w:webHidden/>
          </w:rPr>
          <w:tab/>
        </w:r>
        <w:r w:rsidR="00D63704">
          <w:rPr>
            <w:noProof/>
            <w:webHidden/>
          </w:rPr>
          <w:fldChar w:fldCharType="begin"/>
        </w:r>
        <w:r w:rsidR="00D63704">
          <w:rPr>
            <w:noProof/>
            <w:webHidden/>
          </w:rPr>
          <w:instrText xml:space="preserve"> PAGEREF _Toc178168667 \h </w:instrText>
        </w:r>
        <w:r w:rsidR="00D63704">
          <w:rPr>
            <w:noProof/>
            <w:webHidden/>
          </w:rPr>
        </w:r>
        <w:r w:rsidR="00D63704">
          <w:rPr>
            <w:noProof/>
            <w:webHidden/>
          </w:rPr>
          <w:fldChar w:fldCharType="separate"/>
        </w:r>
        <w:r w:rsidR="00D63704">
          <w:rPr>
            <w:noProof/>
            <w:webHidden/>
          </w:rPr>
          <w:t>16</w:t>
        </w:r>
        <w:r w:rsidR="00D63704">
          <w:rPr>
            <w:noProof/>
            <w:webHidden/>
          </w:rPr>
          <w:fldChar w:fldCharType="end"/>
        </w:r>
      </w:hyperlink>
    </w:p>
    <w:p w:rsidR="00D63704" w:rsidRDefault="00C029F2" w14:paraId="66333C2C" w14:textId="282384F4">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8">
        <w:r w:rsidRPr="00170931" w:rsidR="00D63704">
          <w:rPr>
            <w:rStyle w:val="Hyperlinkki"/>
            <w:noProof/>
          </w:rPr>
          <w:t>Kuvio 13. Testikäyttäjä verkkolevyllä</w:t>
        </w:r>
        <w:r w:rsidR="00D63704">
          <w:rPr>
            <w:noProof/>
            <w:webHidden/>
          </w:rPr>
          <w:tab/>
        </w:r>
        <w:r w:rsidR="00D63704">
          <w:rPr>
            <w:noProof/>
            <w:webHidden/>
          </w:rPr>
          <w:fldChar w:fldCharType="begin"/>
        </w:r>
        <w:r w:rsidR="00D63704">
          <w:rPr>
            <w:noProof/>
            <w:webHidden/>
          </w:rPr>
          <w:instrText xml:space="preserve"> PAGEREF _Toc178168668 \h </w:instrText>
        </w:r>
        <w:r w:rsidR="00D63704">
          <w:rPr>
            <w:noProof/>
            <w:webHidden/>
          </w:rPr>
        </w:r>
        <w:r w:rsidR="00D63704">
          <w:rPr>
            <w:noProof/>
            <w:webHidden/>
          </w:rPr>
          <w:fldChar w:fldCharType="separate"/>
        </w:r>
        <w:r w:rsidR="00D63704">
          <w:rPr>
            <w:noProof/>
            <w:webHidden/>
          </w:rPr>
          <w:t>17</w:t>
        </w:r>
        <w:r w:rsidR="00D63704">
          <w:rPr>
            <w:noProof/>
            <w:webHidden/>
          </w:rPr>
          <w:fldChar w:fldCharType="end"/>
        </w:r>
      </w:hyperlink>
    </w:p>
    <w:p w:rsidR="00D63704" w:rsidRDefault="00C029F2" w14:paraId="56985FB1" w14:textId="5444FC88">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69">
        <w:r w:rsidRPr="00170931" w:rsidR="00D63704">
          <w:rPr>
            <w:rStyle w:val="Hyperlinkki"/>
            <w:noProof/>
          </w:rPr>
          <w:t>Kuvio 14. BPA alkutilanne</w:t>
        </w:r>
        <w:r w:rsidR="00D63704">
          <w:rPr>
            <w:noProof/>
            <w:webHidden/>
          </w:rPr>
          <w:tab/>
        </w:r>
        <w:r w:rsidR="00D63704">
          <w:rPr>
            <w:noProof/>
            <w:webHidden/>
          </w:rPr>
          <w:fldChar w:fldCharType="begin"/>
        </w:r>
        <w:r w:rsidR="00D63704">
          <w:rPr>
            <w:noProof/>
            <w:webHidden/>
          </w:rPr>
          <w:instrText xml:space="preserve"> PAGEREF _Toc178168669 \h </w:instrText>
        </w:r>
        <w:r w:rsidR="00D63704">
          <w:rPr>
            <w:noProof/>
            <w:webHidden/>
          </w:rPr>
        </w:r>
        <w:r w:rsidR="00D63704">
          <w:rPr>
            <w:noProof/>
            <w:webHidden/>
          </w:rPr>
          <w:fldChar w:fldCharType="separate"/>
        </w:r>
        <w:r w:rsidR="00D63704">
          <w:rPr>
            <w:noProof/>
            <w:webHidden/>
          </w:rPr>
          <w:t>17</w:t>
        </w:r>
        <w:r w:rsidR="00D63704">
          <w:rPr>
            <w:noProof/>
            <w:webHidden/>
          </w:rPr>
          <w:fldChar w:fldCharType="end"/>
        </w:r>
      </w:hyperlink>
    </w:p>
    <w:p w:rsidR="00D63704" w:rsidRDefault="00C029F2" w14:paraId="2E9BDEDF" w14:textId="28EEF5D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0">
        <w:r w:rsidRPr="00170931" w:rsidR="00D63704">
          <w:rPr>
            <w:rStyle w:val="Hyperlinkki"/>
            <w:noProof/>
          </w:rPr>
          <w:t>Kuvio 15. Palvelimen valinta</w:t>
        </w:r>
        <w:r w:rsidR="00D63704">
          <w:rPr>
            <w:noProof/>
            <w:webHidden/>
          </w:rPr>
          <w:tab/>
        </w:r>
        <w:r w:rsidR="00D63704">
          <w:rPr>
            <w:noProof/>
            <w:webHidden/>
          </w:rPr>
          <w:fldChar w:fldCharType="begin"/>
        </w:r>
        <w:r w:rsidR="00D63704">
          <w:rPr>
            <w:noProof/>
            <w:webHidden/>
          </w:rPr>
          <w:instrText xml:space="preserve"> PAGEREF _Toc178168670 \h </w:instrText>
        </w:r>
        <w:r w:rsidR="00D63704">
          <w:rPr>
            <w:noProof/>
            <w:webHidden/>
          </w:rPr>
        </w:r>
        <w:r w:rsidR="00D63704">
          <w:rPr>
            <w:noProof/>
            <w:webHidden/>
          </w:rPr>
          <w:fldChar w:fldCharType="separate"/>
        </w:r>
        <w:r w:rsidR="00D63704">
          <w:rPr>
            <w:noProof/>
            <w:webHidden/>
          </w:rPr>
          <w:t>18</w:t>
        </w:r>
        <w:r w:rsidR="00D63704">
          <w:rPr>
            <w:noProof/>
            <w:webHidden/>
          </w:rPr>
          <w:fldChar w:fldCharType="end"/>
        </w:r>
      </w:hyperlink>
    </w:p>
    <w:p w:rsidR="00D63704" w:rsidRDefault="00C029F2" w14:paraId="2CC1D51F" w14:textId="496FF4E5">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1">
        <w:r w:rsidRPr="00170931" w:rsidR="00D63704">
          <w:rPr>
            <w:rStyle w:val="Hyperlinkki"/>
            <w:noProof/>
          </w:rPr>
          <w:t>Kuvio 16. error</w:t>
        </w:r>
        <w:r w:rsidR="00D63704">
          <w:rPr>
            <w:noProof/>
            <w:webHidden/>
          </w:rPr>
          <w:tab/>
        </w:r>
        <w:r w:rsidR="00D63704">
          <w:rPr>
            <w:noProof/>
            <w:webHidden/>
          </w:rPr>
          <w:fldChar w:fldCharType="begin"/>
        </w:r>
        <w:r w:rsidR="00D63704">
          <w:rPr>
            <w:noProof/>
            <w:webHidden/>
          </w:rPr>
          <w:instrText xml:space="preserve"> PAGEREF _Toc178168671 \h </w:instrText>
        </w:r>
        <w:r w:rsidR="00D63704">
          <w:rPr>
            <w:noProof/>
            <w:webHidden/>
          </w:rPr>
        </w:r>
        <w:r w:rsidR="00D63704">
          <w:rPr>
            <w:noProof/>
            <w:webHidden/>
          </w:rPr>
          <w:fldChar w:fldCharType="separate"/>
        </w:r>
        <w:r w:rsidR="00D63704">
          <w:rPr>
            <w:noProof/>
            <w:webHidden/>
          </w:rPr>
          <w:t>18</w:t>
        </w:r>
        <w:r w:rsidR="00D63704">
          <w:rPr>
            <w:noProof/>
            <w:webHidden/>
          </w:rPr>
          <w:fldChar w:fldCharType="end"/>
        </w:r>
      </w:hyperlink>
    </w:p>
    <w:p w:rsidR="00D63704" w:rsidRDefault="00C029F2" w14:paraId="2319E460" w14:textId="7E265265">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2">
        <w:r w:rsidRPr="00170931" w:rsidR="00D63704">
          <w:rPr>
            <w:rStyle w:val="Hyperlinkki"/>
            <w:noProof/>
          </w:rPr>
          <w:t>Kuvio 17. Sharet</w:t>
        </w:r>
        <w:r w:rsidR="00D63704">
          <w:rPr>
            <w:noProof/>
            <w:webHidden/>
          </w:rPr>
          <w:tab/>
        </w:r>
        <w:r w:rsidR="00D63704">
          <w:rPr>
            <w:noProof/>
            <w:webHidden/>
          </w:rPr>
          <w:fldChar w:fldCharType="begin"/>
        </w:r>
        <w:r w:rsidR="00D63704">
          <w:rPr>
            <w:noProof/>
            <w:webHidden/>
          </w:rPr>
          <w:instrText xml:space="preserve"> PAGEREF _Toc178168672 \h </w:instrText>
        </w:r>
        <w:r w:rsidR="00D63704">
          <w:rPr>
            <w:noProof/>
            <w:webHidden/>
          </w:rPr>
        </w:r>
        <w:r w:rsidR="00D63704">
          <w:rPr>
            <w:noProof/>
            <w:webHidden/>
          </w:rPr>
          <w:fldChar w:fldCharType="separate"/>
        </w:r>
        <w:r w:rsidR="00D63704">
          <w:rPr>
            <w:noProof/>
            <w:webHidden/>
          </w:rPr>
          <w:t>19</w:t>
        </w:r>
        <w:r w:rsidR="00D63704">
          <w:rPr>
            <w:noProof/>
            <w:webHidden/>
          </w:rPr>
          <w:fldChar w:fldCharType="end"/>
        </w:r>
      </w:hyperlink>
    </w:p>
    <w:p w:rsidR="00D63704" w:rsidRDefault="00C029F2" w14:paraId="335AEFBF" w14:textId="20C061A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3">
        <w:r w:rsidRPr="00170931" w:rsidR="00D63704">
          <w:rPr>
            <w:rStyle w:val="Hyperlinkki"/>
            <w:noProof/>
          </w:rPr>
          <w:t>Kuvio 18. Windows Update</w:t>
        </w:r>
        <w:r w:rsidR="00D63704">
          <w:rPr>
            <w:noProof/>
            <w:webHidden/>
          </w:rPr>
          <w:tab/>
        </w:r>
        <w:r w:rsidR="00D63704">
          <w:rPr>
            <w:noProof/>
            <w:webHidden/>
          </w:rPr>
          <w:fldChar w:fldCharType="begin"/>
        </w:r>
        <w:r w:rsidR="00D63704">
          <w:rPr>
            <w:noProof/>
            <w:webHidden/>
          </w:rPr>
          <w:instrText xml:space="preserve"> PAGEREF _Toc178168673 \h </w:instrText>
        </w:r>
        <w:r w:rsidR="00D63704">
          <w:rPr>
            <w:noProof/>
            <w:webHidden/>
          </w:rPr>
        </w:r>
        <w:r w:rsidR="00D63704">
          <w:rPr>
            <w:noProof/>
            <w:webHidden/>
          </w:rPr>
          <w:fldChar w:fldCharType="separate"/>
        </w:r>
        <w:r w:rsidR="00D63704">
          <w:rPr>
            <w:noProof/>
            <w:webHidden/>
          </w:rPr>
          <w:t>20</w:t>
        </w:r>
        <w:r w:rsidR="00D63704">
          <w:rPr>
            <w:noProof/>
            <w:webHidden/>
          </w:rPr>
          <w:fldChar w:fldCharType="end"/>
        </w:r>
      </w:hyperlink>
    </w:p>
    <w:p w:rsidR="00D63704" w:rsidRDefault="00C029F2" w14:paraId="42AC470E" w14:textId="082D319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4">
        <w:r w:rsidRPr="00170931" w:rsidR="00D63704">
          <w:rPr>
            <w:rStyle w:val="Hyperlinkki"/>
            <w:noProof/>
            <w:lang w:val="en-US"/>
          </w:rPr>
          <w:t>Kuvio 19. Group policy management</w:t>
        </w:r>
        <w:r w:rsidR="00D63704">
          <w:rPr>
            <w:noProof/>
            <w:webHidden/>
          </w:rPr>
          <w:tab/>
        </w:r>
        <w:r w:rsidR="00D63704">
          <w:rPr>
            <w:noProof/>
            <w:webHidden/>
          </w:rPr>
          <w:fldChar w:fldCharType="begin"/>
        </w:r>
        <w:r w:rsidR="00D63704">
          <w:rPr>
            <w:noProof/>
            <w:webHidden/>
          </w:rPr>
          <w:instrText xml:space="preserve"> PAGEREF _Toc178168674 \h </w:instrText>
        </w:r>
        <w:r w:rsidR="00D63704">
          <w:rPr>
            <w:noProof/>
            <w:webHidden/>
          </w:rPr>
        </w:r>
        <w:r w:rsidR="00D63704">
          <w:rPr>
            <w:noProof/>
            <w:webHidden/>
          </w:rPr>
          <w:fldChar w:fldCharType="separate"/>
        </w:r>
        <w:r w:rsidR="00D63704">
          <w:rPr>
            <w:noProof/>
            <w:webHidden/>
          </w:rPr>
          <w:t>20</w:t>
        </w:r>
        <w:r w:rsidR="00D63704">
          <w:rPr>
            <w:noProof/>
            <w:webHidden/>
          </w:rPr>
          <w:fldChar w:fldCharType="end"/>
        </w:r>
      </w:hyperlink>
    </w:p>
    <w:p w:rsidR="00D63704" w:rsidRDefault="00C029F2" w14:paraId="662EC7AA" w14:textId="3C7B7A91">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5">
        <w:r w:rsidRPr="00170931" w:rsidR="00D63704">
          <w:rPr>
            <w:rStyle w:val="Hyperlinkki"/>
            <w:noProof/>
          </w:rPr>
          <w:t>Kuvio 20. SMB allekirjoitus</w:t>
        </w:r>
        <w:r w:rsidR="00D63704">
          <w:rPr>
            <w:noProof/>
            <w:webHidden/>
          </w:rPr>
          <w:tab/>
        </w:r>
        <w:r w:rsidR="00D63704">
          <w:rPr>
            <w:noProof/>
            <w:webHidden/>
          </w:rPr>
          <w:fldChar w:fldCharType="begin"/>
        </w:r>
        <w:r w:rsidR="00D63704">
          <w:rPr>
            <w:noProof/>
            <w:webHidden/>
          </w:rPr>
          <w:instrText xml:space="preserve"> PAGEREF _Toc178168675 \h </w:instrText>
        </w:r>
        <w:r w:rsidR="00D63704">
          <w:rPr>
            <w:noProof/>
            <w:webHidden/>
          </w:rPr>
        </w:r>
        <w:r w:rsidR="00D63704">
          <w:rPr>
            <w:noProof/>
            <w:webHidden/>
          </w:rPr>
          <w:fldChar w:fldCharType="separate"/>
        </w:r>
        <w:r w:rsidR="00D63704">
          <w:rPr>
            <w:noProof/>
            <w:webHidden/>
          </w:rPr>
          <w:t>21</w:t>
        </w:r>
        <w:r w:rsidR="00D63704">
          <w:rPr>
            <w:noProof/>
            <w:webHidden/>
          </w:rPr>
          <w:fldChar w:fldCharType="end"/>
        </w:r>
      </w:hyperlink>
    </w:p>
    <w:p w:rsidR="00D63704" w:rsidRDefault="00C029F2" w14:paraId="2BAEADF5" w14:textId="7AEFA613">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6">
        <w:r w:rsidRPr="00170931" w:rsidR="00D63704">
          <w:rPr>
            <w:rStyle w:val="Hyperlinkki"/>
            <w:noProof/>
          </w:rPr>
          <w:t>Kuvio 21. LDAP</w:t>
        </w:r>
        <w:r w:rsidR="00D63704">
          <w:rPr>
            <w:noProof/>
            <w:webHidden/>
          </w:rPr>
          <w:tab/>
        </w:r>
        <w:r w:rsidR="00D63704">
          <w:rPr>
            <w:noProof/>
            <w:webHidden/>
          </w:rPr>
          <w:fldChar w:fldCharType="begin"/>
        </w:r>
        <w:r w:rsidR="00D63704">
          <w:rPr>
            <w:noProof/>
            <w:webHidden/>
          </w:rPr>
          <w:instrText xml:space="preserve"> PAGEREF _Toc178168676 \h </w:instrText>
        </w:r>
        <w:r w:rsidR="00D63704">
          <w:rPr>
            <w:noProof/>
            <w:webHidden/>
          </w:rPr>
        </w:r>
        <w:r w:rsidR="00D63704">
          <w:rPr>
            <w:noProof/>
            <w:webHidden/>
          </w:rPr>
          <w:fldChar w:fldCharType="separate"/>
        </w:r>
        <w:r w:rsidR="00D63704">
          <w:rPr>
            <w:noProof/>
            <w:webHidden/>
          </w:rPr>
          <w:t>22</w:t>
        </w:r>
        <w:r w:rsidR="00D63704">
          <w:rPr>
            <w:noProof/>
            <w:webHidden/>
          </w:rPr>
          <w:fldChar w:fldCharType="end"/>
        </w:r>
      </w:hyperlink>
    </w:p>
    <w:p w:rsidR="00D63704" w:rsidRDefault="00C029F2" w14:paraId="67546ABD" w14:textId="15F058D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7">
        <w:r w:rsidRPr="00170931" w:rsidR="00D63704">
          <w:rPr>
            <w:rStyle w:val="Hyperlinkki"/>
            <w:noProof/>
          </w:rPr>
          <w:t>Kuvio 22. LAN manager Hash</w:t>
        </w:r>
        <w:r w:rsidR="00D63704">
          <w:rPr>
            <w:noProof/>
            <w:webHidden/>
          </w:rPr>
          <w:tab/>
        </w:r>
        <w:r w:rsidR="00D63704">
          <w:rPr>
            <w:noProof/>
            <w:webHidden/>
          </w:rPr>
          <w:fldChar w:fldCharType="begin"/>
        </w:r>
        <w:r w:rsidR="00D63704">
          <w:rPr>
            <w:noProof/>
            <w:webHidden/>
          </w:rPr>
          <w:instrText xml:space="preserve"> PAGEREF _Toc178168677 \h </w:instrText>
        </w:r>
        <w:r w:rsidR="00D63704">
          <w:rPr>
            <w:noProof/>
            <w:webHidden/>
          </w:rPr>
        </w:r>
        <w:r w:rsidR="00D63704">
          <w:rPr>
            <w:noProof/>
            <w:webHidden/>
          </w:rPr>
          <w:fldChar w:fldCharType="separate"/>
        </w:r>
        <w:r w:rsidR="00D63704">
          <w:rPr>
            <w:noProof/>
            <w:webHidden/>
          </w:rPr>
          <w:t>23</w:t>
        </w:r>
        <w:r w:rsidR="00D63704">
          <w:rPr>
            <w:noProof/>
            <w:webHidden/>
          </w:rPr>
          <w:fldChar w:fldCharType="end"/>
        </w:r>
      </w:hyperlink>
    </w:p>
    <w:p w:rsidR="00D63704" w:rsidRDefault="00C029F2" w14:paraId="2C8FD397" w14:textId="422BB4A2">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8">
        <w:r w:rsidRPr="00170931" w:rsidR="00D63704">
          <w:rPr>
            <w:rStyle w:val="Hyperlinkki"/>
            <w:noProof/>
            <w:lang w:val="en-US"/>
          </w:rPr>
          <w:t>Kuvio 23. DNS</w:t>
        </w:r>
        <w:r w:rsidR="00D63704">
          <w:rPr>
            <w:noProof/>
            <w:webHidden/>
          </w:rPr>
          <w:tab/>
        </w:r>
        <w:r w:rsidR="00D63704">
          <w:rPr>
            <w:noProof/>
            <w:webHidden/>
          </w:rPr>
          <w:fldChar w:fldCharType="begin"/>
        </w:r>
        <w:r w:rsidR="00D63704">
          <w:rPr>
            <w:noProof/>
            <w:webHidden/>
          </w:rPr>
          <w:instrText xml:space="preserve"> PAGEREF _Toc178168678 \h </w:instrText>
        </w:r>
        <w:r w:rsidR="00D63704">
          <w:rPr>
            <w:noProof/>
            <w:webHidden/>
          </w:rPr>
        </w:r>
        <w:r w:rsidR="00D63704">
          <w:rPr>
            <w:noProof/>
            <w:webHidden/>
          </w:rPr>
          <w:fldChar w:fldCharType="separate"/>
        </w:r>
        <w:r w:rsidR="00D63704">
          <w:rPr>
            <w:noProof/>
            <w:webHidden/>
          </w:rPr>
          <w:t>24</w:t>
        </w:r>
        <w:r w:rsidR="00D63704">
          <w:rPr>
            <w:noProof/>
            <w:webHidden/>
          </w:rPr>
          <w:fldChar w:fldCharType="end"/>
        </w:r>
      </w:hyperlink>
    </w:p>
    <w:p w:rsidR="00D63704" w:rsidRDefault="00C029F2" w14:paraId="24B51628" w14:textId="1A715F97">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79">
        <w:r w:rsidRPr="00170931" w:rsidR="00D63704">
          <w:rPr>
            <w:rStyle w:val="Hyperlinkki"/>
            <w:noProof/>
          </w:rPr>
          <w:t>Kuvio 24. Organizational unit</w:t>
        </w:r>
        <w:r w:rsidR="00D63704">
          <w:rPr>
            <w:noProof/>
            <w:webHidden/>
          </w:rPr>
          <w:tab/>
        </w:r>
        <w:r w:rsidR="00D63704">
          <w:rPr>
            <w:noProof/>
            <w:webHidden/>
          </w:rPr>
          <w:fldChar w:fldCharType="begin"/>
        </w:r>
        <w:r w:rsidR="00D63704">
          <w:rPr>
            <w:noProof/>
            <w:webHidden/>
          </w:rPr>
          <w:instrText xml:space="preserve"> PAGEREF _Toc178168679 \h </w:instrText>
        </w:r>
        <w:r w:rsidR="00D63704">
          <w:rPr>
            <w:noProof/>
            <w:webHidden/>
          </w:rPr>
        </w:r>
        <w:r w:rsidR="00D63704">
          <w:rPr>
            <w:noProof/>
            <w:webHidden/>
          </w:rPr>
          <w:fldChar w:fldCharType="separate"/>
        </w:r>
        <w:r w:rsidR="00D63704">
          <w:rPr>
            <w:noProof/>
            <w:webHidden/>
          </w:rPr>
          <w:t>25</w:t>
        </w:r>
        <w:r w:rsidR="00D63704">
          <w:rPr>
            <w:noProof/>
            <w:webHidden/>
          </w:rPr>
          <w:fldChar w:fldCharType="end"/>
        </w:r>
      </w:hyperlink>
    </w:p>
    <w:p w:rsidR="00D63704" w:rsidRDefault="00C029F2" w14:paraId="521FCF40" w14:textId="03BFD639">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0">
        <w:r w:rsidRPr="00170931" w:rsidR="00D63704">
          <w:rPr>
            <w:rStyle w:val="Hyperlinkki"/>
            <w:noProof/>
          </w:rPr>
          <w:t>Kuvio 25. lopputulos</w:t>
        </w:r>
        <w:r w:rsidR="00D63704">
          <w:rPr>
            <w:noProof/>
            <w:webHidden/>
          </w:rPr>
          <w:tab/>
        </w:r>
        <w:r w:rsidR="00D63704">
          <w:rPr>
            <w:noProof/>
            <w:webHidden/>
          </w:rPr>
          <w:fldChar w:fldCharType="begin"/>
        </w:r>
        <w:r w:rsidR="00D63704">
          <w:rPr>
            <w:noProof/>
            <w:webHidden/>
          </w:rPr>
          <w:instrText xml:space="preserve"> PAGEREF _Toc178168680 \h </w:instrText>
        </w:r>
        <w:r w:rsidR="00D63704">
          <w:rPr>
            <w:noProof/>
            <w:webHidden/>
          </w:rPr>
        </w:r>
        <w:r w:rsidR="00D63704">
          <w:rPr>
            <w:noProof/>
            <w:webHidden/>
          </w:rPr>
          <w:fldChar w:fldCharType="separate"/>
        </w:r>
        <w:r w:rsidR="00D63704">
          <w:rPr>
            <w:noProof/>
            <w:webHidden/>
          </w:rPr>
          <w:t>25</w:t>
        </w:r>
        <w:r w:rsidR="00D63704">
          <w:rPr>
            <w:noProof/>
            <w:webHidden/>
          </w:rPr>
          <w:fldChar w:fldCharType="end"/>
        </w:r>
      </w:hyperlink>
    </w:p>
    <w:p w:rsidR="00D63704" w:rsidRDefault="00C029F2" w14:paraId="295EB879" w14:textId="1BA51CC7">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1">
        <w:r w:rsidRPr="00170931" w:rsidR="00D63704">
          <w:rPr>
            <w:rStyle w:val="Hyperlinkki"/>
            <w:noProof/>
          </w:rPr>
          <w:t>Kuvio 26. groups</w:t>
        </w:r>
        <w:r w:rsidR="00D63704">
          <w:rPr>
            <w:noProof/>
            <w:webHidden/>
          </w:rPr>
          <w:tab/>
        </w:r>
        <w:r w:rsidR="00D63704">
          <w:rPr>
            <w:noProof/>
            <w:webHidden/>
          </w:rPr>
          <w:fldChar w:fldCharType="begin"/>
        </w:r>
        <w:r w:rsidR="00D63704">
          <w:rPr>
            <w:noProof/>
            <w:webHidden/>
          </w:rPr>
          <w:instrText xml:space="preserve"> PAGEREF _Toc178168681 \h </w:instrText>
        </w:r>
        <w:r w:rsidR="00D63704">
          <w:rPr>
            <w:noProof/>
            <w:webHidden/>
          </w:rPr>
        </w:r>
        <w:r w:rsidR="00D63704">
          <w:rPr>
            <w:noProof/>
            <w:webHidden/>
          </w:rPr>
          <w:fldChar w:fldCharType="separate"/>
        </w:r>
        <w:r w:rsidR="00D63704">
          <w:rPr>
            <w:noProof/>
            <w:webHidden/>
          </w:rPr>
          <w:t>26</w:t>
        </w:r>
        <w:r w:rsidR="00D63704">
          <w:rPr>
            <w:noProof/>
            <w:webHidden/>
          </w:rPr>
          <w:fldChar w:fldCharType="end"/>
        </w:r>
      </w:hyperlink>
    </w:p>
    <w:p w:rsidR="00D63704" w:rsidRDefault="00C029F2" w14:paraId="31D7B4DA" w14:textId="092237F2">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2">
        <w:r w:rsidRPr="00170931" w:rsidR="00D63704">
          <w:rPr>
            <w:rStyle w:val="Hyperlinkki"/>
            <w:noProof/>
          </w:rPr>
          <w:t>Kuvio 27. Ryhmän jäsenet</w:t>
        </w:r>
        <w:r w:rsidR="00D63704">
          <w:rPr>
            <w:noProof/>
            <w:webHidden/>
          </w:rPr>
          <w:tab/>
        </w:r>
        <w:r w:rsidR="00D63704">
          <w:rPr>
            <w:noProof/>
            <w:webHidden/>
          </w:rPr>
          <w:fldChar w:fldCharType="begin"/>
        </w:r>
        <w:r w:rsidR="00D63704">
          <w:rPr>
            <w:noProof/>
            <w:webHidden/>
          </w:rPr>
          <w:instrText xml:space="preserve"> PAGEREF _Toc178168682 \h </w:instrText>
        </w:r>
        <w:r w:rsidR="00D63704">
          <w:rPr>
            <w:noProof/>
            <w:webHidden/>
          </w:rPr>
        </w:r>
        <w:r w:rsidR="00D63704">
          <w:rPr>
            <w:noProof/>
            <w:webHidden/>
          </w:rPr>
          <w:fldChar w:fldCharType="separate"/>
        </w:r>
        <w:r w:rsidR="00D63704">
          <w:rPr>
            <w:noProof/>
            <w:webHidden/>
          </w:rPr>
          <w:t>26</w:t>
        </w:r>
        <w:r w:rsidR="00D63704">
          <w:rPr>
            <w:noProof/>
            <w:webHidden/>
          </w:rPr>
          <w:fldChar w:fldCharType="end"/>
        </w:r>
      </w:hyperlink>
    </w:p>
    <w:p w:rsidR="00D63704" w:rsidRDefault="00C029F2" w14:paraId="3B41E032" w14:textId="69EAD44C">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3">
        <w:r w:rsidRPr="00170931" w:rsidR="00D63704">
          <w:rPr>
            <w:rStyle w:val="Hyperlinkki"/>
            <w:noProof/>
          </w:rPr>
          <w:t>Kuvio 28. GPO:n luonti</w:t>
        </w:r>
        <w:r w:rsidR="00D63704">
          <w:rPr>
            <w:noProof/>
            <w:webHidden/>
          </w:rPr>
          <w:tab/>
        </w:r>
        <w:r w:rsidR="00D63704">
          <w:rPr>
            <w:noProof/>
            <w:webHidden/>
          </w:rPr>
          <w:fldChar w:fldCharType="begin"/>
        </w:r>
        <w:r w:rsidR="00D63704">
          <w:rPr>
            <w:noProof/>
            <w:webHidden/>
          </w:rPr>
          <w:instrText xml:space="preserve"> PAGEREF _Toc178168683 \h </w:instrText>
        </w:r>
        <w:r w:rsidR="00D63704">
          <w:rPr>
            <w:noProof/>
            <w:webHidden/>
          </w:rPr>
        </w:r>
        <w:r w:rsidR="00D63704">
          <w:rPr>
            <w:noProof/>
            <w:webHidden/>
          </w:rPr>
          <w:fldChar w:fldCharType="separate"/>
        </w:r>
        <w:r w:rsidR="00D63704">
          <w:rPr>
            <w:noProof/>
            <w:webHidden/>
          </w:rPr>
          <w:t>27</w:t>
        </w:r>
        <w:r w:rsidR="00D63704">
          <w:rPr>
            <w:noProof/>
            <w:webHidden/>
          </w:rPr>
          <w:fldChar w:fldCharType="end"/>
        </w:r>
      </w:hyperlink>
    </w:p>
    <w:p w:rsidR="00D63704" w:rsidRDefault="00C029F2" w14:paraId="69429F33" w14:textId="0971B212">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4">
        <w:r w:rsidRPr="00170931" w:rsidR="00D63704">
          <w:rPr>
            <w:rStyle w:val="Hyperlinkki"/>
            <w:noProof/>
          </w:rPr>
          <w:t>Kuvio 29. Salasanakäytänteet</w:t>
        </w:r>
        <w:r w:rsidR="00D63704">
          <w:rPr>
            <w:noProof/>
            <w:webHidden/>
          </w:rPr>
          <w:tab/>
        </w:r>
        <w:r w:rsidR="00D63704">
          <w:rPr>
            <w:noProof/>
            <w:webHidden/>
          </w:rPr>
          <w:fldChar w:fldCharType="begin"/>
        </w:r>
        <w:r w:rsidR="00D63704">
          <w:rPr>
            <w:noProof/>
            <w:webHidden/>
          </w:rPr>
          <w:instrText xml:space="preserve"> PAGEREF _Toc178168684 \h </w:instrText>
        </w:r>
        <w:r w:rsidR="00D63704">
          <w:rPr>
            <w:noProof/>
            <w:webHidden/>
          </w:rPr>
        </w:r>
        <w:r w:rsidR="00D63704">
          <w:rPr>
            <w:noProof/>
            <w:webHidden/>
          </w:rPr>
          <w:fldChar w:fldCharType="separate"/>
        </w:r>
        <w:r w:rsidR="00D63704">
          <w:rPr>
            <w:noProof/>
            <w:webHidden/>
          </w:rPr>
          <w:t>28</w:t>
        </w:r>
        <w:r w:rsidR="00D63704">
          <w:rPr>
            <w:noProof/>
            <w:webHidden/>
          </w:rPr>
          <w:fldChar w:fldCharType="end"/>
        </w:r>
      </w:hyperlink>
    </w:p>
    <w:p w:rsidR="00D63704" w:rsidRDefault="00C029F2" w14:paraId="3BE25AD8" w14:textId="190B2C63">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5">
        <w:r w:rsidRPr="00170931" w:rsidR="00D63704">
          <w:rPr>
            <w:rStyle w:val="Hyperlinkki"/>
            <w:noProof/>
          </w:rPr>
          <w:t>Kuvio 30. Käyttäjätilin lukituskäytänteet</w:t>
        </w:r>
        <w:r w:rsidR="00D63704">
          <w:rPr>
            <w:noProof/>
            <w:webHidden/>
          </w:rPr>
          <w:tab/>
        </w:r>
        <w:r w:rsidR="00D63704">
          <w:rPr>
            <w:noProof/>
            <w:webHidden/>
          </w:rPr>
          <w:fldChar w:fldCharType="begin"/>
        </w:r>
        <w:r w:rsidR="00D63704">
          <w:rPr>
            <w:noProof/>
            <w:webHidden/>
          </w:rPr>
          <w:instrText xml:space="preserve"> PAGEREF _Toc178168685 \h </w:instrText>
        </w:r>
        <w:r w:rsidR="00D63704">
          <w:rPr>
            <w:noProof/>
            <w:webHidden/>
          </w:rPr>
        </w:r>
        <w:r w:rsidR="00D63704">
          <w:rPr>
            <w:noProof/>
            <w:webHidden/>
          </w:rPr>
          <w:fldChar w:fldCharType="separate"/>
        </w:r>
        <w:r w:rsidR="00D63704">
          <w:rPr>
            <w:noProof/>
            <w:webHidden/>
          </w:rPr>
          <w:t>29</w:t>
        </w:r>
        <w:r w:rsidR="00D63704">
          <w:rPr>
            <w:noProof/>
            <w:webHidden/>
          </w:rPr>
          <w:fldChar w:fldCharType="end"/>
        </w:r>
      </w:hyperlink>
    </w:p>
    <w:p w:rsidR="00D63704" w:rsidRDefault="00C029F2" w14:paraId="75C3D8D9" w14:textId="7F3B8C5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6">
        <w:r w:rsidRPr="00170931" w:rsidR="00D63704">
          <w:rPr>
            <w:rStyle w:val="Hyperlinkki"/>
            <w:noProof/>
          </w:rPr>
          <w:t>Kuvio 31. File Sharet</w:t>
        </w:r>
        <w:r w:rsidR="00D63704">
          <w:rPr>
            <w:noProof/>
            <w:webHidden/>
          </w:rPr>
          <w:tab/>
        </w:r>
        <w:r w:rsidR="00D63704">
          <w:rPr>
            <w:noProof/>
            <w:webHidden/>
          </w:rPr>
          <w:fldChar w:fldCharType="begin"/>
        </w:r>
        <w:r w:rsidR="00D63704">
          <w:rPr>
            <w:noProof/>
            <w:webHidden/>
          </w:rPr>
          <w:instrText xml:space="preserve"> PAGEREF _Toc178168686 \h </w:instrText>
        </w:r>
        <w:r w:rsidR="00D63704">
          <w:rPr>
            <w:noProof/>
            <w:webHidden/>
          </w:rPr>
        </w:r>
        <w:r w:rsidR="00D63704">
          <w:rPr>
            <w:noProof/>
            <w:webHidden/>
          </w:rPr>
          <w:fldChar w:fldCharType="separate"/>
        </w:r>
        <w:r w:rsidR="00D63704">
          <w:rPr>
            <w:noProof/>
            <w:webHidden/>
          </w:rPr>
          <w:t>30</w:t>
        </w:r>
        <w:r w:rsidR="00D63704">
          <w:rPr>
            <w:noProof/>
            <w:webHidden/>
          </w:rPr>
          <w:fldChar w:fldCharType="end"/>
        </w:r>
      </w:hyperlink>
    </w:p>
    <w:p w:rsidR="00D63704" w:rsidRDefault="00C029F2" w14:paraId="7562E880" w14:textId="72BC7A26">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7">
        <w:r w:rsidRPr="00170931" w:rsidR="00D63704">
          <w:rPr>
            <w:rStyle w:val="Hyperlinkki"/>
            <w:noProof/>
          </w:rPr>
          <w:t>Kuvio 32. GPOn luonti</w:t>
        </w:r>
        <w:r w:rsidR="00D63704">
          <w:rPr>
            <w:noProof/>
            <w:webHidden/>
          </w:rPr>
          <w:tab/>
        </w:r>
        <w:r w:rsidR="00D63704">
          <w:rPr>
            <w:noProof/>
            <w:webHidden/>
          </w:rPr>
          <w:fldChar w:fldCharType="begin"/>
        </w:r>
        <w:r w:rsidR="00D63704">
          <w:rPr>
            <w:noProof/>
            <w:webHidden/>
          </w:rPr>
          <w:instrText xml:space="preserve"> PAGEREF _Toc178168687 \h </w:instrText>
        </w:r>
        <w:r w:rsidR="00D63704">
          <w:rPr>
            <w:noProof/>
            <w:webHidden/>
          </w:rPr>
        </w:r>
        <w:r w:rsidR="00D63704">
          <w:rPr>
            <w:noProof/>
            <w:webHidden/>
          </w:rPr>
          <w:fldChar w:fldCharType="separate"/>
        </w:r>
        <w:r w:rsidR="00D63704">
          <w:rPr>
            <w:noProof/>
            <w:webHidden/>
          </w:rPr>
          <w:t>30</w:t>
        </w:r>
        <w:r w:rsidR="00D63704">
          <w:rPr>
            <w:noProof/>
            <w:webHidden/>
          </w:rPr>
          <w:fldChar w:fldCharType="end"/>
        </w:r>
      </w:hyperlink>
    </w:p>
    <w:p w:rsidR="00D63704" w:rsidRDefault="00C029F2" w14:paraId="6E7E7773" w14:textId="2E11E4C8">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8">
        <w:r w:rsidRPr="00170931" w:rsidR="00D63704">
          <w:rPr>
            <w:rStyle w:val="Hyperlinkki"/>
            <w:noProof/>
          </w:rPr>
          <w:t>Kuvio 33. Drive map</w:t>
        </w:r>
        <w:r w:rsidR="00D63704">
          <w:rPr>
            <w:noProof/>
            <w:webHidden/>
          </w:rPr>
          <w:tab/>
        </w:r>
        <w:r w:rsidR="00D63704">
          <w:rPr>
            <w:noProof/>
            <w:webHidden/>
          </w:rPr>
          <w:fldChar w:fldCharType="begin"/>
        </w:r>
        <w:r w:rsidR="00D63704">
          <w:rPr>
            <w:noProof/>
            <w:webHidden/>
          </w:rPr>
          <w:instrText xml:space="preserve"> PAGEREF _Toc178168688 \h </w:instrText>
        </w:r>
        <w:r w:rsidR="00D63704">
          <w:rPr>
            <w:noProof/>
            <w:webHidden/>
          </w:rPr>
        </w:r>
        <w:r w:rsidR="00D63704">
          <w:rPr>
            <w:noProof/>
            <w:webHidden/>
          </w:rPr>
          <w:fldChar w:fldCharType="separate"/>
        </w:r>
        <w:r w:rsidR="00D63704">
          <w:rPr>
            <w:noProof/>
            <w:webHidden/>
          </w:rPr>
          <w:t>31</w:t>
        </w:r>
        <w:r w:rsidR="00D63704">
          <w:rPr>
            <w:noProof/>
            <w:webHidden/>
          </w:rPr>
          <w:fldChar w:fldCharType="end"/>
        </w:r>
      </w:hyperlink>
    </w:p>
    <w:p w:rsidR="00D63704" w:rsidRDefault="00C029F2" w14:paraId="04B967D9" w14:textId="2A5F2F0B">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89">
        <w:r w:rsidRPr="00170931" w:rsidR="00D63704">
          <w:rPr>
            <w:rStyle w:val="Hyperlinkki"/>
            <w:noProof/>
          </w:rPr>
          <w:t>Kuvio 34. GPO_Scope</w:t>
        </w:r>
        <w:r w:rsidR="00D63704">
          <w:rPr>
            <w:noProof/>
            <w:webHidden/>
          </w:rPr>
          <w:tab/>
        </w:r>
        <w:r w:rsidR="00D63704">
          <w:rPr>
            <w:noProof/>
            <w:webHidden/>
          </w:rPr>
          <w:fldChar w:fldCharType="begin"/>
        </w:r>
        <w:r w:rsidR="00D63704">
          <w:rPr>
            <w:noProof/>
            <w:webHidden/>
          </w:rPr>
          <w:instrText xml:space="preserve"> PAGEREF _Toc178168689 \h </w:instrText>
        </w:r>
        <w:r w:rsidR="00D63704">
          <w:rPr>
            <w:noProof/>
            <w:webHidden/>
          </w:rPr>
        </w:r>
        <w:r w:rsidR="00D63704">
          <w:rPr>
            <w:noProof/>
            <w:webHidden/>
          </w:rPr>
          <w:fldChar w:fldCharType="separate"/>
        </w:r>
        <w:r w:rsidR="00D63704">
          <w:rPr>
            <w:noProof/>
            <w:webHidden/>
          </w:rPr>
          <w:t>32</w:t>
        </w:r>
        <w:r w:rsidR="00D63704">
          <w:rPr>
            <w:noProof/>
            <w:webHidden/>
          </w:rPr>
          <w:fldChar w:fldCharType="end"/>
        </w:r>
      </w:hyperlink>
    </w:p>
    <w:p w:rsidR="00D63704" w:rsidRDefault="00C029F2" w14:paraId="57D1A70E" w14:textId="0071F210">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0">
        <w:r w:rsidRPr="00170931" w:rsidR="00D63704">
          <w:rPr>
            <w:rStyle w:val="Hyperlinkki"/>
            <w:noProof/>
          </w:rPr>
          <w:t>Kuvio 35. Verkkoasema</w:t>
        </w:r>
        <w:r w:rsidR="00D63704">
          <w:rPr>
            <w:noProof/>
            <w:webHidden/>
          </w:rPr>
          <w:tab/>
        </w:r>
        <w:r w:rsidR="00D63704">
          <w:rPr>
            <w:noProof/>
            <w:webHidden/>
          </w:rPr>
          <w:fldChar w:fldCharType="begin"/>
        </w:r>
        <w:r w:rsidR="00D63704">
          <w:rPr>
            <w:noProof/>
            <w:webHidden/>
          </w:rPr>
          <w:instrText xml:space="preserve"> PAGEREF _Toc178168690 \h </w:instrText>
        </w:r>
        <w:r w:rsidR="00D63704">
          <w:rPr>
            <w:noProof/>
            <w:webHidden/>
          </w:rPr>
        </w:r>
        <w:r w:rsidR="00D63704">
          <w:rPr>
            <w:noProof/>
            <w:webHidden/>
          </w:rPr>
          <w:fldChar w:fldCharType="separate"/>
        </w:r>
        <w:r w:rsidR="00D63704">
          <w:rPr>
            <w:noProof/>
            <w:webHidden/>
          </w:rPr>
          <w:t>32</w:t>
        </w:r>
        <w:r w:rsidR="00D63704">
          <w:rPr>
            <w:noProof/>
            <w:webHidden/>
          </w:rPr>
          <w:fldChar w:fldCharType="end"/>
        </w:r>
      </w:hyperlink>
    </w:p>
    <w:p w:rsidR="00D63704" w:rsidRDefault="00C029F2" w14:paraId="210298E8" w14:textId="13C09C4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1">
        <w:r w:rsidRPr="00170931" w:rsidR="00D63704">
          <w:rPr>
            <w:rStyle w:val="Hyperlinkki"/>
            <w:noProof/>
          </w:rPr>
          <w:t>Kuvio 36. New Restriction policy</w:t>
        </w:r>
        <w:r w:rsidR="00D63704">
          <w:rPr>
            <w:noProof/>
            <w:webHidden/>
          </w:rPr>
          <w:tab/>
        </w:r>
        <w:r w:rsidR="00D63704">
          <w:rPr>
            <w:noProof/>
            <w:webHidden/>
          </w:rPr>
          <w:fldChar w:fldCharType="begin"/>
        </w:r>
        <w:r w:rsidR="00D63704">
          <w:rPr>
            <w:noProof/>
            <w:webHidden/>
          </w:rPr>
          <w:instrText xml:space="preserve"> PAGEREF _Toc178168691 \h </w:instrText>
        </w:r>
        <w:r w:rsidR="00D63704">
          <w:rPr>
            <w:noProof/>
            <w:webHidden/>
          </w:rPr>
        </w:r>
        <w:r w:rsidR="00D63704">
          <w:rPr>
            <w:noProof/>
            <w:webHidden/>
          </w:rPr>
          <w:fldChar w:fldCharType="separate"/>
        </w:r>
        <w:r w:rsidR="00D63704">
          <w:rPr>
            <w:noProof/>
            <w:webHidden/>
          </w:rPr>
          <w:t>33</w:t>
        </w:r>
        <w:r w:rsidR="00D63704">
          <w:rPr>
            <w:noProof/>
            <w:webHidden/>
          </w:rPr>
          <w:fldChar w:fldCharType="end"/>
        </w:r>
      </w:hyperlink>
    </w:p>
    <w:p w:rsidR="00D63704" w:rsidRDefault="00C029F2" w14:paraId="7BB0C76E" w14:textId="1DA3EFCB">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2">
        <w:r w:rsidRPr="00170931" w:rsidR="00D63704">
          <w:rPr>
            <w:rStyle w:val="Hyperlinkki"/>
            <w:noProof/>
          </w:rPr>
          <w:t>Kuvio 37. New Path Rule</w:t>
        </w:r>
        <w:r w:rsidR="00D63704">
          <w:rPr>
            <w:noProof/>
            <w:webHidden/>
          </w:rPr>
          <w:tab/>
        </w:r>
        <w:r w:rsidR="00D63704">
          <w:rPr>
            <w:noProof/>
            <w:webHidden/>
          </w:rPr>
          <w:fldChar w:fldCharType="begin"/>
        </w:r>
        <w:r w:rsidR="00D63704">
          <w:rPr>
            <w:noProof/>
            <w:webHidden/>
          </w:rPr>
          <w:instrText xml:space="preserve"> PAGEREF _Toc178168692 \h </w:instrText>
        </w:r>
        <w:r w:rsidR="00D63704">
          <w:rPr>
            <w:noProof/>
            <w:webHidden/>
          </w:rPr>
        </w:r>
        <w:r w:rsidR="00D63704">
          <w:rPr>
            <w:noProof/>
            <w:webHidden/>
          </w:rPr>
          <w:fldChar w:fldCharType="separate"/>
        </w:r>
        <w:r w:rsidR="00D63704">
          <w:rPr>
            <w:noProof/>
            <w:webHidden/>
          </w:rPr>
          <w:t>34</w:t>
        </w:r>
        <w:r w:rsidR="00D63704">
          <w:rPr>
            <w:noProof/>
            <w:webHidden/>
          </w:rPr>
          <w:fldChar w:fldCharType="end"/>
        </w:r>
      </w:hyperlink>
    </w:p>
    <w:p w:rsidR="00D63704" w:rsidRDefault="00C029F2" w14:paraId="47DFCE48" w14:textId="148D26AC">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3">
        <w:r w:rsidRPr="00170931" w:rsidR="00D63704">
          <w:rPr>
            <w:rStyle w:val="Hyperlinkki"/>
            <w:noProof/>
          </w:rPr>
          <w:t>Kuvio 38. Path Rule</w:t>
        </w:r>
        <w:r w:rsidR="00D63704">
          <w:rPr>
            <w:noProof/>
            <w:webHidden/>
          </w:rPr>
          <w:tab/>
        </w:r>
        <w:r w:rsidR="00D63704">
          <w:rPr>
            <w:noProof/>
            <w:webHidden/>
          </w:rPr>
          <w:fldChar w:fldCharType="begin"/>
        </w:r>
        <w:r w:rsidR="00D63704">
          <w:rPr>
            <w:noProof/>
            <w:webHidden/>
          </w:rPr>
          <w:instrText xml:space="preserve"> PAGEREF _Toc178168693 \h </w:instrText>
        </w:r>
        <w:r w:rsidR="00D63704">
          <w:rPr>
            <w:noProof/>
            <w:webHidden/>
          </w:rPr>
        </w:r>
        <w:r w:rsidR="00D63704">
          <w:rPr>
            <w:noProof/>
            <w:webHidden/>
          </w:rPr>
          <w:fldChar w:fldCharType="separate"/>
        </w:r>
        <w:r w:rsidR="00D63704">
          <w:rPr>
            <w:noProof/>
            <w:webHidden/>
          </w:rPr>
          <w:t>35</w:t>
        </w:r>
        <w:r w:rsidR="00D63704">
          <w:rPr>
            <w:noProof/>
            <w:webHidden/>
          </w:rPr>
          <w:fldChar w:fldCharType="end"/>
        </w:r>
      </w:hyperlink>
    </w:p>
    <w:p w:rsidR="00D63704" w:rsidRDefault="00C029F2" w14:paraId="6FF97BCA" w14:textId="2252E84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4">
        <w:r w:rsidRPr="00170931" w:rsidR="00D63704">
          <w:rPr>
            <w:rStyle w:val="Hyperlinkki"/>
            <w:noProof/>
          </w:rPr>
          <w:t>Kuvio 39. Blocked</w:t>
        </w:r>
        <w:r w:rsidR="00D63704">
          <w:rPr>
            <w:noProof/>
            <w:webHidden/>
          </w:rPr>
          <w:tab/>
        </w:r>
        <w:r w:rsidR="00D63704">
          <w:rPr>
            <w:noProof/>
            <w:webHidden/>
          </w:rPr>
          <w:fldChar w:fldCharType="begin"/>
        </w:r>
        <w:r w:rsidR="00D63704">
          <w:rPr>
            <w:noProof/>
            <w:webHidden/>
          </w:rPr>
          <w:instrText xml:space="preserve"> PAGEREF _Toc178168694 \h </w:instrText>
        </w:r>
        <w:r w:rsidR="00D63704">
          <w:rPr>
            <w:noProof/>
            <w:webHidden/>
          </w:rPr>
        </w:r>
        <w:r w:rsidR="00D63704">
          <w:rPr>
            <w:noProof/>
            <w:webHidden/>
          </w:rPr>
          <w:fldChar w:fldCharType="separate"/>
        </w:r>
        <w:r w:rsidR="00D63704">
          <w:rPr>
            <w:noProof/>
            <w:webHidden/>
          </w:rPr>
          <w:t>35</w:t>
        </w:r>
        <w:r w:rsidR="00D63704">
          <w:rPr>
            <w:noProof/>
            <w:webHidden/>
          </w:rPr>
          <w:fldChar w:fldCharType="end"/>
        </w:r>
      </w:hyperlink>
    </w:p>
    <w:p w:rsidR="00D63704" w:rsidRDefault="00C029F2" w14:paraId="510EFA34" w14:textId="52021512">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5">
        <w:r w:rsidRPr="00170931" w:rsidR="00D63704">
          <w:rPr>
            <w:rStyle w:val="Hyperlinkki"/>
            <w:noProof/>
          </w:rPr>
          <w:t>Kuvio 40. Auditointi käytänteet</w:t>
        </w:r>
        <w:r w:rsidR="00D63704">
          <w:rPr>
            <w:noProof/>
            <w:webHidden/>
          </w:rPr>
          <w:tab/>
        </w:r>
        <w:r w:rsidR="00D63704">
          <w:rPr>
            <w:noProof/>
            <w:webHidden/>
          </w:rPr>
          <w:fldChar w:fldCharType="begin"/>
        </w:r>
        <w:r w:rsidR="00D63704">
          <w:rPr>
            <w:noProof/>
            <w:webHidden/>
          </w:rPr>
          <w:instrText xml:space="preserve"> PAGEREF _Toc178168695 \h </w:instrText>
        </w:r>
        <w:r w:rsidR="00D63704">
          <w:rPr>
            <w:noProof/>
            <w:webHidden/>
          </w:rPr>
        </w:r>
        <w:r w:rsidR="00D63704">
          <w:rPr>
            <w:noProof/>
            <w:webHidden/>
          </w:rPr>
          <w:fldChar w:fldCharType="separate"/>
        </w:r>
        <w:r w:rsidR="00D63704">
          <w:rPr>
            <w:noProof/>
            <w:webHidden/>
          </w:rPr>
          <w:t>36</w:t>
        </w:r>
        <w:r w:rsidR="00D63704">
          <w:rPr>
            <w:noProof/>
            <w:webHidden/>
          </w:rPr>
          <w:fldChar w:fldCharType="end"/>
        </w:r>
      </w:hyperlink>
    </w:p>
    <w:p w:rsidR="00D63704" w:rsidRDefault="00C029F2" w14:paraId="46A1869D" w14:textId="6D2917C3">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6">
        <w:r w:rsidRPr="00170931" w:rsidR="00D63704">
          <w:rPr>
            <w:rStyle w:val="Hyperlinkki"/>
            <w:noProof/>
          </w:rPr>
          <w:t>Kuvio 41. Auditointikäytänteiden asetukset</w:t>
        </w:r>
        <w:r w:rsidR="00D63704">
          <w:rPr>
            <w:noProof/>
            <w:webHidden/>
          </w:rPr>
          <w:tab/>
        </w:r>
        <w:r w:rsidR="00D63704">
          <w:rPr>
            <w:noProof/>
            <w:webHidden/>
          </w:rPr>
          <w:fldChar w:fldCharType="begin"/>
        </w:r>
        <w:r w:rsidR="00D63704">
          <w:rPr>
            <w:noProof/>
            <w:webHidden/>
          </w:rPr>
          <w:instrText xml:space="preserve"> PAGEREF _Toc178168696 \h </w:instrText>
        </w:r>
        <w:r w:rsidR="00D63704">
          <w:rPr>
            <w:noProof/>
            <w:webHidden/>
          </w:rPr>
        </w:r>
        <w:r w:rsidR="00D63704">
          <w:rPr>
            <w:noProof/>
            <w:webHidden/>
          </w:rPr>
          <w:fldChar w:fldCharType="separate"/>
        </w:r>
        <w:r w:rsidR="00D63704">
          <w:rPr>
            <w:noProof/>
            <w:webHidden/>
          </w:rPr>
          <w:t>37</w:t>
        </w:r>
        <w:r w:rsidR="00D63704">
          <w:rPr>
            <w:noProof/>
            <w:webHidden/>
          </w:rPr>
          <w:fldChar w:fldCharType="end"/>
        </w:r>
      </w:hyperlink>
    </w:p>
    <w:p w:rsidR="00D63704" w:rsidRDefault="00C029F2" w14:paraId="3DB61A30" w14:textId="5F4EB2CA">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7">
        <w:r w:rsidRPr="00170931" w:rsidR="00D63704">
          <w:rPr>
            <w:rStyle w:val="Hyperlinkki"/>
            <w:noProof/>
          </w:rPr>
          <w:t>Kuvio 42. Event Viewer</w:t>
        </w:r>
        <w:r w:rsidR="00D63704">
          <w:rPr>
            <w:noProof/>
            <w:webHidden/>
          </w:rPr>
          <w:tab/>
        </w:r>
        <w:r w:rsidR="00D63704">
          <w:rPr>
            <w:noProof/>
            <w:webHidden/>
          </w:rPr>
          <w:fldChar w:fldCharType="begin"/>
        </w:r>
        <w:r w:rsidR="00D63704">
          <w:rPr>
            <w:noProof/>
            <w:webHidden/>
          </w:rPr>
          <w:instrText xml:space="preserve"> PAGEREF _Toc178168697 \h </w:instrText>
        </w:r>
        <w:r w:rsidR="00D63704">
          <w:rPr>
            <w:noProof/>
            <w:webHidden/>
          </w:rPr>
        </w:r>
        <w:r w:rsidR="00D63704">
          <w:rPr>
            <w:noProof/>
            <w:webHidden/>
          </w:rPr>
          <w:fldChar w:fldCharType="separate"/>
        </w:r>
        <w:r w:rsidR="00D63704">
          <w:rPr>
            <w:noProof/>
            <w:webHidden/>
          </w:rPr>
          <w:t>37</w:t>
        </w:r>
        <w:r w:rsidR="00D63704">
          <w:rPr>
            <w:noProof/>
            <w:webHidden/>
          </w:rPr>
          <w:fldChar w:fldCharType="end"/>
        </w:r>
      </w:hyperlink>
    </w:p>
    <w:p w:rsidR="00D63704" w:rsidRDefault="00C029F2" w14:paraId="0E178586" w14:textId="2E106321">
      <w:pPr>
        <w:pStyle w:val="Kuvaotsikkoluettelo"/>
        <w:rPr>
          <w:rFonts w:asciiTheme="minorHAnsi" w:hAnsiTheme="minorHAnsi" w:eastAsiaTheme="minorEastAsia" w:cstheme="minorBidi"/>
          <w:noProof/>
          <w:color w:val="auto"/>
          <w:kern w:val="2"/>
          <w:lang w:eastAsia="fi-FI"/>
          <w14:ligatures w14:val="standardContextual"/>
        </w:rPr>
      </w:pPr>
      <w:hyperlink w:history="1" w:anchor="_Toc178168698">
        <w:r w:rsidRPr="00170931" w:rsidR="00D63704">
          <w:rPr>
            <w:rStyle w:val="Hyperlinkki"/>
            <w:noProof/>
          </w:rPr>
          <w:t>Kuvio 43. BPA_loppu</w:t>
        </w:r>
        <w:r w:rsidR="00D63704">
          <w:rPr>
            <w:noProof/>
            <w:webHidden/>
          </w:rPr>
          <w:tab/>
        </w:r>
        <w:r w:rsidR="00D63704">
          <w:rPr>
            <w:noProof/>
            <w:webHidden/>
          </w:rPr>
          <w:fldChar w:fldCharType="begin"/>
        </w:r>
        <w:r w:rsidR="00D63704">
          <w:rPr>
            <w:noProof/>
            <w:webHidden/>
          </w:rPr>
          <w:instrText xml:space="preserve"> PAGEREF _Toc178168698 \h </w:instrText>
        </w:r>
        <w:r w:rsidR="00D63704">
          <w:rPr>
            <w:noProof/>
            <w:webHidden/>
          </w:rPr>
        </w:r>
        <w:r w:rsidR="00D63704">
          <w:rPr>
            <w:noProof/>
            <w:webHidden/>
          </w:rPr>
          <w:fldChar w:fldCharType="separate"/>
        </w:r>
        <w:r w:rsidR="00D63704">
          <w:rPr>
            <w:noProof/>
            <w:webHidden/>
          </w:rPr>
          <w:t>38</w:t>
        </w:r>
        <w:r w:rsidR="00D63704">
          <w:rPr>
            <w:noProof/>
            <w:webHidden/>
          </w:rPr>
          <w:fldChar w:fldCharType="end"/>
        </w:r>
      </w:hyperlink>
    </w:p>
    <w:p w:rsidR="00A1178D" w:rsidP="00A1178D" w:rsidRDefault="00CA77C5" w14:paraId="11599ADD" w14:textId="29008351">
      <w:pPr>
        <w:pStyle w:val="Sisllysluettelootsikko"/>
      </w:pPr>
      <w:r>
        <w:fldChar w:fldCharType="end"/>
      </w:r>
    </w:p>
    <w:p w:rsidRPr="00A1178D" w:rsidR="00A1178D" w:rsidP="00A1178D" w:rsidRDefault="00A1178D" w14:paraId="223366EE" w14:textId="4F2078C3">
      <w:pPr>
        <w:spacing w:after="160" w:line="259" w:lineRule="auto"/>
        <w:rPr>
          <w:rFonts w:eastAsiaTheme="majorEastAsia" w:cstheme="majorHAnsi"/>
          <w:b/>
          <w:noProof/>
          <w:szCs w:val="28"/>
          <w:lang w:val="en-US" w:eastAsia="fi-FI"/>
        </w:rPr>
      </w:pPr>
      <w:r>
        <w:br w:type="page"/>
      </w:r>
    </w:p>
    <w:p w:rsidRPr="00525C89" w:rsidR="003E0724" w:rsidP="006252E2" w:rsidRDefault="0071788B" w14:paraId="72EC8C80" w14:textId="00950A43">
      <w:pPr>
        <w:pStyle w:val="Otsikko1"/>
      </w:pPr>
      <w:bookmarkStart w:name="_Toc428542252" w:id="0"/>
      <w:bookmarkStart w:name="_Toc428799791" w:id="1"/>
      <w:bookmarkStart w:name="_Toc430675189" w:id="2"/>
      <w:bookmarkStart w:name="_Toc430767989" w:id="3"/>
      <w:bookmarkStart w:name="_Toc527546201" w:id="4"/>
      <w:bookmarkStart w:name="_Toc17205362" w:id="5"/>
      <w:bookmarkStart w:name="_Toc52971244" w:id="6"/>
      <w:bookmarkStart w:name="_Toc52971603" w:id="7"/>
      <w:bookmarkStart w:name="_Toc58338869" w:id="8"/>
      <w:bookmarkStart w:name="_Toc63413616" w:id="9"/>
      <w:bookmarkStart w:name="_Toc178177066" w:id="10"/>
      <w:r w:rsidRPr="00CD2D68">
        <w:lastRenderedPageBreak/>
        <w:t>Johdanto</w:t>
      </w:r>
      <w:bookmarkEnd w:id="0"/>
      <w:bookmarkEnd w:id="1"/>
      <w:bookmarkEnd w:id="2"/>
      <w:bookmarkEnd w:id="3"/>
      <w:bookmarkEnd w:id="4"/>
      <w:bookmarkEnd w:id="5"/>
      <w:bookmarkEnd w:id="6"/>
      <w:bookmarkEnd w:id="7"/>
      <w:bookmarkEnd w:id="8"/>
      <w:bookmarkEnd w:id="9"/>
      <w:bookmarkEnd w:id="10"/>
    </w:p>
    <w:p w:rsidRPr="004B30A1" w:rsidR="00A67A4F" w:rsidP="004B30A1" w:rsidRDefault="00975935" w14:paraId="77D70F45" w14:textId="6BD6F8CC">
      <w:bookmarkStart w:name="_Toc428542253" w:id="11"/>
      <w:bookmarkStart w:name="_Toc428799792" w:id="12"/>
      <w:bookmarkStart w:name="_Toc430675190" w:id="13"/>
      <w:bookmarkStart w:name="_Toc430767990" w:id="14"/>
      <w:bookmarkStart w:name="_Toc527546202" w:id="15"/>
      <w:bookmarkStart w:name="_Toc17205363" w:id="16"/>
      <w:r>
        <w:t>Koventaminen</w:t>
      </w:r>
      <w:r w:rsidR="00187A16">
        <w:t>-</w:t>
      </w:r>
      <w:r>
        <w:t xml:space="preserve">opintojakson ensimmäisessä </w:t>
      </w:r>
      <w:r w:rsidR="00187A16">
        <w:t>l</w:t>
      </w:r>
      <w:r>
        <w:t xml:space="preserve">abratyössä tarkoituksena on </w:t>
      </w:r>
      <w:r w:rsidR="002F31D9">
        <w:t xml:space="preserve">koventaa </w:t>
      </w:r>
      <w:r w:rsidR="009209CB">
        <w:t xml:space="preserve">virtuaaliympäristömme </w:t>
      </w:r>
      <w:r w:rsidR="00643221">
        <w:t>tiedostopalvelin</w:t>
      </w:r>
      <w:r w:rsidR="00906FB0">
        <w:t xml:space="preserve"> </w:t>
      </w:r>
      <w:r w:rsidR="00C04F2C">
        <w:t>(SRV01)</w:t>
      </w:r>
      <w:r w:rsidR="00C80C66">
        <w:t xml:space="preserve"> </w:t>
      </w:r>
      <w:r w:rsidR="00384615">
        <w:t xml:space="preserve">ja </w:t>
      </w:r>
      <w:r w:rsidR="004C4A73">
        <w:t>A</w:t>
      </w:r>
      <w:r w:rsidR="00260804">
        <w:t>cti</w:t>
      </w:r>
      <w:r w:rsidR="00AD0DFF">
        <w:t xml:space="preserve">ve </w:t>
      </w:r>
      <w:r w:rsidR="004C4A73">
        <w:t>D</w:t>
      </w:r>
      <w:r w:rsidR="00AD0DFF">
        <w:t>irectory</w:t>
      </w:r>
      <w:r w:rsidR="00906FB0">
        <w:t xml:space="preserve"> </w:t>
      </w:r>
      <w:r w:rsidR="004E5DBD">
        <w:t>(DC01)</w:t>
      </w:r>
      <w:r w:rsidR="001F1DC8">
        <w:t xml:space="preserve"> (kuvio 1)</w:t>
      </w:r>
      <w:r w:rsidR="00906FB0">
        <w:t>.</w:t>
      </w:r>
      <w:r w:rsidR="00B95EE7">
        <w:t xml:space="preserve"> </w:t>
      </w:r>
      <w:r w:rsidR="00CE6AE4">
        <w:t>Active Dir</w:t>
      </w:r>
      <w:r w:rsidR="00230E28">
        <w:t>ectoryn</w:t>
      </w:r>
      <w:r w:rsidR="00084DD8">
        <w:t xml:space="preserve"> koventamisen yhteydessä</w:t>
      </w:r>
      <w:r w:rsidR="00683998">
        <w:t xml:space="preserve"> kovennetaan myös </w:t>
      </w:r>
      <w:r w:rsidR="003F7C05">
        <w:t>ryhmäkäytäntöjä (Group Poli</w:t>
      </w:r>
      <w:r w:rsidR="00C1748F">
        <w:t>cies)</w:t>
      </w:r>
      <w:r w:rsidR="00DC34D0">
        <w:t xml:space="preserve">. </w:t>
      </w:r>
      <w:r w:rsidR="00B95EE7">
        <w:t xml:space="preserve">Tiedostopalvelimen koventamiseen meille annettiin </w:t>
      </w:r>
      <w:r w:rsidR="004C08CF">
        <w:t>erillinen ohje</w:t>
      </w:r>
      <w:r w:rsidR="004C4A73">
        <w:t>,</w:t>
      </w:r>
      <w:r w:rsidR="007A2499">
        <w:t xml:space="preserve"> mutta </w:t>
      </w:r>
      <w:r w:rsidR="004C4A73">
        <w:t>A</w:t>
      </w:r>
      <w:r w:rsidR="00E54DC7">
        <w:t xml:space="preserve">ctive </w:t>
      </w:r>
      <w:r w:rsidR="004C4A73">
        <w:t>D</w:t>
      </w:r>
      <w:r w:rsidR="00E54DC7">
        <w:t xml:space="preserve">irectoryn koventamiseen </w:t>
      </w:r>
      <w:r w:rsidR="004C4A73">
        <w:t>valitsimme itsellemme</w:t>
      </w:r>
      <w:r w:rsidR="00E54DC7">
        <w:t xml:space="preserve"> </w:t>
      </w:r>
      <w:r w:rsidR="00942013">
        <w:t>mieleis</w:t>
      </w:r>
      <w:r w:rsidR="004C4A73">
        <w:t xml:space="preserve">en ohjeen. </w:t>
      </w:r>
      <w:r w:rsidR="00080764">
        <w:t xml:space="preserve">Ryhmämme valitsi </w:t>
      </w:r>
      <w:r w:rsidR="000C4A3D">
        <w:t xml:space="preserve">kurssimateriaalista löytyvän </w:t>
      </w:r>
      <w:r w:rsidR="003B235B">
        <w:t>Cent</w:t>
      </w:r>
      <w:r w:rsidR="004876A8">
        <w:t xml:space="preserve">er for Internet Security (CIS) Benchmarks -ohjeen ja </w:t>
      </w:r>
      <w:r w:rsidR="00E35905">
        <w:t xml:space="preserve">tämän lisäksi </w:t>
      </w:r>
      <w:r w:rsidR="00DC6380">
        <w:t>tutkimme myös muita ohjeita</w:t>
      </w:r>
      <w:r w:rsidR="00903D9F">
        <w:t xml:space="preserve">, kuten </w:t>
      </w:r>
      <w:r w:rsidR="004E537D">
        <w:t xml:space="preserve">Microsoftin omia </w:t>
      </w:r>
      <w:r w:rsidR="00B55525">
        <w:t>parhaiden käytäntöjen ohjesääntöjä</w:t>
      </w:r>
      <w:r w:rsidR="00DC6380">
        <w:t xml:space="preserve">. </w:t>
      </w:r>
      <w:r w:rsidR="00F133DA">
        <w:t xml:space="preserve">Edellä mainittu ohje on erittäin laaja, joten </w:t>
      </w:r>
      <w:r w:rsidR="00321CEE">
        <w:t xml:space="preserve">emme toteuttaneet </w:t>
      </w:r>
      <w:r w:rsidR="00AD7D0D">
        <w:t>kaikkea siellä mainittua, vaan valitsimme mielestämme tärkeitä kovennuksia, joita toteutimme.</w:t>
      </w:r>
    </w:p>
    <w:bookmarkEnd w:id="11"/>
    <w:bookmarkEnd w:id="12"/>
    <w:bookmarkEnd w:id="13"/>
    <w:bookmarkEnd w:id="14"/>
    <w:bookmarkEnd w:id="15"/>
    <w:bookmarkEnd w:id="16"/>
    <w:p w:rsidR="00A77B48" w:rsidP="00A77B48" w:rsidRDefault="00A77B48" w14:paraId="708ABCC2" w14:textId="77777777">
      <w:pPr>
        <w:keepNext/>
      </w:pPr>
      <w:r w:rsidRPr="00A77B48">
        <w:rPr>
          <w:noProof/>
        </w:rPr>
        <w:drawing>
          <wp:inline distT="0" distB="0" distL="0" distR="0" wp14:anchorId="51331C26" wp14:editId="07D52E10">
            <wp:extent cx="6120130" cy="3934460"/>
            <wp:effectExtent l="0" t="0" r="0" b="8890"/>
            <wp:docPr id="2079283338" name="Kuva 1" descr="Kuva, joka sisältää kohteen teksti, kuvakaappaus, diagrammi,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83338" name="Kuva 1" descr="Kuva, joka sisältää kohteen teksti, kuvakaappaus, diagrammi, muotoilu&#10;&#10;Kuvaus luotu automaattisesti"/>
                    <pic:cNvPicPr/>
                  </pic:nvPicPr>
                  <pic:blipFill>
                    <a:blip r:embed="rId13"/>
                    <a:stretch>
                      <a:fillRect/>
                    </a:stretch>
                  </pic:blipFill>
                  <pic:spPr>
                    <a:xfrm>
                      <a:off x="0" y="0"/>
                      <a:ext cx="6120130" cy="3934460"/>
                    </a:xfrm>
                    <a:prstGeom prst="rect">
                      <a:avLst/>
                    </a:prstGeom>
                  </pic:spPr>
                </pic:pic>
              </a:graphicData>
            </a:graphic>
          </wp:inline>
        </w:drawing>
      </w:r>
    </w:p>
    <w:p w:rsidRPr="004B30A1" w:rsidR="00A77B48" w:rsidP="00A77B48" w:rsidRDefault="00A77B48" w14:paraId="27870BC4" w14:textId="2EF66266">
      <w:pPr>
        <w:pStyle w:val="Kuvaotsikko"/>
      </w:pPr>
      <w:bookmarkStart w:name="_Toc178168656" w:id="17"/>
      <w:r>
        <w:t xml:space="preserve">Kuvio </w:t>
      </w:r>
      <w:r>
        <w:fldChar w:fldCharType="begin"/>
      </w:r>
      <w:r>
        <w:instrText xml:space="preserve"> SEQ Kuvio \* ARABIC </w:instrText>
      </w:r>
      <w:r>
        <w:fldChar w:fldCharType="separate"/>
      </w:r>
      <w:r w:rsidR="0017727C">
        <w:t>1</w:t>
      </w:r>
      <w:r>
        <w:fldChar w:fldCharType="end"/>
      </w:r>
      <w:r>
        <w:t>. Laboratorioympäristö</w:t>
      </w:r>
      <w:bookmarkEnd w:id="17"/>
    </w:p>
    <w:p w:rsidRPr="00691307" w:rsidR="002F20AC" w:rsidP="00123E0F" w:rsidRDefault="00184DCD" w14:paraId="1071C52D" w14:textId="6718375D">
      <w:pPr>
        <w:pStyle w:val="Otsikko1"/>
      </w:pPr>
      <w:bookmarkStart w:name="_Toc178177067" w:id="18"/>
      <w:r>
        <w:lastRenderedPageBreak/>
        <w:t>T</w:t>
      </w:r>
      <w:r w:rsidR="00322D25">
        <w:t>eoria</w:t>
      </w:r>
      <w:bookmarkEnd w:id="18"/>
    </w:p>
    <w:p w:rsidRPr="00F70167" w:rsidR="007214A4" w:rsidP="007214A4" w:rsidRDefault="008F3C9E" w14:paraId="52B1140D" w14:textId="43E19AA8">
      <w:r w:rsidRPr="0071292F">
        <w:t xml:space="preserve">Koventaminen tarkoittaa </w:t>
      </w:r>
      <w:r w:rsidRPr="0071292F" w:rsidR="005766D2">
        <w:t>tietoturvan parantamista t</w:t>
      </w:r>
      <w:r w:rsidRPr="0071292F" w:rsidR="00695D7C">
        <w:t>ietojärjestelmissä, verkkolaitteissa</w:t>
      </w:r>
      <w:r w:rsidRPr="001462FC" w:rsidR="00337C05">
        <w:t xml:space="preserve">, </w:t>
      </w:r>
      <w:r w:rsidRPr="001462FC" w:rsidR="004B1314">
        <w:t>palve</w:t>
      </w:r>
      <w:r w:rsidRPr="001462FC" w:rsidR="00C77DE2">
        <w:t>limissa ja ohjelmistoissa. Koventamista voida</w:t>
      </w:r>
      <w:r w:rsidRPr="001462FC" w:rsidR="00C2739F">
        <w:t>an tehdä esim</w:t>
      </w:r>
      <w:r w:rsidRPr="001462FC" w:rsidR="000C0D20">
        <w:t>. poistamalla</w:t>
      </w:r>
      <w:r w:rsidRPr="001462FC" w:rsidR="00F0677A">
        <w:t xml:space="preserve"> </w:t>
      </w:r>
      <w:r w:rsidRPr="00F70167" w:rsidR="00F0677A">
        <w:t xml:space="preserve">tarpeettomia </w:t>
      </w:r>
      <w:r w:rsidRPr="00F70167" w:rsidR="00F00E0F">
        <w:t xml:space="preserve">ja vanhentuneita </w:t>
      </w:r>
      <w:r w:rsidRPr="00F70167" w:rsidR="00ED79AB">
        <w:t>sovelluksia</w:t>
      </w:r>
      <w:r w:rsidRPr="00F70167" w:rsidR="00F30E80">
        <w:t>, ohjelmistoja</w:t>
      </w:r>
      <w:r w:rsidRPr="00F70167" w:rsidR="00ED79AB">
        <w:t xml:space="preserve"> ja rooleja</w:t>
      </w:r>
      <w:r w:rsidRPr="00F70167" w:rsidR="007A44E9">
        <w:t xml:space="preserve"> </w:t>
      </w:r>
      <w:r w:rsidRPr="00F70167" w:rsidR="00683BA0">
        <w:t xml:space="preserve">tavoitteena </w:t>
      </w:r>
      <w:r w:rsidRPr="00F70167" w:rsidR="00C85E88">
        <w:t xml:space="preserve">pienentää hyökkäyspinta-alaa </w:t>
      </w:r>
      <w:r w:rsidRPr="00F70167" w:rsidR="004854A4">
        <w:t xml:space="preserve">ja siten vähentää </w:t>
      </w:r>
      <w:r w:rsidRPr="00F70167" w:rsidR="006D7D57">
        <w:t>mahdollisten hyökkääjien</w:t>
      </w:r>
      <w:r w:rsidRPr="00F70167" w:rsidR="00777932">
        <w:t xml:space="preserve"> mahdollisuu</w:t>
      </w:r>
      <w:r w:rsidRPr="00F70167" w:rsidR="002F64C5">
        <w:t>ksia, joita he voivat käyttää päästäkseen järjestelmään</w:t>
      </w:r>
      <w:r w:rsidRPr="00F70167" w:rsidR="00EC5D68">
        <w:t xml:space="preserve"> </w:t>
      </w:r>
      <w:r w:rsidRPr="00F70167" w:rsidR="00C9319C">
        <w:t>sisään tai vahingoittaakseen järjestelmää.</w:t>
      </w:r>
      <w:r w:rsidRPr="00F70167" w:rsidR="005D492B">
        <w:t xml:space="preserve"> (Schrader, D</w:t>
      </w:r>
      <w:r w:rsidRPr="00F70167" w:rsidR="00404BF5">
        <w:t>. 2023)</w:t>
      </w:r>
    </w:p>
    <w:p w:rsidRPr="0071292F" w:rsidR="00F30E80" w:rsidP="007214A4" w:rsidRDefault="00F30E80" w14:paraId="4C1F4C95" w14:textId="3A11C5AF">
      <w:r w:rsidRPr="00321F6F">
        <w:t>K</w:t>
      </w:r>
      <w:r w:rsidRPr="00321F6F" w:rsidR="00A14073">
        <w:t xml:space="preserve">oventamiseen </w:t>
      </w:r>
      <w:r w:rsidRPr="00321F6F" w:rsidR="00C94D37">
        <w:t xml:space="preserve">kuuluu myös käyttäjäoikeuksien hallitseminen. </w:t>
      </w:r>
      <w:r w:rsidRPr="00F70167" w:rsidR="0084552E">
        <w:t xml:space="preserve">Käyttäjäoikeuksia voidaan hallita esim. </w:t>
      </w:r>
      <w:r w:rsidRPr="00F70167" w:rsidR="00517104">
        <w:t>Väh</w:t>
      </w:r>
      <w:r w:rsidRPr="00F70167" w:rsidR="00F32F0B">
        <w:t xml:space="preserve">immän </w:t>
      </w:r>
      <w:r w:rsidRPr="00F70167" w:rsidR="00B85239">
        <w:t>etu</w:t>
      </w:r>
      <w:r w:rsidRPr="00F70167" w:rsidR="006402BB">
        <w:t>oikeuden periaate</w:t>
      </w:r>
      <w:r w:rsidRPr="00F70167" w:rsidR="00EF0D91">
        <w:t>ella</w:t>
      </w:r>
      <w:r w:rsidRPr="00F70167" w:rsidR="00AF7349">
        <w:t xml:space="preserve"> (Principle of Least Priviledge)</w:t>
      </w:r>
      <w:r w:rsidRPr="00F70167" w:rsidR="00646E33">
        <w:t xml:space="preserve">. </w:t>
      </w:r>
      <w:r w:rsidRPr="00F70167" w:rsidR="00EF0D91">
        <w:t xml:space="preserve">Tämä tarkoittaa sitä, että </w:t>
      </w:r>
      <w:r w:rsidRPr="00F70167" w:rsidR="00EE00D4">
        <w:t>käyttäjille, sovelluksille ja prosesseille annetaan vain ne oikeudet</w:t>
      </w:r>
      <w:r w:rsidRPr="00F70167" w:rsidR="00B70A2B">
        <w:t xml:space="preserve">, jotka ovat välttämättömiä </w:t>
      </w:r>
      <w:r w:rsidRPr="00F70167" w:rsidR="003D1DA0">
        <w:t xml:space="preserve">niiden tehtävien </w:t>
      </w:r>
      <w:r w:rsidR="003D1DA0">
        <w:t>suorittami</w:t>
      </w:r>
      <w:r w:rsidR="1A2E8965">
        <w:t>se</w:t>
      </w:r>
      <w:r w:rsidR="003D1DA0">
        <w:t>ksi.</w:t>
      </w:r>
      <w:r w:rsidRPr="00F70167" w:rsidR="003D1DA0">
        <w:t xml:space="preserve"> Tä</w:t>
      </w:r>
      <w:r w:rsidRPr="00F70167" w:rsidR="001162EC">
        <w:t>llä pyritään vä</w:t>
      </w:r>
      <w:r w:rsidRPr="00F70167" w:rsidR="000A4350">
        <w:t>hentämään luvattoman pääsyn ja virheellisten toimintojen</w:t>
      </w:r>
      <w:r w:rsidRPr="00F70167" w:rsidR="000E2C50">
        <w:t xml:space="preserve"> riskiä</w:t>
      </w:r>
      <w:r w:rsidRPr="00F70167" w:rsidR="00F15AF9">
        <w:t xml:space="preserve"> ja sitä, että ne johtaisivat tietoturvauhkiin tai -loukkauksiin. </w:t>
      </w:r>
      <w:r w:rsidRPr="00F70167" w:rsidR="002F0E7A">
        <w:t>Esimerkiksi</w:t>
      </w:r>
      <w:r w:rsidRPr="00F70167" w:rsidR="00615DF2">
        <w:t xml:space="preserve"> </w:t>
      </w:r>
      <w:r w:rsidRPr="00F70167" w:rsidR="000929BF">
        <w:t xml:space="preserve">varastotyöntekijällä ei ole </w:t>
      </w:r>
      <w:r w:rsidRPr="00F70167" w:rsidR="00C532C5">
        <w:t xml:space="preserve">tarvetta päästä </w:t>
      </w:r>
      <w:r w:rsidRPr="00F70167" w:rsidR="00A86F64">
        <w:t xml:space="preserve">käsiksi </w:t>
      </w:r>
      <w:r w:rsidRPr="00F70167" w:rsidR="00E92FB4">
        <w:t>yrityksen verkkosivu</w:t>
      </w:r>
      <w:r w:rsidRPr="00F70167" w:rsidR="001B65AB">
        <w:t xml:space="preserve">jen </w:t>
      </w:r>
      <w:r w:rsidRPr="00F70167" w:rsidR="005C0343">
        <w:t xml:space="preserve">hallintaan </w:t>
      </w:r>
      <w:r w:rsidRPr="00F70167" w:rsidR="00304E98">
        <w:t xml:space="preserve">tai myyjän ei välttämättä tarvitse päästä </w:t>
      </w:r>
      <w:r w:rsidRPr="00F70167" w:rsidR="00CA25A1">
        <w:t xml:space="preserve">tekemään muutoksia </w:t>
      </w:r>
      <w:r w:rsidRPr="00F70167" w:rsidR="00975935">
        <w:t>tietokoneen palomuurin asetuksiin.</w:t>
      </w:r>
      <w:r w:rsidRPr="00F70167" w:rsidR="001636D1">
        <w:t xml:space="preserve"> </w:t>
      </w:r>
      <w:r w:rsidR="001636D1">
        <w:rPr>
          <w:lang w:val="en-US"/>
        </w:rPr>
        <w:t>(</w:t>
      </w:r>
      <w:r w:rsidR="001636D1">
        <w:t>Systems Hardening. 202</w:t>
      </w:r>
      <w:r w:rsidR="00C30648">
        <w:t>3</w:t>
      </w:r>
      <w:r w:rsidR="001636D1">
        <w:t>)</w:t>
      </w:r>
    </w:p>
    <w:p w:rsidR="00A67A4F" w:rsidP="00A67A4F" w:rsidRDefault="008550B9" w14:paraId="77A6139B" w14:textId="2098F8A3">
      <w:pPr>
        <w:pStyle w:val="Otsikko2"/>
      </w:pPr>
      <w:bookmarkStart w:name="_Toc178177068" w:id="19"/>
      <w:r>
        <w:t>File</w:t>
      </w:r>
      <w:r w:rsidR="32C21D1E">
        <w:t xml:space="preserve"> </w:t>
      </w:r>
      <w:r>
        <w:t>server</w:t>
      </w:r>
      <w:bookmarkEnd w:id="19"/>
    </w:p>
    <w:p w:rsidR="00A1155B" w:rsidP="00A1155B" w:rsidRDefault="00AB1AF3" w14:paraId="394B0D5B" w14:textId="62FB4A6A">
      <w:r>
        <w:t xml:space="preserve">Tiedostopalvelin (File Server) </w:t>
      </w:r>
      <w:r w:rsidR="0038303F">
        <w:t xml:space="preserve">on </w:t>
      </w:r>
      <w:r w:rsidR="00CD7CC7">
        <w:t xml:space="preserve">palvelin tietoverkossa, joka tarjoaa käyttäjille ja muille järjestelmän osille </w:t>
      </w:r>
      <w:r w:rsidR="006917FA">
        <w:t>keskitetyn paikan tiedostojen tallentamiseen, hallintaan ja jakamiseen.</w:t>
      </w:r>
      <w:r w:rsidR="00CB58EB">
        <w:t xml:space="preserve"> Tiedostopalvelin voi sisältää asiakirjoja, ohjelmistoja, kuvia</w:t>
      </w:r>
      <w:r w:rsidR="00D93536">
        <w:t>, varmuuskopioita</w:t>
      </w:r>
      <w:r w:rsidR="00CB58EB">
        <w:t xml:space="preserve"> </w:t>
      </w:r>
      <w:r w:rsidR="001C3305">
        <w:t>ja muita tietotyyppejä</w:t>
      </w:r>
      <w:r w:rsidR="00962BFA">
        <w:t xml:space="preserve"> </w:t>
      </w:r>
      <w:r w:rsidR="00EA49D0">
        <w:t xml:space="preserve">ja </w:t>
      </w:r>
      <w:r w:rsidR="00602AC7">
        <w:t xml:space="preserve">se </w:t>
      </w:r>
      <w:r w:rsidR="000474F8">
        <w:t>mahdolli</w:t>
      </w:r>
      <w:r w:rsidR="00D93536">
        <w:t xml:space="preserve">staa </w:t>
      </w:r>
      <w:r w:rsidR="00221D1C">
        <w:t>pääsyn näihin tiedostoihin useista laitteista ja sijainneista.</w:t>
      </w:r>
      <w:r w:rsidRPr="002857E2" w:rsidR="002857E2">
        <w:t xml:space="preserve"> </w:t>
      </w:r>
      <w:r w:rsidR="002857E2">
        <w:t>(</w:t>
      </w:r>
      <w:r w:rsidRPr="00F70167" w:rsidR="002857E2">
        <w:t>Wright, G. 2021; Yu, E. 2023.)</w:t>
      </w:r>
    </w:p>
    <w:p w:rsidR="00F12226" w:rsidP="00A1155B" w:rsidRDefault="00F12226" w14:paraId="34D01588" w14:textId="76E4546D">
      <w:r>
        <w:t>Tiedostopalvelimen keskeisiä tehtäviä ovat tiedostojen turvallinen tallentaminen, varmuuskopiointi</w:t>
      </w:r>
      <w:r w:rsidR="009710B8">
        <w:t>, jakaminen</w:t>
      </w:r>
      <w:r>
        <w:t xml:space="preserve"> </w:t>
      </w:r>
      <w:r w:rsidR="00100649">
        <w:t xml:space="preserve">ja oikeuksien hallinta. </w:t>
      </w:r>
      <w:r w:rsidR="00C862AC">
        <w:t>Oikeuksien hallinnan avulla voidaan määrittää, ketkä voivat lukea, muokata tai poistaa tiettyjä tiedostoja</w:t>
      </w:r>
      <w:r w:rsidR="00185DA8">
        <w:t xml:space="preserve">. </w:t>
      </w:r>
      <w:r w:rsidR="009D16AA">
        <w:t xml:space="preserve">Tämä on keskeinen </w:t>
      </w:r>
      <w:r w:rsidR="006D3FDD">
        <w:t xml:space="preserve">osaa tietoturvaa </w:t>
      </w:r>
      <w:r w:rsidR="006C0A5D">
        <w:t>ja koventamista.</w:t>
      </w:r>
      <w:r w:rsidRPr="002857E2" w:rsidR="002857E2">
        <w:t xml:space="preserve"> </w:t>
      </w:r>
      <w:r w:rsidR="002857E2">
        <w:t>(</w:t>
      </w:r>
      <w:r w:rsidRPr="00F70167" w:rsidR="002857E2">
        <w:t>Wright, G. 2021; Yu, E. 2023.)</w:t>
      </w:r>
    </w:p>
    <w:p w:rsidR="00820052" w:rsidP="00A1155B" w:rsidRDefault="00240480" w14:paraId="497E6DBB" w14:textId="48C6CCAA">
      <w:r>
        <w:t>Käyttämämme tiedostopalvelin pyörii Windows Server 2019:ssa</w:t>
      </w:r>
      <w:r w:rsidR="00AB6873">
        <w:t xml:space="preserve"> ja se </w:t>
      </w:r>
      <w:r w:rsidR="0012639F">
        <w:t>käyttää SMB (Server Message Block)</w:t>
      </w:r>
      <w:r w:rsidR="00851F8A">
        <w:t xml:space="preserve"> protokollaa</w:t>
      </w:r>
      <w:r w:rsidR="001B1DBB">
        <w:t>, joka takaa nopean ja turvallisen tiedostojen jakamisen</w:t>
      </w:r>
      <w:r w:rsidR="00851F8A">
        <w:t>.</w:t>
      </w:r>
      <w:r w:rsidR="00121CFE">
        <w:t xml:space="preserve"> </w:t>
      </w:r>
      <w:r w:rsidR="002A1774">
        <w:t xml:space="preserve">SMB:sta on kolme </w:t>
      </w:r>
      <w:r w:rsidR="002A1774">
        <w:lastRenderedPageBreak/>
        <w:t xml:space="preserve">versiota, SMB1, SMB2 ja SMB3, joista SMB1 </w:t>
      </w:r>
      <w:r w:rsidR="002E0CAF">
        <w:t>ei ole enää vuonna 2024 tietoturvallinen eikä sitä pitäisi käyttää.</w:t>
      </w:r>
      <w:r w:rsidR="00FD0CD2">
        <w:t xml:space="preserve"> (</w:t>
      </w:r>
      <w:r w:rsidR="00FD0CD2">
        <w:rPr>
          <w:lang w:val="en-US"/>
        </w:rPr>
        <w:t>Wright, G. 2021</w:t>
      </w:r>
      <w:r w:rsidR="00B112F7">
        <w:rPr>
          <w:lang w:val="en-US"/>
        </w:rPr>
        <w:t xml:space="preserve">; </w:t>
      </w:r>
      <w:r w:rsidR="00BC4167">
        <w:rPr>
          <w:lang w:val="en-US"/>
        </w:rPr>
        <w:t>Yu, E</w:t>
      </w:r>
      <w:r w:rsidR="00F15172">
        <w:rPr>
          <w:lang w:val="en-US"/>
        </w:rPr>
        <w:t>. 2023</w:t>
      </w:r>
      <w:r w:rsidR="002857E2">
        <w:rPr>
          <w:lang w:val="en-US"/>
        </w:rPr>
        <w:t>.</w:t>
      </w:r>
      <w:r w:rsidR="00FD0CD2">
        <w:rPr>
          <w:lang w:val="en-US"/>
        </w:rPr>
        <w:t>)</w:t>
      </w:r>
    </w:p>
    <w:p w:rsidR="007214A4" w:rsidP="007214A4" w:rsidRDefault="007214A4" w14:paraId="716038D4" w14:textId="462A7CFD">
      <w:pPr>
        <w:pStyle w:val="Otsikko2"/>
      </w:pPr>
      <w:bookmarkStart w:name="_Toc178177069" w:id="20"/>
      <w:r>
        <w:t>A</w:t>
      </w:r>
      <w:r w:rsidR="0096348B">
        <w:t>ctive Directory</w:t>
      </w:r>
      <w:bookmarkEnd w:id="20"/>
    </w:p>
    <w:p w:rsidR="174170C2" w:rsidP="174170C2" w:rsidRDefault="4F56D8E6" w14:paraId="129B20EE" w14:textId="5A9627D8">
      <w:r>
        <w:t>Active Directory (AD) on tietokanta ja palvelukokonaisuus</w:t>
      </w:r>
      <w:r w:rsidR="57EF706D">
        <w:t xml:space="preserve">, joka sisältää tietoa </w:t>
      </w:r>
      <w:r w:rsidR="7BD504C5">
        <w:t xml:space="preserve">käyttäjistä, tietokoneista ja verkon resursseista. AD yhdistää käyttäjät </w:t>
      </w:r>
      <w:r w:rsidR="5B23DEA2">
        <w:t>tarvittaviin verkkoresursseihin, jotta haluttu työ saadaan tehtyä.</w:t>
      </w:r>
      <w:r w:rsidR="06432FCC">
        <w:t xml:space="preserve"> AD toimii Windows</w:t>
      </w:r>
      <w:r w:rsidR="0AABB703">
        <w:t>i</w:t>
      </w:r>
      <w:r w:rsidR="06432FCC">
        <w:t xml:space="preserve">n serverissä ja yksinkertaisesti sen avulla järjestelmänvalvojat voivat hallita käyttöoikeuksia </w:t>
      </w:r>
      <w:r w:rsidR="52CA2C36">
        <w:t>ja verkkoresurssien käyttöä.</w:t>
      </w:r>
    </w:p>
    <w:p w:rsidRPr="001B0519" w:rsidR="046AF3CC" w:rsidRDefault="5B23DEA2" w14:paraId="2F6538BF" w14:textId="18C12D95">
      <w:pPr>
        <w:rPr>
          <w:lang w:val="en-US"/>
        </w:rPr>
      </w:pPr>
      <w:r>
        <w:t xml:space="preserve">Tietokanta sisältää kriittisiä tietoja ympäristöstäsi, kuten </w:t>
      </w:r>
      <w:r w:rsidR="1C290B81">
        <w:t xml:space="preserve">mitä käyttäjiä ja koneita ympäristöön </w:t>
      </w:r>
      <w:r w:rsidR="35D65B24">
        <w:t>kuuluu</w:t>
      </w:r>
      <w:r w:rsidR="1C290B81">
        <w:t xml:space="preserve"> sekä sääntöjä kuka saa tehdä ja mitä. </w:t>
      </w:r>
      <w:r w:rsidR="3E9A5285">
        <w:t>Palvelu valvoo ympäristöä ja varmistaa autentikoinnilla</w:t>
      </w:r>
      <w:r w:rsidR="2CF3E417">
        <w:t xml:space="preserve"> sen</w:t>
      </w:r>
      <w:r w:rsidR="3E9A5285">
        <w:t xml:space="preserve">, että jokainen henkilö on se, kuka väittää olevansa ja valtuutuksella </w:t>
      </w:r>
      <w:r w:rsidR="07890352">
        <w:t>sen, että henkilöllä on pääs</w:t>
      </w:r>
      <w:r w:rsidR="559B380B">
        <w:t>y</w:t>
      </w:r>
      <w:r w:rsidR="07890352">
        <w:t xml:space="preserve"> vain niihin tietoihin, mihin hänellä on lupa.</w:t>
      </w:r>
      <w:r w:rsidR="37B8E26B">
        <w:t xml:space="preserve"> </w:t>
      </w:r>
      <w:r w:rsidR="76DA8633">
        <w:t>Acti</w:t>
      </w:r>
      <w:r w:rsidR="006C18C9">
        <w:t>v</w:t>
      </w:r>
      <w:r w:rsidR="76DA8633">
        <w:t xml:space="preserve">e Directory parantaa organisaation turvallisuutta </w:t>
      </w:r>
      <w:r w:rsidR="07D69F76">
        <w:t xml:space="preserve">ja </w:t>
      </w:r>
      <w:r w:rsidR="4A5D0226">
        <w:t>antaa ylläpitäjien sekä käyttäjien toimia</w:t>
      </w:r>
      <w:r w:rsidR="37B8E26B">
        <w:t xml:space="preserve"> </w:t>
      </w:r>
      <w:r w:rsidR="4A5D0226">
        <w:t>helposti ja turvallisesti.</w:t>
      </w:r>
      <w:r w:rsidR="37B8E26B">
        <w:t xml:space="preserve"> </w:t>
      </w:r>
      <w:r w:rsidR="513B90A9">
        <w:t>Järjestelmänvalvojat voivat hallita käyttäjiä ja käyttöoikeuksia</w:t>
      </w:r>
      <w:r w:rsidR="37B8E26B">
        <w:t xml:space="preserve"> </w:t>
      </w:r>
      <w:r w:rsidR="513B90A9">
        <w:t xml:space="preserve">koko organisaatiossa sekä hallita </w:t>
      </w:r>
      <w:r w:rsidR="1E507F08">
        <w:t>tietokone- ja käyttäjäkokoonpanoja AD-ryhmäkäytännön avulla</w:t>
      </w:r>
      <w:r w:rsidR="054B22C4">
        <w:t>.</w:t>
      </w:r>
      <w:r w:rsidR="37B8E26B">
        <w:t xml:space="preserve"> </w:t>
      </w:r>
      <w:r w:rsidRPr="001B0519" w:rsidR="37B8E26B">
        <w:rPr>
          <w:lang w:val="en-US"/>
        </w:rPr>
        <w:t>(What is Active Directory and how does it work?. 2024)</w:t>
      </w:r>
    </w:p>
    <w:p w:rsidR="5BEF0B82" w:rsidP="0BD0F597" w:rsidRDefault="5BEF0B82" w14:paraId="0EB64D4E" w14:textId="2CCC73A9">
      <w:pPr>
        <w:rPr>
          <w:lang w:val="en-US"/>
        </w:rPr>
      </w:pPr>
      <w:r w:rsidRPr="1DBA5CB3">
        <w:rPr>
          <w:lang w:val="en-US"/>
        </w:rPr>
        <w:t xml:space="preserve">Tärkein Active </w:t>
      </w:r>
      <w:r w:rsidRPr="6DB88CA5">
        <w:rPr>
          <w:lang w:val="en-US"/>
        </w:rPr>
        <w:t>Directory</w:t>
      </w:r>
      <w:r w:rsidRPr="6DB88CA5" w:rsidR="6D17DD2F">
        <w:rPr>
          <w:lang w:val="en-US"/>
        </w:rPr>
        <w:t xml:space="preserve"> -</w:t>
      </w:r>
      <w:r w:rsidRPr="6DB88CA5">
        <w:rPr>
          <w:lang w:val="en-US"/>
        </w:rPr>
        <w:t>palvelu</w:t>
      </w:r>
      <w:r w:rsidRPr="1DBA5CB3">
        <w:rPr>
          <w:lang w:val="en-US"/>
        </w:rPr>
        <w:t xml:space="preserve"> on Active Directory Domain </w:t>
      </w:r>
      <w:r w:rsidRPr="5607DF31">
        <w:rPr>
          <w:lang w:val="en-US"/>
        </w:rPr>
        <w:t>Service</w:t>
      </w:r>
      <w:r w:rsidRPr="6D5CB2C5">
        <w:rPr>
          <w:lang w:val="en-US"/>
        </w:rPr>
        <w:t xml:space="preserve"> (</w:t>
      </w:r>
      <w:r w:rsidRPr="0EC6A201">
        <w:rPr>
          <w:lang w:val="en-US"/>
        </w:rPr>
        <w:t xml:space="preserve">AD DS), </w:t>
      </w:r>
      <w:r w:rsidRPr="75A3EF61">
        <w:rPr>
          <w:lang w:val="en-US"/>
        </w:rPr>
        <w:t xml:space="preserve">joka </w:t>
      </w:r>
      <w:r w:rsidRPr="439B7592">
        <w:rPr>
          <w:lang w:val="en-US"/>
        </w:rPr>
        <w:t xml:space="preserve">on osa </w:t>
      </w:r>
      <w:r w:rsidRPr="47CA4B20">
        <w:rPr>
          <w:lang w:val="en-US"/>
        </w:rPr>
        <w:t xml:space="preserve">Windows </w:t>
      </w:r>
      <w:r w:rsidRPr="7A887F9E">
        <w:rPr>
          <w:lang w:val="en-US"/>
        </w:rPr>
        <w:t>Server</w:t>
      </w:r>
      <w:r w:rsidRPr="6DB88CA5" w:rsidR="75F529B3">
        <w:rPr>
          <w:lang w:val="en-US"/>
        </w:rPr>
        <w:t xml:space="preserve"> -</w:t>
      </w:r>
      <w:r w:rsidRPr="0C100883">
        <w:rPr>
          <w:lang w:val="en-US"/>
        </w:rPr>
        <w:t>käyttöjärjestelmää</w:t>
      </w:r>
      <w:r w:rsidRPr="6B0E8444" w:rsidR="50C53659">
        <w:rPr>
          <w:lang w:val="en-US"/>
        </w:rPr>
        <w:t>.</w:t>
      </w:r>
      <w:r w:rsidRPr="061FA7F2" w:rsidR="50C53659">
        <w:rPr>
          <w:lang w:val="en-US"/>
        </w:rPr>
        <w:t xml:space="preserve"> </w:t>
      </w:r>
      <w:r w:rsidRPr="00F70167" w:rsidR="613A362F">
        <w:t>Kun AD DS on asennettu palvelimelle, siitä tulee domain controlle</w:t>
      </w:r>
      <w:r w:rsidRPr="00F70167" w:rsidR="3366615A">
        <w:t>r</w:t>
      </w:r>
      <w:r w:rsidRPr="00F70167" w:rsidR="613A362F">
        <w:t xml:space="preserve"> (DC). </w:t>
      </w:r>
      <w:r w:rsidRPr="00F70167" w:rsidR="73B82FC8">
        <w:t xml:space="preserve">Tämä palvelin tallentaa koko AD-tietokannan. </w:t>
      </w:r>
      <w:r w:rsidRPr="00F70167" w:rsidR="396DD246">
        <w:t>Organisaatiolla on yleensä useita DC:itä.</w:t>
      </w:r>
      <w:r w:rsidRPr="00F70167" w:rsidR="33DCB0B7">
        <w:t xml:space="preserve"> AD DS perustuu useisiin protokolliin ja standardeihin, kuten LDAP, Kerberos ja DNS. </w:t>
      </w:r>
      <w:r w:rsidRPr="16D00B0F" w:rsidR="479D2221">
        <w:rPr>
          <w:lang w:val="en-US"/>
        </w:rPr>
        <w:t>(What is Active Directory?</w:t>
      </w:r>
      <w:r w:rsidRPr="420C0C2C" w:rsidR="479D2221">
        <w:rPr>
          <w:lang w:val="en-US"/>
        </w:rPr>
        <w:t xml:space="preserve"> Structure, </w:t>
      </w:r>
      <w:r w:rsidRPr="56D990D7" w:rsidR="479D2221">
        <w:rPr>
          <w:lang w:val="en-US"/>
        </w:rPr>
        <w:t xml:space="preserve">Benefits </w:t>
      </w:r>
      <w:r w:rsidRPr="78BA04AD" w:rsidR="479D2221">
        <w:rPr>
          <w:lang w:val="en-US"/>
        </w:rPr>
        <w:t>&amp; How it works.</w:t>
      </w:r>
      <w:r w:rsidRPr="5E2CAAB9" w:rsidR="479D2221">
        <w:rPr>
          <w:lang w:val="en-US"/>
        </w:rPr>
        <w:t xml:space="preserve"> 2024</w:t>
      </w:r>
      <w:r w:rsidRPr="4601F2F8" w:rsidR="479D2221">
        <w:rPr>
          <w:lang w:val="en-US"/>
        </w:rPr>
        <w:t>.)</w:t>
      </w:r>
    </w:p>
    <w:p w:rsidR="4FBADBC3" w:rsidP="2678BC26" w:rsidRDefault="4C6088FA" w14:paraId="03EAC208" w14:textId="66DFED6C">
      <w:pPr>
        <w:pStyle w:val="Otsikko2"/>
        <w:rPr>
          <w:lang w:val="en-US"/>
        </w:rPr>
      </w:pPr>
      <w:bookmarkStart w:name="_Toc178177070" w:id="21"/>
      <w:r w:rsidRPr="1F5EA76D">
        <w:rPr>
          <w:lang w:val="en-US"/>
        </w:rPr>
        <w:t xml:space="preserve">Muita </w:t>
      </w:r>
      <w:r w:rsidRPr="19B31883">
        <w:rPr>
          <w:lang w:val="en-US"/>
        </w:rPr>
        <w:t>termejä</w:t>
      </w:r>
      <w:bookmarkEnd w:id="21"/>
    </w:p>
    <w:p w:rsidR="4C6088FA" w:rsidP="20E83FBA" w:rsidRDefault="4C6088FA" w14:paraId="62E69668" w14:textId="39AB84B0">
      <w:r w:rsidRPr="23A2DFC4">
        <w:rPr>
          <w:b/>
          <w:bCs/>
        </w:rPr>
        <w:t>Account Lockout Policies</w:t>
      </w:r>
      <w:r w:rsidRPr="23A2DFC4">
        <w:t xml:space="preserve"> (tilin lukituskäytännöt),</w:t>
      </w:r>
      <w:r w:rsidRPr="23A2DFC4" w:rsidR="1D5AA338">
        <w:t xml:space="preserve"> määrittävät, miten kirjautumisen epäonnistuneet yritykset käsitellään AD:ssa, esimerkiksi tili lukitaan kolmen yrityksen jälkeen ja lukitus kestää tietyn ajan. Konfiguroinnissa tulee ottaa huomioon mahdollisen tietoturvauhan riski (Brute-force </w:t>
      </w:r>
      <w:r w:rsidRPr="23A2DFC4" w:rsidR="1D5AA338">
        <w:lastRenderedPageBreak/>
        <w:t>attack) ja samalla toiminnon käytettävyys itse käyttäjille. (CIS</w:t>
      </w:r>
      <w:r w:rsidRPr="23A2DFC4" w:rsidR="273B3C2B">
        <w:t xml:space="preserve">. </w:t>
      </w:r>
      <w:r w:rsidRPr="23A2DFC4" w:rsidR="75635AB7">
        <w:t xml:space="preserve">2019. </w:t>
      </w:r>
      <w:r w:rsidRPr="23A2DFC4" w:rsidR="3373984C">
        <w:t xml:space="preserve">Luku </w:t>
      </w:r>
      <w:r w:rsidRPr="23A2DFC4" w:rsidR="75635AB7">
        <w:t>1.2 Account Lockout Policy</w:t>
      </w:r>
      <w:r w:rsidRPr="23A2DFC4" w:rsidR="1D5AA338">
        <w:t>)</w:t>
      </w:r>
    </w:p>
    <w:p w:rsidR="253EC056" w:rsidP="23A2DFC4" w:rsidRDefault="1D5AA338" w14:paraId="31F70933" w14:textId="7EC2B6D1">
      <w:r w:rsidRPr="23A2DFC4">
        <w:rPr>
          <w:b/>
          <w:bCs/>
        </w:rPr>
        <w:t>Strong Password Policies</w:t>
      </w:r>
      <w:r w:rsidRPr="23A2DFC4">
        <w:t xml:space="preserve"> -konfiguroinnilla Windows AD:ssa voidaan suojata käyttäjätilejä ja muita resursseja hakkereiden tunkeutumisyrityksiltä, kuten bruteforce-hyökkäyksiltä ja helppojen salasanojen arvailulta. CIS STIG Benchmark dokumentissa on vaatimuksia salasanojen pituudelle, monimutkaisuudelle ja vaihtoväleille. Esimerkiksi salasanan tulee olla vähintään 14 merkkiä pitkä, sisältää numeroita ja erikoismerkkejä, salasanahistorian vähimmäisarvo on 24 edellistä (ei voi asettaa aiemmin käyttämäänsä salasanaa), salasanan enimmäisikä 60 päivää ja vähimmäisikä (kun voi vaihtaa seuraavan kerran) on vähintään 1 päivä. </w:t>
      </w:r>
      <w:r w:rsidRPr="23A2DFC4" w:rsidR="3987F4B7">
        <w:t xml:space="preserve">(CIS. 2019. Luku </w:t>
      </w:r>
      <w:r w:rsidRPr="2BEB5FB3" w:rsidR="3987F4B7">
        <w:rPr>
          <w:rFonts w:eastAsia="Calibri" w:cs="Calibri"/>
        </w:rPr>
        <w:t xml:space="preserve">1.1 </w:t>
      </w:r>
      <w:r w:rsidRPr="2BEB5FB3" w:rsidR="177841A7">
        <w:rPr>
          <w:rFonts w:eastAsia="Calibri" w:cs="Calibri"/>
        </w:rPr>
        <w:t>Password</w:t>
      </w:r>
      <w:r w:rsidRPr="2BEB5FB3" w:rsidR="3987F4B7">
        <w:rPr>
          <w:rFonts w:eastAsia="Calibri" w:cs="Calibri"/>
        </w:rPr>
        <w:t xml:space="preserve"> Policy</w:t>
      </w:r>
      <w:r w:rsidRPr="23A2DFC4" w:rsidR="3987F4B7">
        <w:t>)</w:t>
      </w:r>
    </w:p>
    <w:p w:rsidRPr="00263C86" w:rsidR="6956150F" w:rsidP="23A2DFC4" w:rsidRDefault="6956150F" w14:paraId="0B60C7DF" w14:textId="5B25866F">
      <w:r w:rsidRPr="4E1069FA">
        <w:rPr>
          <w:b/>
          <w:bCs/>
        </w:rPr>
        <w:t>LAN Manager Hash</w:t>
      </w:r>
      <w:r>
        <w:t xml:space="preserve"> (LM Hash) on vanha hajautusalgoritmi, jota on aiemmin käytetty salasanojen tallentamiseen Windowsilla. LM-hajautus muuntaa salasanat pelkästään isoiksi kirjaimiksi, jakaa ne 7 merkin osiksi, menetelmä on myös helposti murrettavissa tunnettujen hyökkäysten avulla (</w:t>
      </w:r>
      <w:r w:rsidR="000267A8">
        <w:t>erityisesti</w:t>
      </w:r>
      <w:r>
        <w:t xml:space="preserve"> heikkojen salasanojen kohdalla). Näin hyökkääjät voivat purkaa salauksen ja päästä käsiksi käyttäjien salasanoihin. LM Hash estettiin AD:n asetuksissa, jotta salasanojen hash tiedot eivät tallennu salasanan vaihdossa.</w:t>
      </w:r>
      <w:r w:rsidR="26BF9AA2">
        <w:t xml:space="preserve"> </w:t>
      </w:r>
      <w:r w:rsidRPr="00263C86" w:rsidR="26BF9AA2">
        <w:t xml:space="preserve">(CIS. 2019. </w:t>
      </w:r>
      <w:r w:rsidR="43F85D80">
        <w:t>s.327)</w:t>
      </w:r>
    </w:p>
    <w:p w:rsidR="6956150F" w:rsidP="4E1069FA" w:rsidRDefault="6956150F" w14:paraId="443ABA07" w14:textId="08BF0472">
      <w:r w:rsidRPr="4E1069FA">
        <w:rPr>
          <w:b/>
          <w:bCs/>
        </w:rPr>
        <w:t xml:space="preserve">SMB </w:t>
      </w:r>
      <w:r>
        <w:t>(Server Message Block) Signing on turvallisuusominaisuus, joka lisää digitaalisen allekirjoituksen SMB pakettiliikenteeseen tietoturvauhkien varalle. Tällä voidaan varmistaa, ettei lähetettyä tietoa ole urkittu (man-in-the-middle attack, replay attack) tai muutettu tiedonsiirron aikana hakkereiden toimesta.</w:t>
      </w:r>
      <w:r w:rsidR="332D436C">
        <w:t xml:space="preserve"> (</w:t>
      </w:r>
      <w:r w:rsidRPr="00263C86" w:rsidR="332D436C">
        <w:t>Microsoft network server: Digitally sign communications (always). 2023</w:t>
      </w:r>
      <w:r w:rsidR="332D436C">
        <w:t>)</w:t>
      </w:r>
    </w:p>
    <w:p w:rsidRPr="00263C86" w:rsidR="6956150F" w:rsidP="23A2DFC4" w:rsidRDefault="40324CEE" w14:paraId="440B944F" w14:textId="7DA1C4DE">
      <w:pPr>
        <w:rPr>
          <w:lang w:val="en-US"/>
        </w:rPr>
      </w:pPr>
      <w:r w:rsidRPr="51849D6D">
        <w:rPr>
          <w:b/>
          <w:bCs/>
        </w:rPr>
        <w:t>LDAP</w:t>
      </w:r>
      <w:r>
        <w:t xml:space="preserve"> (Lightweight Directory Access Protocol) on protokolla, joka mahdollistaa hakemisto- ja tietokantapalvelujen käytön verkossa. LDAP protokollaa voidaan käyttää tietojen hakemiseen, päivittämiseen ja poistamiseen hakemistosta, kuten Active Directorysta. Sen avulla voidaan hakea AD:sta tietoa ja muokata sitä. Se siis toimii AD:n käyttöliittymänä.</w:t>
      </w:r>
      <w:r w:rsidR="613791D2">
        <w:t xml:space="preserve"> </w:t>
      </w:r>
      <w:r>
        <w:t xml:space="preserve">LDAP Access Control: määritetään rajoituksia LDAP:n käyttäjille ja myös millä tavalla sitä voidaan käyttää. Esim. vain valtuutetut henkilöt </w:t>
      </w:r>
      <w:r>
        <w:lastRenderedPageBreak/>
        <w:t>ja sovellukset pääsevät käyttämään Active Directorya.</w:t>
      </w:r>
      <w:r w:rsidR="7761FA8A">
        <w:t xml:space="preserve"> </w:t>
      </w:r>
      <w:r w:rsidRPr="00263C86" w:rsidR="7761FA8A">
        <w:rPr>
          <w:lang w:val="en-US"/>
        </w:rPr>
        <w:t>(How Does LDAP Work: Everything IT Administrators Should Know. 2024)</w:t>
      </w:r>
    </w:p>
    <w:p w:rsidR="549DC407" w:rsidP="23A2DFC4" w:rsidRDefault="1DD8A123" w14:paraId="49316A8C" w14:textId="1669D5ED">
      <w:r w:rsidRPr="6CB8B5B3" w:rsidR="08D437ED">
        <w:rPr>
          <w:b w:val="1"/>
          <w:bCs w:val="1"/>
          <w:lang w:val="en-US"/>
        </w:rPr>
        <w:t xml:space="preserve">Kerberos </w:t>
      </w:r>
      <w:r w:rsidRPr="6CB8B5B3" w:rsidR="08D437ED">
        <w:rPr>
          <w:lang w:val="en-US"/>
        </w:rPr>
        <w:t xml:space="preserve">on Active </w:t>
      </w:r>
      <w:r w:rsidRPr="6CB8B5B3" w:rsidR="08D437ED">
        <w:rPr>
          <w:lang w:val="en-US"/>
        </w:rPr>
        <w:t>Directoryssa</w:t>
      </w:r>
      <w:r w:rsidRPr="6CB8B5B3" w:rsidR="08D437ED">
        <w:rPr>
          <w:lang w:val="en-US"/>
        </w:rPr>
        <w:t xml:space="preserve"> </w:t>
      </w:r>
      <w:r w:rsidRPr="6CB8B5B3" w:rsidR="08D437ED">
        <w:rPr>
          <w:lang w:val="en-US"/>
        </w:rPr>
        <w:t>käytetty</w:t>
      </w:r>
      <w:r w:rsidRPr="6CB8B5B3" w:rsidR="08D437ED">
        <w:rPr>
          <w:lang w:val="en-US"/>
        </w:rPr>
        <w:t xml:space="preserve"> </w:t>
      </w:r>
      <w:r w:rsidRPr="6CB8B5B3" w:rsidR="08D437ED">
        <w:rPr>
          <w:lang w:val="en-US"/>
        </w:rPr>
        <w:t>protokolla</w:t>
      </w:r>
      <w:r w:rsidRPr="6CB8B5B3" w:rsidR="08D437ED">
        <w:rPr>
          <w:lang w:val="en-US"/>
        </w:rPr>
        <w:t xml:space="preserve"> </w:t>
      </w:r>
      <w:r w:rsidRPr="6CB8B5B3" w:rsidR="08D437ED">
        <w:rPr>
          <w:lang w:val="en-US"/>
        </w:rPr>
        <w:t>käyttäjien</w:t>
      </w:r>
      <w:r w:rsidRPr="6CB8B5B3" w:rsidR="08D437ED">
        <w:rPr>
          <w:lang w:val="en-US"/>
        </w:rPr>
        <w:t xml:space="preserve"> </w:t>
      </w:r>
      <w:r w:rsidRPr="6CB8B5B3" w:rsidR="08D437ED">
        <w:rPr>
          <w:lang w:val="en-US"/>
        </w:rPr>
        <w:t>verkkoautentikointiin</w:t>
      </w:r>
      <w:r w:rsidRPr="6CB8B5B3" w:rsidR="08D437ED">
        <w:rPr>
          <w:lang w:val="en-US"/>
        </w:rPr>
        <w:t xml:space="preserve">. </w:t>
      </w:r>
      <w:r w:rsidR="08D437ED">
        <w:rPr/>
        <w:t>Se on turvallinen tapa todentaa käyttäjät ilman salasanan syöttämistä, lippujärjestelmän (</w:t>
      </w:r>
      <w:r w:rsidR="08D437ED">
        <w:rPr/>
        <w:t>tickets</w:t>
      </w:r>
      <w:r w:rsidR="08D437ED">
        <w:rPr/>
        <w:t xml:space="preserve">) avulla. Järjestelmässä käyttäjä saa AES-salatun lipun, jolla hän todentaa itsensä järjestelmään. Kerberos salauksessa Key </w:t>
      </w:r>
      <w:r w:rsidR="08D437ED">
        <w:rPr/>
        <w:t>Distribution</w:t>
      </w:r>
      <w:r w:rsidR="08D437ED">
        <w:rPr/>
        <w:t xml:space="preserve"> Center (KDC) myöntää käyttäjille lippuja, joiden avulla kerran autentikoitu käyttäjä voi käyttää verkon palveluita kirjautumatta uudestaan järjestelmiin. Hyviä käytänteitä Kerberos järjestelmään on esim. lippujen voimassaoloaika tulee olla rajoitettu 10 tuntiin väärinkäytön mahdollisuuden vuoksi, käytettävä vahvaa AES-salausta varmistamaan turvallinen käyttö, </w:t>
      </w:r>
      <w:r w:rsidR="78B48934">
        <w:rPr/>
        <w:t>kirjataan lokiin</w:t>
      </w:r>
      <w:r w:rsidR="08D437ED">
        <w:rPr/>
        <w:t xml:space="preserve"> Kerberos-autentikoinnit hakkereiden havaitsemiseksi.</w:t>
      </w:r>
      <w:r w:rsidR="509AD8D7">
        <w:rPr/>
        <w:t xml:space="preserve"> (Kerberos </w:t>
      </w:r>
      <w:r w:rsidR="509AD8D7">
        <w:rPr/>
        <w:t>Authentication</w:t>
      </w:r>
      <w:r w:rsidR="509AD8D7">
        <w:rPr/>
        <w:t xml:space="preserve"> </w:t>
      </w:r>
      <w:r w:rsidR="509AD8D7">
        <w:rPr/>
        <w:t>Overview</w:t>
      </w:r>
      <w:r w:rsidR="509AD8D7">
        <w:rPr/>
        <w:t>. 2021)(CIS. 2019. Luk</w:t>
      </w:r>
      <w:r w:rsidR="31819B4B">
        <w:rPr/>
        <w:t xml:space="preserve">u 1.3 Kerberos </w:t>
      </w:r>
      <w:r w:rsidR="31819B4B">
        <w:rPr/>
        <w:t>Policy</w:t>
      </w:r>
      <w:r w:rsidR="509AD8D7">
        <w:rPr/>
        <w:t>)</w:t>
      </w:r>
    </w:p>
    <w:p w:rsidR="00322D25" w:rsidP="00322D25" w:rsidRDefault="00C417FA" w14:paraId="2825F0C8" w14:textId="5CA101C4">
      <w:pPr>
        <w:pStyle w:val="Otsikko1"/>
      </w:pPr>
      <w:bookmarkStart w:name="_Toc178177071" w:id="22"/>
      <w:bookmarkStart w:name="_Toc428542261" w:id="23"/>
      <w:bookmarkStart w:name="_Toc428799800" w:id="24"/>
      <w:bookmarkStart w:name="_Toc430675200" w:id="25"/>
      <w:bookmarkStart w:name="_Toc430768000" w:id="26"/>
      <w:bookmarkStart w:name="_Toc527546213" w:id="27"/>
      <w:bookmarkStart w:name="_Toc17205374" w:id="28"/>
      <w:r>
        <w:t>Työn kulku</w:t>
      </w:r>
      <w:bookmarkEnd w:id="22"/>
    </w:p>
    <w:p w:rsidR="004F6004" w:rsidP="002F0AB9" w:rsidRDefault="002F0AB9" w14:paraId="67F6DA35" w14:textId="0CAD8CAA">
      <w:pPr>
        <w:pStyle w:val="Otsikko2"/>
        <w:rPr>
          <w:lang w:val="en-US"/>
        </w:rPr>
      </w:pPr>
      <w:bookmarkStart w:name="_Toc178177072" w:id="29"/>
      <w:r>
        <w:rPr>
          <w:lang w:val="en-US"/>
        </w:rPr>
        <w:t>Tiedostopalvelimen koventaminen</w:t>
      </w:r>
      <w:bookmarkEnd w:id="29"/>
    </w:p>
    <w:p w:rsidR="00C56A9E" w:rsidP="00C56A9E" w:rsidRDefault="004237EB" w14:paraId="15E22827" w14:textId="1B931CBC">
      <w:r w:rsidR="59267F51">
        <w:rPr/>
        <w:t xml:space="preserve">Ensimmäisenä kovennus kohteena </w:t>
      </w:r>
      <w:r w:rsidR="454FCEFB">
        <w:rPr/>
        <w:t>oli</w:t>
      </w:r>
      <w:r w:rsidR="59267F51">
        <w:rPr/>
        <w:t xml:space="preserve"> </w:t>
      </w:r>
      <w:r w:rsidR="03FAECF1">
        <w:rPr/>
        <w:t>y</w:t>
      </w:r>
      <w:r w:rsidR="03FAECF1">
        <w:rPr/>
        <w:t xml:space="preserve">mpäristömme </w:t>
      </w:r>
      <w:r w:rsidR="03FAECF1">
        <w:rPr/>
        <w:t>Servers</w:t>
      </w:r>
      <w:r w:rsidR="03FAECF1">
        <w:rPr/>
        <w:t>-Net</w:t>
      </w:r>
      <w:r w:rsidR="1B4D32C4">
        <w:rPr/>
        <w:t>istä löytyvä SRV01 palvelin</w:t>
      </w:r>
      <w:r w:rsidR="3ADC8D9E">
        <w:rPr/>
        <w:t>,</w:t>
      </w:r>
      <w:r w:rsidR="1B4D32C4">
        <w:rPr/>
        <w:t xml:space="preserve"> joka </w:t>
      </w:r>
      <w:r w:rsidR="454FCEFB">
        <w:rPr/>
        <w:t>o</w:t>
      </w:r>
      <w:r w:rsidR="02FCFF50">
        <w:rPr/>
        <w:t xml:space="preserve">n </w:t>
      </w:r>
      <w:r w:rsidR="454FCEFB">
        <w:rPr/>
        <w:t>tarkoit</w:t>
      </w:r>
      <w:r w:rsidR="7820185C">
        <w:rPr/>
        <w:t>ettu</w:t>
      </w:r>
      <w:r w:rsidR="1B4D32C4">
        <w:rPr/>
        <w:t xml:space="preserve"> tiedostopalvelinkäyttöön. Aloit</w:t>
      </w:r>
      <w:r w:rsidR="5EB68C73">
        <w:rPr/>
        <w:t>i</w:t>
      </w:r>
      <w:r w:rsidR="1B4D32C4">
        <w:rPr/>
        <w:t>mme poistamalla kaiken tarpeettoman palvelimelta pienentääksemme hyökkäys pinta-alaa</w:t>
      </w:r>
      <w:r w:rsidR="6B2B7A38">
        <w:rPr/>
        <w:t>.</w:t>
      </w:r>
    </w:p>
    <w:p w:rsidR="00A91A4B" w:rsidP="00C56A9E" w:rsidRDefault="00A91A4B" w14:paraId="3C86D45D" w14:textId="04DCBBFF">
      <w:r>
        <w:t>Pääs</w:t>
      </w:r>
      <w:r w:rsidR="000A6C3C">
        <w:t>i</w:t>
      </w:r>
      <w:r>
        <w:t xml:space="preserve">mme poistamaan </w:t>
      </w:r>
      <w:r w:rsidR="00750B1F">
        <w:t xml:space="preserve">tarpeettomia rooleja ja ominaisuuksia </w:t>
      </w:r>
      <w:r w:rsidR="00E5095A">
        <w:t xml:space="preserve">oikean yläkulman manage </w:t>
      </w:r>
      <w:r w:rsidR="00991485">
        <w:t>ja remove roles and features alta</w:t>
      </w:r>
      <w:r w:rsidR="00DE5E13">
        <w:t>. (</w:t>
      </w:r>
      <w:r w:rsidR="006216EC">
        <w:t xml:space="preserve">Kuvio </w:t>
      </w:r>
      <w:r w:rsidR="00326C5B">
        <w:t>2</w:t>
      </w:r>
      <w:r w:rsidR="006216EC">
        <w:t>.)</w:t>
      </w:r>
    </w:p>
    <w:p w:rsidR="00A91A4B" w:rsidP="00A91A4B" w:rsidRDefault="00A91A4B" w14:paraId="69D0E03A" w14:textId="77777777">
      <w:pPr>
        <w:keepNext/>
      </w:pPr>
      <w:r w:rsidRPr="00A91A4B">
        <w:rPr>
          <w:noProof/>
        </w:rPr>
        <w:lastRenderedPageBreak/>
        <w:drawing>
          <wp:inline distT="0" distB="0" distL="0" distR="0" wp14:anchorId="7E45A97A" wp14:editId="2EECD2B6">
            <wp:extent cx="3600450" cy="1809938"/>
            <wp:effectExtent l="0" t="0" r="0" b="0"/>
            <wp:docPr id="720640787" name="Kuva 1" descr="Kuva, joka sisältää kohteen teksti, kuvakaappaus, ohjelmisto,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40787" name="Kuva 1" descr="Kuva, joka sisältää kohteen teksti, kuvakaappaus, ohjelmisto, Verkkosivusto&#10;&#10;Kuvaus luotu automaattisesti"/>
                    <pic:cNvPicPr/>
                  </pic:nvPicPr>
                  <pic:blipFill>
                    <a:blip r:embed="rId14"/>
                    <a:stretch>
                      <a:fillRect/>
                    </a:stretch>
                  </pic:blipFill>
                  <pic:spPr>
                    <a:xfrm>
                      <a:off x="0" y="0"/>
                      <a:ext cx="3605790" cy="1812622"/>
                    </a:xfrm>
                    <a:prstGeom prst="rect">
                      <a:avLst/>
                    </a:prstGeom>
                  </pic:spPr>
                </pic:pic>
              </a:graphicData>
            </a:graphic>
          </wp:inline>
        </w:drawing>
      </w:r>
    </w:p>
    <w:p w:rsidR="00991485" w:rsidP="00675846" w:rsidRDefault="00A91A4B" w14:paraId="03C27C62" w14:textId="415387DF">
      <w:pPr>
        <w:pStyle w:val="Kuvaotsikko"/>
      </w:pPr>
      <w:bookmarkStart w:name="_Toc178168657" w:id="30"/>
      <w:r>
        <w:t xml:space="preserve">Kuvio </w:t>
      </w:r>
      <w:r>
        <w:fldChar w:fldCharType="begin"/>
      </w:r>
      <w:r>
        <w:instrText xml:space="preserve"> SEQ Kuvio \* ARABIC </w:instrText>
      </w:r>
      <w:r>
        <w:fldChar w:fldCharType="separate"/>
      </w:r>
      <w:r w:rsidR="0017727C">
        <w:t>2</w:t>
      </w:r>
      <w:r>
        <w:fldChar w:fldCharType="end"/>
      </w:r>
      <w:r>
        <w:t>. Roolien ja ominaisuuksien poisto</w:t>
      </w:r>
      <w:bookmarkEnd w:id="30"/>
    </w:p>
    <w:p w:rsidR="00675846" w:rsidRDefault="00675846" w14:paraId="3EAB3A28" w14:textId="49E2E19A">
      <w:pPr>
        <w:spacing w:after="160" w:line="259" w:lineRule="auto"/>
      </w:pPr>
      <w:r>
        <w:br w:type="page"/>
      </w:r>
    </w:p>
    <w:p w:rsidR="003106BE" w:rsidP="00675846" w:rsidRDefault="00355D29" w14:paraId="4379ABF1" w14:textId="1487355B">
      <w:r>
        <w:lastRenderedPageBreak/>
        <w:t>Painoimme</w:t>
      </w:r>
      <w:r w:rsidR="008E4F64">
        <w:t xml:space="preserve"> ser</w:t>
      </w:r>
      <w:r w:rsidR="00F70F7E">
        <w:t>ver selection osiossa next</w:t>
      </w:r>
      <w:r w:rsidR="000A6C3C">
        <w:t>-painiketta</w:t>
      </w:r>
      <w:r w:rsidR="00F70F7E">
        <w:t xml:space="preserve"> ja siir</w:t>
      </w:r>
      <w:r w:rsidR="004E16C9">
        <w:t>ryimme</w:t>
      </w:r>
      <w:r w:rsidR="00F70F7E">
        <w:t xml:space="preserve"> server roles </w:t>
      </w:r>
      <w:r w:rsidR="004E16C9">
        <w:t>osioon</w:t>
      </w:r>
      <w:r w:rsidR="003106BE">
        <w:t>.</w:t>
      </w:r>
    </w:p>
    <w:p w:rsidR="003106BE" w:rsidP="00675846" w:rsidRDefault="003106BE" w14:paraId="74DD07AD" w14:textId="397554D5">
      <w:r>
        <w:t xml:space="preserve">Server roles </w:t>
      </w:r>
      <w:r w:rsidR="001732B9">
        <w:t xml:space="preserve">osiossa </w:t>
      </w:r>
      <w:r w:rsidR="00E05DC6">
        <w:t>poist</w:t>
      </w:r>
      <w:r w:rsidR="00355D29">
        <w:t>i</w:t>
      </w:r>
      <w:r w:rsidR="00E05DC6">
        <w:t xml:space="preserve">mme kaikki muut paitsi </w:t>
      </w:r>
      <w:r w:rsidR="00C56C09">
        <w:t xml:space="preserve">tiedosto ja </w:t>
      </w:r>
      <w:r w:rsidR="006216EC">
        <w:t>tallennus palvelut (</w:t>
      </w:r>
      <w:r w:rsidR="00E05DC6">
        <w:t>File and Storage Services</w:t>
      </w:r>
      <w:r w:rsidR="006216EC">
        <w:t>) ja pain</w:t>
      </w:r>
      <w:r w:rsidR="004E16C9">
        <w:t>oi</w:t>
      </w:r>
      <w:r w:rsidR="006216EC">
        <w:t>mme next</w:t>
      </w:r>
      <w:r w:rsidR="004E16C9">
        <w:t>-painiketta</w:t>
      </w:r>
      <w:r w:rsidR="006216EC">
        <w:t xml:space="preserve">. (Kuvio </w:t>
      </w:r>
      <w:r w:rsidR="00326C5B">
        <w:t>3</w:t>
      </w:r>
      <w:r w:rsidR="006216EC">
        <w:t>.)</w:t>
      </w:r>
    </w:p>
    <w:p w:rsidR="006216EC" w:rsidP="006216EC" w:rsidRDefault="003106BE" w14:paraId="649C64B8" w14:textId="77777777">
      <w:pPr>
        <w:keepNext/>
      </w:pPr>
      <w:r w:rsidRPr="003106BE">
        <w:rPr>
          <w:noProof/>
        </w:rPr>
        <w:drawing>
          <wp:inline distT="0" distB="0" distL="0" distR="0" wp14:anchorId="424E3ABC" wp14:editId="420A8BC9">
            <wp:extent cx="4638675" cy="1680184"/>
            <wp:effectExtent l="0" t="0" r="0" b="0"/>
            <wp:docPr id="1877639291" name="Kuva 1" descr="Kuva, joka sisältää kohteen teksti, kuvakaappaus, ohjelmisto,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39291" name="Kuva 1" descr="Kuva, joka sisältää kohteen teksti, kuvakaappaus, ohjelmisto, Verkkosivusto&#10;&#10;Kuvaus luotu automaattisesti"/>
                    <pic:cNvPicPr/>
                  </pic:nvPicPr>
                  <pic:blipFill>
                    <a:blip r:embed="rId15"/>
                    <a:stretch>
                      <a:fillRect/>
                    </a:stretch>
                  </pic:blipFill>
                  <pic:spPr>
                    <a:xfrm>
                      <a:off x="0" y="0"/>
                      <a:ext cx="4648397" cy="1683705"/>
                    </a:xfrm>
                    <a:prstGeom prst="rect">
                      <a:avLst/>
                    </a:prstGeom>
                  </pic:spPr>
                </pic:pic>
              </a:graphicData>
            </a:graphic>
          </wp:inline>
        </w:drawing>
      </w:r>
    </w:p>
    <w:p w:rsidRPr="00DD5F3F" w:rsidR="001579EA" w:rsidP="006216EC" w:rsidRDefault="006216EC" w14:paraId="53235A69" w14:textId="68524434">
      <w:pPr>
        <w:pStyle w:val="Kuvaotsikko"/>
      </w:pPr>
      <w:bookmarkStart w:name="_Toc178168658" w:id="31"/>
      <w:r w:rsidRPr="00DD5F3F">
        <w:t xml:space="preserve">Kuvio </w:t>
      </w:r>
      <w:r>
        <w:fldChar w:fldCharType="begin"/>
      </w:r>
      <w:r w:rsidRPr="00DD5F3F">
        <w:instrText xml:space="preserve"> SEQ Kuvio \* ARABIC </w:instrText>
      </w:r>
      <w:r>
        <w:fldChar w:fldCharType="separate"/>
      </w:r>
      <w:r w:rsidR="0017727C">
        <w:t>3</w:t>
      </w:r>
      <w:r>
        <w:fldChar w:fldCharType="end"/>
      </w:r>
      <w:r w:rsidRPr="00DD5F3F">
        <w:t>. Server Roles</w:t>
      </w:r>
      <w:bookmarkEnd w:id="31"/>
    </w:p>
    <w:p w:rsidRPr="00B524E4" w:rsidR="005A6417" w:rsidP="005A6417" w:rsidRDefault="005A6417" w14:paraId="6D69BCA4" w14:textId="0A531C9E">
      <w:r w:rsidRPr="00DD5F3F">
        <w:t>Features välilehdellä voimme poist</w:t>
      </w:r>
      <w:r w:rsidR="00EA1245">
        <w:t>imme</w:t>
      </w:r>
      <w:r w:rsidRPr="00DD5F3F">
        <w:t xml:space="preserve"> </w:t>
      </w:r>
      <w:r w:rsidR="00EA1245">
        <w:t>valinnan</w:t>
      </w:r>
      <w:r w:rsidRPr="00DD5F3F">
        <w:t xml:space="preserve"> kai</w:t>
      </w:r>
      <w:r w:rsidRPr="00DD5F3F" w:rsidR="00F829A5">
        <w:t xml:space="preserve">kista paitsi .NET framework 4.7 features, </w:t>
      </w:r>
      <w:r w:rsidRPr="00DD5F3F" w:rsidR="00627525">
        <w:t>Windows Defender Antivirus ja Windwos PowerShell</w:t>
      </w:r>
      <w:r w:rsidRPr="00DD5F3F" w:rsidR="005A2898">
        <w:t xml:space="preserve"> ja WoW64 Support</w:t>
      </w:r>
      <w:r w:rsidRPr="00DD5F3F" w:rsidR="00524AF0">
        <w:t xml:space="preserve">. </w:t>
      </w:r>
      <w:r w:rsidRPr="00B524E4" w:rsidR="00524AF0">
        <w:t xml:space="preserve">Näitä voi lisätä ja poistaa myöhemmin lisää tarpeen mukaan. </w:t>
      </w:r>
      <w:r w:rsidRPr="00B524E4" w:rsidR="00B524E4">
        <w:t>(</w:t>
      </w:r>
      <w:r w:rsidR="00B524E4">
        <w:t xml:space="preserve">Kuvio </w:t>
      </w:r>
      <w:r w:rsidR="00326C5B">
        <w:t>4</w:t>
      </w:r>
      <w:r w:rsidR="00B524E4">
        <w:t xml:space="preserve">.) </w:t>
      </w:r>
    </w:p>
    <w:p w:rsidR="005A6417" w:rsidP="005A6417" w:rsidRDefault="005A6417" w14:paraId="1643CC69" w14:textId="77777777">
      <w:pPr>
        <w:keepNext/>
      </w:pPr>
      <w:r w:rsidRPr="005A6417">
        <w:rPr>
          <w:noProof/>
        </w:rPr>
        <w:lastRenderedPageBreak/>
        <w:drawing>
          <wp:inline distT="0" distB="0" distL="0" distR="0" wp14:anchorId="769969F5" wp14:editId="4A806A8E">
            <wp:extent cx="3724302" cy="2647969"/>
            <wp:effectExtent l="0" t="0" r="9525" b="0"/>
            <wp:docPr id="854456888"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6888" name="Kuva 1" descr="Kuva, joka sisältää kohteen teksti, elektroniikka, kuvakaappaus, ohjelmisto&#10;&#10;Kuvaus luotu automaattisesti"/>
                    <pic:cNvPicPr/>
                  </pic:nvPicPr>
                  <pic:blipFill>
                    <a:blip r:embed="rId16"/>
                    <a:stretch>
                      <a:fillRect/>
                    </a:stretch>
                  </pic:blipFill>
                  <pic:spPr>
                    <a:xfrm>
                      <a:off x="0" y="0"/>
                      <a:ext cx="3724302" cy="2647969"/>
                    </a:xfrm>
                    <a:prstGeom prst="rect">
                      <a:avLst/>
                    </a:prstGeom>
                  </pic:spPr>
                </pic:pic>
              </a:graphicData>
            </a:graphic>
          </wp:inline>
        </w:drawing>
      </w:r>
    </w:p>
    <w:p w:rsidR="006216EC" w:rsidP="005A6417" w:rsidRDefault="005A6417" w14:paraId="732E201D" w14:textId="58126FAD">
      <w:pPr>
        <w:pStyle w:val="Kuvaotsikko"/>
      </w:pPr>
      <w:bookmarkStart w:name="_Toc178168659" w:id="32"/>
      <w:r>
        <w:t xml:space="preserve">Kuvio </w:t>
      </w:r>
      <w:r>
        <w:fldChar w:fldCharType="begin"/>
      </w:r>
      <w:r>
        <w:instrText xml:space="preserve"> SEQ Kuvio \* ARABIC </w:instrText>
      </w:r>
      <w:r>
        <w:fldChar w:fldCharType="separate"/>
      </w:r>
      <w:r w:rsidR="0017727C">
        <w:t>4</w:t>
      </w:r>
      <w:r>
        <w:fldChar w:fldCharType="end"/>
      </w:r>
      <w:r>
        <w:t>. Server Features</w:t>
      </w:r>
      <w:bookmarkEnd w:id="32"/>
    </w:p>
    <w:p w:rsidR="00E46030" w:rsidP="00B524E4" w:rsidRDefault="00E46030" w14:paraId="76933A7F" w14:textId="77777777">
      <w:r>
        <w:t>T</w:t>
      </w:r>
    </w:p>
    <w:p w:rsidR="00E46030" w:rsidP="00B524E4" w:rsidRDefault="00E46030" w14:paraId="47FE3149" w14:textId="0361C9D1">
      <w:r>
        <w:t>Tämän jälkeen siirryimme eteenpäin Next-painikkeella Confirmation</w:t>
      </w:r>
      <w:r w:rsidR="00260CD3">
        <w:t>-näyttöön</w:t>
      </w:r>
      <w:r w:rsidR="00977B8D">
        <w:t>,</w:t>
      </w:r>
      <w:r w:rsidR="00187592">
        <w:t xml:space="preserve"> </w:t>
      </w:r>
      <w:r w:rsidR="00AE378D">
        <w:t xml:space="preserve">jossa valitsimme Restart the destination </w:t>
      </w:r>
      <w:r w:rsidR="004249A8">
        <w:t>server a</w:t>
      </w:r>
      <w:r w:rsidR="460A1F64">
        <w:t>ut</w:t>
      </w:r>
      <w:r w:rsidR="004249A8">
        <w:t xml:space="preserve">omatically if required, jonka jälkeen </w:t>
      </w:r>
      <w:r w:rsidR="00186B2E">
        <w:t>siirryimme taas eteenpäin.</w:t>
      </w:r>
    </w:p>
    <w:p w:rsidR="00612B34" w:rsidP="00B524E4" w:rsidRDefault="00A864D6" w14:paraId="148C92C0" w14:textId="4B857A68">
      <w:r>
        <w:t>Seuraavaksi ase</w:t>
      </w:r>
      <w:r w:rsidR="00186B2E">
        <w:t>nsimme</w:t>
      </w:r>
      <w:r w:rsidR="0002313A">
        <w:t xml:space="preserve"> tarvit</w:t>
      </w:r>
      <w:r w:rsidR="00186B2E">
        <w:t>t</w:t>
      </w:r>
      <w:r w:rsidR="0002313A">
        <w:t xml:space="preserve">avat roolit </w:t>
      </w:r>
      <w:r w:rsidR="00497E33">
        <w:t xml:space="preserve">ja ominaisuudet palvelimelle. </w:t>
      </w:r>
      <w:r w:rsidR="001F6DF6">
        <w:t>Valitsimme o</w:t>
      </w:r>
      <w:r w:rsidR="00186B2E">
        <w:t xml:space="preserve">ikean yläkulman </w:t>
      </w:r>
      <w:r w:rsidR="002B728E">
        <w:t>Manage-</w:t>
      </w:r>
      <w:r w:rsidR="00A94E7D">
        <w:t>otsikon</w:t>
      </w:r>
      <w:r w:rsidR="00497E33">
        <w:t xml:space="preserve"> alta Add Roles And Features </w:t>
      </w:r>
      <w:r w:rsidR="00326C5B">
        <w:t>(Kuvio 5)</w:t>
      </w:r>
      <w:r w:rsidR="001F6DF6">
        <w:t>.</w:t>
      </w:r>
    </w:p>
    <w:p w:rsidR="004501CE" w:rsidP="004501CE" w:rsidRDefault="004501CE" w14:paraId="4AB6F28B" w14:textId="77777777">
      <w:pPr>
        <w:keepNext/>
      </w:pPr>
      <w:r w:rsidRPr="004501CE">
        <w:rPr>
          <w:noProof/>
        </w:rPr>
        <w:drawing>
          <wp:inline distT="0" distB="0" distL="0" distR="0" wp14:anchorId="0084A210" wp14:editId="37EE0B8F">
            <wp:extent cx="3448531" cy="1409897"/>
            <wp:effectExtent l="0" t="0" r="0" b="0"/>
            <wp:docPr id="1525454152"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54152" name="Kuva 1" descr="Kuva, joka sisältää kohteen teksti, kuvakaappaus, Fontti&#10;&#10;Kuvaus luotu automaattisesti"/>
                    <pic:cNvPicPr/>
                  </pic:nvPicPr>
                  <pic:blipFill>
                    <a:blip r:embed="rId17"/>
                    <a:stretch>
                      <a:fillRect/>
                    </a:stretch>
                  </pic:blipFill>
                  <pic:spPr>
                    <a:xfrm>
                      <a:off x="0" y="0"/>
                      <a:ext cx="3448531" cy="1409897"/>
                    </a:xfrm>
                    <a:prstGeom prst="rect">
                      <a:avLst/>
                    </a:prstGeom>
                  </pic:spPr>
                </pic:pic>
              </a:graphicData>
            </a:graphic>
          </wp:inline>
        </w:drawing>
      </w:r>
    </w:p>
    <w:p w:rsidR="004501CE" w:rsidP="004501CE" w:rsidRDefault="004501CE" w14:paraId="000C0654" w14:textId="2B09E085">
      <w:pPr>
        <w:pStyle w:val="Kuvaotsikko"/>
      </w:pPr>
      <w:bookmarkStart w:name="_Toc178168660" w:id="33"/>
      <w:r>
        <w:t xml:space="preserve">Kuvio </w:t>
      </w:r>
      <w:r>
        <w:fldChar w:fldCharType="begin"/>
      </w:r>
      <w:r>
        <w:instrText xml:space="preserve"> SEQ Kuvio \* ARABIC </w:instrText>
      </w:r>
      <w:r>
        <w:fldChar w:fldCharType="separate"/>
      </w:r>
      <w:r w:rsidR="0017727C">
        <w:t>5</w:t>
      </w:r>
      <w:r>
        <w:fldChar w:fldCharType="end"/>
      </w:r>
      <w:r>
        <w:t>. Roolien ja ominaisuuksien lisääminen</w:t>
      </w:r>
      <w:bookmarkEnd w:id="33"/>
    </w:p>
    <w:p w:rsidRPr="00EC4578" w:rsidR="00EC4578" w:rsidP="00EC4578" w:rsidRDefault="00EC4578" w14:paraId="6889CE4E" w14:textId="7C319214">
      <w:r>
        <w:lastRenderedPageBreak/>
        <w:t>Latauksen tyyppi (installation Type) osiossa valits</w:t>
      </w:r>
      <w:r w:rsidR="001F6DF6">
        <w:t>i</w:t>
      </w:r>
      <w:r>
        <w:t xml:space="preserve">mme ylemmän ja </w:t>
      </w:r>
      <w:r w:rsidR="001F6DF6">
        <w:t>siirryimme seuraavaan kohtaan.</w:t>
      </w:r>
      <w:r>
        <w:t xml:space="preserve"> Palvelimen valinnassa (server selection) valits</w:t>
      </w:r>
      <w:r w:rsidR="0009505C">
        <w:t>i</w:t>
      </w:r>
      <w:r>
        <w:t xml:space="preserve">mme taas meidän </w:t>
      </w:r>
      <w:r w:rsidR="00640BDF">
        <w:t>palvelimemme,</w:t>
      </w:r>
      <w:r>
        <w:t xml:space="preserve"> </w:t>
      </w:r>
      <w:r w:rsidR="00326C5B">
        <w:t>SRV01</w:t>
      </w:r>
      <w:r w:rsidR="00640BDF">
        <w:t>,</w:t>
      </w:r>
      <w:r>
        <w:t xml:space="preserve"> joka on ainut vaihtoehto.</w:t>
      </w:r>
      <w:r w:rsidR="00640BDF">
        <w:t xml:space="preserve"> </w:t>
      </w:r>
      <w:r>
        <w:t xml:space="preserve">(Kuvio </w:t>
      </w:r>
      <w:r w:rsidR="00326C5B">
        <w:t>6</w:t>
      </w:r>
      <w:r>
        <w:t>.)</w:t>
      </w:r>
    </w:p>
    <w:p w:rsidR="00EC4578" w:rsidP="00EC4578" w:rsidRDefault="00EC4578" w14:paraId="0E601FD8" w14:textId="77777777">
      <w:pPr>
        <w:keepNext/>
      </w:pPr>
      <w:r w:rsidRPr="00EC4578">
        <w:rPr>
          <w:noProof/>
        </w:rPr>
        <w:drawing>
          <wp:inline distT="0" distB="0" distL="0" distR="0" wp14:anchorId="3A27FCE8" wp14:editId="79C6C939">
            <wp:extent cx="6120130" cy="2210435"/>
            <wp:effectExtent l="0" t="0" r="0" b="0"/>
            <wp:docPr id="35654482" name="Kuva 1" descr="Kuva, joka sisältää kohteen teksti, kuvakaappaus, ohjelmisto,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4482" name="Kuva 1" descr="Kuva, joka sisältää kohteen teksti, kuvakaappaus, ohjelmisto, Verkkosivusto&#10;&#10;Kuvaus luotu automaattisesti"/>
                    <pic:cNvPicPr/>
                  </pic:nvPicPr>
                  <pic:blipFill>
                    <a:blip r:embed="rId18"/>
                    <a:stretch>
                      <a:fillRect/>
                    </a:stretch>
                  </pic:blipFill>
                  <pic:spPr>
                    <a:xfrm>
                      <a:off x="0" y="0"/>
                      <a:ext cx="6120130" cy="2210435"/>
                    </a:xfrm>
                    <a:prstGeom prst="rect">
                      <a:avLst/>
                    </a:prstGeom>
                  </pic:spPr>
                </pic:pic>
              </a:graphicData>
            </a:graphic>
          </wp:inline>
        </w:drawing>
      </w:r>
    </w:p>
    <w:p w:rsidR="004501CE" w:rsidP="00EC4578" w:rsidRDefault="00EC4578" w14:paraId="099796B0" w14:textId="38DDD214">
      <w:pPr>
        <w:pStyle w:val="Kuvaotsikko"/>
        <w:rPr>
          <w:lang w:val="en-US"/>
        </w:rPr>
      </w:pPr>
      <w:bookmarkStart w:name="_Toc178168661" w:id="34"/>
      <w:r w:rsidRPr="00EC4578">
        <w:rPr>
          <w:lang w:val="en-US"/>
        </w:rPr>
        <w:t xml:space="preserve">Kuvio </w:t>
      </w:r>
      <w:r>
        <w:fldChar w:fldCharType="begin"/>
      </w:r>
      <w:r w:rsidRPr="00EC4578">
        <w:rPr>
          <w:lang w:val="en-US"/>
        </w:rPr>
        <w:instrText xml:space="preserve"> SEQ Kuvio \* ARABIC </w:instrText>
      </w:r>
      <w:r>
        <w:fldChar w:fldCharType="separate"/>
      </w:r>
      <w:r w:rsidR="0017727C">
        <w:rPr>
          <w:lang w:val="en-US"/>
        </w:rPr>
        <w:t>6</w:t>
      </w:r>
      <w:r>
        <w:fldChar w:fldCharType="end"/>
      </w:r>
      <w:r w:rsidRPr="00EC4578">
        <w:rPr>
          <w:lang w:val="en-US"/>
        </w:rPr>
        <w:t>. Installation Type ja Server Selection</w:t>
      </w:r>
      <w:bookmarkEnd w:id="34"/>
    </w:p>
    <w:p w:rsidR="00EC4578" w:rsidRDefault="00EC4578" w14:paraId="622A21A2" w14:textId="05593213">
      <w:pPr>
        <w:spacing w:after="160" w:line="259" w:lineRule="auto"/>
        <w:rPr>
          <w:lang w:val="en-US"/>
        </w:rPr>
      </w:pPr>
      <w:r>
        <w:rPr>
          <w:lang w:val="en-US"/>
        </w:rPr>
        <w:br w:type="page"/>
      </w:r>
    </w:p>
    <w:p w:rsidR="00EC4578" w:rsidP="00EC4578" w:rsidRDefault="00A75A7D" w14:paraId="49E2BDCC" w14:textId="586CF882">
      <w:r w:rsidRPr="004B441E">
        <w:rPr>
          <w:lang w:val="en-US"/>
        </w:rPr>
        <w:lastRenderedPageBreak/>
        <w:t>Seuraavaksi valits</w:t>
      </w:r>
      <w:r w:rsidRPr="004B441E" w:rsidR="00326C5B">
        <w:rPr>
          <w:lang w:val="en-US"/>
        </w:rPr>
        <w:t>i</w:t>
      </w:r>
      <w:r w:rsidRPr="004B441E">
        <w:rPr>
          <w:lang w:val="en-US"/>
        </w:rPr>
        <w:t>mme asennetavat roolit</w:t>
      </w:r>
      <w:r w:rsidRPr="004B441E" w:rsidR="00D11328">
        <w:rPr>
          <w:lang w:val="en-US"/>
        </w:rPr>
        <w:t xml:space="preserve">. </w:t>
      </w:r>
      <w:r w:rsidRPr="0017563E" w:rsidR="00D11328">
        <w:rPr>
          <w:lang w:val="en-US"/>
        </w:rPr>
        <w:t>Valitsimme ohjeen mukaan File and St</w:t>
      </w:r>
      <w:r w:rsidRPr="0017563E" w:rsidR="00724E46">
        <w:rPr>
          <w:lang w:val="en-US"/>
        </w:rPr>
        <w:t>orage</w:t>
      </w:r>
      <w:r w:rsidRPr="0017563E" w:rsidR="00C51898">
        <w:rPr>
          <w:lang w:val="en-US"/>
        </w:rPr>
        <w:t xml:space="preserve"> Services otsikon alta </w:t>
      </w:r>
      <w:r w:rsidRPr="0017563E" w:rsidR="00B02F1A">
        <w:rPr>
          <w:lang w:val="en-US"/>
        </w:rPr>
        <w:t>Storage Services</w:t>
      </w:r>
      <w:r w:rsidRPr="0017563E" w:rsidR="17014FB2">
        <w:rPr>
          <w:lang w:val="en-US"/>
        </w:rPr>
        <w:t>,</w:t>
      </w:r>
      <w:r w:rsidRPr="0017563E" w:rsidR="00B02F1A">
        <w:rPr>
          <w:lang w:val="en-US"/>
        </w:rPr>
        <w:t xml:space="preserve"> </w:t>
      </w:r>
      <w:r w:rsidRPr="0017563E" w:rsidR="00C12840">
        <w:rPr>
          <w:lang w:val="en-US"/>
        </w:rPr>
        <w:t xml:space="preserve">sekä </w:t>
      </w:r>
      <w:r w:rsidRPr="0017563E" w:rsidR="00B01A1D">
        <w:rPr>
          <w:lang w:val="en-US"/>
        </w:rPr>
        <w:t>File Server</w:t>
      </w:r>
      <w:r w:rsidRPr="0017563E" w:rsidR="008B0816">
        <w:rPr>
          <w:lang w:val="en-US"/>
        </w:rPr>
        <w:t xml:space="preserve"> and iSCSI services</w:t>
      </w:r>
      <w:r w:rsidRPr="0017563E" w:rsidR="002E57D1">
        <w:rPr>
          <w:lang w:val="en-US"/>
        </w:rPr>
        <w:t xml:space="preserve"> otsikon alta </w:t>
      </w:r>
      <w:r w:rsidRPr="0017563E" w:rsidR="00B02F1A">
        <w:rPr>
          <w:lang w:val="en-US"/>
        </w:rPr>
        <w:t xml:space="preserve">File </w:t>
      </w:r>
      <w:r w:rsidRPr="0017563E" w:rsidR="00C12840">
        <w:rPr>
          <w:lang w:val="en-US"/>
        </w:rPr>
        <w:t xml:space="preserve">Server. </w:t>
      </w:r>
      <w:r w:rsidR="00C12840">
        <w:t xml:space="preserve">Kuviossa 7 </w:t>
      </w:r>
      <w:r w:rsidR="00AF1810">
        <w:t>näkyy valitut</w:t>
      </w:r>
      <w:r w:rsidR="002D3416">
        <w:t xml:space="preserve"> </w:t>
      </w:r>
      <w:r w:rsidR="005F4E78">
        <w:t>roolit</w:t>
      </w:r>
      <w:r w:rsidR="002D3416">
        <w:t xml:space="preserve"> jo </w:t>
      </w:r>
      <w:r w:rsidR="005F4E78">
        <w:t>valmiiksi asennettuna.</w:t>
      </w:r>
      <w:r w:rsidR="74B17804">
        <w:t xml:space="preserve"> (Kuvio 7.)</w:t>
      </w:r>
    </w:p>
    <w:p w:rsidR="002D3416" w:rsidP="002D3416" w:rsidRDefault="002D3416" w14:paraId="34523A45" w14:textId="77777777">
      <w:pPr>
        <w:keepNext/>
      </w:pPr>
      <w:r w:rsidRPr="002D3416">
        <w:rPr>
          <w:noProof/>
        </w:rPr>
        <w:drawing>
          <wp:inline distT="0" distB="0" distL="0" distR="0" wp14:anchorId="023D098D" wp14:editId="118FF5ED">
            <wp:extent cx="3752877" cy="2667019"/>
            <wp:effectExtent l="0" t="0" r="0" b="0"/>
            <wp:docPr id="1503760885"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60885" name="Kuva 1" descr="Kuva, joka sisältää kohteen teksti, elektroniikka, kuvakaappaus, ohjelmisto&#10;&#10;Kuvaus luotu automaattisesti"/>
                    <pic:cNvPicPr/>
                  </pic:nvPicPr>
                  <pic:blipFill>
                    <a:blip r:embed="rId19"/>
                    <a:stretch>
                      <a:fillRect/>
                    </a:stretch>
                  </pic:blipFill>
                  <pic:spPr>
                    <a:xfrm>
                      <a:off x="0" y="0"/>
                      <a:ext cx="3752877" cy="2667019"/>
                    </a:xfrm>
                    <a:prstGeom prst="rect">
                      <a:avLst/>
                    </a:prstGeom>
                  </pic:spPr>
                </pic:pic>
              </a:graphicData>
            </a:graphic>
          </wp:inline>
        </w:drawing>
      </w:r>
    </w:p>
    <w:p w:rsidR="002D3416" w:rsidP="002D3416" w:rsidRDefault="002D3416" w14:paraId="5DF62C25" w14:textId="1294EED6">
      <w:pPr>
        <w:pStyle w:val="Kuvaotsikko"/>
      </w:pPr>
      <w:bookmarkStart w:name="_Toc178168662" w:id="35"/>
      <w:r>
        <w:t xml:space="preserve">Kuvio </w:t>
      </w:r>
      <w:r>
        <w:fldChar w:fldCharType="begin"/>
      </w:r>
      <w:r>
        <w:instrText xml:space="preserve"> SEQ Kuvio \* ARABIC </w:instrText>
      </w:r>
      <w:r>
        <w:fldChar w:fldCharType="separate"/>
      </w:r>
      <w:r w:rsidR="0017727C">
        <w:t>7</w:t>
      </w:r>
      <w:r>
        <w:fldChar w:fldCharType="end"/>
      </w:r>
      <w:r>
        <w:t>. Asennettavat roolit</w:t>
      </w:r>
      <w:bookmarkEnd w:id="35"/>
    </w:p>
    <w:p w:rsidR="00986E77" w:rsidP="00986E77" w:rsidRDefault="00894D6C" w14:paraId="35084147" w14:textId="04A4F41B">
      <w:r>
        <w:t>Features osio</w:t>
      </w:r>
      <w:r w:rsidR="00151394">
        <w:t>sta emme valinneet mitään, vaan jatkoimme suoraa</w:t>
      </w:r>
      <w:r w:rsidR="00BC2518">
        <w:t>n Confirmation osioon, jossa</w:t>
      </w:r>
      <w:r>
        <w:t xml:space="preserve"> </w:t>
      </w:r>
      <w:r w:rsidR="00312820">
        <w:t xml:space="preserve">valitsimme </w:t>
      </w:r>
      <w:r w:rsidR="00FD78AD">
        <w:t>Restart the destination server a</w:t>
      </w:r>
      <w:r w:rsidR="7152EB42">
        <w:t>ut</w:t>
      </w:r>
      <w:r w:rsidR="00FD78AD">
        <w:t>omatically if required, kuten aiemminkin</w:t>
      </w:r>
      <w:r w:rsidR="006C211D">
        <w:t xml:space="preserve">. Nyt kaikki tarvittavat </w:t>
      </w:r>
      <w:r w:rsidR="00C04B7E">
        <w:t xml:space="preserve">ominaisuudet ja roolit </w:t>
      </w:r>
      <w:r w:rsidR="005F3214">
        <w:t>olivat asennettu.</w:t>
      </w:r>
      <w:r w:rsidR="00312820">
        <w:t xml:space="preserve"> </w:t>
      </w:r>
      <w:r w:rsidR="00395346">
        <w:t xml:space="preserve">Poistimme siis kaiken </w:t>
      </w:r>
      <w:r w:rsidR="00E255DD">
        <w:t xml:space="preserve">tarpeettoman ja jätimme jäljelle ainoastaan </w:t>
      </w:r>
      <w:r w:rsidR="007855C2">
        <w:t>ominaisuudet ja roolit</w:t>
      </w:r>
      <w:r w:rsidR="00800FF7">
        <w:t>,</w:t>
      </w:r>
      <w:r w:rsidR="007855C2">
        <w:t xml:space="preserve"> joita </w:t>
      </w:r>
      <w:r w:rsidR="00800FF7">
        <w:t>tiedostopalvelimen käyttöön vaaditaan.</w:t>
      </w:r>
    </w:p>
    <w:p w:rsidR="00F06056" w:rsidP="00986E77" w:rsidRDefault="00450CA2" w14:paraId="10F0C048" w14:textId="710A9FAB">
      <w:r>
        <w:t xml:space="preserve">Loimme vielä ohjeen mukaan jaetun kansion </w:t>
      </w:r>
      <w:r w:rsidR="00B9420B">
        <w:t>kuvion 8 mukaan</w:t>
      </w:r>
      <w:r w:rsidR="00CA2564">
        <w:t xml:space="preserve">. </w:t>
      </w:r>
      <w:r w:rsidR="406118AC">
        <w:t>(Kuvio 8.)</w:t>
      </w:r>
    </w:p>
    <w:p w:rsidR="0039020F" w:rsidP="0039020F" w:rsidRDefault="00325100" w14:paraId="27C7E9D8" w14:textId="77777777">
      <w:pPr>
        <w:keepNext/>
      </w:pPr>
      <w:r w:rsidRPr="00325100">
        <w:rPr>
          <w:noProof/>
        </w:rPr>
        <w:lastRenderedPageBreak/>
        <w:drawing>
          <wp:inline distT="0" distB="0" distL="0" distR="0" wp14:anchorId="46A11EE3" wp14:editId="3676FAA6">
            <wp:extent cx="3552825" cy="2021317"/>
            <wp:effectExtent l="0" t="0" r="0" b="0"/>
            <wp:docPr id="1306430550"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30550" name="Kuva 1" descr="Kuva, joka sisältää kohteen teksti, kuvakaappaus, ohjelmisto, Tietokonekuvake&#10;&#10;Kuvaus luotu automaattisesti"/>
                    <pic:cNvPicPr/>
                  </pic:nvPicPr>
                  <pic:blipFill>
                    <a:blip r:embed="rId20"/>
                    <a:stretch>
                      <a:fillRect/>
                    </a:stretch>
                  </pic:blipFill>
                  <pic:spPr>
                    <a:xfrm>
                      <a:off x="0" y="0"/>
                      <a:ext cx="3563268" cy="2027258"/>
                    </a:xfrm>
                    <a:prstGeom prst="rect">
                      <a:avLst/>
                    </a:prstGeom>
                  </pic:spPr>
                </pic:pic>
              </a:graphicData>
            </a:graphic>
          </wp:inline>
        </w:drawing>
      </w:r>
    </w:p>
    <w:p w:rsidRPr="0017563E" w:rsidR="003A2A42" w:rsidP="003A2A42" w:rsidRDefault="0039020F" w14:paraId="749EA068" w14:textId="497A5A41">
      <w:pPr>
        <w:pStyle w:val="Kuvaotsikko"/>
      </w:pPr>
      <w:bookmarkStart w:name="_Toc178168663" w:id="36"/>
      <w:r w:rsidRPr="0017563E">
        <w:t xml:space="preserve">Kuvio </w:t>
      </w:r>
      <w:r>
        <w:fldChar w:fldCharType="begin"/>
      </w:r>
      <w:r w:rsidRPr="0017563E">
        <w:instrText xml:space="preserve"> SEQ Kuvio \* ARABIC </w:instrText>
      </w:r>
      <w:r>
        <w:fldChar w:fldCharType="separate"/>
      </w:r>
      <w:r w:rsidR="0017727C">
        <w:t>8</w:t>
      </w:r>
      <w:r>
        <w:fldChar w:fldCharType="end"/>
      </w:r>
      <w:r w:rsidRPr="0017563E">
        <w:t>. New Share</w:t>
      </w:r>
      <w:bookmarkEnd w:id="36"/>
    </w:p>
    <w:p w:rsidRPr="003A2A42" w:rsidR="003A2A42" w:rsidP="003A2A42" w:rsidRDefault="00076597" w14:paraId="0A74D517" w14:textId="02257869">
      <w:r w:rsidRPr="0017563E">
        <w:t>Val</w:t>
      </w:r>
      <w:r w:rsidRPr="0017563E" w:rsidR="006855BE">
        <w:t xml:space="preserve">itsimme </w:t>
      </w:r>
      <w:r w:rsidRPr="0017563E" w:rsidR="00E228B8">
        <w:t>profi</w:t>
      </w:r>
      <w:r w:rsidRPr="0017563E" w:rsidR="58F419D1">
        <w:t>i</w:t>
      </w:r>
      <w:r w:rsidRPr="0017563E" w:rsidR="00E228B8">
        <w:t xml:space="preserve">liksi SMB Share </w:t>
      </w:r>
      <w:r w:rsidRPr="0017563E" w:rsidR="00EE2830">
        <w:t>–</w:t>
      </w:r>
      <w:r w:rsidRPr="0017563E" w:rsidR="00E228B8">
        <w:t xml:space="preserve"> Quick</w:t>
      </w:r>
      <w:r w:rsidRPr="0017563E" w:rsidR="00EE2830">
        <w:t>.</w:t>
      </w:r>
      <w:r w:rsidRPr="0017563E" w:rsidR="00895047">
        <w:t xml:space="preserve"> </w:t>
      </w:r>
      <w:r w:rsidR="00DD1828">
        <w:t>E</w:t>
      </w:r>
      <w:r w:rsidR="005E2B0D">
        <w:t>mme muut</w:t>
      </w:r>
      <w:r w:rsidR="00DD1828">
        <w:t>taneet</w:t>
      </w:r>
      <w:r w:rsidR="004B14F7">
        <w:t xml:space="preserve"> Share Location </w:t>
      </w:r>
      <w:r w:rsidR="00DD1828">
        <w:t>väli</w:t>
      </w:r>
      <w:r w:rsidR="004B14F7">
        <w:t xml:space="preserve">lehdellä mitään, </w:t>
      </w:r>
      <w:r w:rsidR="00982AFE">
        <w:t xml:space="preserve">mutta </w:t>
      </w:r>
      <w:r w:rsidR="00461CD8">
        <w:t>sieltä olisi voinut</w:t>
      </w:r>
      <w:r w:rsidR="004B14F7">
        <w:t xml:space="preserve"> valita </w:t>
      </w:r>
      <w:r w:rsidR="00AC5DC7">
        <w:t>palvelimelta jonk</w:t>
      </w:r>
      <w:r w:rsidR="00461CD8">
        <w:t>i</w:t>
      </w:r>
      <w:r w:rsidR="00AC5DC7">
        <w:t xml:space="preserve">n </w:t>
      </w:r>
      <w:r w:rsidR="00461CD8">
        <w:t>toisen</w:t>
      </w:r>
      <w:r w:rsidR="00AC5DC7">
        <w:t xml:space="preserve"> </w:t>
      </w:r>
      <w:r w:rsidR="00723152">
        <w:t>tallennus</w:t>
      </w:r>
      <w:r w:rsidR="004B55A8">
        <w:t>paikan</w:t>
      </w:r>
      <w:r w:rsidR="00461CD8">
        <w:t xml:space="preserve"> C</w:t>
      </w:r>
      <w:r w:rsidR="00BF4E26">
        <w:t>-levyn sijasta.</w:t>
      </w:r>
      <w:r w:rsidR="004B55A8">
        <w:t>.</w:t>
      </w:r>
      <w:r w:rsidR="002B333F">
        <w:t xml:space="preserve"> </w:t>
      </w:r>
      <w:r w:rsidR="005E2B0D">
        <w:t xml:space="preserve"> </w:t>
      </w:r>
      <w:r w:rsidR="002B333F">
        <w:t xml:space="preserve">(Kuvio </w:t>
      </w:r>
      <w:r w:rsidR="4AFEED59">
        <w:t>9</w:t>
      </w:r>
      <w:r w:rsidR="002B333F">
        <w:t>.)</w:t>
      </w:r>
    </w:p>
    <w:p w:rsidR="002B333F" w:rsidP="002B333F" w:rsidRDefault="003A2A42" w14:paraId="385FBB70" w14:textId="77777777">
      <w:pPr>
        <w:keepNext/>
      </w:pPr>
      <w:r w:rsidRPr="003A2A42">
        <w:rPr>
          <w:noProof/>
        </w:rPr>
        <w:drawing>
          <wp:inline distT="0" distB="0" distL="0" distR="0" wp14:anchorId="5CC8C9F6" wp14:editId="31BB4F51">
            <wp:extent cx="6120130" cy="2226310"/>
            <wp:effectExtent l="0" t="0" r="0" b="2540"/>
            <wp:docPr id="1492383008" name="Kuva 1" descr="Kuva, joka sisältää kohteen teksti, kuvakaappaus, viiva,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83008" name="Kuva 1" descr="Kuva, joka sisältää kohteen teksti, kuvakaappaus, viiva, ohjelmisto&#10;&#10;Kuvaus luotu automaattisesti"/>
                    <pic:cNvPicPr/>
                  </pic:nvPicPr>
                  <pic:blipFill>
                    <a:blip r:embed="rId21"/>
                    <a:stretch>
                      <a:fillRect/>
                    </a:stretch>
                  </pic:blipFill>
                  <pic:spPr>
                    <a:xfrm>
                      <a:off x="0" y="0"/>
                      <a:ext cx="6120130" cy="2226310"/>
                    </a:xfrm>
                    <a:prstGeom prst="rect">
                      <a:avLst/>
                    </a:prstGeom>
                  </pic:spPr>
                </pic:pic>
              </a:graphicData>
            </a:graphic>
          </wp:inline>
        </w:drawing>
      </w:r>
    </w:p>
    <w:p w:rsidR="006216EC" w:rsidP="002B333F" w:rsidRDefault="002B333F" w14:paraId="17555C6C" w14:textId="055DDE73">
      <w:pPr>
        <w:pStyle w:val="Kuvaotsikko"/>
      </w:pPr>
      <w:bookmarkStart w:name="_Toc178168664" w:id="37"/>
      <w:r>
        <w:t xml:space="preserve">Kuvio </w:t>
      </w:r>
      <w:r>
        <w:fldChar w:fldCharType="begin"/>
      </w:r>
      <w:r>
        <w:instrText xml:space="preserve"> SEQ Kuvio \* ARABIC </w:instrText>
      </w:r>
      <w:r>
        <w:fldChar w:fldCharType="separate"/>
      </w:r>
      <w:r w:rsidR="0017727C">
        <w:t>9</w:t>
      </w:r>
      <w:r>
        <w:fldChar w:fldCharType="end"/>
      </w:r>
      <w:r w:rsidR="00BF4E26">
        <w:t>.</w:t>
      </w:r>
      <w:r>
        <w:t xml:space="preserve"> Profiili ja sijainti</w:t>
      </w:r>
      <w:bookmarkEnd w:id="37"/>
    </w:p>
    <w:p w:rsidR="00CB7843" w:rsidP="00CB7843" w:rsidRDefault="00E7482A" w14:paraId="55572510" w14:textId="5212935F">
      <w:r>
        <w:t xml:space="preserve">Share Name </w:t>
      </w:r>
      <w:r w:rsidR="00485B67">
        <w:t xml:space="preserve">välilehdellä määritimme </w:t>
      </w:r>
      <w:r w:rsidR="00805FC8">
        <w:t xml:space="preserve">kansiolle </w:t>
      </w:r>
      <w:r w:rsidR="00A827AA">
        <w:t xml:space="preserve">nimen ja asetimme sille kuvauksen. </w:t>
      </w:r>
      <w:r w:rsidR="000E6B62">
        <w:t>Koska teimme ensimmäistä kansiota ja harjoittelimme sen tekemistä, nimesimme kansion nimellä Test</w:t>
      </w:r>
      <w:r w:rsidR="000F5380">
        <w:t>.</w:t>
      </w:r>
      <w:r>
        <w:t xml:space="preserve"> </w:t>
      </w:r>
      <w:r w:rsidR="00801EEE">
        <w:t xml:space="preserve">Täältä </w:t>
      </w:r>
      <w:r w:rsidR="00C524B8">
        <w:t>asetimme</w:t>
      </w:r>
      <w:r w:rsidR="009E5BDA">
        <w:t xml:space="preserve"> </w:t>
      </w:r>
      <w:r w:rsidR="00717320">
        <w:t>polun, jolla etäkäyttäjät pääsevät k</w:t>
      </w:r>
      <w:r w:rsidR="00C524B8">
        <w:t>äsiksi kansioon.</w:t>
      </w:r>
      <w:r>
        <w:t xml:space="preserve"> </w:t>
      </w:r>
      <w:r w:rsidR="0046383B">
        <w:t>Asetimme poluksi</w:t>
      </w:r>
      <w:r>
        <w:t xml:space="preserve"> </w:t>
      </w:r>
      <w:r w:rsidRPr="0046383B" w:rsidR="0046383B">
        <w:t>\\SRV01\Test</w:t>
      </w:r>
      <w:r w:rsidR="0046383B">
        <w:t xml:space="preserve">.  </w:t>
      </w:r>
      <w:r w:rsidR="00C524B8">
        <w:t xml:space="preserve">(Kuvio </w:t>
      </w:r>
      <w:r w:rsidR="0046383B">
        <w:t>10</w:t>
      </w:r>
      <w:r w:rsidR="00C524B8">
        <w:t>).</w:t>
      </w:r>
    </w:p>
    <w:p w:rsidRPr="00CB7843" w:rsidR="00B22FB8" w:rsidP="00CB7843" w:rsidRDefault="0046383B" w14:paraId="44F9251A" w14:textId="79B00396">
      <w:r>
        <w:lastRenderedPageBreak/>
        <w:t xml:space="preserve">Siirryimme </w:t>
      </w:r>
      <w:r w:rsidR="00830E21">
        <w:t>Other setting</w:t>
      </w:r>
      <w:r>
        <w:t>s välilehdelle</w:t>
      </w:r>
      <w:r w:rsidR="00997668">
        <w:t>, jossa valitsimme</w:t>
      </w:r>
      <w:r w:rsidR="00830E21">
        <w:t xml:space="preserve"> </w:t>
      </w:r>
      <w:r w:rsidR="00335948">
        <w:t xml:space="preserve">turvallisuuden kannalta tärkeitä asetuksia kuten Enable access-based enumeration </w:t>
      </w:r>
      <w:r w:rsidR="003C157E">
        <w:t xml:space="preserve">ja </w:t>
      </w:r>
      <w:r w:rsidR="008F795E">
        <w:t xml:space="preserve">Encrypt data access. </w:t>
      </w:r>
      <w:r w:rsidR="00FC7A80">
        <w:t xml:space="preserve">Valitsimme </w:t>
      </w:r>
      <w:r w:rsidR="00381FEF">
        <w:t>nämä</w:t>
      </w:r>
      <w:r w:rsidR="00AC669A">
        <w:t xml:space="preserve">, koska ne </w:t>
      </w:r>
      <w:r w:rsidR="00381FEF">
        <w:t>auttavat salaamaan tietoja</w:t>
      </w:r>
      <w:r w:rsidR="00BD583A">
        <w:t xml:space="preserve"> </w:t>
      </w:r>
      <w:r w:rsidR="00EA7728">
        <w:t>tahoilta</w:t>
      </w:r>
      <w:r w:rsidR="00381FEF">
        <w:t>,</w:t>
      </w:r>
      <w:r w:rsidR="00EA7728">
        <w:t xml:space="preserve"> joille </w:t>
      </w:r>
      <w:r w:rsidR="00381FEF">
        <w:t>ne eivät</w:t>
      </w:r>
      <w:r w:rsidR="00EA7728">
        <w:t xml:space="preserve"> kuulu. (Kuvio </w:t>
      </w:r>
      <w:r w:rsidR="00381FEF">
        <w:t>10</w:t>
      </w:r>
      <w:r w:rsidR="00EA7728">
        <w:t>.)</w:t>
      </w:r>
    </w:p>
    <w:p w:rsidR="00EA7728" w:rsidP="00EA7728" w:rsidRDefault="00CB7843" w14:paraId="744B3D05" w14:textId="77777777">
      <w:pPr>
        <w:keepNext/>
      </w:pPr>
      <w:r w:rsidRPr="00CB7843">
        <w:rPr>
          <w:noProof/>
        </w:rPr>
        <w:drawing>
          <wp:inline distT="0" distB="0" distL="0" distR="0" wp14:anchorId="2405E2F4" wp14:editId="62498567">
            <wp:extent cx="6120130" cy="2266315"/>
            <wp:effectExtent l="0" t="0" r="0" b="635"/>
            <wp:docPr id="2075039540"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39540" name="Kuva 1" descr="Kuva, joka sisältää kohteen teksti, kuvakaappaus, ohjelmisto, numero&#10;&#10;Kuvaus luotu automaattisesti"/>
                    <pic:cNvPicPr/>
                  </pic:nvPicPr>
                  <pic:blipFill>
                    <a:blip r:embed="rId22"/>
                    <a:stretch>
                      <a:fillRect/>
                    </a:stretch>
                  </pic:blipFill>
                  <pic:spPr>
                    <a:xfrm>
                      <a:off x="0" y="0"/>
                      <a:ext cx="6120130" cy="2266315"/>
                    </a:xfrm>
                    <a:prstGeom prst="rect">
                      <a:avLst/>
                    </a:prstGeom>
                  </pic:spPr>
                </pic:pic>
              </a:graphicData>
            </a:graphic>
          </wp:inline>
        </w:drawing>
      </w:r>
    </w:p>
    <w:p w:rsidRPr="00190A9F" w:rsidR="00190A9F" w:rsidP="00EA7728" w:rsidRDefault="00EA7728" w14:paraId="2C8EDCAC" w14:textId="159B49A2">
      <w:pPr>
        <w:pStyle w:val="Kuvaotsikko"/>
      </w:pPr>
      <w:bookmarkStart w:name="_Toc178168665" w:id="38"/>
      <w:r>
        <w:t xml:space="preserve">Kuvio </w:t>
      </w:r>
      <w:r>
        <w:fldChar w:fldCharType="begin"/>
      </w:r>
      <w:r>
        <w:instrText xml:space="preserve"> SEQ Kuvio \* ARABIC </w:instrText>
      </w:r>
      <w:r>
        <w:fldChar w:fldCharType="separate"/>
      </w:r>
      <w:r w:rsidR="0017727C">
        <w:t>10</w:t>
      </w:r>
      <w:r>
        <w:fldChar w:fldCharType="end"/>
      </w:r>
      <w:r>
        <w:t>. Nimi ja muut asetukset</w:t>
      </w:r>
      <w:bookmarkEnd w:id="38"/>
    </w:p>
    <w:p w:rsidR="003B699D" w:rsidP="00A91A4B" w:rsidRDefault="00312598" w14:paraId="46B8E101" w14:textId="6E97A788">
      <w:r>
        <w:t>Permissions välilehdellä määrittel</w:t>
      </w:r>
      <w:r w:rsidR="00381FEF">
        <w:t>i</w:t>
      </w:r>
      <w:r>
        <w:t>mme käyttäj</w:t>
      </w:r>
      <w:r w:rsidR="00D672E0">
        <w:t xml:space="preserve">iä </w:t>
      </w:r>
      <w:r w:rsidR="003B699D">
        <w:t xml:space="preserve">ja käyttäjäryhmiä, </w:t>
      </w:r>
      <w:r w:rsidR="00D672E0">
        <w:t>joi</w:t>
      </w:r>
      <w:r w:rsidR="00D25DEC">
        <w:t>lla on oikeus jaettuun kansioon</w:t>
      </w:r>
      <w:r w:rsidR="003F3F4D">
        <w:t>. Näitä v</w:t>
      </w:r>
      <w:r w:rsidR="00DD5F3F">
        <w:t>oi</w:t>
      </w:r>
      <w:r w:rsidR="003F3F4D">
        <w:t xml:space="preserve"> määrittää myöhemminkin luonnin jälkeen niin kuin teimmekin. </w:t>
      </w:r>
      <w:r w:rsidR="009B7F29">
        <w:t>(Kuvio 1</w:t>
      </w:r>
      <w:r w:rsidR="00381FEF">
        <w:t>1</w:t>
      </w:r>
      <w:r w:rsidR="009B7F29">
        <w:t>.)</w:t>
      </w:r>
    </w:p>
    <w:p w:rsidR="009B7F29" w:rsidP="009B7F29" w:rsidRDefault="00D672E0" w14:paraId="213B338A" w14:textId="77777777">
      <w:pPr>
        <w:keepNext/>
      </w:pPr>
      <w:r w:rsidRPr="00D672E0">
        <w:rPr>
          <w:noProof/>
        </w:rPr>
        <w:drawing>
          <wp:inline distT="0" distB="0" distL="0" distR="0" wp14:anchorId="71D2E5B9" wp14:editId="0369F09A">
            <wp:extent cx="6120130" cy="2182495"/>
            <wp:effectExtent l="0" t="0" r="0" b="8255"/>
            <wp:docPr id="1372802077"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02077" name="Kuva 1" descr="Kuva, joka sisältää kohteen teksti, kuvakaappaus, ohjelmisto, numero&#10;&#10;Kuvaus luotu automaattisesti"/>
                    <pic:cNvPicPr/>
                  </pic:nvPicPr>
                  <pic:blipFill>
                    <a:blip r:embed="rId23"/>
                    <a:stretch>
                      <a:fillRect/>
                    </a:stretch>
                  </pic:blipFill>
                  <pic:spPr>
                    <a:xfrm>
                      <a:off x="0" y="0"/>
                      <a:ext cx="6120130" cy="2182495"/>
                    </a:xfrm>
                    <a:prstGeom prst="rect">
                      <a:avLst/>
                    </a:prstGeom>
                  </pic:spPr>
                </pic:pic>
              </a:graphicData>
            </a:graphic>
          </wp:inline>
        </w:drawing>
      </w:r>
    </w:p>
    <w:p w:rsidR="00D672E0" w:rsidP="009B7F29" w:rsidRDefault="009B7F29" w14:paraId="04F54590" w14:textId="08BC2FE9">
      <w:pPr>
        <w:pStyle w:val="Kuvaotsikko"/>
      </w:pPr>
      <w:bookmarkStart w:name="_Toc178168666" w:id="39"/>
      <w:r>
        <w:t xml:space="preserve">Kuvio </w:t>
      </w:r>
      <w:r>
        <w:fldChar w:fldCharType="begin"/>
      </w:r>
      <w:r>
        <w:instrText xml:space="preserve"> SEQ Kuvio \* ARABIC </w:instrText>
      </w:r>
      <w:r>
        <w:fldChar w:fldCharType="separate"/>
      </w:r>
      <w:r w:rsidR="0017727C">
        <w:t>11</w:t>
      </w:r>
      <w:r>
        <w:fldChar w:fldCharType="end"/>
      </w:r>
      <w:r>
        <w:t>. Oikeudet</w:t>
      </w:r>
      <w:bookmarkEnd w:id="39"/>
    </w:p>
    <w:p w:rsidR="00FB0734" w:rsidP="00A91A4B" w:rsidRDefault="00FB0734" w14:paraId="131E3077" w14:textId="77777777"/>
    <w:p w:rsidR="00FB0734" w:rsidP="00FB0734" w:rsidRDefault="00FB0734" w14:paraId="509BCBE5" w14:textId="415C9B2F">
      <w:pPr>
        <w:pStyle w:val="Kuvaotsikko"/>
      </w:pPr>
      <w:r>
        <w:t>Confirmation välilehdellä</w:t>
      </w:r>
      <w:r w:rsidR="00B06981">
        <w:t xml:space="preserve"> tarkistimme vielä, että asetukset ovat </w:t>
      </w:r>
      <w:r w:rsidR="008E58CC">
        <w:t>oikein ja painoimme Create-painiketta luodaksemme</w:t>
      </w:r>
      <w:r>
        <w:t xml:space="preserve"> kansion. (Kuvio 12).</w:t>
      </w:r>
    </w:p>
    <w:p w:rsidR="008E58CC" w:rsidP="008E58CC" w:rsidRDefault="00FB0734" w14:paraId="3CF0E1EC" w14:textId="77777777">
      <w:pPr>
        <w:keepNext/>
      </w:pPr>
      <w:r w:rsidRPr="00126A03">
        <w:rPr>
          <w:noProof/>
        </w:rPr>
        <w:drawing>
          <wp:inline distT="0" distB="0" distL="0" distR="0" wp14:anchorId="71A1831A" wp14:editId="5C2F72E8">
            <wp:extent cx="4063116" cy="2964919"/>
            <wp:effectExtent l="0" t="0" r="0" b="6985"/>
            <wp:docPr id="297065775"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65775" name="Kuva 1" descr="Kuva, joka sisältää kohteen teksti, kuvakaappaus, ohjelmisto, näyttö&#10;&#10;Kuvaus luotu automaattisesti"/>
                    <pic:cNvPicPr/>
                  </pic:nvPicPr>
                  <pic:blipFill>
                    <a:blip r:embed="rId24"/>
                    <a:stretch>
                      <a:fillRect/>
                    </a:stretch>
                  </pic:blipFill>
                  <pic:spPr>
                    <a:xfrm>
                      <a:off x="0" y="0"/>
                      <a:ext cx="4095931" cy="2988865"/>
                    </a:xfrm>
                    <a:prstGeom prst="rect">
                      <a:avLst/>
                    </a:prstGeom>
                  </pic:spPr>
                </pic:pic>
              </a:graphicData>
            </a:graphic>
          </wp:inline>
        </w:drawing>
      </w:r>
    </w:p>
    <w:p w:rsidR="00FB0734" w:rsidP="008E58CC" w:rsidRDefault="008E58CC" w14:paraId="13D7DA4A" w14:textId="2995C5E4">
      <w:pPr>
        <w:pStyle w:val="Kuvaotsikko"/>
      </w:pPr>
      <w:bookmarkStart w:name="_Toc178168667" w:id="40"/>
      <w:r>
        <w:t xml:space="preserve">Kuvio </w:t>
      </w:r>
      <w:r>
        <w:fldChar w:fldCharType="begin"/>
      </w:r>
      <w:r>
        <w:instrText xml:space="preserve"> SEQ Kuvio \* ARABIC </w:instrText>
      </w:r>
      <w:r>
        <w:fldChar w:fldCharType="separate"/>
      </w:r>
      <w:r w:rsidR="0017727C">
        <w:t>12</w:t>
      </w:r>
      <w:r>
        <w:fldChar w:fldCharType="end"/>
      </w:r>
      <w:r>
        <w:t>. Tietojen varmistus</w:t>
      </w:r>
      <w:bookmarkEnd w:id="40"/>
    </w:p>
    <w:p w:rsidR="005C36C1" w:rsidP="00A91A4B" w:rsidRDefault="009B7F29" w14:paraId="4B340CB9" w14:textId="6ACD96CD">
      <w:r>
        <w:t>Esimerkin vuoksi lisäsimme testikäyttäjän käyttäjiin</w:t>
      </w:r>
      <w:r w:rsidR="006D1789">
        <w:t>, joilla on oikeus nähdä kansio</w:t>
      </w:r>
      <w:r w:rsidR="001E2600">
        <w:t>.</w:t>
      </w:r>
      <w:r w:rsidR="00A952B5">
        <w:t xml:space="preserve"> </w:t>
      </w:r>
      <w:r w:rsidR="00F63399">
        <w:t>Kuvion 1</w:t>
      </w:r>
      <w:r w:rsidR="008E58CC">
        <w:t>3</w:t>
      </w:r>
      <w:r w:rsidR="00F63399">
        <w:t xml:space="preserve"> mukaisesti</w:t>
      </w:r>
      <w:r w:rsidR="00A952B5">
        <w:t>, kansio löyty</w:t>
      </w:r>
      <w:r w:rsidR="00BB7255">
        <w:t>i</w:t>
      </w:r>
      <w:r w:rsidR="00A952B5">
        <w:t xml:space="preserve"> aiemmin määritetystä </w:t>
      </w:r>
      <w:r w:rsidR="00BB7255">
        <w:t>polusta</w:t>
      </w:r>
      <w:r w:rsidR="00A952B5">
        <w:t xml:space="preserve"> </w:t>
      </w:r>
      <w:hyperlink r:id="rId25">
        <w:r w:rsidRPr="4231C235" w:rsidR="00BB7255">
          <w:rPr>
            <w:rStyle w:val="Hyperlinkki"/>
          </w:rPr>
          <w:t>\\SRV01\</w:t>
        </w:r>
      </w:hyperlink>
      <w:r w:rsidR="00BB7255">
        <w:t xml:space="preserve">, kun olimme kirjautuneet </w:t>
      </w:r>
      <w:r w:rsidR="006C0495">
        <w:t>WS01-koneelle testikäyttäjällä</w:t>
      </w:r>
      <w:r w:rsidR="66E6F2A6">
        <w:t>.</w:t>
      </w:r>
    </w:p>
    <w:p w:rsidR="005C36C1" w:rsidP="005C36C1" w:rsidRDefault="00A952B5" w14:paraId="5ED7958D" w14:textId="77777777">
      <w:pPr>
        <w:keepNext/>
      </w:pPr>
      <w:r w:rsidRPr="00A952B5">
        <w:rPr>
          <w:noProof/>
        </w:rPr>
        <w:lastRenderedPageBreak/>
        <w:drawing>
          <wp:inline distT="0" distB="0" distL="0" distR="0" wp14:anchorId="546CCC18" wp14:editId="01F8451F">
            <wp:extent cx="4232291" cy="2449002"/>
            <wp:effectExtent l="0" t="0" r="0" b="8890"/>
            <wp:docPr id="402769606"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9606" name="Kuva 1" descr="Kuva, joka sisältää kohteen teksti, kuvakaappaus, ohjelmisto, Tietokonekuvake&#10;&#10;Kuvaus luotu automaattisesti"/>
                    <pic:cNvPicPr/>
                  </pic:nvPicPr>
                  <pic:blipFill>
                    <a:blip r:embed="rId26"/>
                    <a:stretch>
                      <a:fillRect/>
                    </a:stretch>
                  </pic:blipFill>
                  <pic:spPr>
                    <a:xfrm>
                      <a:off x="0" y="0"/>
                      <a:ext cx="4244468" cy="2456048"/>
                    </a:xfrm>
                    <a:prstGeom prst="rect">
                      <a:avLst/>
                    </a:prstGeom>
                  </pic:spPr>
                </pic:pic>
              </a:graphicData>
            </a:graphic>
          </wp:inline>
        </w:drawing>
      </w:r>
    </w:p>
    <w:p w:rsidR="006C0D9E" w:rsidP="008E58CC" w:rsidRDefault="005C36C1" w14:paraId="20F8FBA1" w14:textId="1C58CDEA">
      <w:pPr>
        <w:pStyle w:val="Kuvaotsikko"/>
      </w:pPr>
      <w:bookmarkStart w:name="_Toc178168668" w:id="41"/>
      <w:r>
        <w:t xml:space="preserve">Kuvio </w:t>
      </w:r>
      <w:r>
        <w:fldChar w:fldCharType="begin"/>
      </w:r>
      <w:r>
        <w:instrText xml:space="preserve"> SEQ Kuvio \* ARABIC </w:instrText>
      </w:r>
      <w:r>
        <w:fldChar w:fldCharType="separate"/>
      </w:r>
      <w:r w:rsidR="0017727C">
        <w:t>13</w:t>
      </w:r>
      <w:r>
        <w:fldChar w:fldCharType="end"/>
      </w:r>
      <w:r w:rsidR="00FB0734">
        <w:t>. Testikäyttäjä verkkolevyllä</w:t>
      </w:r>
      <w:bookmarkEnd w:id="41"/>
    </w:p>
    <w:p w:rsidR="005678F7" w:rsidP="005678F7" w:rsidRDefault="005678F7" w14:paraId="20ECD94B" w14:textId="64DAAD5E">
      <w:pPr>
        <w:pStyle w:val="Otsikko2"/>
      </w:pPr>
      <w:bookmarkStart w:name="_Toc178177073" w:id="42"/>
      <w:r>
        <w:t>Active Directoryn Koventaminen</w:t>
      </w:r>
      <w:bookmarkEnd w:id="42"/>
    </w:p>
    <w:p w:rsidR="002412F1" w:rsidP="005678F7" w:rsidRDefault="000378DF" w14:paraId="0A6B2221" w14:textId="1D369BA5">
      <w:r>
        <w:t xml:space="preserve">Seuraavaksi </w:t>
      </w:r>
      <w:r w:rsidR="0096348B">
        <w:t>kovensimme</w:t>
      </w:r>
      <w:r>
        <w:t xml:space="preserve"> Active Directory</w:t>
      </w:r>
      <w:r w:rsidR="00D54C4D">
        <w:t xml:space="preserve">n </w:t>
      </w:r>
      <w:r w:rsidR="00246FF8">
        <w:t>(AD)</w:t>
      </w:r>
      <w:r w:rsidR="00D54C4D">
        <w:t xml:space="preserve"> palvelimellamme DC01.</w:t>
      </w:r>
      <w:r w:rsidR="009D32C0">
        <w:t xml:space="preserve"> Active Directoryn koventaminen</w:t>
      </w:r>
      <w:r w:rsidR="00587F1D">
        <w:t xml:space="preserve"> on olennai</w:t>
      </w:r>
      <w:r w:rsidR="0023481A">
        <w:t xml:space="preserve">nen osa </w:t>
      </w:r>
      <w:r w:rsidR="007758A7">
        <w:t>domain controllerin (DC)</w:t>
      </w:r>
      <w:r w:rsidR="001809A8">
        <w:t>, ja näin koko ympäristön suojaamista</w:t>
      </w:r>
      <w:r w:rsidR="0023481A">
        <w:t xml:space="preserve">. </w:t>
      </w:r>
      <w:r w:rsidR="00950D02">
        <w:t xml:space="preserve">AD:n olennaisiin kovennuksiin liittyy esimerkiksi </w:t>
      </w:r>
      <w:r w:rsidR="00AB3732">
        <w:t>3 tasoinen a</w:t>
      </w:r>
      <w:r w:rsidR="00DE5074">
        <w:t>dministraattori malli,</w:t>
      </w:r>
      <w:r w:rsidR="00E72D14">
        <w:t xml:space="preserve"> </w:t>
      </w:r>
      <w:r w:rsidR="00E652E8">
        <w:t>SIEM</w:t>
      </w:r>
      <w:r w:rsidR="00E72D14">
        <w:t xml:space="preserve"> järjestelmät, </w:t>
      </w:r>
      <w:r w:rsidR="00576DEA">
        <w:t>monivaiheinen aut</w:t>
      </w:r>
      <w:r w:rsidR="003150D5">
        <w:t xml:space="preserve">entikointi (MFA). Emme tässä </w:t>
      </w:r>
      <w:r w:rsidR="00840A8A">
        <w:t>labra työssä toteut</w:t>
      </w:r>
      <w:r w:rsidR="0096348B">
        <w:t>taneet</w:t>
      </w:r>
      <w:r w:rsidR="00840A8A">
        <w:t xml:space="preserve"> näitä vaan keskity</w:t>
      </w:r>
      <w:r w:rsidR="0096348B">
        <w:t>i</w:t>
      </w:r>
      <w:r w:rsidR="00840A8A">
        <w:t>mme enemmän yksittäisiin kovennuksiin</w:t>
      </w:r>
      <w:r w:rsidR="002D6A3D">
        <w:t>, mutta on hyvä tiedostaa näiden tärkeys</w:t>
      </w:r>
      <w:r w:rsidR="00BF0A45">
        <w:t>.</w:t>
      </w:r>
      <w:r w:rsidR="00F70167">
        <w:t xml:space="preserve"> Ennen kovennusten suorittamista ot</w:t>
      </w:r>
      <w:r w:rsidR="0096348B">
        <w:t>i</w:t>
      </w:r>
      <w:r w:rsidR="00F70167">
        <w:t xml:space="preserve">mme talteen </w:t>
      </w:r>
      <w:r w:rsidR="0096348B">
        <w:t xml:space="preserve">kuvan </w:t>
      </w:r>
      <w:r w:rsidR="00F70167">
        <w:t>Best practices analyzer</w:t>
      </w:r>
      <w:r w:rsidR="0096348B">
        <w:t xml:space="preserve"> (BPA</w:t>
      </w:r>
      <w:r w:rsidR="00F70167">
        <w:t>) tuloksista jotta voimme verrata niitä lopputilanteessa.</w:t>
      </w:r>
      <w:r w:rsidR="00950D02">
        <w:t xml:space="preserve"> </w:t>
      </w:r>
      <w:r w:rsidR="001809A8">
        <w:t>(Kuvio 14.)</w:t>
      </w:r>
    </w:p>
    <w:p w:rsidR="00727257" w:rsidP="00727257" w:rsidRDefault="00727257" w14:paraId="07F05970" w14:textId="046DF622">
      <w:pPr>
        <w:keepNext/>
      </w:pPr>
      <w:r>
        <w:rPr>
          <w:noProof/>
        </w:rPr>
        <w:drawing>
          <wp:inline distT="0" distB="0" distL="0" distR="0" wp14:anchorId="50A52513" wp14:editId="4A2F59D4">
            <wp:extent cx="3959749" cy="1066560"/>
            <wp:effectExtent l="0" t="0" r="3175" b="635"/>
            <wp:docPr id="312649600" name="Kuva 1" descr="Kuva, joka sisältää kohteen teksti, Fontti, numero,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11188" cy="1080415"/>
                    </a:xfrm>
                    <a:prstGeom prst="rect">
                      <a:avLst/>
                    </a:prstGeom>
                  </pic:spPr>
                </pic:pic>
              </a:graphicData>
            </a:graphic>
          </wp:inline>
        </w:drawing>
      </w:r>
    </w:p>
    <w:p w:rsidR="00F70167" w:rsidP="00727257" w:rsidRDefault="00727257" w14:paraId="480317FF" w14:textId="4FA4F455">
      <w:pPr>
        <w:pStyle w:val="Kuvaotsikko"/>
      </w:pPr>
      <w:bookmarkStart w:name="_Toc178168669" w:id="43"/>
      <w:r>
        <w:t xml:space="preserve">Kuvio </w:t>
      </w:r>
      <w:r>
        <w:fldChar w:fldCharType="begin"/>
      </w:r>
      <w:r>
        <w:instrText xml:space="preserve"> SEQ Kuvio \* ARABIC </w:instrText>
      </w:r>
      <w:r>
        <w:fldChar w:fldCharType="separate"/>
      </w:r>
      <w:r w:rsidR="0017727C">
        <w:t>14</w:t>
      </w:r>
      <w:r>
        <w:fldChar w:fldCharType="end"/>
      </w:r>
      <w:r>
        <w:t>. BPA alkutilanne</w:t>
      </w:r>
      <w:bookmarkEnd w:id="43"/>
    </w:p>
    <w:p w:rsidR="005678F7" w:rsidP="005678F7" w:rsidRDefault="0023481A" w14:paraId="2944DF03" w14:textId="12A428C8">
      <w:r>
        <w:lastRenderedPageBreak/>
        <w:t>Aloit</w:t>
      </w:r>
      <w:r w:rsidR="0096348B">
        <w:t>i</w:t>
      </w:r>
      <w:r>
        <w:t xml:space="preserve">mme </w:t>
      </w:r>
      <w:r w:rsidR="00032E62">
        <w:t>koventamisen</w:t>
      </w:r>
      <w:r>
        <w:t xml:space="preserve"> poistamalla </w:t>
      </w:r>
      <w:r w:rsidR="00C60D22">
        <w:t>palvelimelta turhaksi näkemämme roolit ja ominaisuudet niin kuin teimme tiedostopalvelimen luonni</w:t>
      </w:r>
      <w:r w:rsidR="0096348B">
        <w:t>n yhteydessä</w:t>
      </w:r>
      <w:r w:rsidR="00C60D22">
        <w:t xml:space="preserve">. </w:t>
      </w:r>
      <w:r w:rsidR="009D0C18">
        <w:t>Tämä löyty</w:t>
      </w:r>
      <w:r w:rsidR="0096348B">
        <w:t>i</w:t>
      </w:r>
      <w:r w:rsidR="00631DE4">
        <w:t xml:space="preserve"> </w:t>
      </w:r>
      <w:r w:rsidR="009D0C18">
        <w:t xml:space="preserve">samasta paikasta kuin </w:t>
      </w:r>
      <w:r w:rsidR="00631DE4">
        <w:t>alussa (Kuvio 1.).</w:t>
      </w:r>
      <w:r w:rsidR="008D2FBB">
        <w:t xml:space="preserve"> valits</w:t>
      </w:r>
      <w:r w:rsidR="0096348B">
        <w:t>i</w:t>
      </w:r>
      <w:r w:rsidR="008D2FBB">
        <w:t>mme palvelimen val</w:t>
      </w:r>
      <w:r w:rsidR="002412F1">
        <w:t>innassa (server selection) tämänhetkisen palvelimen. (Kuvio 1</w:t>
      </w:r>
      <w:r w:rsidR="0096348B">
        <w:t>5</w:t>
      </w:r>
      <w:r w:rsidR="002412F1">
        <w:t>.)</w:t>
      </w:r>
      <w:r w:rsidRPr="004E6AA8" w:rsidR="004E6AA8">
        <w:t xml:space="preserve"> </w:t>
      </w:r>
    </w:p>
    <w:p w:rsidR="004E6AA8" w:rsidP="004E6AA8" w:rsidRDefault="004E6AA8" w14:paraId="10E40B2B" w14:textId="77777777">
      <w:pPr>
        <w:keepNext/>
      </w:pPr>
      <w:r w:rsidRPr="004E6AA8">
        <w:rPr>
          <w:noProof/>
        </w:rPr>
        <w:drawing>
          <wp:inline distT="0" distB="0" distL="0" distR="0" wp14:anchorId="2467B384" wp14:editId="6BDE72AB">
            <wp:extent cx="3294678" cy="2353586"/>
            <wp:effectExtent l="0" t="0" r="1270" b="8890"/>
            <wp:docPr id="440753699" name="Kuva 1" descr="Kuva, joka sisältää kohteen teksti, elektroniikka,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3699" name="Kuva 1" descr="Kuva, joka sisältää kohteen teksti, elektroniikka, kuvakaappaus, ohjelmisto&#10;&#10;Kuvaus luotu automaattisesti"/>
                    <pic:cNvPicPr/>
                  </pic:nvPicPr>
                  <pic:blipFill>
                    <a:blip r:embed="rId28"/>
                    <a:stretch>
                      <a:fillRect/>
                    </a:stretch>
                  </pic:blipFill>
                  <pic:spPr>
                    <a:xfrm>
                      <a:off x="0" y="0"/>
                      <a:ext cx="3405212" cy="2432547"/>
                    </a:xfrm>
                    <a:prstGeom prst="rect">
                      <a:avLst/>
                    </a:prstGeom>
                  </pic:spPr>
                </pic:pic>
              </a:graphicData>
            </a:graphic>
          </wp:inline>
        </w:drawing>
      </w:r>
    </w:p>
    <w:p w:rsidR="00C60D22" w:rsidP="004E6AA8" w:rsidRDefault="004E6AA8" w14:paraId="62A00AB2" w14:textId="6592C66D">
      <w:pPr>
        <w:pStyle w:val="Kuvaotsikko"/>
      </w:pPr>
      <w:bookmarkStart w:name="_Toc178168670" w:id="44"/>
      <w:r>
        <w:t xml:space="preserve">Kuvio </w:t>
      </w:r>
      <w:r>
        <w:fldChar w:fldCharType="begin"/>
      </w:r>
      <w:r>
        <w:instrText xml:space="preserve"> SEQ Kuvio \* ARABIC </w:instrText>
      </w:r>
      <w:r>
        <w:fldChar w:fldCharType="separate"/>
      </w:r>
      <w:r w:rsidR="0017727C">
        <w:t>15</w:t>
      </w:r>
      <w:r>
        <w:fldChar w:fldCharType="end"/>
      </w:r>
      <w:r>
        <w:t>. Palvelimen valinta</w:t>
      </w:r>
      <w:bookmarkEnd w:id="44"/>
    </w:p>
    <w:p w:rsidR="004E6AA8" w:rsidP="004E6AA8" w:rsidRDefault="00240149" w14:paraId="5C540BD8" w14:textId="2CEE2C59">
      <w:r w:rsidRPr="004372DF">
        <w:t xml:space="preserve">Server Roles osiossa </w:t>
      </w:r>
      <w:r w:rsidR="00CE17C6">
        <w:t>yritimme</w:t>
      </w:r>
      <w:r w:rsidRPr="004372DF">
        <w:t xml:space="preserve"> poistaa file </w:t>
      </w:r>
      <w:r w:rsidRPr="004372DF" w:rsidR="004372DF">
        <w:t xml:space="preserve">and storage services </w:t>
      </w:r>
      <w:r w:rsidR="00CE17C6">
        <w:t>AD</w:t>
      </w:r>
      <w:r w:rsidRPr="004372DF" w:rsidR="004372DF">
        <w:t>:lta mutta sa</w:t>
      </w:r>
      <w:r w:rsidR="00CE17C6">
        <w:t>i</w:t>
      </w:r>
      <w:r w:rsidRPr="004372DF" w:rsidR="004372DF">
        <w:t>mm</w:t>
      </w:r>
      <w:r w:rsidR="004372DF">
        <w:t>e virhe ilmoituksen</w:t>
      </w:r>
      <w:r w:rsidR="00624605">
        <w:t>. (Kuvio</w:t>
      </w:r>
      <w:r w:rsidR="00CE17C6">
        <w:t xml:space="preserve"> </w:t>
      </w:r>
      <w:r w:rsidR="00624605">
        <w:t>1</w:t>
      </w:r>
      <w:r w:rsidR="00CE17C6">
        <w:t>6</w:t>
      </w:r>
      <w:r w:rsidR="00624605">
        <w:t>.)</w:t>
      </w:r>
    </w:p>
    <w:p w:rsidR="00624605" w:rsidP="00624605" w:rsidRDefault="004372DF" w14:paraId="2F648498" w14:textId="77777777">
      <w:pPr>
        <w:keepNext/>
      </w:pPr>
      <w:r w:rsidRPr="004372DF">
        <w:rPr>
          <w:noProof/>
          <w:lang w:val="en-US"/>
        </w:rPr>
        <w:drawing>
          <wp:inline distT="0" distB="0" distL="0" distR="0" wp14:anchorId="5CF8104E" wp14:editId="3E8AB20F">
            <wp:extent cx="3189628" cy="1960939"/>
            <wp:effectExtent l="0" t="0" r="0" b="1270"/>
            <wp:docPr id="1349562151"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2151" name="Kuva 1" descr="Kuva, joka sisältää kohteen teksti, kuvakaappaus, Fontti, ohjelmisto&#10;&#10;Kuvaus luotu automaattisesti"/>
                    <pic:cNvPicPr/>
                  </pic:nvPicPr>
                  <pic:blipFill>
                    <a:blip r:embed="rId29"/>
                    <a:stretch>
                      <a:fillRect/>
                    </a:stretch>
                  </pic:blipFill>
                  <pic:spPr>
                    <a:xfrm>
                      <a:off x="0" y="0"/>
                      <a:ext cx="3195874" cy="1964779"/>
                    </a:xfrm>
                    <a:prstGeom prst="rect">
                      <a:avLst/>
                    </a:prstGeom>
                  </pic:spPr>
                </pic:pic>
              </a:graphicData>
            </a:graphic>
          </wp:inline>
        </w:drawing>
      </w:r>
    </w:p>
    <w:p w:rsidR="004372DF" w:rsidP="00624605" w:rsidRDefault="00624605" w14:paraId="613F8B5C" w14:textId="31149CA7">
      <w:pPr>
        <w:pStyle w:val="Kuvaotsikko"/>
      </w:pPr>
      <w:bookmarkStart w:name="_Toc178168671" w:id="45"/>
      <w:r>
        <w:t xml:space="preserve">Kuvio </w:t>
      </w:r>
      <w:r>
        <w:fldChar w:fldCharType="begin"/>
      </w:r>
      <w:r>
        <w:instrText xml:space="preserve"> SEQ Kuvio \* ARABIC </w:instrText>
      </w:r>
      <w:r>
        <w:fldChar w:fldCharType="separate"/>
      </w:r>
      <w:r w:rsidR="0017727C">
        <w:t>16</w:t>
      </w:r>
      <w:r>
        <w:fldChar w:fldCharType="end"/>
      </w:r>
      <w:r>
        <w:t>. error</w:t>
      </w:r>
      <w:bookmarkEnd w:id="45"/>
    </w:p>
    <w:p w:rsidR="00624605" w:rsidP="00624605" w:rsidRDefault="00624605" w14:paraId="3669E684" w14:textId="184817A5">
      <w:r w:rsidRPr="00624605">
        <w:lastRenderedPageBreak/>
        <w:t>Tämä johtu</w:t>
      </w:r>
      <w:r w:rsidR="009D2BE7">
        <w:t>i</w:t>
      </w:r>
      <w:r w:rsidRPr="00624605">
        <w:t xml:space="preserve"> siitä</w:t>
      </w:r>
      <w:r w:rsidRPr="00624605" w:rsidR="0064274B">
        <w:t>,</w:t>
      </w:r>
      <w:r w:rsidRPr="00624605">
        <w:t xml:space="preserve"> että m</w:t>
      </w:r>
      <w:r>
        <w:t xml:space="preserve">eillä </w:t>
      </w:r>
      <w:r w:rsidR="009D2BE7">
        <w:t>oli</w:t>
      </w:r>
      <w:r>
        <w:t xml:space="preserve"> ja</w:t>
      </w:r>
      <w:r w:rsidR="002B175C">
        <w:t xml:space="preserve">ossa </w:t>
      </w:r>
      <w:r w:rsidR="009D2BE7">
        <w:t>kaksi</w:t>
      </w:r>
      <w:r w:rsidR="002B175C">
        <w:t xml:space="preserve"> kansiota. </w:t>
      </w:r>
      <w:r w:rsidR="00EC1797">
        <w:t>Emme siis poista</w:t>
      </w:r>
      <w:r w:rsidR="009D2BE7">
        <w:t>neet</w:t>
      </w:r>
      <w:r w:rsidR="00EC1797">
        <w:t xml:space="preserve"> kyseistä rool</w:t>
      </w:r>
      <w:r w:rsidR="009D2BE7">
        <w:t>i</w:t>
      </w:r>
      <w:r w:rsidR="00EC1797">
        <w:t>a</w:t>
      </w:r>
      <w:r w:rsidR="009D2BE7">
        <w:t>,</w:t>
      </w:r>
      <w:r w:rsidR="00EC1797">
        <w:t xml:space="preserve"> koska kansioilla on tarkoitu</w:t>
      </w:r>
      <w:r w:rsidR="005A0ECD">
        <w:t>ksensa.</w:t>
      </w:r>
      <w:r w:rsidR="00EC1797">
        <w:t xml:space="preserve"> NETLOGON tarkoitus liittyy kirjautumisskripteihin ja autentikointiin ja SYSVOL liittyy ryhmäkäytäntöjen </w:t>
      </w:r>
      <w:r w:rsidR="009F5BE8">
        <w:t>ja AD</w:t>
      </w:r>
      <w:r w:rsidR="005A0ECD">
        <w:t>:n</w:t>
      </w:r>
      <w:r w:rsidR="009F5BE8">
        <w:t xml:space="preserve"> toimintaan liittyvien tiedostojen ja asetusten tallentamiseen. (Kuvio 1</w:t>
      </w:r>
      <w:r w:rsidR="005A0ECD">
        <w:t>7</w:t>
      </w:r>
      <w:r w:rsidR="009F5BE8">
        <w:t>.)</w:t>
      </w:r>
    </w:p>
    <w:p w:rsidR="009F5BE8" w:rsidP="009F5BE8" w:rsidRDefault="002B175C" w14:paraId="745A29A1" w14:textId="77777777">
      <w:pPr>
        <w:keepNext/>
      </w:pPr>
      <w:r w:rsidRPr="002B175C">
        <w:rPr>
          <w:noProof/>
        </w:rPr>
        <w:drawing>
          <wp:inline distT="0" distB="0" distL="0" distR="0" wp14:anchorId="72578D19" wp14:editId="0FBE2065">
            <wp:extent cx="4239010" cy="2265966"/>
            <wp:effectExtent l="0" t="0" r="0" b="1270"/>
            <wp:docPr id="707259634"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59634" name="Kuva 1" descr="Kuva, joka sisältää kohteen teksti, kuvakaappaus, numero, Fontti&#10;&#10;Kuvaus luotu automaattisesti"/>
                    <pic:cNvPicPr/>
                  </pic:nvPicPr>
                  <pic:blipFill>
                    <a:blip r:embed="rId30"/>
                    <a:stretch>
                      <a:fillRect/>
                    </a:stretch>
                  </pic:blipFill>
                  <pic:spPr>
                    <a:xfrm>
                      <a:off x="0" y="0"/>
                      <a:ext cx="4242591" cy="2267880"/>
                    </a:xfrm>
                    <a:prstGeom prst="rect">
                      <a:avLst/>
                    </a:prstGeom>
                  </pic:spPr>
                </pic:pic>
              </a:graphicData>
            </a:graphic>
          </wp:inline>
        </w:drawing>
      </w:r>
    </w:p>
    <w:p w:rsidR="002B175C" w:rsidP="009F5BE8" w:rsidRDefault="009F5BE8" w14:paraId="6E99F780" w14:textId="214E665F">
      <w:pPr>
        <w:pStyle w:val="Kuvaotsikko"/>
      </w:pPr>
      <w:bookmarkStart w:name="_Toc178168672" w:id="46"/>
      <w:r>
        <w:t xml:space="preserve">Kuvio </w:t>
      </w:r>
      <w:r>
        <w:fldChar w:fldCharType="begin"/>
      </w:r>
      <w:r>
        <w:instrText xml:space="preserve"> SEQ Kuvio \* ARABIC </w:instrText>
      </w:r>
      <w:r>
        <w:fldChar w:fldCharType="separate"/>
      </w:r>
      <w:r w:rsidR="0017727C">
        <w:t>17</w:t>
      </w:r>
      <w:r>
        <w:fldChar w:fldCharType="end"/>
      </w:r>
      <w:r>
        <w:t>. Sharet</w:t>
      </w:r>
      <w:bookmarkEnd w:id="46"/>
    </w:p>
    <w:p w:rsidR="009F5BE8" w:rsidP="009F5BE8" w:rsidRDefault="00543196" w14:paraId="53735A68" w14:textId="3CEC8FC6">
      <w:r>
        <w:t>Emme siis toistaiseksi poista mitään rooleja tai ominaisuuksia.</w:t>
      </w:r>
    </w:p>
    <w:p w:rsidR="0071292F" w:rsidP="009F5BE8" w:rsidRDefault="0071292F" w14:paraId="0A2C18E6" w14:textId="45399609">
      <w:r>
        <w:t xml:space="preserve">Olennainen osa koventamista on järjestelmän </w:t>
      </w:r>
      <w:r w:rsidR="0064274B">
        <w:t>ajan tasalla</w:t>
      </w:r>
      <w:r>
        <w:t xml:space="preserve"> pitäminen</w:t>
      </w:r>
      <w:r w:rsidR="00C404CC">
        <w:t>.</w:t>
      </w:r>
      <w:r>
        <w:t xml:space="preserve"> </w:t>
      </w:r>
      <w:r w:rsidR="003F7A09">
        <w:t xml:space="preserve">Uudet päivitykset </w:t>
      </w:r>
      <w:r w:rsidR="00095033">
        <w:t>lisäävät järjestelmän tietoturvaa</w:t>
      </w:r>
      <w:r>
        <w:t xml:space="preserve"> </w:t>
      </w:r>
      <w:r w:rsidR="002B1479">
        <w:t xml:space="preserve">ja </w:t>
      </w:r>
      <w:r w:rsidR="0016618F">
        <w:t xml:space="preserve">poistavat </w:t>
      </w:r>
      <w:r w:rsidR="00D87CC2">
        <w:t>tiedettyjä heikkouksia järjestelmästä.</w:t>
      </w:r>
      <w:r>
        <w:t xml:space="preserve"> </w:t>
      </w:r>
      <w:r w:rsidR="00C404CC">
        <w:t>Myöhemmässä vaiheessa</w:t>
      </w:r>
      <w:r>
        <w:t xml:space="preserve"> tämä tapahtu</w:t>
      </w:r>
      <w:r w:rsidR="00D87CC2">
        <w:t>u</w:t>
      </w:r>
      <w:r>
        <w:t xml:space="preserve"> WSUS</w:t>
      </w:r>
      <w:r w:rsidR="00C404CC">
        <w:t>-</w:t>
      </w:r>
      <w:r w:rsidR="00C7177A">
        <w:t xml:space="preserve">palvelimen </w:t>
      </w:r>
      <w:r w:rsidR="006277AC">
        <w:t>(Windows Server Update Services)</w:t>
      </w:r>
      <w:r w:rsidR="00C7177A">
        <w:t xml:space="preserve"> kautta</w:t>
      </w:r>
      <w:r w:rsidR="006277AC">
        <w:t>,</w:t>
      </w:r>
      <w:r w:rsidR="00C7177A">
        <w:t xml:space="preserve"> mutta </w:t>
      </w:r>
      <w:r w:rsidR="006277AC">
        <w:t>tässä vaiheessa</w:t>
      </w:r>
      <w:r w:rsidR="00C7177A">
        <w:t xml:space="preserve"> päivit</w:t>
      </w:r>
      <w:r w:rsidR="006277AC">
        <w:t>i</w:t>
      </w:r>
      <w:r w:rsidR="00C7177A">
        <w:t xml:space="preserve">mme </w:t>
      </w:r>
      <w:r w:rsidR="001462FC">
        <w:t xml:space="preserve">palvelimet käsin </w:t>
      </w:r>
      <w:r w:rsidR="0064274B">
        <w:t>Windows</w:t>
      </w:r>
      <w:r w:rsidR="001462FC">
        <w:t xml:space="preserve"> </w:t>
      </w:r>
      <w:r w:rsidR="001A6601">
        <w:t>Updaten</w:t>
      </w:r>
      <w:r w:rsidR="00CD6184">
        <w:t xml:space="preserve"> kautta</w:t>
      </w:r>
      <w:r w:rsidR="00326D9C">
        <w:t>.</w:t>
      </w:r>
      <w:r w:rsidR="00B73A8E">
        <w:t xml:space="preserve"> (Kuvio 18.)</w:t>
      </w:r>
    </w:p>
    <w:p w:rsidR="00321F6F" w:rsidP="00321F6F" w:rsidRDefault="00160ADD" w14:paraId="3C867FD3" w14:textId="77777777">
      <w:pPr>
        <w:keepNext/>
      </w:pPr>
      <w:r>
        <w:rPr>
          <w:noProof/>
        </w:rPr>
        <w:lastRenderedPageBreak/>
        <w:drawing>
          <wp:inline distT="0" distB="0" distL="0" distR="0" wp14:anchorId="12F50FF2" wp14:editId="4AEE3740">
            <wp:extent cx="4528663" cy="2223922"/>
            <wp:effectExtent l="0" t="0" r="5715" b="5080"/>
            <wp:docPr id="1233193074"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93074" name="Kuva 1" descr="Kuva, joka sisältää kohteen teksti, kuvakaappaus, Fontti&#10;&#10;Kuvaus luotu automaattisest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0072" cy="2229525"/>
                    </a:xfrm>
                    <a:prstGeom prst="rect">
                      <a:avLst/>
                    </a:prstGeom>
                    <a:noFill/>
                    <a:ln>
                      <a:noFill/>
                    </a:ln>
                  </pic:spPr>
                </pic:pic>
              </a:graphicData>
            </a:graphic>
          </wp:inline>
        </w:drawing>
      </w:r>
    </w:p>
    <w:p w:rsidR="00160ADD" w:rsidP="00321F6F" w:rsidRDefault="00321F6F" w14:paraId="32A731DF" w14:textId="0FD910B3">
      <w:pPr>
        <w:pStyle w:val="Kuvaotsikko"/>
      </w:pPr>
      <w:bookmarkStart w:name="_Toc178168673" w:id="47"/>
      <w:r>
        <w:t xml:space="preserve">Kuvio </w:t>
      </w:r>
      <w:r>
        <w:fldChar w:fldCharType="begin"/>
      </w:r>
      <w:r>
        <w:instrText xml:space="preserve"> SEQ Kuvio \* ARABIC </w:instrText>
      </w:r>
      <w:r>
        <w:fldChar w:fldCharType="separate"/>
      </w:r>
      <w:r w:rsidR="0017727C">
        <w:t>18</w:t>
      </w:r>
      <w:r>
        <w:fldChar w:fldCharType="end"/>
      </w:r>
      <w:r>
        <w:t xml:space="preserve">. </w:t>
      </w:r>
      <w:r w:rsidR="00D87CC2">
        <w:t>W</w:t>
      </w:r>
      <w:r>
        <w:t>indows</w:t>
      </w:r>
      <w:r w:rsidR="00D87CC2">
        <w:t xml:space="preserve"> U</w:t>
      </w:r>
      <w:r>
        <w:t>pdate</w:t>
      </w:r>
      <w:bookmarkEnd w:id="47"/>
    </w:p>
    <w:p w:rsidR="00D21F11" w:rsidP="009F5BE8" w:rsidRDefault="006F2123" w14:paraId="2529B156" w14:textId="3AB28B60">
      <w:r>
        <w:t>Siirryimme tarkastelemaan</w:t>
      </w:r>
      <w:r w:rsidR="00457225">
        <w:t xml:space="preserve"> </w:t>
      </w:r>
      <w:r>
        <w:t>SMB</w:t>
      </w:r>
      <w:r w:rsidR="0006675C">
        <w:t>-</w:t>
      </w:r>
      <w:r w:rsidR="00742502">
        <w:t xml:space="preserve"> ja </w:t>
      </w:r>
      <w:r w:rsidR="00527304">
        <w:t xml:space="preserve">LAN manager hash </w:t>
      </w:r>
      <w:r w:rsidR="0006675C">
        <w:t>-</w:t>
      </w:r>
      <w:r w:rsidR="00527304">
        <w:t>asetuksia</w:t>
      </w:r>
      <w:r w:rsidR="0064274B">
        <w:t xml:space="preserve">. </w:t>
      </w:r>
      <w:r w:rsidR="009D729C">
        <w:t>Hyökkääjät voivat hyödyntää näitä</w:t>
      </w:r>
      <w:r w:rsidR="00CB12E8">
        <w:t xml:space="preserve"> Mi</w:t>
      </w:r>
      <w:r>
        <w:t>t</w:t>
      </w:r>
      <w:r w:rsidR="00CB12E8">
        <w:t>M (Man in the Middle) hyökkäyksissä</w:t>
      </w:r>
      <w:r w:rsidR="009D729C">
        <w:t xml:space="preserve">, joten on hyvä tarkastaa </w:t>
      </w:r>
      <w:r w:rsidR="0006675C">
        <w:t>ne.</w:t>
      </w:r>
      <w:r w:rsidR="00CB12E8">
        <w:br/>
      </w:r>
      <w:r w:rsidR="0006675C">
        <w:t xml:space="preserve">Avasimme </w:t>
      </w:r>
      <w:r w:rsidR="00A10B06">
        <w:t>Group Policy management</w:t>
      </w:r>
      <w:r w:rsidR="0087190E">
        <w:t>-ohjelman</w:t>
      </w:r>
      <w:r w:rsidR="00576E0C">
        <w:t xml:space="preserve"> ja</w:t>
      </w:r>
      <w:r w:rsidR="0013212F">
        <w:t xml:space="preserve"> </w:t>
      </w:r>
      <w:r w:rsidR="00575C7F">
        <w:t>Domains</w:t>
      </w:r>
      <w:r w:rsidR="00762F3E">
        <w:t xml:space="preserve">-välilehdeltä valitsimme </w:t>
      </w:r>
      <w:r w:rsidR="005F18C6">
        <w:t>meidän palvelimemme</w:t>
      </w:r>
      <w:r w:rsidR="00220BDF">
        <w:t>. Oikealla hiiren painikkeella valitsimme edit.</w:t>
      </w:r>
      <w:r w:rsidR="00B146EF">
        <w:t xml:space="preserve"> ( Kuvio 19.)</w:t>
      </w:r>
    </w:p>
    <w:p w:rsidR="00EB630A" w:rsidP="00EB630A" w:rsidRDefault="00EB630A" w14:paraId="21ADD4A2" w14:textId="77777777">
      <w:pPr>
        <w:keepNext/>
      </w:pPr>
      <w:r w:rsidRPr="00EB630A">
        <w:rPr>
          <w:noProof/>
        </w:rPr>
        <w:drawing>
          <wp:inline distT="0" distB="0" distL="0" distR="0" wp14:anchorId="03D287D1" wp14:editId="1F724E40">
            <wp:extent cx="4094512" cy="2441923"/>
            <wp:effectExtent l="0" t="0" r="1270" b="0"/>
            <wp:docPr id="562092260"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92260" name="Kuva 1" descr="Kuva, joka sisältää kohteen teksti, kuvakaappaus, ohjelmisto, Tietokonekuvake&#10;&#10;Kuvaus luotu automaattisesti"/>
                    <pic:cNvPicPr/>
                  </pic:nvPicPr>
                  <pic:blipFill>
                    <a:blip r:embed="rId32"/>
                    <a:stretch>
                      <a:fillRect/>
                    </a:stretch>
                  </pic:blipFill>
                  <pic:spPr>
                    <a:xfrm>
                      <a:off x="0" y="0"/>
                      <a:ext cx="4105406" cy="2448420"/>
                    </a:xfrm>
                    <a:prstGeom prst="rect">
                      <a:avLst/>
                    </a:prstGeom>
                  </pic:spPr>
                </pic:pic>
              </a:graphicData>
            </a:graphic>
          </wp:inline>
        </w:drawing>
      </w:r>
    </w:p>
    <w:p w:rsidRPr="00F70167" w:rsidR="00EB630A" w:rsidP="00EB630A" w:rsidRDefault="00EB630A" w14:paraId="2C57E385" w14:textId="35BAD152">
      <w:pPr>
        <w:pStyle w:val="Kuvaotsikko"/>
        <w:rPr>
          <w:lang w:val="en-US"/>
        </w:rPr>
      </w:pPr>
      <w:bookmarkStart w:name="_Toc178168674" w:id="48"/>
      <w:r w:rsidRPr="00F70167">
        <w:rPr>
          <w:lang w:val="en-US"/>
        </w:rPr>
        <w:t>Kuvio</w:t>
      </w:r>
      <w:r w:rsidRPr="00F70167" w:rsidR="007818BA">
        <w:rPr>
          <w:lang w:val="en-US"/>
        </w:rPr>
        <w:t xml:space="preserve"> </w:t>
      </w:r>
      <w:r>
        <w:fldChar w:fldCharType="begin"/>
      </w:r>
      <w:r w:rsidRPr="004B441E">
        <w:rPr>
          <w:lang w:val="en-US"/>
        </w:rPr>
        <w:instrText xml:space="preserve"> SEQ Kuvio \* ARABIC </w:instrText>
      </w:r>
      <w:r>
        <w:fldChar w:fldCharType="separate"/>
      </w:r>
      <w:r w:rsidR="0017727C">
        <w:rPr>
          <w:lang w:val="en-US"/>
        </w:rPr>
        <w:t>19</w:t>
      </w:r>
      <w:r>
        <w:fldChar w:fldCharType="end"/>
      </w:r>
      <w:r w:rsidRPr="00F70167">
        <w:rPr>
          <w:lang w:val="en-US"/>
        </w:rPr>
        <w:t>. Group policy management</w:t>
      </w:r>
      <w:bookmarkEnd w:id="48"/>
    </w:p>
    <w:p w:rsidR="00543196" w:rsidP="009F5BE8" w:rsidRDefault="008C39F4" w14:paraId="728AD330" w14:textId="6C793AAE">
      <w:pPr>
        <w:rPr>
          <w:lang w:val="en-US"/>
        </w:rPr>
      </w:pPr>
      <w:r w:rsidRPr="008C39F4">
        <w:rPr>
          <w:lang w:val="en-US"/>
        </w:rPr>
        <w:lastRenderedPageBreak/>
        <w:t xml:space="preserve">Seuraavaksi </w:t>
      </w:r>
      <w:r w:rsidR="009832E1">
        <w:rPr>
          <w:lang w:val="en-US"/>
        </w:rPr>
        <w:t>siirryimme</w:t>
      </w:r>
      <w:r w:rsidR="00967316">
        <w:rPr>
          <w:lang w:val="en-US"/>
        </w:rPr>
        <w:t xml:space="preserve"> </w:t>
      </w:r>
      <w:r w:rsidR="001863E1">
        <w:rPr>
          <w:lang w:val="en-US"/>
        </w:rPr>
        <w:t xml:space="preserve">näytön </w:t>
      </w:r>
      <w:r w:rsidR="00D63C5D">
        <w:rPr>
          <w:lang w:val="en-US"/>
        </w:rPr>
        <w:t>vasemmassa</w:t>
      </w:r>
      <w:r w:rsidR="001863E1">
        <w:rPr>
          <w:lang w:val="en-US"/>
        </w:rPr>
        <w:t xml:space="preserve"> laidassa</w:t>
      </w:r>
      <w:r w:rsidR="00967316">
        <w:rPr>
          <w:lang w:val="en-US"/>
        </w:rPr>
        <w:t xml:space="preserve"> </w:t>
      </w:r>
      <w:r w:rsidRPr="008C39F4">
        <w:rPr>
          <w:lang w:val="en-US"/>
        </w:rPr>
        <w:t xml:space="preserve">polkuun Computer Configuration &gt; Policies &gt; Windows Settings &gt; Security Settings &gt; Local Policies &gt; Security Options </w:t>
      </w:r>
      <w:r w:rsidR="002D0345">
        <w:rPr>
          <w:lang w:val="en-US"/>
        </w:rPr>
        <w:t>&gt;</w:t>
      </w:r>
      <w:r w:rsidRPr="008C39F4">
        <w:rPr>
          <w:lang w:val="en-US"/>
        </w:rPr>
        <w:t xml:space="preserve"> Microsoft network server: Digitally sign communication (always)</w:t>
      </w:r>
      <w:r>
        <w:rPr>
          <w:lang w:val="en-US"/>
        </w:rPr>
        <w:t xml:space="preserve">. </w:t>
      </w:r>
      <w:r w:rsidRPr="004B441E" w:rsidR="002D0345">
        <w:t xml:space="preserve">Kaksoisklikkaamalla </w:t>
      </w:r>
      <w:r w:rsidRPr="004B441E" w:rsidR="00B038A3">
        <w:t>saimme</w:t>
      </w:r>
      <w:r w:rsidRPr="004B441E" w:rsidR="002D0345">
        <w:t xml:space="preserve"> </w:t>
      </w:r>
      <w:r w:rsidRPr="004B441E" w:rsidR="00E62A40">
        <w:t xml:space="preserve">auki ikkunan, josta </w:t>
      </w:r>
      <w:r w:rsidRPr="004B441E" w:rsidR="00760AB7">
        <w:t xml:space="preserve">laitoimme säännön käyttöön, eli </w:t>
      </w:r>
      <w:r w:rsidRPr="004B441E" w:rsidR="00E62A40">
        <w:t xml:space="preserve">valitsimme </w:t>
      </w:r>
      <w:r w:rsidRPr="004B441E" w:rsidR="00760AB7">
        <w:t>Enabled.</w:t>
      </w:r>
      <w:r w:rsidRPr="004B441E" w:rsidR="00C5051A">
        <w:t xml:space="preserve"> </w:t>
      </w:r>
      <w:r w:rsidR="00C5051A">
        <w:rPr>
          <w:lang w:val="en-US"/>
        </w:rPr>
        <w:t xml:space="preserve">(Kuvio </w:t>
      </w:r>
      <w:r w:rsidR="00DB2EC3">
        <w:rPr>
          <w:lang w:val="en-US"/>
        </w:rPr>
        <w:t>20</w:t>
      </w:r>
      <w:r w:rsidR="00C5051A">
        <w:rPr>
          <w:lang w:val="en-US"/>
        </w:rPr>
        <w:t>.)</w:t>
      </w:r>
    </w:p>
    <w:p w:rsidR="0068217F" w:rsidP="0068217F" w:rsidRDefault="005D3013" w14:paraId="69F48088" w14:textId="77777777">
      <w:pPr>
        <w:keepNext/>
      </w:pPr>
      <w:r>
        <w:rPr>
          <w:noProof/>
        </w:rPr>
        <w:drawing>
          <wp:inline distT="0" distB="0" distL="0" distR="0" wp14:anchorId="5275B442" wp14:editId="092421BF">
            <wp:extent cx="5132805" cy="2108934"/>
            <wp:effectExtent l="0" t="0" r="0" b="5715"/>
            <wp:docPr id="1974739648" name="Kuva 1" descr="Kuva, joka sisältää kohteen teksti, ohjelmisto, kuvakaappaus,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39648" name="Kuva 1" descr="Kuva, joka sisältää kohteen teksti, ohjelmisto, kuvakaappaus, numero&#10;&#10;Kuvaus luotu automaattisesti"/>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39289" cy="2111598"/>
                    </a:xfrm>
                    <a:prstGeom prst="rect">
                      <a:avLst/>
                    </a:prstGeom>
                    <a:noFill/>
                    <a:ln>
                      <a:noFill/>
                    </a:ln>
                  </pic:spPr>
                </pic:pic>
              </a:graphicData>
            </a:graphic>
          </wp:inline>
        </w:drawing>
      </w:r>
    </w:p>
    <w:p w:rsidR="005D3013" w:rsidP="0068217F" w:rsidRDefault="0068217F" w14:paraId="2FD982C3" w14:textId="754BBD95">
      <w:pPr>
        <w:pStyle w:val="Kuvaotsikko"/>
      </w:pPr>
      <w:bookmarkStart w:name="_Toc178168675" w:id="49"/>
      <w:r>
        <w:t xml:space="preserve">Kuvio </w:t>
      </w:r>
      <w:r>
        <w:fldChar w:fldCharType="begin"/>
      </w:r>
      <w:r>
        <w:instrText xml:space="preserve"> SEQ Kuvio \* ARABIC </w:instrText>
      </w:r>
      <w:r>
        <w:fldChar w:fldCharType="separate"/>
      </w:r>
      <w:r w:rsidR="0017727C">
        <w:t>20</w:t>
      </w:r>
      <w:r>
        <w:fldChar w:fldCharType="end"/>
      </w:r>
      <w:r>
        <w:t>. SMB allekirjoitus</w:t>
      </w:r>
      <w:bookmarkEnd w:id="49"/>
    </w:p>
    <w:p w:rsidR="00106C43" w:rsidP="00106C43" w:rsidRDefault="00B76444" w14:paraId="039CE02F" w14:textId="77A49B92">
      <w:r w:rsidRPr="00B76444">
        <w:t>Katso</w:t>
      </w:r>
      <w:r w:rsidR="00760AB7">
        <w:t>imme</w:t>
      </w:r>
      <w:r w:rsidRPr="00B76444">
        <w:t xml:space="preserve"> samasta paikka</w:t>
      </w:r>
      <w:r w:rsidR="00760AB7">
        <w:t>sta</w:t>
      </w:r>
      <w:r w:rsidRPr="00B76444">
        <w:t xml:space="preserve"> LDAP s</w:t>
      </w:r>
      <w:r>
        <w:t>erver signing requirements</w:t>
      </w:r>
      <w:r w:rsidR="00917EFE">
        <w:t xml:space="preserve">. </w:t>
      </w:r>
      <w:r w:rsidR="001D403D">
        <w:t>Vaihdoimme</w:t>
      </w:r>
      <w:r w:rsidR="004C6CF6">
        <w:t xml:space="preserve"> tähän </w:t>
      </w:r>
      <w:r w:rsidR="001D403D">
        <w:t>asetukseksi</w:t>
      </w:r>
      <w:r w:rsidR="004C6CF6">
        <w:t xml:space="preserve"> Require signing.</w:t>
      </w:r>
      <w:r w:rsidR="00C5051A">
        <w:t xml:space="preserve"> Näin hyväksytään vain allekirjoitetut LDAP pyynnöt.</w:t>
      </w:r>
      <w:r w:rsidR="001D403D">
        <w:t xml:space="preserve"> </w:t>
      </w:r>
      <w:r w:rsidR="00A44C5D">
        <w:t xml:space="preserve">(Kuvio </w:t>
      </w:r>
      <w:r w:rsidR="00DB2EC3">
        <w:t>21</w:t>
      </w:r>
      <w:r w:rsidR="00A44C5D">
        <w:t>.)</w:t>
      </w:r>
    </w:p>
    <w:p w:rsidR="007E53C7" w:rsidP="007E53C7" w:rsidRDefault="00917EFE" w14:paraId="58157703" w14:textId="77777777">
      <w:pPr>
        <w:keepNext/>
      </w:pPr>
      <w:r>
        <w:rPr>
          <w:noProof/>
        </w:rPr>
        <w:lastRenderedPageBreak/>
        <w:drawing>
          <wp:inline distT="0" distB="0" distL="0" distR="0" wp14:anchorId="388C11E1" wp14:editId="4A06FCFC">
            <wp:extent cx="5026557" cy="2535705"/>
            <wp:effectExtent l="0" t="0" r="3175" b="0"/>
            <wp:docPr id="1447899578" name="Kuva 2" descr="Kuva, joka sisältää kohteen teksti, ohjelmisto, numer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99578" name="Kuva 2" descr="Kuva, joka sisältää kohteen teksti, ohjelmisto, numero, Tietokonekuvake&#10;&#10;Kuvaus luotu automaattisest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0245" cy="2537566"/>
                    </a:xfrm>
                    <a:prstGeom prst="rect">
                      <a:avLst/>
                    </a:prstGeom>
                    <a:noFill/>
                    <a:ln>
                      <a:noFill/>
                    </a:ln>
                  </pic:spPr>
                </pic:pic>
              </a:graphicData>
            </a:graphic>
          </wp:inline>
        </w:drawing>
      </w:r>
    </w:p>
    <w:p w:rsidRPr="004B441E" w:rsidR="007E53C7" w:rsidP="007E53C7" w:rsidRDefault="007E53C7" w14:paraId="523F1DC8" w14:textId="7CE8FA17">
      <w:pPr>
        <w:pStyle w:val="Kuvaotsikko"/>
      </w:pPr>
      <w:bookmarkStart w:name="_Toc178168676" w:id="50"/>
      <w:r w:rsidRPr="004B441E">
        <w:t>Kuvio</w:t>
      </w:r>
      <w:r w:rsidRPr="004B441E" w:rsidR="00E91932">
        <w:t xml:space="preserve"> </w:t>
      </w:r>
      <w:r>
        <w:fldChar w:fldCharType="begin"/>
      </w:r>
      <w:r w:rsidRPr="004B441E">
        <w:instrText xml:space="preserve"> SEQ Kuvio \* ARABIC </w:instrText>
      </w:r>
      <w:r>
        <w:fldChar w:fldCharType="separate"/>
      </w:r>
      <w:r w:rsidR="0017727C">
        <w:t>21</w:t>
      </w:r>
      <w:r>
        <w:fldChar w:fldCharType="end"/>
      </w:r>
      <w:r w:rsidRPr="004B441E">
        <w:t>.</w:t>
      </w:r>
      <w:r w:rsidRPr="004B441E" w:rsidR="00E91932">
        <w:t xml:space="preserve"> </w:t>
      </w:r>
      <w:r w:rsidRPr="004B441E">
        <w:t>LDAP</w:t>
      </w:r>
      <w:bookmarkEnd w:id="50"/>
    </w:p>
    <w:p w:rsidRPr="004B441E" w:rsidR="007E53C7" w:rsidP="007E53C7" w:rsidRDefault="007E53C7" w14:paraId="7ED172FF" w14:textId="60842C46">
      <w:pPr>
        <w:spacing w:after="160" w:line="259" w:lineRule="auto"/>
        <w:rPr>
          <w:szCs w:val="18"/>
        </w:rPr>
      </w:pPr>
      <w:r w:rsidRPr="004B441E">
        <w:br w:type="page"/>
      </w:r>
    </w:p>
    <w:p w:rsidR="007E53C7" w:rsidP="007E53C7" w:rsidRDefault="007E53C7" w14:paraId="55D5E78B" w14:textId="4AF0F1EE">
      <w:r w:rsidRPr="007E53C7">
        <w:lastRenderedPageBreak/>
        <w:t>LAN Manager Hash asetus sijai</w:t>
      </w:r>
      <w:r>
        <w:t>tsee myös samassa paikassa</w:t>
      </w:r>
      <w:r w:rsidR="00DB212A">
        <w:t xml:space="preserve"> ja oli valmiiksi asetettu </w:t>
      </w:r>
      <w:r w:rsidR="00FC5457">
        <w:t>Enabled-</w:t>
      </w:r>
      <w:r w:rsidR="005845B1">
        <w:t>tilaan,</w:t>
      </w:r>
      <w:r w:rsidR="00DB212A">
        <w:t xml:space="preserve"> joten tätä ei tarvitse muuttaa. </w:t>
      </w:r>
      <w:r w:rsidR="00AA6425">
        <w:t>( Kuvio 22.)</w:t>
      </w:r>
    </w:p>
    <w:p w:rsidR="00751C29" w:rsidP="00751C29" w:rsidRDefault="00DB212A" w14:paraId="04C0B226" w14:textId="77777777">
      <w:pPr>
        <w:keepNext/>
      </w:pPr>
      <w:r>
        <w:rPr>
          <w:noProof/>
        </w:rPr>
        <w:drawing>
          <wp:inline distT="0" distB="0" distL="0" distR="0" wp14:anchorId="6EBC85DF" wp14:editId="3E6529F2">
            <wp:extent cx="5139072" cy="2617525"/>
            <wp:effectExtent l="0" t="0" r="4445" b="0"/>
            <wp:docPr id="1974372868" name="Kuva 3" descr="Kuva, joka sisältää kohteen teksti, ohjelmisto, Tietokonekuvake, Verkkosivu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72868" name="Kuva 3" descr="Kuva, joka sisältää kohteen teksti, ohjelmisto, Tietokonekuvake, Verkkosivusto&#10;&#10;Kuvaus luotu automaattisest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5539" cy="2620819"/>
                    </a:xfrm>
                    <a:prstGeom prst="rect">
                      <a:avLst/>
                    </a:prstGeom>
                    <a:noFill/>
                    <a:ln>
                      <a:noFill/>
                    </a:ln>
                  </pic:spPr>
                </pic:pic>
              </a:graphicData>
            </a:graphic>
          </wp:inline>
        </w:drawing>
      </w:r>
    </w:p>
    <w:p w:rsidR="008D4A55" w:rsidP="00751C29" w:rsidRDefault="00751C29" w14:paraId="6FACA3CE" w14:textId="365721B5">
      <w:pPr>
        <w:pStyle w:val="Kuvaotsikko"/>
      </w:pPr>
      <w:bookmarkStart w:name="_Toc178168677" w:id="51"/>
      <w:r>
        <w:t xml:space="preserve">Kuvio </w:t>
      </w:r>
      <w:r>
        <w:fldChar w:fldCharType="begin"/>
      </w:r>
      <w:r>
        <w:instrText xml:space="preserve"> SEQ Kuvio \* ARABIC </w:instrText>
      </w:r>
      <w:r>
        <w:fldChar w:fldCharType="separate"/>
      </w:r>
      <w:r w:rsidR="0017727C">
        <w:t>22</w:t>
      </w:r>
      <w:r>
        <w:fldChar w:fldCharType="end"/>
      </w:r>
      <w:r>
        <w:t>. LAN manager Hash</w:t>
      </w:r>
      <w:bookmarkEnd w:id="51"/>
    </w:p>
    <w:p w:rsidRPr="00DE6D09" w:rsidR="00DE6D09" w:rsidP="00DE6D09" w:rsidRDefault="00432915" w14:paraId="6DA477C7" w14:textId="381507F5">
      <w:r>
        <w:t xml:space="preserve">Seuraavaksi </w:t>
      </w:r>
      <w:r w:rsidR="00F310F2">
        <w:t>pyrimme koventamaan DNS:sää (Domain Name System)</w:t>
      </w:r>
      <w:r w:rsidR="00487AAB">
        <w:t xml:space="preserve"> Disable recursion ruksi aiheutti ongelmia, tämän jälkeen WS01 ei saanut enää </w:t>
      </w:r>
      <w:r w:rsidR="00263C86">
        <w:t>yhteyttä</w:t>
      </w:r>
      <w:r w:rsidR="00487AAB">
        <w:t xml:space="preserve"> DNS palvelimelle eikä päässyt verkkoon. Tuo siis </w:t>
      </w:r>
      <w:r w:rsidR="008A7164">
        <w:t>korjautui,</w:t>
      </w:r>
      <w:r w:rsidR="00487AAB">
        <w:t xml:space="preserve"> kun otimme raksin taas pois. Enable automatic scavenging of stale records </w:t>
      </w:r>
      <w:r w:rsidR="00ED49A2">
        <w:t>tarkoittaa,</w:t>
      </w:r>
      <w:r w:rsidR="00D46D13">
        <w:t xml:space="preserve"> että </w:t>
      </w:r>
      <w:r w:rsidR="00DD6B4C">
        <w:t xml:space="preserve">käyttämättömät dns tietueet tyhjennetään. Tämä vähentää kuormitusta, joten </w:t>
      </w:r>
      <w:r w:rsidR="00494393">
        <w:t xml:space="preserve">kytkimme sen päälle. </w:t>
      </w:r>
      <w:r w:rsidR="00E11CDF">
        <w:t>(Kuvio 23.)</w:t>
      </w:r>
    </w:p>
    <w:p w:rsidR="009949BB" w:rsidP="009949BB" w:rsidRDefault="00DE6D09" w14:paraId="2E389126" w14:textId="77777777">
      <w:pPr>
        <w:keepNext/>
      </w:pPr>
      <w:r>
        <w:rPr>
          <w:noProof/>
        </w:rPr>
        <w:lastRenderedPageBreak/>
        <w:drawing>
          <wp:inline distT="0" distB="0" distL="0" distR="0" wp14:anchorId="469558F3" wp14:editId="57620D7A">
            <wp:extent cx="5606379" cy="2223821"/>
            <wp:effectExtent l="0" t="0" r="0" b="5080"/>
            <wp:docPr id="1618832789" name="Kuva 2" descr="Kuva, joka sisältää kohteen teksti, numero,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32789" name="Kuva 2" descr="Kuva, joka sisältää kohteen teksti, numero, ohjelmisto, Tietokonekuvake&#10;&#10;Kuvaus luotu automaattisest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4785" cy="2227155"/>
                    </a:xfrm>
                    <a:prstGeom prst="rect">
                      <a:avLst/>
                    </a:prstGeom>
                    <a:noFill/>
                    <a:ln>
                      <a:noFill/>
                    </a:ln>
                  </pic:spPr>
                </pic:pic>
              </a:graphicData>
            </a:graphic>
          </wp:inline>
        </w:drawing>
      </w:r>
    </w:p>
    <w:p w:rsidR="008B51A0" w:rsidP="00E3046D" w:rsidRDefault="009949BB" w14:paraId="18DBA06B" w14:textId="67257C4B">
      <w:pPr>
        <w:pStyle w:val="Kuvaotsikko"/>
        <w:rPr>
          <w:lang w:val="en-US"/>
        </w:rPr>
      </w:pPr>
      <w:bookmarkStart w:name="_Toc178168678" w:id="52"/>
      <w:r w:rsidRPr="00263C86">
        <w:rPr>
          <w:lang w:val="en-US"/>
        </w:rPr>
        <w:t xml:space="preserve">Kuvio </w:t>
      </w:r>
      <w:r>
        <w:fldChar w:fldCharType="begin"/>
      </w:r>
      <w:r w:rsidRPr="00263C86">
        <w:rPr>
          <w:lang w:val="en-US"/>
        </w:rPr>
        <w:instrText xml:space="preserve"> SEQ Kuvio \* ARABIC </w:instrText>
      </w:r>
      <w:r>
        <w:fldChar w:fldCharType="separate"/>
      </w:r>
      <w:r w:rsidR="0017727C">
        <w:rPr>
          <w:lang w:val="en-US"/>
        </w:rPr>
        <w:t>23</w:t>
      </w:r>
      <w:r>
        <w:fldChar w:fldCharType="end"/>
      </w:r>
      <w:r w:rsidRPr="00263C86">
        <w:rPr>
          <w:lang w:val="en-US"/>
        </w:rPr>
        <w:t>. DNS</w:t>
      </w:r>
      <w:bookmarkEnd w:id="52"/>
      <w:r w:rsidR="008B51A0">
        <w:rPr>
          <w:lang w:val="en-US"/>
        </w:rPr>
        <w:br w:type="page"/>
      </w:r>
    </w:p>
    <w:p w:rsidR="004B507D" w:rsidP="008D34D0" w:rsidRDefault="008D34D0" w14:paraId="6616C43A" w14:textId="5F00FF60">
      <w:pPr>
        <w:pStyle w:val="Otsikko2"/>
        <w:rPr>
          <w:lang w:val="en-US"/>
        </w:rPr>
      </w:pPr>
      <w:bookmarkStart w:name="_Toc178177074" w:id="53"/>
      <w:r>
        <w:rPr>
          <w:lang w:val="en-US"/>
        </w:rPr>
        <w:lastRenderedPageBreak/>
        <w:t>GPO kove</w:t>
      </w:r>
      <w:r w:rsidR="00881BE4">
        <w:rPr>
          <w:lang w:val="en-US"/>
        </w:rPr>
        <w:t>ntaminen</w:t>
      </w:r>
      <w:bookmarkEnd w:id="53"/>
    </w:p>
    <w:p w:rsidR="006B2D46" w:rsidP="006B2D46" w:rsidRDefault="006B2D46" w14:paraId="319095F4" w14:textId="287A26D5">
      <w:r w:rsidRPr="004F6479">
        <w:t xml:space="preserve">GPO eli Group Policy Objects </w:t>
      </w:r>
      <w:r w:rsidRPr="004F6479" w:rsidR="00D27C4C">
        <w:t xml:space="preserve">on </w:t>
      </w:r>
      <w:r w:rsidRPr="004F6479" w:rsidR="0022303D">
        <w:t xml:space="preserve">olennainen osa </w:t>
      </w:r>
      <w:r w:rsidR="001E0762">
        <w:t>AD ympäristön</w:t>
      </w:r>
      <w:r w:rsidRPr="004F6479" w:rsidR="0022303D">
        <w:t xml:space="preserve"> työkaluja</w:t>
      </w:r>
      <w:r w:rsidR="004F6479">
        <w:t xml:space="preserve">. Se vastaa nimensä mukaan </w:t>
      </w:r>
      <w:r w:rsidR="002F21A2">
        <w:t>ryhmä</w:t>
      </w:r>
      <w:r w:rsidR="006D38EF">
        <w:t>kohtaisista politiikoista</w:t>
      </w:r>
      <w:r w:rsidR="003A267D">
        <w:t xml:space="preserve">, ja sen avulla voidaan </w:t>
      </w:r>
      <w:r w:rsidR="0023372B">
        <w:t>asettaa tietyt käytänteet ja rajoituksen käyttäjille, laitteille ja ympäri</w:t>
      </w:r>
      <w:r w:rsidR="00C57674">
        <w:t>s</w:t>
      </w:r>
      <w:r w:rsidR="0023372B">
        <w:t>töille.</w:t>
      </w:r>
    </w:p>
    <w:p w:rsidRPr="002A3BA6" w:rsidR="003B0B24" w:rsidP="006B2D46" w:rsidRDefault="005F4F11" w14:paraId="48F6C9FD" w14:textId="54759E0D">
      <w:r>
        <w:t xml:space="preserve">Loimme </w:t>
      </w:r>
      <w:r w:rsidR="003F0578">
        <w:t xml:space="preserve">muutaman </w:t>
      </w:r>
      <w:r w:rsidR="008E2A8C">
        <w:t>Or</w:t>
      </w:r>
      <w:r w:rsidR="00083F6B">
        <w:t>ganizational Unitin (OU)</w:t>
      </w:r>
      <w:r w:rsidR="003F0578">
        <w:t>, groupin ja käyttäjän AD:lla</w:t>
      </w:r>
      <w:r w:rsidR="008E5315">
        <w:t xml:space="preserve">, jotta </w:t>
      </w:r>
      <w:r w:rsidR="00681492">
        <w:t>pysty</w:t>
      </w:r>
      <w:r w:rsidR="00083F6B">
        <w:t>i</w:t>
      </w:r>
      <w:r w:rsidR="00681492">
        <w:t>mme tekemään käyttäjäryhmiä koskevia säädöksiä ja kovennuksia.</w:t>
      </w:r>
      <w:r w:rsidR="00BB3AF1">
        <w:t xml:space="preserve"> </w:t>
      </w:r>
      <w:r w:rsidRPr="002A3BA6" w:rsidR="00BB3AF1">
        <w:t xml:space="preserve">Ensin teimme </w:t>
      </w:r>
      <w:r w:rsidRPr="002A3BA6" w:rsidR="00EC64DD">
        <w:t>uuden Org</w:t>
      </w:r>
      <w:r w:rsidRPr="002A3BA6" w:rsidR="00A44BCA">
        <w:t xml:space="preserve">anizational unitin ”Hard_workers” jonka alle </w:t>
      </w:r>
      <w:r w:rsidR="00083F6B">
        <w:t>teimme kaksi OU:ta</w:t>
      </w:r>
      <w:r w:rsidRPr="002A3BA6" w:rsidR="002A3BA6">
        <w:t xml:space="preserve"> lisä</w:t>
      </w:r>
      <w:r w:rsidR="002A3BA6">
        <w:t>ä, Sales ja HR</w:t>
      </w:r>
      <w:r w:rsidR="008A127E">
        <w:t>. (</w:t>
      </w:r>
      <w:r w:rsidR="00262F50">
        <w:t>Kuvio 2</w:t>
      </w:r>
      <w:r w:rsidR="00236B32">
        <w:t>4</w:t>
      </w:r>
      <w:r w:rsidR="00262F50">
        <w:t>.)</w:t>
      </w:r>
    </w:p>
    <w:p w:rsidRPr="00A44BCA" w:rsidR="00BB3AF1" w:rsidP="00BB3AF1" w:rsidRDefault="00DD0759" w14:paraId="5A757861" w14:textId="77777777">
      <w:pPr>
        <w:keepNext/>
        <w:rPr>
          <w:lang w:val="en-US"/>
        </w:rPr>
      </w:pPr>
      <w:r w:rsidRPr="00DD0759">
        <w:rPr>
          <w:noProof/>
        </w:rPr>
        <w:drawing>
          <wp:inline distT="0" distB="0" distL="0" distR="0" wp14:anchorId="67A1D722" wp14:editId="2ECCD7E8">
            <wp:extent cx="2492734" cy="1780525"/>
            <wp:effectExtent l="0" t="0" r="3175" b="0"/>
            <wp:docPr id="1709390461"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90461" name="Kuva 1" descr="Kuva, joka sisältää kohteen teksti, kuvakaappaus, ohjelmisto, Tietokonekuvake&#10;&#10;Kuvaus luotu automaattisesti"/>
                    <pic:cNvPicPr/>
                  </pic:nvPicPr>
                  <pic:blipFill>
                    <a:blip r:embed="rId37"/>
                    <a:stretch>
                      <a:fillRect/>
                    </a:stretch>
                  </pic:blipFill>
                  <pic:spPr>
                    <a:xfrm>
                      <a:off x="0" y="0"/>
                      <a:ext cx="2495994" cy="1782854"/>
                    </a:xfrm>
                    <a:prstGeom prst="rect">
                      <a:avLst/>
                    </a:prstGeom>
                  </pic:spPr>
                </pic:pic>
              </a:graphicData>
            </a:graphic>
          </wp:inline>
        </w:drawing>
      </w:r>
    </w:p>
    <w:p w:rsidRPr="004B441E" w:rsidR="00BB3AF1" w:rsidP="00BB3AF1" w:rsidRDefault="00BB3AF1" w14:paraId="67981A2C" w14:textId="4897116E">
      <w:pPr>
        <w:pStyle w:val="Kuvaotsikko"/>
      </w:pPr>
      <w:bookmarkStart w:name="_Toc178168679" w:id="54"/>
      <w:r w:rsidRPr="004B441E">
        <w:t xml:space="preserve">Kuvio </w:t>
      </w:r>
      <w:r>
        <w:fldChar w:fldCharType="begin"/>
      </w:r>
      <w:r w:rsidRPr="004B441E">
        <w:instrText xml:space="preserve"> SEQ Kuvio \* ARABIC </w:instrText>
      </w:r>
      <w:r>
        <w:fldChar w:fldCharType="separate"/>
      </w:r>
      <w:r w:rsidR="0017727C">
        <w:t>24</w:t>
      </w:r>
      <w:r>
        <w:fldChar w:fldCharType="end"/>
      </w:r>
      <w:r w:rsidRPr="004B441E">
        <w:t>. Organizational unit</w:t>
      </w:r>
      <w:bookmarkEnd w:id="54"/>
    </w:p>
    <w:p w:rsidRPr="003B0851" w:rsidR="003B0851" w:rsidP="003B0851" w:rsidRDefault="003B0851" w14:paraId="12252D8A" w14:textId="5DAB9878">
      <w:r w:rsidRPr="003B0851">
        <w:t xml:space="preserve">Kun OU:t </w:t>
      </w:r>
      <w:r w:rsidR="00083F6B">
        <w:t>oli</w:t>
      </w:r>
      <w:r w:rsidR="004C3E18">
        <w:t xml:space="preserve"> luotu,</w:t>
      </w:r>
      <w:r w:rsidRPr="003B0851">
        <w:t xml:space="preserve"> lis</w:t>
      </w:r>
      <w:r>
        <w:t xml:space="preserve">äsimme </w:t>
      </w:r>
      <w:r w:rsidR="00083F6B">
        <w:t>kaksi</w:t>
      </w:r>
      <w:r>
        <w:t xml:space="preserve"> käyttäjää molempiin</w:t>
      </w:r>
      <w:r w:rsidR="008F2413">
        <w:t xml:space="preserve">. </w:t>
      </w:r>
      <w:r w:rsidR="00262F50">
        <w:t>(Kuvio 2</w:t>
      </w:r>
      <w:r w:rsidR="004C3E18">
        <w:t>5</w:t>
      </w:r>
      <w:r w:rsidR="00262F50">
        <w:t>.)</w:t>
      </w:r>
    </w:p>
    <w:p w:rsidR="003B0851" w:rsidP="003B0851" w:rsidRDefault="00BB3AF1" w14:paraId="29BB025A" w14:textId="77777777">
      <w:pPr>
        <w:keepNext/>
      </w:pPr>
      <w:r w:rsidRPr="003B0851">
        <w:rPr>
          <w:noProof/>
        </w:rPr>
        <w:t xml:space="preserve"> </w:t>
      </w:r>
      <w:r w:rsidRPr="00BB3AF1">
        <w:rPr>
          <w:noProof/>
        </w:rPr>
        <w:drawing>
          <wp:inline distT="0" distB="0" distL="0" distR="0" wp14:anchorId="013E8630" wp14:editId="186EC0AD">
            <wp:extent cx="3753016" cy="1441999"/>
            <wp:effectExtent l="0" t="0" r="0" b="6350"/>
            <wp:docPr id="237545962"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45962" name="Kuva 1" descr="Kuva, joka sisältää kohteen teksti, kuvakaappaus, numero, Fontti&#10;&#10;Kuvaus luotu automaattisesti"/>
                    <pic:cNvPicPr/>
                  </pic:nvPicPr>
                  <pic:blipFill>
                    <a:blip r:embed="rId38"/>
                    <a:stretch>
                      <a:fillRect/>
                    </a:stretch>
                  </pic:blipFill>
                  <pic:spPr>
                    <a:xfrm>
                      <a:off x="0" y="0"/>
                      <a:ext cx="3779740" cy="1452267"/>
                    </a:xfrm>
                    <a:prstGeom prst="rect">
                      <a:avLst/>
                    </a:prstGeom>
                  </pic:spPr>
                </pic:pic>
              </a:graphicData>
            </a:graphic>
          </wp:inline>
        </w:drawing>
      </w:r>
    </w:p>
    <w:p w:rsidR="006902CC" w:rsidP="003B0851" w:rsidRDefault="003B0851" w14:paraId="528AB1BD" w14:textId="07351D5E">
      <w:pPr>
        <w:pStyle w:val="Kuvaotsikko"/>
      </w:pPr>
      <w:bookmarkStart w:name="_Toc178168680" w:id="55"/>
      <w:r>
        <w:t xml:space="preserve">Kuvio </w:t>
      </w:r>
      <w:r>
        <w:fldChar w:fldCharType="begin"/>
      </w:r>
      <w:r>
        <w:instrText xml:space="preserve"> SEQ Kuvio \* ARABIC </w:instrText>
      </w:r>
      <w:r>
        <w:fldChar w:fldCharType="separate"/>
      </w:r>
      <w:r w:rsidR="0017727C">
        <w:t>25</w:t>
      </w:r>
      <w:r>
        <w:fldChar w:fldCharType="end"/>
      </w:r>
      <w:r>
        <w:t>. lopputulos</w:t>
      </w:r>
      <w:bookmarkEnd w:id="55"/>
    </w:p>
    <w:p w:rsidR="00B52D41" w:rsidP="006B2D46" w:rsidRDefault="006A1B81" w14:paraId="25634D7A" w14:textId="3AE9AC0D">
      <w:r>
        <w:lastRenderedPageBreak/>
        <w:t>Seuraavaksi teimme kaksi ryhmää</w:t>
      </w:r>
      <w:r w:rsidR="005A72FF">
        <w:t xml:space="preserve"> Users</w:t>
      </w:r>
      <w:r w:rsidR="006E441E">
        <w:t>-</w:t>
      </w:r>
      <w:r w:rsidR="005A72FF">
        <w:t>kansion alle</w:t>
      </w:r>
      <w:r w:rsidR="006E441E">
        <w:t>:</w:t>
      </w:r>
      <w:r w:rsidR="005A72FF">
        <w:t xml:space="preserve"> </w:t>
      </w:r>
      <w:r w:rsidR="005C0446">
        <w:t>Sales ja HR</w:t>
      </w:r>
      <w:r w:rsidR="006E441E">
        <w:t>. Nämä ryhmät ovat</w:t>
      </w:r>
      <w:r w:rsidR="00C91F4B">
        <w:t xml:space="preserve"> tarkoitettu </w:t>
      </w:r>
      <w:r w:rsidR="00B52D41">
        <w:t>käyttäjien käyttöoikeuksien määrittämiseen, esimerkiksi kansion luku</w:t>
      </w:r>
      <w:r w:rsidR="006E441E">
        <w:t>-</w:t>
      </w:r>
      <w:r w:rsidR="00B52D41">
        <w:t xml:space="preserve"> ja muokkausoikeudet. (Kuvio 2</w:t>
      </w:r>
      <w:r w:rsidR="008253F4">
        <w:t>6</w:t>
      </w:r>
      <w:r w:rsidR="00B52D41">
        <w:t>.)</w:t>
      </w:r>
      <w:r w:rsidR="00BC4A3B">
        <w:t xml:space="preserve"> Lisätään myös käyttäjät heille luotuihin ryhmiin</w:t>
      </w:r>
      <w:r w:rsidR="006E441E">
        <w:t>.</w:t>
      </w:r>
    </w:p>
    <w:p w:rsidR="00FE32A6" w:rsidP="00FE32A6" w:rsidRDefault="00FE32A6" w14:paraId="0A8A9AD9" w14:textId="24CA6019">
      <w:pPr>
        <w:keepNext/>
      </w:pPr>
      <w:r w:rsidRPr="00FE32A6">
        <w:rPr>
          <w:noProof/>
        </w:rPr>
        <w:drawing>
          <wp:inline distT="0" distB="0" distL="0" distR="0" wp14:anchorId="689D56AB" wp14:editId="58D19999">
            <wp:extent cx="3277525" cy="1641945"/>
            <wp:effectExtent l="0" t="0" r="0" b="0"/>
            <wp:docPr id="1247813472" name="Kuva 1" descr="Kuva, joka sisältää kohteen teksti, kuvakaappaus, ruokalista,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13472" name="Kuva 1" descr="Kuva, joka sisältää kohteen teksti, kuvakaappaus, ruokalista, Fontti&#10;&#10;Kuvaus luotu automaattisesti"/>
                    <pic:cNvPicPr/>
                  </pic:nvPicPr>
                  <pic:blipFill>
                    <a:blip r:embed="rId39"/>
                    <a:stretch>
                      <a:fillRect/>
                    </a:stretch>
                  </pic:blipFill>
                  <pic:spPr>
                    <a:xfrm>
                      <a:off x="0" y="0"/>
                      <a:ext cx="3313420" cy="1659927"/>
                    </a:xfrm>
                    <a:prstGeom prst="rect">
                      <a:avLst/>
                    </a:prstGeom>
                  </pic:spPr>
                </pic:pic>
              </a:graphicData>
            </a:graphic>
          </wp:inline>
        </w:drawing>
      </w:r>
      <w:r w:rsidRPr="00FB5327" w:rsidR="00FB5327">
        <w:rPr>
          <w:noProof/>
        </w:rPr>
        <w:t xml:space="preserve"> </w:t>
      </w:r>
    </w:p>
    <w:p w:rsidR="00BC4A3B" w:rsidP="00BC4A3B" w:rsidRDefault="00FE32A6" w14:paraId="766E46B1" w14:textId="643958D6">
      <w:pPr>
        <w:pStyle w:val="Kuvaotsikko"/>
      </w:pPr>
      <w:bookmarkStart w:name="_Toc178168681" w:id="56"/>
      <w:r>
        <w:t xml:space="preserve">Kuvio </w:t>
      </w:r>
      <w:r>
        <w:fldChar w:fldCharType="begin"/>
      </w:r>
      <w:r>
        <w:instrText xml:space="preserve"> SEQ Kuvio \* ARABIC </w:instrText>
      </w:r>
      <w:r>
        <w:fldChar w:fldCharType="separate"/>
      </w:r>
      <w:r w:rsidR="0017727C">
        <w:t>26</w:t>
      </w:r>
      <w:r>
        <w:fldChar w:fldCharType="end"/>
      </w:r>
      <w:r>
        <w:t>. groups</w:t>
      </w:r>
      <w:bookmarkEnd w:id="56"/>
    </w:p>
    <w:p w:rsidR="00FB5327" w:rsidP="00FB5327" w:rsidRDefault="00FB5327" w14:paraId="5178D3D2" w14:textId="71822F50">
      <w:r>
        <w:t>Lisä</w:t>
      </w:r>
      <w:r w:rsidR="00744B67">
        <w:t>simme</w:t>
      </w:r>
      <w:r>
        <w:t xml:space="preserve"> käyttäjät heille kuuluviin ryhmiin</w:t>
      </w:r>
      <w:r w:rsidR="00123899">
        <w:t xml:space="preserve"> ryhmän ominaisuudet</w:t>
      </w:r>
      <w:r w:rsidR="00744B67">
        <w:t>-</w:t>
      </w:r>
      <w:r w:rsidR="00123899">
        <w:t>ikkunan jäsenet</w:t>
      </w:r>
      <w:r w:rsidR="00744B67">
        <w:t>-väli</w:t>
      </w:r>
      <w:r w:rsidR="00123899">
        <w:t xml:space="preserve">lehden kautta </w:t>
      </w:r>
      <w:r w:rsidR="00744B67">
        <w:t>Add-painikkeesta</w:t>
      </w:r>
      <w:r w:rsidR="00123899">
        <w:t xml:space="preserve">. </w:t>
      </w:r>
      <w:r w:rsidR="00083F6B">
        <w:t xml:space="preserve">Teimme saman </w:t>
      </w:r>
      <w:r w:rsidR="00123899">
        <w:t xml:space="preserve">molemmille ryhmille. (Kuvio </w:t>
      </w:r>
      <w:r w:rsidR="008253F4">
        <w:t>27</w:t>
      </w:r>
      <w:r w:rsidR="00123899">
        <w:t>.)</w:t>
      </w:r>
    </w:p>
    <w:p w:rsidR="00123899" w:rsidP="00123899" w:rsidRDefault="00123899" w14:paraId="78A1487E" w14:textId="77777777">
      <w:pPr>
        <w:keepNext/>
      </w:pPr>
      <w:r w:rsidRPr="00123899">
        <w:rPr>
          <w:noProof/>
        </w:rPr>
        <w:drawing>
          <wp:inline distT="0" distB="0" distL="0" distR="0" wp14:anchorId="6ED91EDE" wp14:editId="105F3CCE">
            <wp:extent cx="3625795" cy="1868951"/>
            <wp:effectExtent l="0" t="0" r="0" b="0"/>
            <wp:docPr id="1913173760"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73760" name="Kuva 1" descr="Kuva, joka sisältää kohteen teksti, kuvakaappaus, ohjelmisto, numero&#10;&#10;Kuvaus luotu automaattisesti"/>
                    <pic:cNvPicPr/>
                  </pic:nvPicPr>
                  <pic:blipFill>
                    <a:blip r:embed="rId40"/>
                    <a:stretch>
                      <a:fillRect/>
                    </a:stretch>
                  </pic:blipFill>
                  <pic:spPr>
                    <a:xfrm>
                      <a:off x="0" y="0"/>
                      <a:ext cx="3630760" cy="1871510"/>
                    </a:xfrm>
                    <a:prstGeom prst="rect">
                      <a:avLst/>
                    </a:prstGeom>
                  </pic:spPr>
                </pic:pic>
              </a:graphicData>
            </a:graphic>
          </wp:inline>
        </w:drawing>
      </w:r>
    </w:p>
    <w:p w:rsidR="00123899" w:rsidP="00123899" w:rsidRDefault="00123899" w14:paraId="73983739" w14:textId="0F87E5C1">
      <w:pPr>
        <w:pStyle w:val="Kuvaotsikko"/>
      </w:pPr>
      <w:bookmarkStart w:name="_Toc178168682" w:id="57"/>
      <w:r>
        <w:t xml:space="preserve">Kuvio </w:t>
      </w:r>
      <w:r>
        <w:fldChar w:fldCharType="begin"/>
      </w:r>
      <w:r>
        <w:instrText xml:space="preserve"> SEQ Kuvio \* ARABIC </w:instrText>
      </w:r>
      <w:r>
        <w:fldChar w:fldCharType="separate"/>
      </w:r>
      <w:r w:rsidR="0017727C">
        <w:t>27</w:t>
      </w:r>
      <w:r>
        <w:fldChar w:fldCharType="end"/>
      </w:r>
      <w:r>
        <w:t xml:space="preserve">. </w:t>
      </w:r>
      <w:r w:rsidR="00083F6B">
        <w:t>Ryhmän jäsenet</w:t>
      </w:r>
      <w:bookmarkEnd w:id="57"/>
    </w:p>
    <w:p w:rsidR="00FB5327" w:rsidP="00FB5327" w:rsidRDefault="004D0838" w14:paraId="75BA7DAC" w14:textId="4C989C70">
      <w:r>
        <w:t xml:space="preserve">Pystymme nyt luomaan </w:t>
      </w:r>
      <w:r w:rsidR="00950235">
        <w:t>ryhmäpol</w:t>
      </w:r>
      <w:r w:rsidR="008A56ED">
        <w:t>it</w:t>
      </w:r>
      <w:r w:rsidR="00494B95">
        <w:t>iikkoja</w:t>
      </w:r>
      <w:r w:rsidR="00083F6B">
        <w:t>,</w:t>
      </w:r>
      <w:r w:rsidR="00494B95">
        <w:t xml:space="preserve"> </w:t>
      </w:r>
      <w:r w:rsidR="003925CC">
        <w:t xml:space="preserve">jotka koskevat joko molempia </w:t>
      </w:r>
      <w:r w:rsidR="00935424">
        <w:t>työ ryhmiä tai vain toista.</w:t>
      </w:r>
    </w:p>
    <w:p w:rsidR="00913E48" w:rsidP="00FB5327" w:rsidRDefault="00083F6B" w14:paraId="03A893FC" w14:textId="794CEB0D">
      <w:r w:rsidRPr="00C44130">
        <w:rPr>
          <w:lang w:val="en-US"/>
        </w:rPr>
        <w:lastRenderedPageBreak/>
        <w:t xml:space="preserve">Seuraavaksi </w:t>
      </w:r>
      <w:r w:rsidRPr="00C44130" w:rsidR="005E3054">
        <w:rPr>
          <w:lang w:val="en-US"/>
        </w:rPr>
        <w:t>teimme Group Policy Objectin (</w:t>
      </w:r>
      <w:r w:rsidRPr="00C44130" w:rsidR="000F0EA7">
        <w:rPr>
          <w:lang w:val="en-US"/>
        </w:rPr>
        <w:t>GPO)</w:t>
      </w:r>
      <w:r w:rsidRPr="00C44130" w:rsidR="003D75CE">
        <w:rPr>
          <w:lang w:val="en-US"/>
        </w:rPr>
        <w:t xml:space="preserve"> OU:lle </w:t>
      </w:r>
      <w:r w:rsidRPr="00C44130" w:rsidR="004446A9">
        <w:rPr>
          <w:lang w:val="en-US"/>
        </w:rPr>
        <w:t>Hard_workers</w:t>
      </w:r>
      <w:r w:rsidRPr="00C44130" w:rsidR="00AD2E8F">
        <w:rPr>
          <w:lang w:val="en-US"/>
        </w:rPr>
        <w:t xml:space="preserve">. </w:t>
      </w:r>
      <w:r w:rsidR="00AD2E8F">
        <w:t xml:space="preserve">Tämä tapahtui klikkaamalla hiiren oikealla painikkella </w:t>
      </w:r>
      <w:r w:rsidR="00EC3949">
        <w:t>OU:n nimeä ja valitsemalla Create a GPO in this domain and Link it here</w:t>
      </w:r>
      <w:r w:rsidR="005033AD">
        <w:t xml:space="preserve">. </w:t>
      </w:r>
      <w:r w:rsidR="001A6264">
        <w:t>Nimesimme sen GPO_Hard_workers</w:t>
      </w:r>
      <w:r w:rsidR="00753621">
        <w:t>.</w:t>
      </w:r>
      <w:r w:rsidR="005033AD">
        <w:t xml:space="preserve"> (Kuvio </w:t>
      </w:r>
      <w:r w:rsidR="00370E8E">
        <w:t>28</w:t>
      </w:r>
      <w:r w:rsidR="0052663E">
        <w:t>)</w:t>
      </w:r>
      <w:r w:rsidR="007B4975">
        <w:t>.</w:t>
      </w:r>
    </w:p>
    <w:p w:rsidR="00BB622B" w:rsidP="00BB622B" w:rsidRDefault="00BB622B" w14:paraId="6B314DF2" w14:textId="77777777">
      <w:pPr>
        <w:keepNext/>
      </w:pPr>
      <w:r w:rsidRPr="00BB622B">
        <w:rPr>
          <w:noProof/>
        </w:rPr>
        <w:drawing>
          <wp:inline distT="0" distB="0" distL="0" distR="0" wp14:anchorId="34E7A906" wp14:editId="0F1C1CB7">
            <wp:extent cx="2592125" cy="3212684"/>
            <wp:effectExtent l="0" t="0" r="0" b="6985"/>
            <wp:docPr id="869674569" name="Kuva 1" descr="Kuva, joka sisältää kohteen teksti, kuvakaappaus, numero,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74569" name="Kuva 1" descr="Kuva, joka sisältää kohteen teksti, kuvakaappaus, numero, ohjelmisto&#10;&#10;Kuvaus luotu automaattisesti"/>
                    <pic:cNvPicPr/>
                  </pic:nvPicPr>
                  <pic:blipFill>
                    <a:blip r:embed="rId41"/>
                    <a:stretch>
                      <a:fillRect/>
                    </a:stretch>
                  </pic:blipFill>
                  <pic:spPr>
                    <a:xfrm>
                      <a:off x="0" y="0"/>
                      <a:ext cx="2601743" cy="3224605"/>
                    </a:xfrm>
                    <a:prstGeom prst="rect">
                      <a:avLst/>
                    </a:prstGeom>
                  </pic:spPr>
                </pic:pic>
              </a:graphicData>
            </a:graphic>
          </wp:inline>
        </w:drawing>
      </w:r>
    </w:p>
    <w:p w:rsidR="00913E48" w:rsidP="00E3046D" w:rsidRDefault="00BB622B" w14:paraId="61D0B31C" w14:textId="39E21A46">
      <w:pPr>
        <w:pStyle w:val="Kuvaotsikko"/>
      </w:pPr>
      <w:bookmarkStart w:name="_Toc178168683" w:id="58"/>
      <w:r>
        <w:t xml:space="preserve">Kuvio </w:t>
      </w:r>
      <w:r>
        <w:fldChar w:fldCharType="begin"/>
      </w:r>
      <w:r>
        <w:instrText xml:space="preserve"> SEQ Kuvio \* ARABIC </w:instrText>
      </w:r>
      <w:r>
        <w:fldChar w:fldCharType="separate"/>
      </w:r>
      <w:r w:rsidR="0017727C">
        <w:t>28</w:t>
      </w:r>
      <w:r>
        <w:fldChar w:fldCharType="end"/>
      </w:r>
      <w:r>
        <w:t>. GPO:n luonti</w:t>
      </w:r>
      <w:bookmarkEnd w:id="58"/>
    </w:p>
    <w:p w:rsidRPr="0003396A" w:rsidR="0003396A" w:rsidP="0003396A" w:rsidRDefault="00007CFC" w14:paraId="3922EFE3" w14:textId="13B20D8F">
      <w:r>
        <w:t xml:space="preserve">Seuraavaksi asetimme </w:t>
      </w:r>
      <w:r w:rsidR="00272B15">
        <w:t xml:space="preserve">ryhmälle salasanakäytäntöjä. </w:t>
      </w:r>
      <w:r w:rsidR="008479C9">
        <w:t>Asetimme salasanakäytännöt</w:t>
      </w:r>
      <w:r w:rsidR="00FF4AA0">
        <w:t xml:space="preserve"> </w:t>
      </w:r>
      <w:r w:rsidR="00CA04CE">
        <w:t xml:space="preserve">tämän ryhmän alle, jotta </w:t>
      </w:r>
      <w:r w:rsidR="00CA662E">
        <w:t>Admin-käyttäjän salasana voidaan pitää samana, kuten kurssin ohjeistuksessa on toivottu. Teimme säännöt</w:t>
      </w:r>
      <w:r w:rsidR="00D93A2E">
        <w:t>,</w:t>
      </w:r>
      <w:r w:rsidR="00CA662E">
        <w:t xml:space="preserve"> joiden mukaan s</w:t>
      </w:r>
      <w:r w:rsidR="00C15D43">
        <w:t>alasana</w:t>
      </w:r>
      <w:r w:rsidR="00D079DC">
        <w:t xml:space="preserve">n tulee olla kahdeksan merkkiä pitkä, </w:t>
      </w:r>
      <w:r w:rsidR="00AD579B">
        <w:t>se ei saa sisältää käyttä</w:t>
      </w:r>
      <w:r w:rsidR="00B94B7A">
        <w:t>jänimeä</w:t>
      </w:r>
      <w:r w:rsidR="00153326">
        <w:t xml:space="preserve">, </w:t>
      </w:r>
      <w:r w:rsidR="004027E3">
        <w:t>siinä on isoja ja pieniä kirjaimia,</w:t>
      </w:r>
      <w:r w:rsidR="00F32868">
        <w:t xml:space="preserve"> numeroita ja erikoismerkkejä</w:t>
      </w:r>
      <w:r w:rsidR="00DC4DEE">
        <w:t xml:space="preserve">. </w:t>
      </w:r>
      <w:r w:rsidR="00D93A2E">
        <w:t>Salasana tulee myös vaihtaa kahden kuukauden välein</w:t>
      </w:r>
      <w:r w:rsidR="00BF56B1">
        <w:t>, eikä mitään samaa salasanaa, joka on ollut yksi viimeisestä 24 salasanasta voi käyttää. (kuvio 29</w:t>
      </w:r>
      <w:r w:rsidR="00FC68DF">
        <w:t>.</w:t>
      </w:r>
      <w:r w:rsidR="00BF56B1">
        <w:t>)</w:t>
      </w:r>
    </w:p>
    <w:p w:rsidR="00BF56B1" w:rsidP="00BF56B1" w:rsidRDefault="0003396A" w14:paraId="1629A266" w14:textId="77777777">
      <w:pPr>
        <w:keepNext/>
      </w:pPr>
      <w:r w:rsidRPr="0003396A">
        <w:rPr>
          <w:noProof/>
        </w:rPr>
        <w:lastRenderedPageBreak/>
        <w:drawing>
          <wp:inline distT="0" distB="0" distL="0" distR="0" wp14:anchorId="02063966" wp14:editId="2EC74735">
            <wp:extent cx="5057029" cy="2709658"/>
            <wp:effectExtent l="0" t="0" r="0" b="0"/>
            <wp:docPr id="1791278682" name="Kuva 1"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78682" name="Kuva 1" descr="Kuva, joka sisältää kohteen teksti, kuvakaappaus, ohjelmisto, Tietokonekuvake&#10;&#10;Kuvaus luotu automaattisesti"/>
                    <pic:cNvPicPr/>
                  </pic:nvPicPr>
                  <pic:blipFill>
                    <a:blip r:embed="rId42"/>
                    <a:stretch>
                      <a:fillRect/>
                    </a:stretch>
                  </pic:blipFill>
                  <pic:spPr>
                    <a:xfrm>
                      <a:off x="0" y="0"/>
                      <a:ext cx="5145043" cy="2756818"/>
                    </a:xfrm>
                    <a:prstGeom prst="rect">
                      <a:avLst/>
                    </a:prstGeom>
                  </pic:spPr>
                </pic:pic>
              </a:graphicData>
            </a:graphic>
          </wp:inline>
        </w:drawing>
      </w:r>
    </w:p>
    <w:p w:rsidR="0003396A" w:rsidP="00BF56B1" w:rsidRDefault="00BF56B1" w14:paraId="38493586" w14:textId="4C58FB3D">
      <w:pPr>
        <w:pStyle w:val="Kuvaotsikko"/>
      </w:pPr>
      <w:bookmarkStart w:name="_Toc178168684" w:id="59"/>
      <w:r>
        <w:t xml:space="preserve">Kuvio </w:t>
      </w:r>
      <w:r>
        <w:fldChar w:fldCharType="begin"/>
      </w:r>
      <w:r>
        <w:instrText xml:space="preserve"> SEQ Kuvio \* ARABIC </w:instrText>
      </w:r>
      <w:r>
        <w:fldChar w:fldCharType="separate"/>
      </w:r>
      <w:r w:rsidR="0017727C">
        <w:t>29</w:t>
      </w:r>
      <w:r>
        <w:fldChar w:fldCharType="end"/>
      </w:r>
      <w:r>
        <w:t>. Salasanakäytänteet</w:t>
      </w:r>
      <w:bookmarkEnd w:id="59"/>
    </w:p>
    <w:p w:rsidR="00D46200" w:rsidP="00D46200" w:rsidRDefault="00D46200" w14:paraId="654EF551" w14:textId="36687A8F">
      <w:r>
        <w:t xml:space="preserve">Asetimme </w:t>
      </w:r>
      <w:r w:rsidR="002F58F3">
        <w:t xml:space="preserve">käyttäjätileille myös muita rajoituksia. </w:t>
      </w:r>
      <w:r w:rsidR="008E0447">
        <w:t xml:space="preserve">Käyttäjätili lukittuu viiden virheellisen kirjautumisyrityksen jälkeen </w:t>
      </w:r>
      <w:r w:rsidR="00392349">
        <w:t xml:space="preserve">ja lukitus voidaan purkaa ainoastaan </w:t>
      </w:r>
      <w:r w:rsidR="00876ADC">
        <w:t>järjestelmänvalvojan</w:t>
      </w:r>
      <w:r w:rsidR="004C7914">
        <w:t xml:space="preserve"> toimesta</w:t>
      </w:r>
      <w:r w:rsidR="00021536">
        <w:t xml:space="preserve"> (Kuvio 30)</w:t>
      </w:r>
      <w:r w:rsidR="00A35592">
        <w:t xml:space="preserve">. </w:t>
      </w:r>
      <w:r w:rsidR="002023A1">
        <w:t>Tällä halusimme ehkäistä Brute Force -hyökkäyksiä.</w:t>
      </w:r>
      <w:r w:rsidR="2369D113">
        <w:t xml:space="preserve"> </w:t>
      </w:r>
    </w:p>
    <w:p w:rsidR="00D51C8E" w:rsidP="00D51C8E" w:rsidRDefault="00D51C8E" w14:paraId="7491F01B" w14:textId="77777777">
      <w:pPr>
        <w:keepNext/>
      </w:pPr>
      <w:r w:rsidRPr="00A35592">
        <w:rPr>
          <w:noProof/>
        </w:rPr>
        <w:drawing>
          <wp:inline distT="0" distB="0" distL="0" distR="0" wp14:anchorId="49F1F1AF" wp14:editId="557CC9D0">
            <wp:extent cx="4253650" cy="2099462"/>
            <wp:effectExtent l="0" t="0" r="0" b="0"/>
            <wp:docPr id="585613798" name="Kuva 1" descr="Kuva, joka sisältää kohteen teksti, ohjelmisto, Tietokonekuvake,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3798" name="Kuva 1" descr="Kuva, joka sisältää kohteen teksti, ohjelmisto, Tietokonekuvake, näyttö&#10;&#10;Kuvaus luotu automaattisesti"/>
                    <pic:cNvPicPr/>
                  </pic:nvPicPr>
                  <pic:blipFill>
                    <a:blip r:embed="rId43"/>
                    <a:stretch>
                      <a:fillRect/>
                    </a:stretch>
                  </pic:blipFill>
                  <pic:spPr>
                    <a:xfrm>
                      <a:off x="0" y="0"/>
                      <a:ext cx="4259645" cy="2102421"/>
                    </a:xfrm>
                    <a:prstGeom prst="rect">
                      <a:avLst/>
                    </a:prstGeom>
                  </pic:spPr>
                </pic:pic>
              </a:graphicData>
            </a:graphic>
          </wp:inline>
        </w:drawing>
      </w:r>
    </w:p>
    <w:p w:rsidRPr="00D46200" w:rsidR="00D51C8E" w:rsidP="00D51C8E" w:rsidRDefault="00D51C8E" w14:paraId="1DB528FB" w14:textId="77777777">
      <w:pPr>
        <w:pStyle w:val="Kuvaotsikko"/>
      </w:pPr>
      <w:bookmarkStart w:name="_Toc178168685" w:id="60"/>
      <w:r>
        <w:t xml:space="preserve">Kuvio </w:t>
      </w:r>
      <w:r>
        <w:fldChar w:fldCharType="begin"/>
      </w:r>
      <w:r>
        <w:instrText xml:space="preserve"> SEQ Kuvio \* ARABIC </w:instrText>
      </w:r>
      <w:r>
        <w:fldChar w:fldCharType="separate"/>
      </w:r>
      <w:r>
        <w:t>30</w:t>
      </w:r>
      <w:r>
        <w:fldChar w:fldCharType="end"/>
      </w:r>
      <w:r>
        <w:t>. Käyttäjätilin lukituskäytänteet</w:t>
      </w:r>
      <w:bookmarkEnd w:id="60"/>
    </w:p>
    <w:p w:rsidR="00D51C8E" w:rsidP="00D46200" w:rsidRDefault="00D51C8E" w14:paraId="02930536" w14:textId="77777777"/>
    <w:p w:rsidR="00D51C8E" w:rsidP="00D46200" w:rsidRDefault="00D51C8E" w14:paraId="293AF88D" w14:textId="77777777"/>
    <w:p w:rsidR="00682EA3" w:rsidP="003F0C1F" w:rsidRDefault="0A1AC785" w14:paraId="577BD5B1" w14:textId="42EB6322">
      <w:pPr>
        <w:pStyle w:val="Otsikko3"/>
      </w:pPr>
      <w:r>
        <w:t>Korjaus</w:t>
      </w:r>
      <w:r w:rsidR="00682EA3">
        <w:t xml:space="preserve"> Salasana</w:t>
      </w:r>
      <w:r w:rsidR="003F0C1F">
        <w:t>käytäntei</w:t>
      </w:r>
      <w:r w:rsidR="00E8648F">
        <w:t>siin</w:t>
      </w:r>
    </w:p>
    <w:p w:rsidR="00D46200" w:rsidP="00D46200" w:rsidRDefault="0A1AC785" w14:paraId="0764DC1E" w14:textId="019CC1B9">
      <w:r>
        <w:t xml:space="preserve">Nämä käytänteet eivät tulleet käytäntöön koska password policy ovat computer configurations osuuden alla joka koskee vain laitteita, ei käyttäjiä. </w:t>
      </w:r>
      <w:r w:rsidR="006652E6">
        <w:t>Korjasimme tämän muokkaamalla Salasana vaatimukset Default Domain Policyyn</w:t>
      </w:r>
      <w:r w:rsidR="00AA49DB">
        <w:t xml:space="preserve">. </w:t>
      </w:r>
      <w:r w:rsidR="002D4713">
        <w:t xml:space="preserve">Asetimme tähän </w:t>
      </w:r>
      <w:r w:rsidR="00C069AC">
        <w:t xml:space="preserve">minimi salasana pituudeksi 6 merkkiä koska adminin salasanoja ei saa vaihtaa. Tähän olisi varmaan </w:t>
      </w:r>
      <w:r w:rsidR="003454DB">
        <w:t>keino,</w:t>
      </w:r>
      <w:r w:rsidR="00C069AC">
        <w:t xml:space="preserve"> jolla gpo ei koskisi</w:t>
      </w:r>
      <w:r w:rsidR="00432114">
        <w:t xml:space="preserve"> administraattoreita</w:t>
      </w:r>
      <w:r w:rsidR="00F2671D">
        <w:t xml:space="preserve">, </w:t>
      </w:r>
      <w:r w:rsidR="001C6CF5">
        <w:t>kuten</w:t>
      </w:r>
      <w:r w:rsidR="00F2671D">
        <w:t xml:space="preserve"> fine grain</w:t>
      </w:r>
      <w:r w:rsidR="001C6CF5">
        <w:t>ed password policy</w:t>
      </w:r>
      <w:r w:rsidR="00C029F2">
        <w:t>. T</w:t>
      </w:r>
      <w:r w:rsidR="00432114">
        <w:t xml:space="preserve">ämän palautukseen mennessä emme sitä kerenneet </w:t>
      </w:r>
      <w:r w:rsidR="00AA7DED">
        <w:t>saada toimimaan.</w:t>
      </w:r>
    </w:p>
    <w:p w:rsidR="00D51C8E" w:rsidP="00D46200" w:rsidRDefault="00D51C8E" w14:paraId="38FA85CE" w14:textId="77777777"/>
    <w:p w:rsidR="00913E48" w:rsidP="00FB5327" w:rsidRDefault="00913E48" w14:paraId="22C6A991" w14:textId="51965DB6">
      <w:r>
        <w:t xml:space="preserve">Tahdoimme luoda myös käyttäjäryhmille työtehtävän mukaiset verkkoasemat </w:t>
      </w:r>
      <w:r w:rsidR="00704119">
        <w:t>t</w:t>
      </w:r>
      <w:r w:rsidR="008B34B5">
        <w:t>iedostopalvelimemme kautta niin kuin labran alussa. Tällä kertaa määrit</w:t>
      </w:r>
      <w:r w:rsidR="00A35592">
        <w:t>i</w:t>
      </w:r>
      <w:r w:rsidR="008B34B5">
        <w:t xml:space="preserve">mme luodut kansiot vain </w:t>
      </w:r>
      <w:r w:rsidR="00613D85">
        <w:t xml:space="preserve">tietyn ryhmän käyttöön. </w:t>
      </w:r>
      <w:r w:rsidR="0047312E">
        <w:t xml:space="preserve"> </w:t>
      </w:r>
      <w:r w:rsidR="00A20571">
        <w:t>Määrittelimme</w:t>
      </w:r>
      <w:r w:rsidR="0047312E">
        <w:t xml:space="preserve"> </w:t>
      </w:r>
      <w:r w:rsidR="00930842">
        <w:t xml:space="preserve">SRV01 </w:t>
      </w:r>
      <w:r w:rsidR="00B54DA6">
        <w:t xml:space="preserve">tiedostopalvelimella </w:t>
      </w:r>
      <w:r w:rsidR="00A20571">
        <w:t>kaksi</w:t>
      </w:r>
      <w:r w:rsidR="0047312E">
        <w:t xml:space="preserve"> jaettua kansiota Sales_Folder ja HR_Folder</w:t>
      </w:r>
      <w:r w:rsidR="0022548F">
        <w:t>, ja lisä</w:t>
      </w:r>
      <w:r w:rsidR="00A20571">
        <w:t>simme</w:t>
      </w:r>
      <w:r w:rsidR="0022548F">
        <w:t xml:space="preserve"> oikeudet välilehdelle </w:t>
      </w:r>
      <w:r w:rsidR="00E01268">
        <w:t>aiemmin määrittelemämme käyttäjäryhmät</w:t>
      </w:r>
      <w:r w:rsidR="006D5351">
        <w:t>. (Kuvio 31.)</w:t>
      </w:r>
    </w:p>
    <w:p w:rsidR="006D5351" w:rsidP="006D5351" w:rsidRDefault="00E01268" w14:paraId="5666460D" w14:textId="77777777">
      <w:pPr>
        <w:keepNext/>
      </w:pPr>
      <w:r w:rsidRPr="00E01268">
        <w:rPr>
          <w:noProof/>
        </w:rPr>
        <w:drawing>
          <wp:inline distT="0" distB="0" distL="0" distR="0" wp14:anchorId="0BB0C7D4" wp14:editId="1862793E">
            <wp:extent cx="4564049" cy="2302861"/>
            <wp:effectExtent l="0" t="0" r="8255" b="2540"/>
            <wp:docPr id="1200025258"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5258" name="Kuva 1" descr="Kuva, joka sisältää kohteen teksti, kuvakaappaus, ohjelmisto, numero&#10;&#10;Kuvaus luotu automaattisesti"/>
                    <pic:cNvPicPr/>
                  </pic:nvPicPr>
                  <pic:blipFill>
                    <a:blip r:embed="rId44"/>
                    <a:stretch>
                      <a:fillRect/>
                    </a:stretch>
                  </pic:blipFill>
                  <pic:spPr>
                    <a:xfrm>
                      <a:off x="0" y="0"/>
                      <a:ext cx="4568618" cy="2305166"/>
                    </a:xfrm>
                    <a:prstGeom prst="rect">
                      <a:avLst/>
                    </a:prstGeom>
                  </pic:spPr>
                </pic:pic>
              </a:graphicData>
            </a:graphic>
          </wp:inline>
        </w:drawing>
      </w:r>
    </w:p>
    <w:p w:rsidR="00E01268" w:rsidP="006D5351" w:rsidRDefault="006D5351" w14:paraId="30CD58AB" w14:textId="502C25DD">
      <w:pPr>
        <w:pStyle w:val="Kuvaotsikko"/>
      </w:pPr>
      <w:bookmarkStart w:name="_Toc178168686" w:id="61"/>
      <w:r>
        <w:t xml:space="preserve">Kuvio </w:t>
      </w:r>
      <w:r>
        <w:fldChar w:fldCharType="begin"/>
      </w:r>
      <w:r>
        <w:instrText xml:space="preserve"> SEQ Kuvio \* ARABIC </w:instrText>
      </w:r>
      <w:r>
        <w:fldChar w:fldCharType="separate"/>
      </w:r>
      <w:r w:rsidR="0017727C">
        <w:t>31</w:t>
      </w:r>
      <w:r>
        <w:fldChar w:fldCharType="end"/>
      </w:r>
      <w:r>
        <w:t>. File</w:t>
      </w:r>
      <w:r w:rsidR="005F49D7">
        <w:t xml:space="preserve"> </w:t>
      </w:r>
      <w:r>
        <w:t>Sharet</w:t>
      </w:r>
      <w:bookmarkEnd w:id="61"/>
    </w:p>
    <w:p w:rsidR="006D5351" w:rsidP="006D5351" w:rsidRDefault="00AB24C0" w14:paraId="0916E17E" w14:textId="79335507">
      <w:r>
        <w:lastRenderedPageBreak/>
        <w:t>Seuraavaksi siirry</w:t>
      </w:r>
      <w:r w:rsidR="00A80A40">
        <w:t>i</w:t>
      </w:r>
      <w:r>
        <w:t xml:space="preserve">mme takaisin DC01 domain controllerille ja määritämme </w:t>
      </w:r>
      <w:r w:rsidR="003F0BDE">
        <w:t xml:space="preserve">aiemmin luoduille OU:ille omat </w:t>
      </w:r>
      <w:r w:rsidR="00D15BAD">
        <w:t>GPO:t</w:t>
      </w:r>
      <w:r w:rsidR="003E68F7">
        <w:t xml:space="preserve">. </w:t>
      </w:r>
      <w:r w:rsidR="008A5B7F">
        <w:t>N</w:t>
      </w:r>
      <w:r w:rsidR="00941437">
        <w:t xml:space="preserve">ämä GPO:t koskevat vain </w:t>
      </w:r>
      <w:r w:rsidR="00121C31">
        <w:t>joko HR tai Sales OU:ta, jos tahdomme tehdä</w:t>
      </w:r>
      <w:r w:rsidR="007C04CC">
        <w:t xml:space="preserve"> kaikkia työntekijöitä koskevia politiikkoja, </w:t>
      </w:r>
      <w:r w:rsidR="006E4E6E">
        <w:t xml:space="preserve">muokkaamme </w:t>
      </w:r>
      <w:r w:rsidR="00DF4294">
        <w:t>salasanakäytäntöjen yhteydessä luot</w:t>
      </w:r>
      <w:r w:rsidR="00166FDF">
        <w:t>ua GPO:ta tai</w:t>
      </w:r>
      <w:r w:rsidR="007C04CC">
        <w:t xml:space="preserve"> </w:t>
      </w:r>
      <w:r w:rsidR="007A096B">
        <w:t>muokkaamme koko palvelinta koskevaa GPO:ta</w:t>
      </w:r>
      <w:r w:rsidR="00166FDF">
        <w:t>,</w:t>
      </w:r>
      <w:r w:rsidR="007A096B">
        <w:t xml:space="preserve"> joka kuvassa nimellä Default Domain Policy. (Kuvio 32.)</w:t>
      </w:r>
    </w:p>
    <w:p w:rsidR="007A096B" w:rsidP="007A096B" w:rsidRDefault="003E68F7" w14:paraId="1CAA3E28" w14:textId="77777777">
      <w:pPr>
        <w:keepNext/>
      </w:pPr>
      <w:r w:rsidRPr="003E68F7">
        <w:rPr>
          <w:noProof/>
        </w:rPr>
        <w:drawing>
          <wp:inline distT="0" distB="0" distL="0" distR="0" wp14:anchorId="5CA20C01" wp14:editId="1E0E48EC">
            <wp:extent cx="1614115" cy="1776232"/>
            <wp:effectExtent l="0" t="0" r="5715" b="0"/>
            <wp:docPr id="13070645" name="Kuva 1" descr="Kuva, joka sisältää kohteen teksti, kuvakaappaus, Fontti,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645" name="Kuva 1" descr="Kuva, joka sisältää kohteen teksti, kuvakaappaus, Fontti, numero&#10;&#10;Kuvaus luotu automaattisesti"/>
                    <pic:cNvPicPr/>
                  </pic:nvPicPr>
                  <pic:blipFill>
                    <a:blip r:embed="rId45"/>
                    <a:stretch>
                      <a:fillRect/>
                    </a:stretch>
                  </pic:blipFill>
                  <pic:spPr>
                    <a:xfrm>
                      <a:off x="0" y="0"/>
                      <a:ext cx="1621884" cy="1784781"/>
                    </a:xfrm>
                    <a:prstGeom prst="rect">
                      <a:avLst/>
                    </a:prstGeom>
                  </pic:spPr>
                </pic:pic>
              </a:graphicData>
            </a:graphic>
          </wp:inline>
        </w:drawing>
      </w:r>
    </w:p>
    <w:p w:rsidRPr="006D5351" w:rsidR="003E68F7" w:rsidP="007A096B" w:rsidRDefault="007A096B" w14:paraId="113B631D" w14:textId="304B31E9">
      <w:pPr>
        <w:pStyle w:val="Kuvaotsikko"/>
      </w:pPr>
      <w:bookmarkStart w:name="_Toc178168687" w:id="62"/>
      <w:r>
        <w:t xml:space="preserve">Kuvio </w:t>
      </w:r>
      <w:r>
        <w:fldChar w:fldCharType="begin"/>
      </w:r>
      <w:r>
        <w:instrText xml:space="preserve"> SEQ Kuvio \* ARABIC </w:instrText>
      </w:r>
      <w:r>
        <w:fldChar w:fldCharType="separate"/>
      </w:r>
      <w:r w:rsidR="0017727C">
        <w:t>32</w:t>
      </w:r>
      <w:r>
        <w:fldChar w:fldCharType="end"/>
      </w:r>
      <w:r>
        <w:t>. GPOn luonti</w:t>
      </w:r>
      <w:bookmarkEnd w:id="62"/>
    </w:p>
    <w:p w:rsidR="008544E7" w:rsidP="00FE32A6" w:rsidRDefault="008544E7" w14:paraId="5BDD4149" w14:textId="78307036">
      <w:r>
        <w:t>Seuraavaksi muokk</w:t>
      </w:r>
      <w:r w:rsidR="00457A2E">
        <w:t>asi</w:t>
      </w:r>
      <w:r>
        <w:t xml:space="preserve">mme GPO:ta </w:t>
      </w:r>
      <w:r w:rsidR="00133402">
        <w:t>ja lisä</w:t>
      </w:r>
      <w:r w:rsidR="00457A2E">
        <w:t>si</w:t>
      </w:r>
      <w:r w:rsidR="00133402">
        <w:t xml:space="preserve">mme </w:t>
      </w:r>
      <w:r w:rsidR="00586532">
        <w:t>tä</w:t>
      </w:r>
      <w:r w:rsidR="004A56D5">
        <w:t>män politiikan alaisille käyttäjille</w:t>
      </w:r>
      <w:r w:rsidR="00213251">
        <w:t xml:space="preserve"> luomamme jaetun kansion</w:t>
      </w:r>
      <w:r w:rsidR="004A56D5">
        <w:t xml:space="preserve"> </w:t>
      </w:r>
      <w:r w:rsidR="00213251">
        <w:t xml:space="preserve">automaattisesti lisättäväksi verkkolevyksi </w:t>
      </w:r>
      <w:r w:rsidR="009826E0">
        <w:t xml:space="preserve">(Kuvio 33.) </w:t>
      </w:r>
      <w:r w:rsidR="00457A2E">
        <w:t>mukaisesti.</w:t>
      </w:r>
    </w:p>
    <w:p w:rsidR="00213251" w:rsidP="00213251" w:rsidRDefault="008544E7" w14:paraId="494AF948" w14:textId="77777777">
      <w:pPr>
        <w:keepNext/>
      </w:pPr>
      <w:r w:rsidRPr="008544E7">
        <w:rPr>
          <w:noProof/>
        </w:rPr>
        <w:lastRenderedPageBreak/>
        <w:drawing>
          <wp:inline distT="0" distB="0" distL="0" distR="0" wp14:anchorId="0098E3FB" wp14:editId="4FB32051">
            <wp:extent cx="6120130" cy="5461000"/>
            <wp:effectExtent l="0" t="0" r="0" b="6350"/>
            <wp:docPr id="927235658"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35658" name="Kuva 1" descr="Kuva, joka sisältää kohteen teksti, kuvakaappaus, ohjelmisto, näyttö&#10;&#10;Kuvaus luotu automaattisesti"/>
                    <pic:cNvPicPr/>
                  </pic:nvPicPr>
                  <pic:blipFill>
                    <a:blip r:embed="rId46"/>
                    <a:stretch>
                      <a:fillRect/>
                    </a:stretch>
                  </pic:blipFill>
                  <pic:spPr>
                    <a:xfrm>
                      <a:off x="0" y="0"/>
                      <a:ext cx="6120130" cy="5461000"/>
                    </a:xfrm>
                    <a:prstGeom prst="rect">
                      <a:avLst/>
                    </a:prstGeom>
                  </pic:spPr>
                </pic:pic>
              </a:graphicData>
            </a:graphic>
          </wp:inline>
        </w:drawing>
      </w:r>
    </w:p>
    <w:p w:rsidR="00FE32A6" w:rsidP="00213251" w:rsidRDefault="00213251" w14:paraId="2008FFAF" w14:textId="03ED1778">
      <w:pPr>
        <w:pStyle w:val="Kuvaotsikko"/>
      </w:pPr>
      <w:bookmarkStart w:name="_Toc178168688" w:id="63"/>
      <w:r>
        <w:t xml:space="preserve">Kuvio </w:t>
      </w:r>
      <w:r>
        <w:fldChar w:fldCharType="begin"/>
      </w:r>
      <w:r>
        <w:instrText xml:space="preserve"> SEQ Kuvio \* ARABIC </w:instrText>
      </w:r>
      <w:r>
        <w:fldChar w:fldCharType="separate"/>
      </w:r>
      <w:r w:rsidR="0017727C">
        <w:t>33</w:t>
      </w:r>
      <w:r>
        <w:fldChar w:fldCharType="end"/>
      </w:r>
      <w:r>
        <w:t>. Drive map</w:t>
      </w:r>
      <w:bookmarkEnd w:id="63"/>
    </w:p>
    <w:p w:rsidR="00BE7951" w:rsidP="00BE7951" w:rsidRDefault="00A776B4" w14:paraId="7F96CC48" w14:textId="7D793EFB">
      <w:r>
        <w:t>Lisä</w:t>
      </w:r>
      <w:r w:rsidR="00457A2E">
        <w:t>simme</w:t>
      </w:r>
      <w:r>
        <w:t xml:space="preserve"> GPO</w:t>
      </w:r>
      <w:r w:rsidR="00457A2E">
        <w:t>:</w:t>
      </w:r>
      <w:r w:rsidR="006C2A07">
        <w:t>n Scope</w:t>
      </w:r>
      <w:r w:rsidR="00457A2E">
        <w:t>-</w:t>
      </w:r>
      <w:r w:rsidR="006C2A07">
        <w:t>osioon aiemmin luo</w:t>
      </w:r>
      <w:r w:rsidR="00FF5B74">
        <w:t>dun</w:t>
      </w:r>
      <w:r w:rsidR="006C2A07">
        <w:t xml:space="preserve"> </w:t>
      </w:r>
      <w:r w:rsidR="00457A2E">
        <w:t>turvallisuusryhmä</w:t>
      </w:r>
      <w:r w:rsidR="00FF5B74">
        <w:t>n</w:t>
      </w:r>
      <w:r w:rsidR="006C2A07">
        <w:t xml:space="preserve"> HR.</w:t>
      </w:r>
      <w:r w:rsidR="00564C09">
        <w:t xml:space="preserve"> </w:t>
      </w:r>
      <w:r w:rsidR="00FF5B74">
        <w:t xml:space="preserve">Lisäsimme </w:t>
      </w:r>
      <w:r w:rsidR="00564C09">
        <w:t>se</w:t>
      </w:r>
      <w:r w:rsidR="00FF5B74">
        <w:t>n</w:t>
      </w:r>
      <w:r w:rsidR="00564C09">
        <w:t xml:space="preserve"> myös Delegation välilehdellä. (Kuvio 34.)</w:t>
      </w:r>
    </w:p>
    <w:p w:rsidR="00564C09" w:rsidP="00564C09" w:rsidRDefault="006C2A07" w14:paraId="25A65B7E" w14:textId="77777777">
      <w:pPr>
        <w:keepNext/>
      </w:pPr>
      <w:r w:rsidRPr="006C2A07">
        <w:rPr>
          <w:noProof/>
        </w:rPr>
        <w:lastRenderedPageBreak/>
        <w:drawing>
          <wp:inline distT="0" distB="0" distL="0" distR="0" wp14:anchorId="3873A4C8" wp14:editId="62BE1408">
            <wp:extent cx="4324982" cy="3069400"/>
            <wp:effectExtent l="0" t="0" r="0" b="0"/>
            <wp:docPr id="288075664" name="Kuva 1" descr="Kuva, joka sisältää kohteen teksti, kuvakaappaus, ohjelmisto,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75664" name="Kuva 1" descr="Kuva, joka sisältää kohteen teksti, kuvakaappaus, ohjelmisto, numero&#10;&#10;Kuvaus luotu automaattisesti"/>
                    <pic:cNvPicPr/>
                  </pic:nvPicPr>
                  <pic:blipFill>
                    <a:blip r:embed="rId47"/>
                    <a:stretch>
                      <a:fillRect/>
                    </a:stretch>
                  </pic:blipFill>
                  <pic:spPr>
                    <a:xfrm>
                      <a:off x="0" y="0"/>
                      <a:ext cx="4327370" cy="3071095"/>
                    </a:xfrm>
                    <a:prstGeom prst="rect">
                      <a:avLst/>
                    </a:prstGeom>
                  </pic:spPr>
                </pic:pic>
              </a:graphicData>
            </a:graphic>
          </wp:inline>
        </w:drawing>
      </w:r>
    </w:p>
    <w:p w:rsidR="006C2A07" w:rsidP="00564C09" w:rsidRDefault="00564C09" w14:paraId="1EED2573" w14:textId="12EE302B">
      <w:pPr>
        <w:pStyle w:val="Kuvaotsikko"/>
      </w:pPr>
      <w:bookmarkStart w:name="_Toc178168689" w:id="64"/>
      <w:r>
        <w:t xml:space="preserve">Kuvio </w:t>
      </w:r>
      <w:r>
        <w:fldChar w:fldCharType="begin"/>
      </w:r>
      <w:r>
        <w:instrText xml:space="preserve"> SEQ Kuvio \* ARABIC </w:instrText>
      </w:r>
      <w:r>
        <w:fldChar w:fldCharType="separate"/>
      </w:r>
      <w:r w:rsidR="0017727C">
        <w:t>34</w:t>
      </w:r>
      <w:r>
        <w:fldChar w:fldCharType="end"/>
      </w:r>
      <w:r>
        <w:t>. GPO_Scope</w:t>
      </w:r>
      <w:bookmarkEnd w:id="64"/>
    </w:p>
    <w:p w:rsidR="00387EE5" w:rsidP="00387EE5" w:rsidRDefault="00731678" w14:paraId="727634A7" w14:textId="3EE52B61">
      <w:r>
        <w:t>Kirjauduttuamme</w:t>
      </w:r>
      <w:r w:rsidR="00C44130">
        <w:t xml:space="preserve"> WS</w:t>
      </w:r>
      <w:r w:rsidR="00ED5B8E">
        <w:t>01</w:t>
      </w:r>
      <w:r>
        <w:t>-</w:t>
      </w:r>
      <w:r w:rsidR="00ED5B8E">
        <w:t>työasemalle</w:t>
      </w:r>
      <w:r w:rsidR="00365821">
        <w:t xml:space="preserve"> luomallamme Matti Myyjä </w:t>
      </w:r>
      <w:r w:rsidR="008F3F22">
        <w:t>käyttäjätilillä, näimme</w:t>
      </w:r>
      <w:r w:rsidR="00365821">
        <w:t xml:space="preserve"> </w:t>
      </w:r>
      <w:r w:rsidR="00AD273A">
        <w:t>asettamamme verkko aseman ja testa</w:t>
      </w:r>
      <w:r w:rsidR="008F3F22">
        <w:t>si</w:t>
      </w:r>
      <w:r w:rsidR="00AD273A">
        <w:t>mme että pääsemme siihen käsiksi</w:t>
      </w:r>
      <w:r w:rsidR="00D861E8">
        <w:t>. Loimme kaksi kansiota testataksemme</w:t>
      </w:r>
      <w:r w:rsidR="008F3F22">
        <w:t>,</w:t>
      </w:r>
      <w:r w:rsidR="00D861E8">
        <w:t xml:space="preserve"> että oikeudet on niin kuin pitää. (Kuvio 35.)</w:t>
      </w:r>
    </w:p>
    <w:p w:rsidR="00D861E8" w:rsidP="00D861E8" w:rsidRDefault="00687D79" w14:paraId="3D69B796" w14:textId="77777777">
      <w:pPr>
        <w:keepNext/>
      </w:pPr>
      <w:r w:rsidRPr="00687D79">
        <w:rPr>
          <w:noProof/>
        </w:rPr>
        <w:drawing>
          <wp:inline distT="0" distB="0" distL="0" distR="0" wp14:anchorId="0B16361E" wp14:editId="4D01F515">
            <wp:extent cx="6120130" cy="1779270"/>
            <wp:effectExtent l="0" t="0" r="0" b="0"/>
            <wp:docPr id="656697640" name="Kuva 1" descr="Kuva, joka sisältää kohteen kuvakaappaus, ohjelmisto,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97640" name="Kuva 1" descr="Kuva, joka sisältää kohteen kuvakaappaus, ohjelmisto, teksti&#10;&#10;Kuvaus luotu automaattisesti"/>
                    <pic:cNvPicPr/>
                  </pic:nvPicPr>
                  <pic:blipFill>
                    <a:blip r:embed="rId48"/>
                    <a:stretch>
                      <a:fillRect/>
                    </a:stretch>
                  </pic:blipFill>
                  <pic:spPr>
                    <a:xfrm>
                      <a:off x="0" y="0"/>
                      <a:ext cx="6120130" cy="1779270"/>
                    </a:xfrm>
                    <a:prstGeom prst="rect">
                      <a:avLst/>
                    </a:prstGeom>
                  </pic:spPr>
                </pic:pic>
              </a:graphicData>
            </a:graphic>
          </wp:inline>
        </w:drawing>
      </w:r>
    </w:p>
    <w:p w:rsidR="74E313AA" w:rsidP="004B441E" w:rsidRDefault="00D861E8" w14:paraId="40A14131" w14:textId="08D4A01D">
      <w:pPr>
        <w:pStyle w:val="Kuvaotsikko"/>
      </w:pPr>
      <w:bookmarkStart w:name="_Toc178168690" w:id="65"/>
      <w:r>
        <w:t xml:space="preserve">Kuvio </w:t>
      </w:r>
      <w:r>
        <w:fldChar w:fldCharType="begin"/>
      </w:r>
      <w:r>
        <w:instrText xml:space="preserve"> SEQ Kuvio \* ARABIC </w:instrText>
      </w:r>
      <w:r>
        <w:fldChar w:fldCharType="separate"/>
      </w:r>
      <w:r w:rsidR="0017727C">
        <w:t>35</w:t>
      </w:r>
      <w:r>
        <w:fldChar w:fldCharType="end"/>
      </w:r>
      <w:r>
        <w:t>. Verkkoasema</w:t>
      </w:r>
      <w:bookmarkEnd w:id="65"/>
    </w:p>
    <w:p w:rsidR="004B441E" w:rsidP="004B441E" w:rsidRDefault="008A3EE1" w14:paraId="6C0422A3" w14:textId="168DB473">
      <w:r>
        <w:lastRenderedPageBreak/>
        <w:t>Kun olimme</w:t>
      </w:r>
      <w:r w:rsidR="004B441E">
        <w:t xml:space="preserve"> luoneet </w:t>
      </w:r>
      <w:r>
        <w:t>kaksi</w:t>
      </w:r>
      <w:r w:rsidR="004B441E">
        <w:t xml:space="preserve"> OU:ta</w:t>
      </w:r>
      <w:r w:rsidR="00ED5B8E">
        <w:t xml:space="preserve"> ja niille omat ryhmäpolitiikat</w:t>
      </w:r>
      <w:r w:rsidR="00CE5933">
        <w:t xml:space="preserve">, </w:t>
      </w:r>
      <w:r w:rsidR="00CD3536">
        <w:t>pystyimme rajaamaan</w:t>
      </w:r>
      <w:r w:rsidR="00D32F55">
        <w:t xml:space="preserve"> </w:t>
      </w:r>
      <w:r w:rsidR="00CD3536">
        <w:t>mitä käyttäjää</w:t>
      </w:r>
      <w:r w:rsidR="00D32F55">
        <w:t xml:space="preserve"> mitkäkin säännöt koskevat. On oleellista</w:t>
      </w:r>
      <w:r>
        <w:t>,</w:t>
      </w:r>
      <w:r w:rsidR="00D32F55">
        <w:t xml:space="preserve"> että käyttäjät</w:t>
      </w:r>
      <w:r w:rsidR="00B7740F">
        <w:t xml:space="preserve"> eivät pysty käyttämään ominaisuuksia joille ei ole tarvetta</w:t>
      </w:r>
      <w:r w:rsidR="00D32F55">
        <w:t xml:space="preserve">. </w:t>
      </w:r>
      <w:r w:rsidR="00ED3D96">
        <w:t>S</w:t>
      </w:r>
      <w:r w:rsidR="00AF1BF4">
        <w:t>euraavaksi</w:t>
      </w:r>
      <w:r w:rsidR="00ED3D96">
        <w:t xml:space="preserve"> estimme</w:t>
      </w:r>
      <w:r w:rsidR="00AF1BF4">
        <w:t xml:space="preserve"> Sales ja HR tiimien </w:t>
      </w:r>
      <w:r w:rsidR="00ED3D96">
        <w:t>PowerShellin</w:t>
      </w:r>
      <w:r w:rsidR="00AF1BF4">
        <w:t xml:space="preserve"> käyt</w:t>
      </w:r>
      <w:r w:rsidR="00ED3D96">
        <w:t>ön</w:t>
      </w:r>
      <w:r w:rsidR="000F13EF">
        <w:t>.</w:t>
      </w:r>
    </w:p>
    <w:p w:rsidR="000F13EF" w:rsidP="004B441E" w:rsidRDefault="00B47DDA" w14:paraId="183687B9" w14:textId="57401D91">
      <w:r>
        <w:t>Valit</w:t>
      </w:r>
      <w:r w:rsidR="00ED3D96">
        <w:t>simme</w:t>
      </w:r>
      <w:r>
        <w:t xml:space="preserve"> aiemmin tekemämme HR_Gpo muokattavaksi ja su</w:t>
      </w:r>
      <w:r w:rsidR="00ED3D96">
        <w:t>untasimme</w:t>
      </w:r>
      <w:r w:rsidR="00873866">
        <w:t xml:space="preserve"> Software Restriction Policies osuuteen</w:t>
      </w:r>
      <w:r w:rsidR="009411B7">
        <w:t>,</w:t>
      </w:r>
      <w:r w:rsidR="00873866">
        <w:t xml:space="preserve"> </w:t>
      </w:r>
      <w:r w:rsidR="009411B7">
        <w:t>johon loimme</w:t>
      </w:r>
      <w:r w:rsidR="00873866">
        <w:t xml:space="preserve"> uuden </w:t>
      </w:r>
      <w:r w:rsidR="005A4FC5">
        <w:t>”New Software Restriction Polices”. (Kuvio 36.)</w:t>
      </w:r>
    </w:p>
    <w:p w:rsidR="005A4FC5" w:rsidP="005A4FC5" w:rsidRDefault="00B47DDA" w14:paraId="12D3DCCC" w14:textId="77777777">
      <w:pPr>
        <w:keepNext/>
      </w:pPr>
      <w:r>
        <w:rPr>
          <w:noProof/>
        </w:rPr>
        <w:drawing>
          <wp:inline distT="0" distB="0" distL="0" distR="0" wp14:anchorId="05F02814" wp14:editId="1EA516B7">
            <wp:extent cx="4821348" cy="2816872"/>
            <wp:effectExtent l="0" t="0" r="0" b="2540"/>
            <wp:docPr id="2147382543" name="Kuva 1" descr="Kuva, joka sisältää kohteen teksti, kuvakaappaus, diagrammi,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82543" name="Kuva 1" descr="Kuva, joka sisältää kohteen teksti, kuvakaappaus, diagrammi, viiva&#10;&#10;Kuvaus luotu automaattisesti"/>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29119" cy="2821412"/>
                    </a:xfrm>
                    <a:prstGeom prst="rect">
                      <a:avLst/>
                    </a:prstGeom>
                    <a:noFill/>
                    <a:ln>
                      <a:noFill/>
                    </a:ln>
                  </pic:spPr>
                </pic:pic>
              </a:graphicData>
            </a:graphic>
          </wp:inline>
        </w:drawing>
      </w:r>
    </w:p>
    <w:p w:rsidR="00B47DDA" w:rsidP="005A4FC5" w:rsidRDefault="005A4FC5" w14:paraId="5BA6BB4F" w14:textId="54D5E461">
      <w:pPr>
        <w:pStyle w:val="Kuvaotsikko"/>
      </w:pPr>
      <w:bookmarkStart w:name="_Toc178168691" w:id="66"/>
      <w:r>
        <w:t xml:space="preserve">Kuvio </w:t>
      </w:r>
      <w:r>
        <w:fldChar w:fldCharType="begin"/>
      </w:r>
      <w:r>
        <w:instrText xml:space="preserve"> SEQ Kuvio \* ARABIC </w:instrText>
      </w:r>
      <w:r>
        <w:fldChar w:fldCharType="separate"/>
      </w:r>
      <w:r w:rsidR="0017727C">
        <w:t>36</w:t>
      </w:r>
      <w:r>
        <w:fldChar w:fldCharType="end"/>
      </w:r>
      <w:r>
        <w:t>. New Restriction policy</w:t>
      </w:r>
      <w:bookmarkEnd w:id="66"/>
    </w:p>
    <w:p w:rsidR="00F7502C" w:rsidP="00F7502C" w:rsidRDefault="006544FF" w14:paraId="426F01A2" w14:textId="1B58AE5D">
      <w:r>
        <w:t>R</w:t>
      </w:r>
      <w:r w:rsidR="00DA3376">
        <w:t>ajoitetun sovelluksen voi valita eri tavoilla kuten Hash</w:t>
      </w:r>
      <w:r w:rsidR="00F44648">
        <w:t xml:space="preserve"> </w:t>
      </w:r>
      <w:r w:rsidR="00DA3376">
        <w:t>valuen tai sertifikaatin perusteella</w:t>
      </w:r>
      <w:r w:rsidR="00834AE2">
        <w:t xml:space="preserve">. </w:t>
      </w:r>
      <w:r>
        <w:t>V</w:t>
      </w:r>
      <w:r w:rsidR="00834AE2">
        <w:t>alits</w:t>
      </w:r>
      <w:r>
        <w:t>i</w:t>
      </w:r>
      <w:r w:rsidR="00834AE2">
        <w:t>mme kuitenkin nyt ”New Path Rule” ja määrit</w:t>
      </w:r>
      <w:r w:rsidR="007232F0">
        <w:t>i</w:t>
      </w:r>
      <w:r w:rsidR="00834AE2">
        <w:t>mme polun josta sovellus löytyy. (Kuvio 37.)</w:t>
      </w:r>
    </w:p>
    <w:p w:rsidR="00834AE2" w:rsidP="00834AE2" w:rsidRDefault="00F7502C" w14:paraId="5B5CFBF6" w14:textId="77777777">
      <w:pPr>
        <w:keepNext/>
      </w:pPr>
      <w:r>
        <w:rPr>
          <w:noProof/>
        </w:rPr>
        <w:lastRenderedPageBreak/>
        <w:drawing>
          <wp:inline distT="0" distB="0" distL="0" distR="0" wp14:anchorId="4DFB9BE1" wp14:editId="1D4FEF89">
            <wp:extent cx="4523470" cy="2437267"/>
            <wp:effectExtent l="0" t="0" r="0" b="1270"/>
            <wp:docPr id="1857536795" name="Kuva 2" descr="Kuva, joka sisältää kohteen teksti, kuvakaappaus, ohjelmisto, Tietokonekuvak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795" name="Kuva 2" descr="Kuva, joka sisältää kohteen teksti, kuvakaappaus, ohjelmisto, Tietokonekuvake&#10;&#10;Kuvaus luotu automaattisesti"/>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33674" cy="2442765"/>
                    </a:xfrm>
                    <a:prstGeom prst="rect">
                      <a:avLst/>
                    </a:prstGeom>
                    <a:noFill/>
                    <a:ln>
                      <a:noFill/>
                    </a:ln>
                  </pic:spPr>
                </pic:pic>
              </a:graphicData>
            </a:graphic>
          </wp:inline>
        </w:drawing>
      </w:r>
    </w:p>
    <w:p w:rsidR="00F7502C" w:rsidP="00834AE2" w:rsidRDefault="00834AE2" w14:paraId="4636B887" w14:textId="222F56A9">
      <w:pPr>
        <w:pStyle w:val="Kuvaotsikko"/>
      </w:pPr>
      <w:bookmarkStart w:name="_Toc178168692" w:id="67"/>
      <w:r>
        <w:t xml:space="preserve">Kuvio </w:t>
      </w:r>
      <w:r>
        <w:fldChar w:fldCharType="begin"/>
      </w:r>
      <w:r>
        <w:instrText xml:space="preserve"> SEQ Kuvio \* ARABIC </w:instrText>
      </w:r>
      <w:r>
        <w:fldChar w:fldCharType="separate"/>
      </w:r>
      <w:r w:rsidR="0017727C">
        <w:t>37</w:t>
      </w:r>
      <w:r>
        <w:fldChar w:fldCharType="end"/>
      </w:r>
      <w:r>
        <w:t>. New Path Rule</w:t>
      </w:r>
      <w:bookmarkEnd w:id="67"/>
    </w:p>
    <w:p w:rsidR="00CC5116" w:rsidP="00834AE2" w:rsidRDefault="00F35558" w14:paraId="26A9BFAF" w14:textId="6108CC2C">
      <w:pPr>
        <w:rPr>
          <w:noProof/>
        </w:rPr>
      </w:pPr>
      <w:r>
        <w:rPr>
          <w:noProof/>
        </w:rPr>
        <w:t>Määritimme</w:t>
      </w:r>
      <w:r w:rsidR="004E49FF">
        <w:rPr>
          <w:noProof/>
        </w:rPr>
        <w:t xml:space="preserve"> polun rajattuun sovellukseen</w:t>
      </w:r>
      <w:r>
        <w:rPr>
          <w:noProof/>
        </w:rPr>
        <w:t xml:space="preserve"> ja </w:t>
      </w:r>
      <w:r w:rsidR="003051B2">
        <w:rPr>
          <w:noProof/>
        </w:rPr>
        <w:t>painoimme</w:t>
      </w:r>
      <w:r>
        <w:rPr>
          <w:noProof/>
        </w:rPr>
        <w:t xml:space="preserve"> Apply.</w:t>
      </w:r>
      <w:r w:rsidR="00497BE2">
        <w:rPr>
          <w:noProof/>
        </w:rPr>
        <w:t xml:space="preserve"> </w:t>
      </w:r>
      <w:r>
        <w:rPr>
          <w:noProof/>
        </w:rPr>
        <w:t>Teimme</w:t>
      </w:r>
      <w:r w:rsidR="00497BE2">
        <w:rPr>
          <w:noProof/>
        </w:rPr>
        <w:t xml:space="preserve"> tämän molemmille HR sekä Sales </w:t>
      </w:r>
      <w:r w:rsidR="002552F7">
        <w:rPr>
          <w:noProof/>
        </w:rPr>
        <w:t>GPO:ille. (Kuvio 38.)</w:t>
      </w:r>
    </w:p>
    <w:p w:rsidR="00DC096C" w:rsidP="00DC096C" w:rsidRDefault="00CC5116" w14:paraId="386C2BB2" w14:textId="77777777">
      <w:pPr>
        <w:keepNext/>
      </w:pPr>
      <w:r>
        <w:rPr>
          <w:noProof/>
        </w:rPr>
        <w:lastRenderedPageBreak/>
        <w:drawing>
          <wp:inline distT="0" distB="0" distL="0" distR="0" wp14:anchorId="60D46789" wp14:editId="0C862BC2">
            <wp:extent cx="3068897" cy="3509604"/>
            <wp:effectExtent l="0" t="0" r="0" b="0"/>
            <wp:docPr id="468309123" name="Kuva 3" descr="Kuva, joka sisältää kohteen teksti, kuvakaappaus, näyttö, numer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09123" name="Kuva 3" descr="Kuva, joka sisältää kohteen teksti, kuvakaappaus, näyttö, numero&#10;&#10;Kuvaus luotu automaattisest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1948" cy="3513093"/>
                    </a:xfrm>
                    <a:prstGeom prst="rect">
                      <a:avLst/>
                    </a:prstGeom>
                    <a:noFill/>
                    <a:ln>
                      <a:noFill/>
                    </a:ln>
                  </pic:spPr>
                </pic:pic>
              </a:graphicData>
            </a:graphic>
          </wp:inline>
        </w:drawing>
      </w:r>
    </w:p>
    <w:p w:rsidR="00834AE2" w:rsidP="00DC096C" w:rsidRDefault="00DC096C" w14:paraId="005F7CB2" w14:textId="2C4DCF47">
      <w:pPr>
        <w:pStyle w:val="Kuvaotsikko"/>
      </w:pPr>
      <w:bookmarkStart w:name="_Toc178168693" w:id="68"/>
      <w:r>
        <w:t xml:space="preserve">Kuvio </w:t>
      </w:r>
      <w:r>
        <w:fldChar w:fldCharType="begin"/>
      </w:r>
      <w:r>
        <w:instrText xml:space="preserve"> SEQ Kuvio \* ARABIC </w:instrText>
      </w:r>
      <w:r>
        <w:fldChar w:fldCharType="separate"/>
      </w:r>
      <w:r w:rsidR="0017727C">
        <w:t>38</w:t>
      </w:r>
      <w:r>
        <w:fldChar w:fldCharType="end"/>
      </w:r>
      <w:r>
        <w:t>. Path Rule</w:t>
      </w:r>
      <w:bookmarkEnd w:id="68"/>
    </w:p>
    <w:p w:rsidR="00DC096C" w:rsidP="00DC096C" w:rsidRDefault="00D308D0" w14:paraId="3E0E8F70" w14:textId="781B10C9">
      <w:r>
        <w:t xml:space="preserve">Kirjauduimme WS01-työasemalle HR-tiimiin kuuluvalla </w:t>
      </w:r>
      <w:r w:rsidR="00F570BD">
        <w:t xml:space="preserve">käyttäjällä ja yritimme käynnistää PowerShellin. </w:t>
      </w:r>
      <w:r w:rsidR="00D45148">
        <w:t>Säännön mukaisesti emme sitä kuitenkaan pystyneet tekemään</w:t>
      </w:r>
      <w:r w:rsidR="00DC096C">
        <w:t>.</w:t>
      </w:r>
      <w:r w:rsidR="00A470EA">
        <w:t xml:space="preserve"> (Kuvio 39.)</w:t>
      </w:r>
    </w:p>
    <w:p w:rsidR="00A470EA" w:rsidP="00A470EA" w:rsidRDefault="00A470EA" w14:paraId="7805CB46" w14:textId="77777777">
      <w:pPr>
        <w:keepNext/>
      </w:pPr>
      <w:r>
        <w:rPr>
          <w:noProof/>
        </w:rPr>
        <w:drawing>
          <wp:inline distT="0" distB="0" distL="0" distR="0" wp14:anchorId="0703E083" wp14:editId="05DD7EA3">
            <wp:extent cx="4844768" cy="2309785"/>
            <wp:effectExtent l="0" t="0" r="0" b="0"/>
            <wp:docPr id="843627902" name="Kuva 4" descr="Kuva, joka sisältää kohteen teksti, kuvakaappaus, Sähkönsininen, muotoil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27902" name="Kuva 4" descr="Kuva, joka sisältää kohteen teksti, kuvakaappaus, Sähkönsininen, muotoilu&#10;&#10;Kuvaus luotu automaattisesti"/>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51565" cy="2313025"/>
                    </a:xfrm>
                    <a:prstGeom prst="rect">
                      <a:avLst/>
                    </a:prstGeom>
                    <a:noFill/>
                    <a:ln>
                      <a:noFill/>
                    </a:ln>
                  </pic:spPr>
                </pic:pic>
              </a:graphicData>
            </a:graphic>
          </wp:inline>
        </w:drawing>
      </w:r>
    </w:p>
    <w:p w:rsidR="00DC096C" w:rsidP="00A470EA" w:rsidRDefault="00A470EA" w14:paraId="6274FBEC" w14:textId="2556E72C">
      <w:pPr>
        <w:pStyle w:val="Kuvaotsikko"/>
      </w:pPr>
      <w:bookmarkStart w:name="_Toc178168694" w:id="69"/>
      <w:r>
        <w:t xml:space="preserve">Kuvio </w:t>
      </w:r>
      <w:r>
        <w:fldChar w:fldCharType="begin"/>
      </w:r>
      <w:r>
        <w:instrText xml:space="preserve"> SEQ Kuvio \* ARABIC </w:instrText>
      </w:r>
      <w:r>
        <w:fldChar w:fldCharType="separate"/>
      </w:r>
      <w:r w:rsidR="0017727C">
        <w:t>39</w:t>
      </w:r>
      <w:r>
        <w:fldChar w:fldCharType="end"/>
      </w:r>
      <w:r>
        <w:t>. Blocked</w:t>
      </w:r>
      <w:bookmarkEnd w:id="69"/>
    </w:p>
    <w:p w:rsidR="001B0519" w:rsidP="001B0519" w:rsidRDefault="00D45148" w14:paraId="66D0CCE3" w14:textId="2B0D3060">
      <w:r>
        <w:lastRenderedPageBreak/>
        <w:t xml:space="preserve">Asetimme koko </w:t>
      </w:r>
      <w:r w:rsidR="00FA635E">
        <w:t xml:space="preserve">palvelinta koskevaan GPO:hon Audit </w:t>
      </w:r>
      <w:r w:rsidR="00F0686E">
        <w:t>Policyn, eli käytännön,</w:t>
      </w:r>
      <w:r w:rsidR="009B2875">
        <w:t xml:space="preserve"> jonka avulla järjestelmä seuraa ja kirjaa tiettyjä </w:t>
      </w:r>
      <w:r w:rsidR="00A2132A">
        <w:t>tapahtumia. (</w:t>
      </w:r>
      <w:r w:rsidR="00F82463">
        <w:t>Kuvio 40.)</w:t>
      </w:r>
    </w:p>
    <w:p w:rsidR="00F82463" w:rsidP="00F82463" w:rsidRDefault="009B2875" w14:paraId="6600F2D6" w14:textId="77777777">
      <w:pPr>
        <w:keepNext/>
      </w:pPr>
      <w:r w:rsidRPr="009B2875">
        <w:rPr>
          <w:noProof/>
        </w:rPr>
        <w:drawing>
          <wp:inline distT="0" distB="0" distL="0" distR="0" wp14:anchorId="11AB256D" wp14:editId="4D5466ED">
            <wp:extent cx="5354261" cy="3273777"/>
            <wp:effectExtent l="0" t="0" r="0" b="3175"/>
            <wp:docPr id="728393739"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93739" name="Kuva 1" descr="Kuva, joka sisältää kohteen teksti, kuvakaappaus, ohjelmisto, näyttö&#10;&#10;Kuvaus luotu automaattisesti"/>
                    <pic:cNvPicPr/>
                  </pic:nvPicPr>
                  <pic:blipFill>
                    <a:blip r:embed="rId53"/>
                    <a:stretch>
                      <a:fillRect/>
                    </a:stretch>
                  </pic:blipFill>
                  <pic:spPr>
                    <a:xfrm>
                      <a:off x="0" y="0"/>
                      <a:ext cx="5358941" cy="3276638"/>
                    </a:xfrm>
                    <a:prstGeom prst="rect">
                      <a:avLst/>
                    </a:prstGeom>
                  </pic:spPr>
                </pic:pic>
              </a:graphicData>
            </a:graphic>
          </wp:inline>
        </w:drawing>
      </w:r>
    </w:p>
    <w:p w:rsidR="009B2875" w:rsidP="00F82463" w:rsidRDefault="00F82463" w14:paraId="766BFACF" w14:textId="65C5D9EA">
      <w:pPr>
        <w:pStyle w:val="Kuvaotsikko"/>
      </w:pPr>
      <w:bookmarkStart w:name="_Toc178168695" w:id="70"/>
      <w:r>
        <w:t xml:space="preserve">Kuvio </w:t>
      </w:r>
      <w:r>
        <w:fldChar w:fldCharType="begin"/>
      </w:r>
      <w:r>
        <w:instrText xml:space="preserve"> SEQ Kuvio \* ARABIC </w:instrText>
      </w:r>
      <w:r>
        <w:fldChar w:fldCharType="separate"/>
      </w:r>
      <w:r w:rsidR="0017727C">
        <w:t>40</w:t>
      </w:r>
      <w:r>
        <w:fldChar w:fldCharType="end"/>
      </w:r>
      <w:r>
        <w:t>. Auditointi käytänteet</w:t>
      </w:r>
      <w:bookmarkEnd w:id="70"/>
    </w:p>
    <w:p w:rsidR="001F541C" w:rsidP="001F541C" w:rsidRDefault="00F0686E" w14:paraId="624A29C1" w14:textId="5DC48A29">
      <w:r>
        <w:t>Asetimme kuvion 41 mukaiset käytänteet</w:t>
      </w:r>
      <w:r w:rsidR="00D24CC2">
        <w:t xml:space="preserve">, </w:t>
      </w:r>
      <w:r w:rsidR="00327B7A">
        <w:t>eli</w:t>
      </w:r>
      <w:r w:rsidR="00D24CC2">
        <w:t xml:space="preserve"> melkein </w:t>
      </w:r>
      <w:r w:rsidR="000655CD">
        <w:t>kaikkiin</w:t>
      </w:r>
      <w:r w:rsidR="00D24CC2">
        <w:t xml:space="preserve"> </w:t>
      </w:r>
      <w:r w:rsidR="00327B7A">
        <w:t>valitsimme</w:t>
      </w:r>
      <w:r w:rsidR="00D24CC2">
        <w:t xml:space="preserve"> success/failure</w:t>
      </w:r>
      <w:r w:rsidR="00327B7A">
        <w:t>,</w:t>
      </w:r>
      <w:r w:rsidR="00D24CC2">
        <w:t xml:space="preserve"> koska haluamme saada tiedon epäonnistuneista sekä onnistuneista tapahtumista pystyäksemme analysoimaan mahdollisesti haitallis</w:t>
      </w:r>
      <w:r w:rsidR="000655CD">
        <w:t xml:space="preserve">ia tapahtumia. </w:t>
      </w:r>
      <w:r w:rsidR="00D55E7C">
        <w:t>(Kuvio 41.)</w:t>
      </w:r>
    </w:p>
    <w:p w:rsidR="000655CD" w:rsidP="000655CD" w:rsidRDefault="000655CD" w14:paraId="3E10E6F9" w14:textId="77777777">
      <w:pPr>
        <w:keepNext/>
      </w:pPr>
      <w:r w:rsidRPr="000655CD">
        <w:rPr>
          <w:noProof/>
        </w:rPr>
        <w:lastRenderedPageBreak/>
        <w:drawing>
          <wp:inline distT="0" distB="0" distL="0" distR="0" wp14:anchorId="15C7A76A" wp14:editId="74006E4E">
            <wp:extent cx="3442034" cy="2114219"/>
            <wp:effectExtent l="0" t="0" r="6350" b="635"/>
            <wp:docPr id="703640483"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40483" name="Kuva 1" descr="Kuva, joka sisältää kohteen teksti, kuvakaappaus, ohjelmisto, näyttö&#10;&#10;Kuvaus luotu automaattisesti"/>
                    <pic:cNvPicPr/>
                  </pic:nvPicPr>
                  <pic:blipFill>
                    <a:blip r:embed="rId54"/>
                    <a:stretch>
                      <a:fillRect/>
                    </a:stretch>
                  </pic:blipFill>
                  <pic:spPr>
                    <a:xfrm>
                      <a:off x="0" y="0"/>
                      <a:ext cx="3451074" cy="2119772"/>
                    </a:xfrm>
                    <a:prstGeom prst="rect">
                      <a:avLst/>
                    </a:prstGeom>
                  </pic:spPr>
                </pic:pic>
              </a:graphicData>
            </a:graphic>
          </wp:inline>
        </w:drawing>
      </w:r>
    </w:p>
    <w:p w:rsidR="000655CD" w:rsidP="000655CD" w:rsidRDefault="000655CD" w14:paraId="14E2B494" w14:textId="2A73C786">
      <w:pPr>
        <w:pStyle w:val="Kuvaotsikko"/>
      </w:pPr>
      <w:bookmarkStart w:name="_Toc178168696" w:id="71"/>
      <w:r>
        <w:t xml:space="preserve">Kuvio </w:t>
      </w:r>
      <w:r>
        <w:fldChar w:fldCharType="begin"/>
      </w:r>
      <w:r>
        <w:instrText xml:space="preserve"> SEQ Kuvio \* ARABIC </w:instrText>
      </w:r>
      <w:r>
        <w:fldChar w:fldCharType="separate"/>
      </w:r>
      <w:r w:rsidR="0017727C">
        <w:t>41</w:t>
      </w:r>
      <w:r>
        <w:fldChar w:fldCharType="end"/>
      </w:r>
      <w:r>
        <w:t xml:space="preserve">. </w:t>
      </w:r>
      <w:r w:rsidR="00327B7A">
        <w:t>Auditointikäytänteiden asetukset</w:t>
      </w:r>
      <w:bookmarkEnd w:id="71"/>
    </w:p>
    <w:p w:rsidR="00CA3739" w:rsidP="001F541C" w:rsidRDefault="00812676" w14:paraId="66100361" w14:textId="13B1DECD">
      <w:r>
        <w:t xml:space="preserve">Nyt </w:t>
      </w:r>
      <w:r w:rsidR="00327B7A">
        <w:t>pystymme</w:t>
      </w:r>
      <w:r>
        <w:t xml:space="preserve"> tarkastel</w:t>
      </w:r>
      <w:r w:rsidR="00327B7A">
        <w:t>emaan</w:t>
      </w:r>
      <w:r>
        <w:t xml:space="preserve"> lokeja esimerkiksi käyttäjien kirjautumisista. (Kuvio 42.)</w:t>
      </w:r>
    </w:p>
    <w:p w:rsidR="00812676" w:rsidP="00812676" w:rsidRDefault="00B41892" w14:paraId="39F07324" w14:textId="77777777">
      <w:pPr>
        <w:keepNext/>
      </w:pPr>
      <w:r w:rsidRPr="00B41892">
        <w:rPr>
          <w:noProof/>
        </w:rPr>
        <w:drawing>
          <wp:inline distT="0" distB="0" distL="0" distR="0" wp14:anchorId="17E310AA" wp14:editId="37E8D07D">
            <wp:extent cx="4620193" cy="2848911"/>
            <wp:effectExtent l="0" t="0" r="9525" b="8890"/>
            <wp:docPr id="98776723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7235" name=""/>
                    <pic:cNvPicPr/>
                  </pic:nvPicPr>
                  <pic:blipFill>
                    <a:blip r:embed="rId55"/>
                    <a:stretch>
                      <a:fillRect/>
                    </a:stretch>
                  </pic:blipFill>
                  <pic:spPr>
                    <a:xfrm>
                      <a:off x="0" y="0"/>
                      <a:ext cx="4627846" cy="2853630"/>
                    </a:xfrm>
                    <a:prstGeom prst="rect">
                      <a:avLst/>
                    </a:prstGeom>
                  </pic:spPr>
                </pic:pic>
              </a:graphicData>
            </a:graphic>
          </wp:inline>
        </w:drawing>
      </w:r>
    </w:p>
    <w:p w:rsidR="00D24CC2" w:rsidP="00812676" w:rsidRDefault="00812676" w14:paraId="0F205E26" w14:textId="0E42748C">
      <w:pPr>
        <w:pStyle w:val="Kuvaotsikko"/>
      </w:pPr>
      <w:bookmarkStart w:name="_Toc178168697" w:id="72"/>
      <w:r>
        <w:t xml:space="preserve">Kuvio </w:t>
      </w:r>
      <w:r>
        <w:fldChar w:fldCharType="begin"/>
      </w:r>
      <w:r>
        <w:instrText xml:space="preserve"> SEQ Kuvio \* ARABIC </w:instrText>
      </w:r>
      <w:r>
        <w:fldChar w:fldCharType="separate"/>
      </w:r>
      <w:r w:rsidR="0017727C">
        <w:t>42</w:t>
      </w:r>
      <w:r>
        <w:fldChar w:fldCharType="end"/>
      </w:r>
      <w:r>
        <w:t>. Event Viewer</w:t>
      </w:r>
      <w:bookmarkEnd w:id="72"/>
    </w:p>
    <w:p w:rsidR="00430A8C" w:rsidP="00430A8C" w:rsidRDefault="0017563E" w14:paraId="44724E99" w14:textId="610C798C">
      <w:r>
        <w:t xml:space="preserve">Lopuksi otimme vielä kuvan Best Practices </w:t>
      </w:r>
      <w:r w:rsidR="00AF46B1">
        <w:t>A</w:t>
      </w:r>
      <w:r>
        <w:t>nalyzeristä vertaillaksemme muutoksia alkutilanteeseen</w:t>
      </w:r>
      <w:r w:rsidR="00C04360">
        <w:t xml:space="preserve">. </w:t>
      </w:r>
      <w:r w:rsidR="00D72870">
        <w:t xml:space="preserve">Varoitusten ja virheiden </w:t>
      </w:r>
      <w:r w:rsidR="00D604E3">
        <w:t>kokonais</w:t>
      </w:r>
      <w:r w:rsidR="00D72870">
        <w:t xml:space="preserve">määrä kasvoi hieman mutta itse ilmoitusten määrä väheni parilla </w:t>
      </w:r>
      <w:r w:rsidR="00C04360">
        <w:t>(Kuvio 43.)</w:t>
      </w:r>
    </w:p>
    <w:p w:rsidR="0017727C" w:rsidP="0017727C" w:rsidRDefault="0017727C" w14:paraId="71658A74" w14:textId="77777777">
      <w:pPr>
        <w:keepNext/>
      </w:pPr>
      <w:r>
        <w:rPr>
          <w:noProof/>
        </w:rPr>
        <w:lastRenderedPageBreak/>
        <w:drawing>
          <wp:inline distT="0" distB="0" distL="0" distR="0" wp14:anchorId="61BCBE03" wp14:editId="2373448B">
            <wp:extent cx="5064981" cy="2305991"/>
            <wp:effectExtent l="0" t="0" r="2540" b="0"/>
            <wp:docPr id="1090480129" name="Kuva 1" descr="Kuva, joka sisältää kohteen teksti, kuvakaappaus, numer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80129" name="Kuva 1" descr="Kuva, joka sisältää kohteen teksti, kuvakaappaus, numero, Fontti&#10;&#10;Kuvaus luotu automaattisesti"/>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01337" cy="2322543"/>
                    </a:xfrm>
                    <a:prstGeom prst="rect">
                      <a:avLst/>
                    </a:prstGeom>
                    <a:noFill/>
                    <a:ln>
                      <a:noFill/>
                    </a:ln>
                  </pic:spPr>
                </pic:pic>
              </a:graphicData>
            </a:graphic>
          </wp:inline>
        </w:drawing>
      </w:r>
    </w:p>
    <w:p w:rsidR="0017563E" w:rsidP="0017727C" w:rsidRDefault="0017727C" w14:paraId="27F6FEBE" w14:textId="448B3714">
      <w:pPr>
        <w:pStyle w:val="Kuvaotsikko"/>
      </w:pPr>
      <w:bookmarkStart w:name="_Toc178168698" w:id="73"/>
      <w:r>
        <w:t xml:space="preserve">Kuvio </w:t>
      </w:r>
      <w:r>
        <w:fldChar w:fldCharType="begin"/>
      </w:r>
      <w:r>
        <w:instrText xml:space="preserve"> SEQ Kuvio \* ARABIC </w:instrText>
      </w:r>
      <w:r>
        <w:fldChar w:fldCharType="separate"/>
      </w:r>
      <w:r>
        <w:t>43</w:t>
      </w:r>
      <w:r>
        <w:fldChar w:fldCharType="end"/>
      </w:r>
      <w:r>
        <w:t>. BPA_loppu</w:t>
      </w:r>
      <w:bookmarkEnd w:id="73"/>
    </w:p>
    <w:p w:rsidRPr="005C1CE9" w:rsidR="005C1CE9" w:rsidP="005C1CE9" w:rsidRDefault="005C1CE9" w14:paraId="2D4475B7" w14:textId="5B93AFC4"/>
    <w:p w:rsidR="00322D25" w:rsidP="00322D25" w:rsidRDefault="00322D25" w14:paraId="69DFF3D2" w14:textId="0341A356">
      <w:pPr>
        <w:pStyle w:val="Otsikko1"/>
        <w:rPr>
          <w:lang w:val="fi-FI"/>
        </w:rPr>
      </w:pPr>
      <w:bookmarkStart w:name="_Toc178177075" w:id="74"/>
      <w:r w:rsidRPr="006B2D46">
        <w:rPr>
          <w:lang w:val="fi-FI"/>
        </w:rPr>
        <w:t>Pohdinta</w:t>
      </w:r>
      <w:bookmarkEnd w:id="74"/>
    </w:p>
    <w:p w:rsidR="00A36D20" w:rsidP="001F6724" w:rsidRDefault="00C57C90" w14:paraId="154C1EDD" w14:textId="77777777">
      <w:r>
        <w:t xml:space="preserve">Koventamisen ensimmäinen labratyö oli hyvä </w:t>
      </w:r>
      <w:r w:rsidR="0034604F">
        <w:t xml:space="preserve">ensikosketus koventamiseen. Erilaisia kovennusohjeita löytyi valtavasti, ja osa niistä oli erittäin laajoja, joten alkuun tuntui </w:t>
      </w:r>
      <w:r w:rsidR="00DE3D11">
        <w:t>todella vaikealta löytää ohjetta, jota lähteä seuraamaan. Kun vihdoin hyväksyimme, että yhdestä ohjeesta ei kannata kaikkea tekemään, vaan valitsimme muutamia</w:t>
      </w:r>
      <w:r w:rsidR="00A163E4">
        <w:t xml:space="preserve"> kohtia, homma lähti rullaamaan. Kovennusten tekeminen tuntui aluksi hieman sekavalta, m</w:t>
      </w:r>
      <w:r w:rsidR="00E128C3">
        <w:t xml:space="preserve">utta kun uskaltautui klikkailemaan ja testailemaan niin </w:t>
      </w:r>
      <w:r w:rsidR="00CA6C92">
        <w:t xml:space="preserve">erilaisten sääntöjen ja rajoitusten tekeminen lähti avautumaan. </w:t>
      </w:r>
    </w:p>
    <w:p w:rsidRPr="006B2D46" w:rsidR="00BC1473" w:rsidP="001F6724" w:rsidRDefault="00F339F0" w14:paraId="46B7C431" w14:textId="65BFA5D1">
      <w:r>
        <w:t>Labrasta jäi loppujen lopuksi kuitenkin hyvä fiilis. Alkuvaikeuksien jälkeen saimme kuitenkin tehtyä joitakin meidän mielestämme tärkeitä kovennuksia. Esimerkiksi salasanakäytänteet</w:t>
      </w:r>
      <w:r w:rsidR="00B25679">
        <w:t xml:space="preserve"> ja sovellusten käytön rajoittaminen olivat suhteellisen helposti tehtävissä ja ne ovat hyödyllisiä. </w:t>
      </w:r>
      <w:r w:rsidR="00D45BAF">
        <w:t>Kovennuksia olisi varmasti voinut tehdä vielä enemmänkin, ja jatkossa varmasti joita</w:t>
      </w:r>
      <w:r w:rsidR="007F40DD">
        <w:t>i</w:t>
      </w:r>
      <w:r w:rsidR="00D45BAF">
        <w:t>n teemmekin</w:t>
      </w:r>
      <w:r w:rsidR="007F40DD">
        <w:t xml:space="preserve"> lisää</w:t>
      </w:r>
      <w:r w:rsidR="00A1178D">
        <w:t xml:space="preserve"> mutta nyt kurssien aikataulujen puitteissa kaikkea ei voinut valmiiksi saada. </w:t>
      </w:r>
      <w:r w:rsidRPr="006B2D46" w:rsidR="00BC1473">
        <w:br w:type="page"/>
      </w:r>
    </w:p>
    <w:p w:rsidRPr="00263C86" w:rsidR="00AC0315" w:rsidP="00A46B18" w:rsidRDefault="00AC0315" w14:paraId="12EE765A" w14:textId="4E9238E8">
      <w:pPr>
        <w:pStyle w:val="LhteetOtsikko"/>
        <w:rPr>
          <w:lang w:val="en-US"/>
        </w:rPr>
      </w:pPr>
      <w:bookmarkStart w:name="_Toc52971250" w:id="75"/>
      <w:bookmarkStart w:name="_Toc52971609" w:id="76"/>
      <w:bookmarkStart w:name="_Toc58338875" w:id="77"/>
      <w:bookmarkStart w:name="_Toc63413622" w:id="78"/>
      <w:bookmarkStart w:name="_Toc178177076" w:id="79"/>
      <w:r w:rsidRPr="00263C86">
        <w:rPr>
          <w:lang w:val="en-US"/>
        </w:rPr>
        <w:lastRenderedPageBreak/>
        <w:t>Lähteet</w:t>
      </w:r>
      <w:bookmarkEnd w:id="23"/>
      <w:bookmarkEnd w:id="24"/>
      <w:bookmarkEnd w:id="25"/>
      <w:bookmarkEnd w:id="26"/>
      <w:bookmarkEnd w:id="27"/>
      <w:bookmarkEnd w:id="28"/>
      <w:bookmarkEnd w:id="75"/>
      <w:bookmarkEnd w:id="76"/>
      <w:bookmarkEnd w:id="77"/>
      <w:bookmarkEnd w:id="78"/>
      <w:bookmarkEnd w:id="79"/>
    </w:p>
    <w:p w:rsidRPr="00682EA3" w:rsidR="0695947D" w:rsidP="51849D6D" w:rsidRDefault="0695947D" w14:paraId="2A5035AB" w14:textId="2C0B22C6">
      <w:pPr>
        <w:rPr>
          <w:lang w:val="en-US"/>
        </w:rPr>
      </w:pPr>
      <w:r w:rsidRPr="51849D6D">
        <w:rPr>
          <w:lang w:val="en-US"/>
        </w:rPr>
        <w:t xml:space="preserve">How Does LDAP Work: Everything IT Administrators Should Know. </w:t>
      </w:r>
      <w:r w:rsidRPr="00263C86">
        <w:t xml:space="preserve">Blogi kirjoitus www.trio.so- sivustolla. 2024. Viitattu 18.9.2024. </w:t>
      </w:r>
      <w:hyperlink r:id="rId57">
        <w:r w:rsidRPr="00682EA3">
          <w:rPr>
            <w:rStyle w:val="Hyperlinkki"/>
            <w:lang w:val="en-US"/>
          </w:rPr>
          <w:t>https://www.trio.so/blog/how-does-ldap-work/</w:t>
        </w:r>
      </w:hyperlink>
    </w:p>
    <w:p w:rsidRPr="00263C86" w:rsidR="2E901DCA" w:rsidP="51849D6D" w:rsidRDefault="2E901DCA" w14:paraId="1EDE92C4" w14:textId="3891C2C5">
      <w:r w:rsidRPr="51849D6D">
        <w:rPr>
          <w:lang w:val="en-US"/>
        </w:rPr>
        <w:t xml:space="preserve">Kerberos Authentication Overview. </w:t>
      </w:r>
      <w:r w:rsidRPr="00682EA3">
        <w:t xml:space="preserve">Microsoft Learn artikkeli. </w:t>
      </w:r>
      <w:r w:rsidRPr="00263C86">
        <w:t>2021. Viitattu 18.9.2024.</w:t>
      </w:r>
      <w:r w:rsidRPr="00263C86" w:rsidR="32A868EC">
        <w:t xml:space="preserve"> https://learn.microsoft.com/en-us/windows-server/security/kerberos/kerberos-authentication-overview</w:t>
      </w:r>
    </w:p>
    <w:p w:rsidRPr="00263C86" w:rsidR="040C6927" w:rsidP="040C6927" w:rsidRDefault="55960339" w14:paraId="435D5286" w14:textId="00775ADA">
      <w:r w:rsidRPr="4538CCE2">
        <w:rPr>
          <w:lang w:val="en-US"/>
        </w:rPr>
        <w:t xml:space="preserve">Microsoft network server: Digitally sign communications (always). </w:t>
      </w:r>
      <w:r w:rsidRPr="00263C86">
        <w:t>Microso</w:t>
      </w:r>
      <w:r w:rsidRPr="00263C86" w:rsidR="59BCF019">
        <w:t>ft Learn artikkeli</w:t>
      </w:r>
      <w:r w:rsidRPr="00263C86">
        <w:t>.</w:t>
      </w:r>
      <w:r w:rsidRPr="00263C86" w:rsidR="199FA84F">
        <w:t xml:space="preserve"> 2023</w:t>
      </w:r>
      <w:r w:rsidRPr="00263C86">
        <w:t xml:space="preserve">. </w:t>
      </w:r>
      <w:r w:rsidRPr="00263C86" w:rsidR="199FA84F">
        <w:t>Viitattu 18.9.2024.</w:t>
      </w:r>
      <w:r w:rsidRPr="00263C86">
        <w:t xml:space="preserve"> </w:t>
      </w:r>
      <w:hyperlink r:id="rId58">
        <w:r w:rsidRPr="00263C86">
          <w:rPr>
            <w:rStyle w:val="Hyperlinkki"/>
          </w:rPr>
          <w:t>https://learn.microsoft.com/en-us/previous-versions/windows/it-pro/windows-10/security/threat-protection/security-policy-settings/microsoft-network-server-digitally-sign-communications-always</w:t>
        </w:r>
      </w:hyperlink>
    </w:p>
    <w:p w:rsidR="00C73DE4" w:rsidP="00C73DE4" w:rsidRDefault="00F07B6C" w14:paraId="2B69D8CA" w14:textId="155C7D78">
      <w:r w:rsidRPr="00751C29">
        <w:rPr>
          <w:lang w:val="en-US"/>
        </w:rPr>
        <w:t>Schrader</w:t>
      </w:r>
      <w:r w:rsidRPr="00751C29" w:rsidR="005F3A9D">
        <w:rPr>
          <w:lang w:val="en-US"/>
        </w:rPr>
        <w:t>, D. What is System Hardening</w:t>
      </w:r>
      <w:r w:rsidRPr="00751C29" w:rsidR="00A904A0">
        <w:rPr>
          <w:lang w:val="en-US"/>
        </w:rPr>
        <w:t>?</w:t>
      </w:r>
      <w:r w:rsidRPr="00751C29" w:rsidR="005B421E">
        <w:rPr>
          <w:lang w:val="en-US"/>
        </w:rPr>
        <w:t xml:space="preserve"> </w:t>
      </w:r>
      <w:r w:rsidR="005B421E">
        <w:t>Blogikirjoitus</w:t>
      </w:r>
      <w:r w:rsidR="00715226">
        <w:t xml:space="preserve"> </w:t>
      </w:r>
      <w:r w:rsidR="00C84CD0">
        <w:t xml:space="preserve">Netwrix-verkkosivustolla. </w:t>
      </w:r>
      <w:r w:rsidR="00CF1950">
        <w:t>2023</w:t>
      </w:r>
      <w:r w:rsidR="00EC2CFE">
        <w:t xml:space="preserve">. Viim. muokkaus. </w:t>
      </w:r>
      <w:r w:rsidR="00754D09">
        <w:t>19.4.2024. Viitattu 18.9.2024</w:t>
      </w:r>
      <w:r w:rsidR="00EA1AD8">
        <w:t>.</w:t>
      </w:r>
      <w:r w:rsidR="00A72583">
        <w:t xml:space="preserve"> </w:t>
      </w:r>
      <w:hyperlink w:history="1" r:id="rId59">
        <w:r w:rsidRPr="00A72583" w:rsidR="00A72583">
          <w:rPr>
            <w:rStyle w:val="Hyperlinkki"/>
          </w:rPr>
          <w:t>https://blog.netwrix.com/2023/02/22/system-hardening/</w:t>
        </w:r>
      </w:hyperlink>
    </w:p>
    <w:p w:rsidRPr="00682EA3" w:rsidR="00651D3E" w:rsidP="00E41C4D" w:rsidRDefault="00E076F8" w14:paraId="2A22E087" w14:textId="6F79B6E1">
      <w:pPr>
        <w:rPr>
          <w:lang w:val="en-US"/>
        </w:rPr>
      </w:pPr>
      <w:r>
        <w:t>Systems Hardening</w:t>
      </w:r>
      <w:r w:rsidR="000A3721">
        <w:t>. Beyondtrust.com -verkkosivusto. 202</w:t>
      </w:r>
      <w:r w:rsidR="00260A0C">
        <w:t>3</w:t>
      </w:r>
      <w:r w:rsidR="00E60CF7">
        <w:t>.</w:t>
      </w:r>
      <w:r w:rsidR="00AD31E6">
        <w:t xml:space="preserve"> Viitattu 18.9.2024. </w:t>
      </w:r>
      <w:hyperlink r:id="rId60">
        <w:r w:rsidRPr="00682EA3" w:rsidR="00C73DE4">
          <w:rPr>
            <w:rStyle w:val="Hyperlinkki"/>
            <w:lang w:val="en-US"/>
          </w:rPr>
          <w:t>https://www.beyondtrust.com/resources/glossary/systems-hardening</w:t>
        </w:r>
      </w:hyperlink>
    </w:p>
    <w:p w:rsidRPr="00F70167" w:rsidR="57F9E7AA" w:rsidRDefault="768B7C62" w14:paraId="12469DBC" w14:textId="44D19976">
      <w:pPr>
        <w:rPr>
          <w:rStyle w:val="Hyperlinkki"/>
        </w:rPr>
      </w:pPr>
      <w:r w:rsidRPr="272972C6">
        <w:rPr>
          <w:lang w:val="en-US"/>
        </w:rPr>
        <w:t xml:space="preserve">What is Active Directory and how does it work? </w:t>
      </w:r>
      <w:r w:rsidRPr="00F70167">
        <w:t xml:space="preserve">Quest.com- verkkosivusto. </w:t>
      </w:r>
      <w:r w:rsidRPr="00F70167" w:rsidR="6A5A6607">
        <w:t xml:space="preserve">Viitattu 18.9.2024. </w:t>
      </w:r>
      <w:hyperlink r:id="rId61">
        <w:r w:rsidRPr="00F70167" w:rsidR="6A5A6607">
          <w:rPr>
            <w:rStyle w:val="Hyperlinkki"/>
          </w:rPr>
          <w:t>https://www.quest.com/solutions/active-directory/what-is-active-directory.aspx</w:t>
        </w:r>
      </w:hyperlink>
    </w:p>
    <w:p w:rsidRPr="00F70167" w:rsidR="6DDF2EEF" w:rsidP="6DDF2EEF" w:rsidRDefault="12E464CD" w14:paraId="55F08A1F" w14:textId="253F9BD4">
      <w:r w:rsidRPr="2B5F720E">
        <w:rPr>
          <w:lang w:val="en-US"/>
        </w:rPr>
        <w:t xml:space="preserve">What is Active </w:t>
      </w:r>
      <w:r w:rsidRPr="34397CCE">
        <w:rPr>
          <w:lang w:val="en-US"/>
        </w:rPr>
        <w:t xml:space="preserve">Directory? </w:t>
      </w:r>
      <w:r w:rsidRPr="4538B897">
        <w:rPr>
          <w:lang w:val="en-US"/>
        </w:rPr>
        <w:t xml:space="preserve">Structure, benefits &amp; How </w:t>
      </w:r>
      <w:r w:rsidRPr="0D3512AE" w:rsidR="68546B85">
        <w:rPr>
          <w:lang w:val="en-US"/>
        </w:rPr>
        <w:t>I</w:t>
      </w:r>
      <w:r w:rsidRPr="0D3512AE">
        <w:rPr>
          <w:lang w:val="en-US"/>
        </w:rPr>
        <w:t xml:space="preserve">t </w:t>
      </w:r>
      <w:r w:rsidRPr="0D3512AE" w:rsidR="37C10F66">
        <w:rPr>
          <w:lang w:val="en-US"/>
        </w:rPr>
        <w:t>W</w:t>
      </w:r>
      <w:r w:rsidRPr="0D3512AE">
        <w:rPr>
          <w:lang w:val="en-US"/>
        </w:rPr>
        <w:t>orks.</w:t>
      </w:r>
      <w:r w:rsidRPr="78EA20EE">
        <w:rPr>
          <w:lang w:val="en-US"/>
        </w:rPr>
        <w:t xml:space="preserve"> </w:t>
      </w:r>
      <w:r w:rsidRPr="00F70167">
        <w:t xml:space="preserve">Lepide.com -verkkosivusto. </w:t>
      </w:r>
      <w:r w:rsidRPr="00F70167" w:rsidR="58B701C0">
        <w:t xml:space="preserve">2024. </w:t>
      </w:r>
      <w:r w:rsidRPr="00F70167">
        <w:t>Viitattu 18.9.2024</w:t>
      </w:r>
      <w:r w:rsidRPr="00F70167" w:rsidR="7F1E3FAE">
        <w:t>.</w:t>
      </w:r>
      <w:r w:rsidRPr="00F70167" w:rsidR="10F2695B">
        <w:t xml:space="preserve"> </w:t>
      </w:r>
      <w:hyperlink r:id="rId62">
        <w:r w:rsidRPr="00F70167" w:rsidR="10F2695B">
          <w:rPr>
            <w:rStyle w:val="Hyperlinkki"/>
          </w:rPr>
          <w:t>https://www.lepide.com/blog/what-is-active-directory-and-how-does-it-work/</w:t>
        </w:r>
      </w:hyperlink>
    </w:p>
    <w:p w:rsidRPr="00F70167" w:rsidR="0034795B" w:rsidP="0034795B" w:rsidRDefault="0034795B" w14:paraId="431297D2" w14:textId="16763F86">
      <w:pPr>
        <w:rPr>
          <w:rStyle w:val="Hyperlinkki"/>
        </w:rPr>
      </w:pPr>
      <w:r>
        <w:rPr>
          <w:lang w:val="en-US"/>
        </w:rPr>
        <w:t>Wright, G.</w:t>
      </w:r>
      <w:r w:rsidR="00FF0917">
        <w:rPr>
          <w:lang w:val="en-US"/>
        </w:rPr>
        <w:t xml:space="preserve"> Definition</w:t>
      </w:r>
      <w:r w:rsidR="007316E0">
        <w:rPr>
          <w:lang w:val="en-US"/>
        </w:rPr>
        <w:t xml:space="preserve"> File Server</w:t>
      </w:r>
      <w:r w:rsidR="005E1BA7">
        <w:rPr>
          <w:lang w:val="en-US"/>
        </w:rPr>
        <w:t xml:space="preserve">. </w:t>
      </w:r>
      <w:r w:rsidRPr="00F70167" w:rsidR="00D37224">
        <w:t xml:space="preserve">Techtarget.com -verkkosivusto. </w:t>
      </w:r>
      <w:r w:rsidRPr="00F70167" w:rsidR="00FF4C06">
        <w:t>8/</w:t>
      </w:r>
      <w:r w:rsidRPr="00F70167" w:rsidR="00BD7870">
        <w:t>2021</w:t>
      </w:r>
      <w:r w:rsidRPr="00F70167" w:rsidR="00FF4C06">
        <w:t>.</w:t>
      </w:r>
      <w:r w:rsidRPr="00F70167" w:rsidR="00D37224">
        <w:t xml:space="preserve"> Viitattu </w:t>
      </w:r>
      <w:r w:rsidRPr="00F70167" w:rsidR="00FD0CD2">
        <w:t>18.9.2024.</w:t>
      </w:r>
      <w:r w:rsidRPr="00FD0CD2" w:rsidR="00FD0CD2">
        <w:t xml:space="preserve"> </w:t>
      </w:r>
      <w:hyperlink w:history="1" r:id="rId63">
        <w:r w:rsidRPr="00F70167" w:rsidR="00FD0CD2">
          <w:rPr>
            <w:rStyle w:val="Hyperlinkki"/>
          </w:rPr>
          <w:t>https://www.techtarget.com/searchnetworking/definition/file-server</w:t>
        </w:r>
      </w:hyperlink>
    </w:p>
    <w:p w:rsidRPr="00F70167" w:rsidR="002857E2" w:rsidP="002857E2" w:rsidRDefault="002857E2" w14:paraId="206092CD" w14:textId="77777777">
      <w:r>
        <w:rPr>
          <w:lang w:val="en-US"/>
        </w:rPr>
        <w:lastRenderedPageBreak/>
        <w:t xml:space="preserve">Yu, E. What is a file server and why is it important? </w:t>
      </w:r>
      <w:r w:rsidRPr="00F70167">
        <w:t xml:space="preserve">Blogikirjoitus synology -verkkosivustolla. 14.8.2023. Viitattu 18.9.2024 </w:t>
      </w:r>
      <w:hyperlink r:id="rId64">
        <w:r w:rsidRPr="72B5C7FA">
          <w:rPr>
            <w:rStyle w:val="Hyperlinkki"/>
          </w:rPr>
          <w:t>https://blog.synology.com/file-server</w:t>
        </w:r>
      </w:hyperlink>
    </w:p>
    <w:p w:rsidR="72B5C7FA" w:rsidRDefault="72B5C7FA" w14:paraId="7E3CEDCA" w14:textId="7F7B28B4"/>
    <w:p w:rsidRPr="00F70167" w:rsidR="002857E2" w:rsidP="0034795B" w:rsidRDefault="002857E2" w14:paraId="096C7210" w14:textId="77777777"/>
    <w:p w:rsidR="00AB2429" w:rsidRDefault="00AB2429" w14:paraId="66AB3D8E" w14:textId="77777777"/>
    <w:sectPr w:rsidR="00AB2429" w:rsidSect="0058148B">
      <w:headerReference w:type="even" r:id="rId65"/>
      <w:headerReference w:type="default" r:id="rId66"/>
      <w:headerReference w:type="first" r:id="rId67"/>
      <w:pgSz w:w="11906" w:h="16838" w:orient="portrait"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23623" w:rsidP="00520772" w:rsidRDefault="00823623" w14:paraId="63AF4F50" w14:textId="77777777">
      <w:pPr>
        <w:spacing w:after="0" w:line="240" w:lineRule="auto"/>
      </w:pPr>
      <w:r>
        <w:separator/>
      </w:r>
    </w:p>
    <w:p w:rsidR="00823623" w:rsidRDefault="00823623" w14:paraId="5782A792" w14:textId="77777777"/>
    <w:p w:rsidR="00823623" w:rsidRDefault="00823623" w14:paraId="4A638160" w14:textId="77777777"/>
  </w:endnote>
  <w:endnote w:type="continuationSeparator" w:id="0">
    <w:p w:rsidR="00823623" w:rsidP="00520772" w:rsidRDefault="00823623" w14:paraId="1EE77569" w14:textId="77777777">
      <w:pPr>
        <w:spacing w:after="0" w:line="240" w:lineRule="auto"/>
      </w:pPr>
      <w:r>
        <w:continuationSeparator/>
      </w:r>
    </w:p>
    <w:p w:rsidR="00823623" w:rsidRDefault="00823623" w14:paraId="308FFB69" w14:textId="77777777"/>
    <w:p w:rsidR="00823623" w:rsidRDefault="00823623" w14:paraId="1EACC2D0" w14:textId="77777777"/>
  </w:endnote>
  <w:endnote w:type="continuationNotice" w:id="1">
    <w:p w:rsidR="00823623" w:rsidRDefault="00823623" w14:paraId="5EF343E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mc:Ignorable="w14 w15 w16se w16cid w16 w16cex w16sdtdh w16du wp14">
  <w:p w:rsidR="00A67A4F" w:rsidRDefault="00A67A4F" w14:paraId="09C1E8CD" w14:textId="77777777">
    <w:pPr>
      <w:pStyle w:val="Alatunniste"/>
      <w:rPr>
        <w:noProof/>
      </w:rPr>
    </w:pPr>
  </w:p>
  <w:p w:rsidR="00A67A4F" w:rsidRDefault="00A67A4F" w14:paraId="6F0CB55F" w14:textId="77777777">
    <w:pPr>
      <w:pStyle w:val="Alatunniste"/>
      <w:rPr>
        <w:noProof/>
      </w:rPr>
    </w:pPr>
  </w:p>
  <w:p w:rsidR="00A67A4F" w:rsidRDefault="00A67A4F" w14:paraId="5596E07E" w14:textId="77777777">
    <w:pPr>
      <w:pStyle w:val="Alatunniste"/>
      <w:rPr>
        <w:noProof/>
      </w:rPr>
    </w:pPr>
  </w:p>
  <w:p w:rsidR="00A67A4F" w:rsidRDefault="00A67A4F" w14:paraId="182F19AB" w14:textId="77777777">
    <w:pPr>
      <w:pStyle w:val="Alatunniste"/>
      <w:rPr>
        <w:noProof/>
      </w:rPr>
    </w:pPr>
  </w:p>
  <w:p w:rsidR="00A67A4F" w:rsidP="008E1D38" w:rsidRDefault="00A67A4F" w14:paraId="61F86B11" w14:textId="77777777">
    <w:pPr>
      <w:pStyle w:val="Alatunniste"/>
      <w:ind w:left="1134"/>
    </w:pPr>
    <w:r>
      <w:rPr>
        <w:noProof/>
      </w:rPr>
      <w:drawing>
        <wp:inline distT="0" distB="0" distL="0" distR="0" wp14:anchorId="392222A9" wp14:editId="6D988D4D">
          <wp:extent cx="3160800" cy="403011"/>
          <wp:effectExtent l="0" t="0" r="1905" b="0"/>
          <wp:docPr id="10" name="Kuva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uva 10">
                    <a:extLst>
                      <a:ext uri="{C183D7F6-B498-43B3-948B-1728B52AA6E4}">
                        <adec:decorative xmlns:adec="http://schemas.microsoft.com/office/drawing/2017/decorative" val="1"/>
                      </a:ext>
                    </a:extLst>
                  </pic:cNvPr>
                  <pic:cNvPicPr/>
                </pic:nvPicPr>
                <pic:blipFill>
                  <a:blip r:embed="rId1">
                    <a:extLst>
                      <a:ext uri="{C183D7F6-B498-43B3-948B-1728B52AA6E4}">
                        <adec:decorative xmlns="" xmlns:o="urn:schemas-microsoft-com:office:office" xmlns:v="urn:schemas-microsoft-com:vml" xmlns:w10="urn:schemas-microsoft-com:office:word" xmlns:w="http://schemas.openxmlformats.org/wordprocessingml/2006/main" xmlns:adec="http://schemas.microsoft.com/office/drawing/2017/decorative" xmlns:arto="http://schemas.microsoft.com/office/word/2006/arto" val="1"/>
                      </a:ext>
                    </a:extLst>
                  </a:blip>
                  <a:stretch>
                    <a:fillRect/>
                  </a:stretch>
                </pic:blipFill>
                <pic:spPr>
                  <a:xfrm>
                    <a:off x="0" y="0"/>
                    <a:ext cx="3160800" cy="4030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23623" w:rsidP="00520772" w:rsidRDefault="00823623" w14:paraId="05875D1B" w14:textId="77777777">
      <w:pPr>
        <w:spacing w:after="0" w:line="240" w:lineRule="auto"/>
      </w:pPr>
      <w:r>
        <w:separator/>
      </w:r>
    </w:p>
    <w:p w:rsidR="00823623" w:rsidRDefault="00823623" w14:paraId="350B964C" w14:textId="77777777"/>
    <w:p w:rsidR="00823623" w:rsidRDefault="00823623" w14:paraId="1891B203" w14:textId="77777777"/>
  </w:footnote>
  <w:footnote w:type="continuationSeparator" w:id="0">
    <w:p w:rsidR="00823623" w:rsidP="00520772" w:rsidRDefault="00823623" w14:paraId="0AC982F2" w14:textId="77777777">
      <w:pPr>
        <w:spacing w:after="0" w:line="240" w:lineRule="auto"/>
      </w:pPr>
      <w:r>
        <w:continuationSeparator/>
      </w:r>
    </w:p>
    <w:p w:rsidR="00823623" w:rsidRDefault="00823623" w14:paraId="6FB1434C" w14:textId="77777777"/>
    <w:p w:rsidR="00823623" w:rsidRDefault="00823623" w14:paraId="7E6F9C16" w14:textId="77777777"/>
  </w:footnote>
  <w:footnote w:type="continuationNotice" w:id="1">
    <w:p w:rsidR="00823623" w:rsidRDefault="00823623" w14:paraId="6CE712F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du wp14">
  <w:p w:rsidR="00A67A4F" w:rsidP="00520772" w:rsidRDefault="00A67A4F" w14:paraId="733C470A" w14:textId="77777777">
    <w:pPr>
      <w:pStyle w:val="Yltunniste"/>
      <w:ind w:left="1276"/>
    </w:pPr>
    <w:r>
      <w:rPr>
        <w:noProof/>
        <w:lang w:eastAsia="fi-FI"/>
      </w:rPr>
      <w:drawing>
        <wp:inline distT="0" distB="0" distL="0" distR="0" wp14:anchorId="6BB53055" wp14:editId="210C10E9">
          <wp:extent cx="2088000" cy="1044111"/>
          <wp:effectExtent l="0" t="0" r="0" b="0"/>
          <wp:docPr id="7" name="Kuva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uva 1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88000" cy="1044111"/>
                  </a:xfrm>
                  <a:prstGeom prst="rect">
                    <a:avLst/>
                  </a:prstGeom>
                </pic:spPr>
              </pic:pic>
            </a:graphicData>
          </a:graphic>
        </wp:inline>
      </w:drawing>
    </w:r>
    <w:r>
      <w:rPr>
        <w:noProof/>
        <w:lang w:eastAsia="fi-FI"/>
      </w:rPr>
      <mc:AlternateContent>
        <mc:Choice Requires="wps">
          <w:drawing>
            <wp:anchor distT="0" distB="0" distL="114300" distR="114300" simplePos="0" relativeHeight="251658240" behindDoc="1" locked="0" layoutInCell="1" allowOverlap="1" wp14:anchorId="66F18100" wp14:editId="59EECC58">
              <wp:simplePos x="0" y="0"/>
              <wp:positionH relativeFrom="column">
                <wp:posOffset>0</wp:posOffset>
              </wp:positionH>
              <wp:positionV relativeFrom="paragraph">
                <wp:posOffset>1270</wp:posOffset>
              </wp:positionV>
              <wp:extent cx="342900" cy="9258300"/>
              <wp:effectExtent l="0" t="0" r="0" b="0"/>
              <wp:wrapNone/>
              <wp:docPr id="3" name="Suorakulmi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D004C"/>
                      </a:solidFill>
                      <a:ln>
                        <a:noFill/>
                      </a:ln>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id="Suorakulmio 4" style="position:absolute;margin-left:0;margin-top:.1pt;width:27pt;height:7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lt="&quot;&quot;" o:spid="_x0000_s1026" fillcolor="#0d004c" stroked="f" w14:anchorId="53723B5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E7BF8" w:rsidRDefault="00BE7BF8" w14:paraId="3A8D77EF" w14:textId="77777777">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8561557"/>
      <w:docPartObj>
        <w:docPartGallery w:val="Page Numbers (Top of Page)"/>
        <w:docPartUnique/>
      </w:docPartObj>
    </w:sdtPr>
    <w:sdtEndPr/>
    <w:sdtContent>
      <w:p w:rsidR="000860CA" w:rsidRDefault="000860CA" w14:paraId="6850D8AD" w14:textId="77777777">
        <w:pPr>
          <w:pStyle w:val="Yltunniste"/>
          <w:jc w:val="right"/>
        </w:pPr>
        <w:r>
          <w:fldChar w:fldCharType="begin"/>
        </w:r>
        <w:r>
          <w:instrText>PAGE   \* MERGEFORMAT</w:instrText>
        </w:r>
        <w:r>
          <w:fldChar w:fldCharType="separate"/>
        </w:r>
        <w:r>
          <w:t>2</w:t>
        </w:r>
        <w:r>
          <w:fldChar w:fldCharType="end"/>
        </w:r>
      </w:p>
    </w:sdtContent>
  </w:sdt>
  <w:p w:rsidR="00BE7BF8" w:rsidRDefault="00BE7BF8" w14:paraId="0095602F" w14:textId="77777777">
    <w:pPr>
      <w:pStyle w:val="Yltunnis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67A4F" w:rsidP="00A764D6" w:rsidRDefault="00A67A4F" w14:paraId="3C8D9A31" w14:textId="77777777">
    <w:pPr>
      <w:pStyle w:val="Yltunniste"/>
      <w:jc w:val="right"/>
    </w:pPr>
  </w:p>
  <w:sdt>
    <w:sdtPr>
      <w:id w:val="2077011834"/>
      <w:docPartObj>
        <w:docPartGallery w:val="Page Numbers (Top of Page)"/>
        <w:docPartUnique/>
      </w:docPartObj>
    </w:sdtPr>
    <w:sdtEndPr/>
    <w:sdtContent>
      <w:p w:rsidR="00A67A4F" w:rsidP="00A764D6" w:rsidRDefault="00A67A4F" w14:paraId="1F610B37" w14:textId="77777777">
        <w:pPr>
          <w:pStyle w:val="Yltunniste"/>
          <w:jc w:val="right"/>
        </w:pPr>
        <w:r>
          <w:fldChar w:fldCharType="begin"/>
        </w:r>
        <w:r>
          <w:instrText>PAGE   \* MERGEFORMAT</w:instrText>
        </w:r>
        <w:r>
          <w:fldChar w:fldCharType="separate"/>
        </w:r>
        <w:r>
          <w:rPr>
            <w:noProof/>
          </w:rPr>
          <w:t>16</w:t>
        </w:r>
        <w:r>
          <w:fldChar w:fldCharType="end"/>
        </w:r>
      </w:p>
    </w:sdtContent>
  </w:sdt>
  <w:p w:rsidR="00A67A4F" w:rsidRDefault="00A67A4F" w14:paraId="68F80668" w14:textId="77777777"/>
  <w:p w:rsidR="00A67A4F" w:rsidRDefault="00A67A4F" w14:paraId="0E1AC449"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B700C4A"/>
    <w:lvl w:ilvl="0">
      <w:start w:val="1"/>
      <w:numFmt w:val="decimal"/>
      <w:lvlText w:val="%1."/>
      <w:lvlJc w:val="left"/>
      <w:pPr>
        <w:tabs>
          <w:tab w:val="num" w:pos="1492"/>
        </w:tabs>
        <w:ind w:left="1492" w:hanging="360"/>
      </w:pPr>
    </w:lvl>
  </w:abstractNum>
  <w:abstractNum w:abstractNumId="1" w15:restartNumberingAfterBreak="0">
    <w:nsid w:val="FFFFFF7D"/>
    <w:multiLevelType w:val="hybridMultilevel"/>
    <w:tmpl w:val="F384D862"/>
    <w:lvl w:ilvl="0" w:tplc="CDDE3AC4">
      <w:start w:val="1"/>
      <w:numFmt w:val="decimal"/>
      <w:pStyle w:val="Numeroituluettelo4"/>
      <w:lvlText w:val="%1."/>
      <w:lvlJc w:val="left"/>
      <w:pPr>
        <w:tabs>
          <w:tab w:val="num" w:pos="1209"/>
        </w:tabs>
        <w:ind w:left="1209" w:hanging="360"/>
      </w:pPr>
    </w:lvl>
    <w:lvl w:ilvl="1" w:tplc="BB1EDD20">
      <w:numFmt w:val="decimal"/>
      <w:lvlText w:val=""/>
      <w:lvlJc w:val="left"/>
    </w:lvl>
    <w:lvl w:ilvl="2" w:tplc="A7107B4E">
      <w:numFmt w:val="decimal"/>
      <w:lvlText w:val=""/>
      <w:lvlJc w:val="left"/>
    </w:lvl>
    <w:lvl w:ilvl="3" w:tplc="C6FC4584">
      <w:numFmt w:val="decimal"/>
      <w:lvlText w:val=""/>
      <w:lvlJc w:val="left"/>
    </w:lvl>
    <w:lvl w:ilvl="4" w:tplc="6482470E">
      <w:numFmt w:val="decimal"/>
      <w:lvlText w:val=""/>
      <w:lvlJc w:val="left"/>
    </w:lvl>
    <w:lvl w:ilvl="5" w:tplc="5948AD16">
      <w:numFmt w:val="decimal"/>
      <w:lvlText w:val=""/>
      <w:lvlJc w:val="left"/>
    </w:lvl>
    <w:lvl w:ilvl="6" w:tplc="9E22FE82">
      <w:numFmt w:val="decimal"/>
      <w:lvlText w:val=""/>
      <w:lvlJc w:val="left"/>
    </w:lvl>
    <w:lvl w:ilvl="7" w:tplc="5B869EC4">
      <w:numFmt w:val="decimal"/>
      <w:lvlText w:val=""/>
      <w:lvlJc w:val="left"/>
    </w:lvl>
    <w:lvl w:ilvl="8" w:tplc="4B8CD150">
      <w:numFmt w:val="decimal"/>
      <w:lvlText w:val=""/>
      <w:lvlJc w:val="left"/>
    </w:lvl>
  </w:abstractNum>
  <w:abstractNum w:abstractNumId="2" w15:restartNumberingAfterBreak="0">
    <w:nsid w:val="FFFFFF7E"/>
    <w:multiLevelType w:val="multilevel"/>
    <w:tmpl w:val="FC68BEC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F5706160"/>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AEDE1014"/>
    <w:lvl w:ilvl="0">
      <w:start w:val="1"/>
      <w:numFmt w:val="bullet"/>
      <w:lvlText w:val=""/>
      <w:lvlJc w:val="left"/>
      <w:pPr>
        <w:tabs>
          <w:tab w:val="num" w:pos="1492"/>
        </w:tabs>
        <w:ind w:left="1492" w:hanging="360"/>
      </w:pPr>
      <w:rPr>
        <w:rFonts w:hint="default" w:ascii="Symbol" w:hAnsi="Symbol"/>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hybridMultilevel"/>
    <w:tmpl w:val="5A1A06A0"/>
    <w:lvl w:ilvl="0" w:tplc="87B83FC8">
      <w:start w:val="1"/>
      <w:numFmt w:val="bullet"/>
      <w:pStyle w:val="Merkittyluettelo4"/>
      <w:lvlText w:val=""/>
      <w:lvlJc w:val="left"/>
      <w:pPr>
        <w:tabs>
          <w:tab w:val="num" w:pos="1209"/>
        </w:tabs>
        <w:ind w:left="1209" w:hanging="360"/>
      </w:pPr>
      <w:rPr>
        <w:rFonts w:hint="default" w:ascii="Symbol" w:hAnsi="Symbol"/>
      </w:rPr>
    </w:lvl>
    <w:lvl w:ilvl="1" w:tplc="37AAC574">
      <w:numFmt w:val="decimal"/>
      <w:lvlText w:val=""/>
      <w:lvlJc w:val="left"/>
    </w:lvl>
    <w:lvl w:ilvl="2" w:tplc="A4C6B314">
      <w:numFmt w:val="decimal"/>
      <w:lvlText w:val=""/>
      <w:lvlJc w:val="left"/>
    </w:lvl>
    <w:lvl w:ilvl="3" w:tplc="BCFC826A">
      <w:numFmt w:val="decimal"/>
      <w:lvlText w:val=""/>
      <w:lvlJc w:val="left"/>
    </w:lvl>
    <w:lvl w:ilvl="4" w:tplc="90BE5926">
      <w:numFmt w:val="decimal"/>
      <w:lvlText w:val=""/>
      <w:lvlJc w:val="left"/>
    </w:lvl>
    <w:lvl w:ilvl="5" w:tplc="92F8DFC6">
      <w:numFmt w:val="decimal"/>
      <w:lvlText w:val=""/>
      <w:lvlJc w:val="left"/>
    </w:lvl>
    <w:lvl w:ilvl="6" w:tplc="5A48FEA4">
      <w:numFmt w:val="decimal"/>
      <w:lvlText w:val=""/>
      <w:lvlJc w:val="left"/>
    </w:lvl>
    <w:lvl w:ilvl="7" w:tplc="5ED6A95E">
      <w:numFmt w:val="decimal"/>
      <w:lvlText w:val=""/>
      <w:lvlJc w:val="left"/>
    </w:lvl>
    <w:lvl w:ilvl="8" w:tplc="06C64FC0">
      <w:numFmt w:val="decimal"/>
      <w:lvlText w:val=""/>
      <w:lvlJc w:val="left"/>
    </w:lvl>
  </w:abstractNum>
  <w:abstractNum w:abstractNumId="6" w15:restartNumberingAfterBreak="0">
    <w:nsid w:val="FFFFFF82"/>
    <w:multiLevelType w:val="hybridMultilevel"/>
    <w:tmpl w:val="7806F3FC"/>
    <w:lvl w:ilvl="0" w:tplc="EECEE77A">
      <w:start w:val="1"/>
      <w:numFmt w:val="bullet"/>
      <w:lvlText w:val=""/>
      <w:lvlJc w:val="left"/>
      <w:pPr>
        <w:tabs>
          <w:tab w:val="num" w:pos="926"/>
        </w:tabs>
        <w:ind w:left="926" w:hanging="360"/>
      </w:pPr>
      <w:rPr>
        <w:rFonts w:hint="default" w:ascii="Symbol" w:hAnsi="Symbol"/>
      </w:rPr>
    </w:lvl>
    <w:lvl w:ilvl="1" w:tplc="D576CD9C">
      <w:numFmt w:val="decimal"/>
      <w:lvlText w:val=""/>
      <w:lvlJc w:val="left"/>
    </w:lvl>
    <w:lvl w:ilvl="2" w:tplc="7166C0C8">
      <w:numFmt w:val="decimal"/>
      <w:lvlText w:val=""/>
      <w:lvlJc w:val="left"/>
    </w:lvl>
    <w:lvl w:ilvl="3" w:tplc="3CBE9274">
      <w:numFmt w:val="decimal"/>
      <w:lvlText w:val=""/>
      <w:lvlJc w:val="left"/>
    </w:lvl>
    <w:lvl w:ilvl="4" w:tplc="CE9003AA">
      <w:numFmt w:val="decimal"/>
      <w:lvlText w:val=""/>
      <w:lvlJc w:val="left"/>
    </w:lvl>
    <w:lvl w:ilvl="5" w:tplc="0E7E3DC0">
      <w:numFmt w:val="decimal"/>
      <w:lvlText w:val=""/>
      <w:lvlJc w:val="left"/>
    </w:lvl>
    <w:lvl w:ilvl="6" w:tplc="49A6CD74">
      <w:numFmt w:val="decimal"/>
      <w:lvlText w:val=""/>
      <w:lvlJc w:val="left"/>
    </w:lvl>
    <w:lvl w:ilvl="7" w:tplc="5954744A">
      <w:numFmt w:val="decimal"/>
      <w:lvlText w:val=""/>
      <w:lvlJc w:val="left"/>
    </w:lvl>
    <w:lvl w:ilvl="8" w:tplc="CBA072E4">
      <w:numFmt w:val="decimal"/>
      <w:lvlText w:val=""/>
      <w:lvlJc w:val="left"/>
    </w:lvl>
  </w:abstractNum>
  <w:abstractNum w:abstractNumId="7" w15:restartNumberingAfterBreak="0">
    <w:nsid w:val="FFFFFF83"/>
    <w:multiLevelType w:val="hybridMultilevel"/>
    <w:tmpl w:val="75DC11AC"/>
    <w:lvl w:ilvl="0" w:tplc="36966ABE">
      <w:start w:val="1"/>
      <w:numFmt w:val="bullet"/>
      <w:lvlText w:val=""/>
      <w:lvlJc w:val="left"/>
      <w:pPr>
        <w:tabs>
          <w:tab w:val="num" w:pos="643"/>
        </w:tabs>
        <w:ind w:left="643" w:hanging="360"/>
      </w:pPr>
      <w:rPr>
        <w:rFonts w:hint="default" w:ascii="Symbol" w:hAnsi="Symbol"/>
      </w:rPr>
    </w:lvl>
    <w:lvl w:ilvl="1" w:tplc="921A628C">
      <w:numFmt w:val="decimal"/>
      <w:lvlText w:val=""/>
      <w:lvlJc w:val="left"/>
    </w:lvl>
    <w:lvl w:ilvl="2" w:tplc="017C5D12">
      <w:numFmt w:val="decimal"/>
      <w:lvlText w:val=""/>
      <w:lvlJc w:val="left"/>
    </w:lvl>
    <w:lvl w:ilvl="3" w:tplc="E76A5AC0">
      <w:numFmt w:val="decimal"/>
      <w:lvlText w:val=""/>
      <w:lvlJc w:val="left"/>
    </w:lvl>
    <w:lvl w:ilvl="4" w:tplc="CE3415F8">
      <w:numFmt w:val="decimal"/>
      <w:lvlText w:val=""/>
      <w:lvlJc w:val="left"/>
    </w:lvl>
    <w:lvl w:ilvl="5" w:tplc="425E6E68">
      <w:numFmt w:val="decimal"/>
      <w:lvlText w:val=""/>
      <w:lvlJc w:val="left"/>
    </w:lvl>
    <w:lvl w:ilvl="6" w:tplc="1E7247BC">
      <w:numFmt w:val="decimal"/>
      <w:lvlText w:val=""/>
      <w:lvlJc w:val="left"/>
    </w:lvl>
    <w:lvl w:ilvl="7" w:tplc="7BAE57E8">
      <w:numFmt w:val="decimal"/>
      <w:lvlText w:val=""/>
      <w:lvlJc w:val="left"/>
    </w:lvl>
    <w:lvl w:ilvl="8" w:tplc="F4748E5C">
      <w:numFmt w:val="decimal"/>
      <w:lvlText w:val=""/>
      <w:lvlJc w:val="left"/>
    </w:lvl>
  </w:abstractNum>
  <w:abstractNum w:abstractNumId="8" w15:restartNumberingAfterBreak="0">
    <w:nsid w:val="FFFFFF88"/>
    <w:multiLevelType w:val="hybridMultilevel"/>
    <w:tmpl w:val="0F1858C6"/>
    <w:lvl w:ilvl="0" w:tplc="EC18F2B4">
      <w:start w:val="1"/>
      <w:numFmt w:val="decimal"/>
      <w:lvlText w:val="%1."/>
      <w:lvlJc w:val="left"/>
      <w:pPr>
        <w:tabs>
          <w:tab w:val="num" w:pos="360"/>
        </w:tabs>
        <w:ind w:left="360" w:hanging="360"/>
      </w:pPr>
    </w:lvl>
    <w:lvl w:ilvl="1" w:tplc="67E29F0E">
      <w:numFmt w:val="decimal"/>
      <w:lvlText w:val=""/>
      <w:lvlJc w:val="left"/>
    </w:lvl>
    <w:lvl w:ilvl="2" w:tplc="72D01CB2">
      <w:numFmt w:val="decimal"/>
      <w:lvlText w:val=""/>
      <w:lvlJc w:val="left"/>
    </w:lvl>
    <w:lvl w:ilvl="3" w:tplc="4C84BC98">
      <w:numFmt w:val="decimal"/>
      <w:lvlText w:val=""/>
      <w:lvlJc w:val="left"/>
    </w:lvl>
    <w:lvl w:ilvl="4" w:tplc="B8148020">
      <w:numFmt w:val="decimal"/>
      <w:lvlText w:val=""/>
      <w:lvlJc w:val="left"/>
    </w:lvl>
    <w:lvl w:ilvl="5" w:tplc="DF5EA47C">
      <w:numFmt w:val="decimal"/>
      <w:lvlText w:val=""/>
      <w:lvlJc w:val="left"/>
    </w:lvl>
    <w:lvl w:ilvl="6" w:tplc="C226C3E0">
      <w:numFmt w:val="decimal"/>
      <w:lvlText w:val=""/>
      <w:lvlJc w:val="left"/>
    </w:lvl>
    <w:lvl w:ilvl="7" w:tplc="18F00BC8">
      <w:numFmt w:val="decimal"/>
      <w:lvlText w:val=""/>
      <w:lvlJc w:val="left"/>
    </w:lvl>
    <w:lvl w:ilvl="8" w:tplc="55AC32D0">
      <w:numFmt w:val="decimal"/>
      <w:lvlText w:val=""/>
      <w:lvlJc w:val="left"/>
    </w:lvl>
  </w:abstractNum>
  <w:abstractNum w:abstractNumId="9" w15:restartNumberingAfterBreak="0">
    <w:nsid w:val="FFFFFF89"/>
    <w:multiLevelType w:val="hybridMultilevel"/>
    <w:tmpl w:val="2B224620"/>
    <w:lvl w:ilvl="0" w:tplc="DEF01E98">
      <w:start w:val="1"/>
      <w:numFmt w:val="bullet"/>
      <w:pStyle w:val="Merkittyluettelo"/>
      <w:lvlText w:val=""/>
      <w:lvlJc w:val="left"/>
      <w:pPr>
        <w:tabs>
          <w:tab w:val="num" w:pos="360"/>
        </w:tabs>
        <w:ind w:left="360" w:hanging="360"/>
      </w:pPr>
      <w:rPr>
        <w:rFonts w:hint="default" w:ascii="Symbol" w:hAnsi="Symbol"/>
      </w:rPr>
    </w:lvl>
    <w:lvl w:ilvl="1" w:tplc="1F86A216">
      <w:numFmt w:val="decimal"/>
      <w:lvlText w:val=""/>
      <w:lvlJc w:val="left"/>
    </w:lvl>
    <w:lvl w:ilvl="2" w:tplc="8CE49EFC">
      <w:numFmt w:val="decimal"/>
      <w:lvlText w:val=""/>
      <w:lvlJc w:val="left"/>
    </w:lvl>
    <w:lvl w:ilvl="3" w:tplc="D9A40098">
      <w:numFmt w:val="decimal"/>
      <w:lvlText w:val=""/>
      <w:lvlJc w:val="left"/>
    </w:lvl>
    <w:lvl w:ilvl="4" w:tplc="232A8422">
      <w:numFmt w:val="decimal"/>
      <w:lvlText w:val=""/>
      <w:lvlJc w:val="left"/>
    </w:lvl>
    <w:lvl w:ilvl="5" w:tplc="9D82F900">
      <w:numFmt w:val="decimal"/>
      <w:lvlText w:val=""/>
      <w:lvlJc w:val="left"/>
    </w:lvl>
    <w:lvl w:ilvl="6" w:tplc="3208D784">
      <w:numFmt w:val="decimal"/>
      <w:lvlText w:val=""/>
      <w:lvlJc w:val="left"/>
    </w:lvl>
    <w:lvl w:ilvl="7" w:tplc="7B5E5358">
      <w:numFmt w:val="decimal"/>
      <w:lvlText w:val=""/>
      <w:lvlJc w:val="left"/>
    </w:lvl>
    <w:lvl w:ilvl="8" w:tplc="A6825CB8">
      <w:numFmt w:val="decimal"/>
      <w:lvlText w:val=""/>
      <w:lvlJc w:val="left"/>
    </w:lvl>
  </w:abstractNum>
  <w:abstractNum w:abstractNumId="1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0DF6B18C"/>
    <w:multiLevelType w:val="multilevel"/>
    <w:tmpl w:val="FFFFFFFF"/>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F416985"/>
    <w:multiLevelType w:val="hybridMultilevel"/>
    <w:tmpl w:val="452C33F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4" w15:restartNumberingAfterBreak="0">
    <w:nsid w:val="195801F0"/>
    <w:multiLevelType w:val="multilevel"/>
    <w:tmpl w:val="E716D4C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0BD333C"/>
    <w:multiLevelType w:val="hybridMultilevel"/>
    <w:tmpl w:val="8FB8011E"/>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6"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256A0622"/>
    <w:multiLevelType w:val="multilevel"/>
    <w:tmpl w:val="0F9E8D00"/>
    <w:lvl w:ilvl="0">
      <w:start w:val="1"/>
      <w:numFmt w:val="decimal"/>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18" w15:restartNumberingAfterBreak="0">
    <w:nsid w:val="27372B13"/>
    <w:multiLevelType w:val="multilevel"/>
    <w:tmpl w:val="6D189C9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0" w15:restartNumberingAfterBreak="0">
    <w:nsid w:val="320222BE"/>
    <w:multiLevelType w:val="multilevel"/>
    <w:tmpl w:val="5146731A"/>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21"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36FF1D23"/>
    <w:multiLevelType w:val="hybridMultilevel"/>
    <w:tmpl w:val="D0F280FE"/>
    <w:lvl w:ilvl="0" w:tplc="59D80C30">
      <w:numFmt w:val="bullet"/>
      <w:lvlText w:val="-"/>
      <w:lvlJc w:val="left"/>
      <w:pPr>
        <w:ind w:left="720" w:hanging="360"/>
      </w:pPr>
      <w:rPr>
        <w:rFonts w:hint="default" w:ascii="Calibri" w:hAnsi="Calibri" w:eastAsia="Calibri" w:cs="Times New Roman"/>
      </w:rPr>
    </w:lvl>
    <w:lvl w:ilvl="1" w:tplc="040B0003">
      <w:start w:val="1"/>
      <w:numFmt w:val="bullet"/>
      <w:lvlText w:val="o"/>
      <w:lvlJc w:val="left"/>
      <w:pPr>
        <w:ind w:left="1440" w:hanging="360"/>
      </w:pPr>
      <w:rPr>
        <w:rFonts w:hint="default" w:ascii="Courier New" w:hAnsi="Courier New" w:cs="Courier New"/>
      </w:rPr>
    </w:lvl>
    <w:lvl w:ilvl="2" w:tplc="040B0005">
      <w:start w:val="1"/>
      <w:numFmt w:val="bullet"/>
      <w:lvlText w:val=""/>
      <w:lvlJc w:val="left"/>
      <w:pPr>
        <w:ind w:left="2160" w:hanging="360"/>
      </w:pPr>
      <w:rPr>
        <w:rFonts w:hint="default" w:ascii="Wingdings" w:hAnsi="Wingdings"/>
      </w:rPr>
    </w:lvl>
    <w:lvl w:ilvl="3" w:tplc="040B0001">
      <w:start w:val="1"/>
      <w:numFmt w:val="bullet"/>
      <w:lvlText w:val=""/>
      <w:lvlJc w:val="left"/>
      <w:pPr>
        <w:ind w:left="2880" w:hanging="360"/>
      </w:pPr>
      <w:rPr>
        <w:rFonts w:hint="default" w:ascii="Symbol" w:hAnsi="Symbol"/>
      </w:rPr>
    </w:lvl>
    <w:lvl w:ilvl="4" w:tplc="040B0003">
      <w:start w:val="1"/>
      <w:numFmt w:val="bullet"/>
      <w:lvlText w:val="o"/>
      <w:lvlJc w:val="left"/>
      <w:pPr>
        <w:ind w:left="3600" w:hanging="360"/>
      </w:pPr>
      <w:rPr>
        <w:rFonts w:hint="default" w:ascii="Courier New" w:hAnsi="Courier New" w:cs="Courier New"/>
      </w:rPr>
    </w:lvl>
    <w:lvl w:ilvl="5" w:tplc="040B0005">
      <w:start w:val="1"/>
      <w:numFmt w:val="bullet"/>
      <w:lvlText w:val=""/>
      <w:lvlJc w:val="left"/>
      <w:pPr>
        <w:ind w:left="4320" w:hanging="360"/>
      </w:pPr>
      <w:rPr>
        <w:rFonts w:hint="default" w:ascii="Wingdings" w:hAnsi="Wingdings"/>
      </w:rPr>
    </w:lvl>
    <w:lvl w:ilvl="6" w:tplc="040B0001">
      <w:start w:val="1"/>
      <w:numFmt w:val="bullet"/>
      <w:lvlText w:val=""/>
      <w:lvlJc w:val="left"/>
      <w:pPr>
        <w:ind w:left="5040" w:hanging="360"/>
      </w:pPr>
      <w:rPr>
        <w:rFonts w:hint="default" w:ascii="Symbol" w:hAnsi="Symbol"/>
      </w:rPr>
    </w:lvl>
    <w:lvl w:ilvl="7" w:tplc="040B0003">
      <w:start w:val="1"/>
      <w:numFmt w:val="bullet"/>
      <w:lvlText w:val="o"/>
      <w:lvlJc w:val="left"/>
      <w:pPr>
        <w:ind w:left="5760" w:hanging="360"/>
      </w:pPr>
      <w:rPr>
        <w:rFonts w:hint="default" w:ascii="Courier New" w:hAnsi="Courier New" w:cs="Courier New"/>
      </w:rPr>
    </w:lvl>
    <w:lvl w:ilvl="8" w:tplc="040B0005">
      <w:start w:val="1"/>
      <w:numFmt w:val="bullet"/>
      <w:lvlText w:val=""/>
      <w:lvlJc w:val="left"/>
      <w:pPr>
        <w:ind w:left="6480" w:hanging="360"/>
      </w:pPr>
      <w:rPr>
        <w:rFonts w:hint="default" w:ascii="Wingdings" w:hAnsi="Wingdings"/>
      </w:rPr>
    </w:lvl>
  </w:abstractNum>
  <w:abstractNum w:abstractNumId="23" w15:restartNumberingAfterBreak="0">
    <w:nsid w:val="370165B3"/>
    <w:multiLevelType w:val="hybridMultilevel"/>
    <w:tmpl w:val="8CBEB55A"/>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4" w15:restartNumberingAfterBreak="0">
    <w:nsid w:val="38901FA5"/>
    <w:multiLevelType w:val="hybridMultilevel"/>
    <w:tmpl w:val="A9B06DE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D4B3723"/>
    <w:multiLevelType w:val="hybridMultilevel"/>
    <w:tmpl w:val="92A0A75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E9C176D"/>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8"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31" w15:restartNumberingAfterBreak="0">
    <w:nsid w:val="4992189F"/>
    <w:multiLevelType w:val="hybridMultilevel"/>
    <w:tmpl w:val="100869B8"/>
    <w:lvl w:ilvl="0" w:tplc="55622CBE">
      <w:start w:val="1"/>
      <w:numFmt w:val="decimal"/>
      <w:suff w:val="space"/>
      <w:lvlText w:val="Liite %1."/>
      <w:lvlJc w:val="left"/>
      <w:pPr>
        <w:ind w:left="0" w:firstLine="0"/>
      </w:pPr>
      <w:rPr>
        <w:rFonts w:hint="default"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color="000000" w:sz="0" w:space="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49980384"/>
    <w:multiLevelType w:val="hybridMultilevel"/>
    <w:tmpl w:val="040B001D"/>
    <w:lvl w:ilvl="0" w:tplc="6D189BD6">
      <w:start w:val="1"/>
      <w:numFmt w:val="decimal"/>
      <w:lvlText w:val="%1)"/>
      <w:lvlJc w:val="left"/>
      <w:pPr>
        <w:ind w:left="360" w:hanging="360"/>
      </w:pPr>
    </w:lvl>
    <w:lvl w:ilvl="1" w:tplc="FEEEBAF4">
      <w:start w:val="1"/>
      <w:numFmt w:val="lowerLetter"/>
      <w:lvlText w:val="%2)"/>
      <w:lvlJc w:val="left"/>
      <w:pPr>
        <w:ind w:left="720" w:hanging="360"/>
      </w:pPr>
    </w:lvl>
    <w:lvl w:ilvl="2" w:tplc="BF78D7A0">
      <w:start w:val="1"/>
      <w:numFmt w:val="lowerRoman"/>
      <w:lvlText w:val="%3)"/>
      <w:lvlJc w:val="left"/>
      <w:pPr>
        <w:ind w:left="1080" w:hanging="360"/>
      </w:pPr>
    </w:lvl>
    <w:lvl w:ilvl="3" w:tplc="978A05C2">
      <w:start w:val="1"/>
      <w:numFmt w:val="decimal"/>
      <w:lvlText w:val="(%4)"/>
      <w:lvlJc w:val="left"/>
      <w:pPr>
        <w:ind w:left="1440" w:hanging="360"/>
      </w:pPr>
    </w:lvl>
    <w:lvl w:ilvl="4" w:tplc="2D186A1C">
      <w:start w:val="1"/>
      <w:numFmt w:val="lowerLetter"/>
      <w:lvlText w:val="(%5)"/>
      <w:lvlJc w:val="left"/>
      <w:pPr>
        <w:ind w:left="1800" w:hanging="360"/>
      </w:pPr>
    </w:lvl>
    <w:lvl w:ilvl="5" w:tplc="0D96A9E2">
      <w:start w:val="1"/>
      <w:numFmt w:val="lowerRoman"/>
      <w:lvlText w:val="(%6)"/>
      <w:lvlJc w:val="left"/>
      <w:pPr>
        <w:ind w:left="2160" w:hanging="360"/>
      </w:pPr>
    </w:lvl>
    <w:lvl w:ilvl="6" w:tplc="BF9A2E98">
      <w:start w:val="1"/>
      <w:numFmt w:val="decimal"/>
      <w:lvlText w:val="%7."/>
      <w:lvlJc w:val="left"/>
      <w:pPr>
        <w:ind w:left="2520" w:hanging="360"/>
      </w:pPr>
    </w:lvl>
    <w:lvl w:ilvl="7" w:tplc="ED382510">
      <w:start w:val="1"/>
      <w:numFmt w:val="lowerLetter"/>
      <w:lvlText w:val="%8."/>
      <w:lvlJc w:val="left"/>
      <w:pPr>
        <w:ind w:left="2880" w:hanging="360"/>
      </w:pPr>
    </w:lvl>
    <w:lvl w:ilvl="8" w:tplc="2FDEDE6C">
      <w:start w:val="1"/>
      <w:numFmt w:val="lowerRoman"/>
      <w:lvlText w:val="%9."/>
      <w:lvlJc w:val="left"/>
      <w:pPr>
        <w:ind w:left="3240" w:hanging="360"/>
      </w:pPr>
    </w:lvl>
  </w:abstractNum>
  <w:abstractNum w:abstractNumId="33"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56303C08"/>
    <w:multiLevelType w:val="hybridMultilevel"/>
    <w:tmpl w:val="631A42B4"/>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6" w15:restartNumberingAfterBreak="0">
    <w:nsid w:val="5B285C2C"/>
    <w:multiLevelType w:val="hybridMultilevel"/>
    <w:tmpl w:val="9D184B48"/>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7"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8"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9" w15:restartNumberingAfterBreak="0">
    <w:nsid w:val="717A1911"/>
    <w:multiLevelType w:val="hybridMultilevel"/>
    <w:tmpl w:val="991430C2"/>
    <w:lvl w:ilvl="0" w:tplc="040B0001">
      <w:start w:val="1"/>
      <w:numFmt w:val="bullet"/>
      <w:lvlText w:val=""/>
      <w:lvlJc w:val="left"/>
      <w:pPr>
        <w:ind w:left="720" w:hanging="360"/>
      </w:pPr>
      <w:rPr>
        <w:rFonts w:hint="default" w:ascii="Symbol" w:hAnsi="Symbol"/>
      </w:rPr>
    </w:lvl>
    <w:lvl w:ilvl="1" w:tplc="040B0003">
      <w:start w:val="1"/>
      <w:numFmt w:val="bullet"/>
      <w:lvlText w:val="o"/>
      <w:lvlJc w:val="left"/>
      <w:pPr>
        <w:ind w:left="1440" w:hanging="360"/>
      </w:pPr>
      <w:rPr>
        <w:rFonts w:hint="default" w:ascii="Courier New" w:hAnsi="Courier New" w:cs="Courier New"/>
      </w:rPr>
    </w:lvl>
    <w:lvl w:ilvl="2" w:tplc="040B0005">
      <w:start w:val="1"/>
      <w:numFmt w:val="bullet"/>
      <w:lvlText w:val=""/>
      <w:lvlJc w:val="left"/>
      <w:pPr>
        <w:ind w:left="2160" w:hanging="360"/>
      </w:pPr>
      <w:rPr>
        <w:rFonts w:hint="default" w:ascii="Wingdings" w:hAnsi="Wingdings"/>
      </w:rPr>
    </w:lvl>
    <w:lvl w:ilvl="3" w:tplc="040B0001">
      <w:start w:val="1"/>
      <w:numFmt w:val="bullet"/>
      <w:lvlText w:val=""/>
      <w:lvlJc w:val="left"/>
      <w:pPr>
        <w:ind w:left="2880" w:hanging="360"/>
      </w:pPr>
      <w:rPr>
        <w:rFonts w:hint="default" w:ascii="Symbol" w:hAnsi="Symbol"/>
      </w:rPr>
    </w:lvl>
    <w:lvl w:ilvl="4" w:tplc="040B0003">
      <w:start w:val="1"/>
      <w:numFmt w:val="bullet"/>
      <w:lvlText w:val="o"/>
      <w:lvlJc w:val="left"/>
      <w:pPr>
        <w:ind w:left="3600" w:hanging="360"/>
      </w:pPr>
      <w:rPr>
        <w:rFonts w:hint="default" w:ascii="Courier New" w:hAnsi="Courier New" w:cs="Courier New"/>
      </w:rPr>
    </w:lvl>
    <w:lvl w:ilvl="5" w:tplc="040B0005">
      <w:start w:val="1"/>
      <w:numFmt w:val="bullet"/>
      <w:lvlText w:val=""/>
      <w:lvlJc w:val="left"/>
      <w:pPr>
        <w:ind w:left="4320" w:hanging="360"/>
      </w:pPr>
      <w:rPr>
        <w:rFonts w:hint="default" w:ascii="Wingdings" w:hAnsi="Wingdings"/>
      </w:rPr>
    </w:lvl>
    <w:lvl w:ilvl="6" w:tplc="040B0001">
      <w:start w:val="1"/>
      <w:numFmt w:val="bullet"/>
      <w:lvlText w:val=""/>
      <w:lvlJc w:val="left"/>
      <w:pPr>
        <w:ind w:left="5040" w:hanging="360"/>
      </w:pPr>
      <w:rPr>
        <w:rFonts w:hint="default" w:ascii="Symbol" w:hAnsi="Symbol"/>
      </w:rPr>
    </w:lvl>
    <w:lvl w:ilvl="7" w:tplc="040B0003">
      <w:start w:val="1"/>
      <w:numFmt w:val="bullet"/>
      <w:lvlText w:val="o"/>
      <w:lvlJc w:val="left"/>
      <w:pPr>
        <w:ind w:left="5760" w:hanging="360"/>
      </w:pPr>
      <w:rPr>
        <w:rFonts w:hint="default" w:ascii="Courier New" w:hAnsi="Courier New" w:cs="Courier New"/>
      </w:rPr>
    </w:lvl>
    <w:lvl w:ilvl="8" w:tplc="040B0005">
      <w:start w:val="1"/>
      <w:numFmt w:val="bullet"/>
      <w:lvlText w:val=""/>
      <w:lvlJc w:val="left"/>
      <w:pPr>
        <w:ind w:left="6480" w:hanging="360"/>
      </w:pPr>
      <w:rPr>
        <w:rFonts w:hint="default" w:ascii="Wingdings" w:hAnsi="Wingdings"/>
      </w:rPr>
    </w:lvl>
  </w:abstractNum>
  <w:abstractNum w:abstractNumId="40"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1"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2"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3" w15:restartNumberingAfterBreak="0">
    <w:nsid w:val="7B3908B8"/>
    <w:multiLevelType w:val="hybridMultilevel"/>
    <w:tmpl w:val="7040DA60"/>
    <w:lvl w:ilvl="0" w:tplc="16EE033C">
      <w:start w:val="1"/>
      <w:numFmt w:val="decimal"/>
      <w:lvlText w:val="Liit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16cid:durableId="119540135">
    <w:abstractNumId w:val="22"/>
  </w:num>
  <w:num w:numId="2" w16cid:durableId="1999454902">
    <w:abstractNumId w:val="29"/>
  </w:num>
  <w:num w:numId="3" w16cid:durableId="389232033">
    <w:abstractNumId w:val="38"/>
  </w:num>
  <w:num w:numId="4" w16cid:durableId="1045913744">
    <w:abstractNumId w:val="32"/>
  </w:num>
  <w:num w:numId="5" w16cid:durableId="2029257469">
    <w:abstractNumId w:val="36"/>
  </w:num>
  <w:num w:numId="6" w16cid:durableId="160050883">
    <w:abstractNumId w:val="23"/>
  </w:num>
  <w:num w:numId="7" w16cid:durableId="1210068740">
    <w:abstractNumId w:val="33"/>
  </w:num>
  <w:num w:numId="8" w16cid:durableId="1262449045">
    <w:abstractNumId w:val="34"/>
  </w:num>
  <w:num w:numId="9" w16cid:durableId="376972649">
    <w:abstractNumId w:val="28"/>
  </w:num>
  <w:num w:numId="10" w16cid:durableId="1061952130">
    <w:abstractNumId w:val="27"/>
  </w:num>
  <w:num w:numId="11" w16cid:durableId="1566914026">
    <w:abstractNumId w:val="27"/>
    <w:lvlOverride w:ilvl="0">
      <w:startOverride w:val="1"/>
    </w:lvlOverride>
  </w:num>
  <w:num w:numId="12" w16cid:durableId="1829709325">
    <w:abstractNumId w:val="10"/>
  </w:num>
  <w:num w:numId="13" w16cid:durableId="970328319">
    <w:abstractNumId w:val="21"/>
  </w:num>
  <w:num w:numId="14" w16cid:durableId="2001033381">
    <w:abstractNumId w:val="13"/>
  </w:num>
  <w:num w:numId="15" w16cid:durableId="45567675">
    <w:abstractNumId w:val="19"/>
  </w:num>
  <w:num w:numId="16" w16cid:durableId="1246644141">
    <w:abstractNumId w:val="40"/>
  </w:num>
  <w:num w:numId="17" w16cid:durableId="1032995974">
    <w:abstractNumId w:val="30"/>
  </w:num>
  <w:num w:numId="18" w16cid:durableId="1995598266">
    <w:abstractNumId w:val="41"/>
  </w:num>
  <w:num w:numId="19" w16cid:durableId="2140686729">
    <w:abstractNumId w:val="17"/>
  </w:num>
  <w:num w:numId="20" w16cid:durableId="177817237">
    <w:abstractNumId w:val="42"/>
  </w:num>
  <w:num w:numId="21" w16cid:durableId="282351617">
    <w:abstractNumId w:val="37"/>
  </w:num>
  <w:num w:numId="22" w16cid:durableId="750659994">
    <w:abstractNumId w:val="31"/>
  </w:num>
  <w:num w:numId="23" w16cid:durableId="1989087346">
    <w:abstractNumId w:val="15"/>
  </w:num>
  <w:num w:numId="24" w16cid:durableId="1049459126">
    <w:abstractNumId w:val="20"/>
  </w:num>
  <w:num w:numId="25" w16cid:durableId="758675485">
    <w:abstractNumId w:val="43"/>
  </w:num>
  <w:num w:numId="26" w16cid:durableId="352615745">
    <w:abstractNumId w:val="16"/>
  </w:num>
  <w:num w:numId="27" w16cid:durableId="836920076">
    <w:abstractNumId w:val="39"/>
  </w:num>
  <w:num w:numId="28" w16cid:durableId="1363435857">
    <w:abstractNumId w:val="9"/>
  </w:num>
  <w:num w:numId="29" w16cid:durableId="481704499">
    <w:abstractNumId w:val="7"/>
  </w:num>
  <w:num w:numId="30" w16cid:durableId="1650205887">
    <w:abstractNumId w:val="6"/>
  </w:num>
  <w:num w:numId="31" w16cid:durableId="2066876915">
    <w:abstractNumId w:val="5"/>
  </w:num>
  <w:num w:numId="32" w16cid:durableId="1636373603">
    <w:abstractNumId w:val="4"/>
  </w:num>
  <w:num w:numId="33" w16cid:durableId="18707340">
    <w:abstractNumId w:val="8"/>
  </w:num>
  <w:num w:numId="34" w16cid:durableId="1240822276">
    <w:abstractNumId w:val="3"/>
  </w:num>
  <w:num w:numId="35" w16cid:durableId="2045982835">
    <w:abstractNumId w:val="2"/>
  </w:num>
  <w:num w:numId="36" w16cid:durableId="939532723">
    <w:abstractNumId w:val="1"/>
  </w:num>
  <w:num w:numId="37" w16cid:durableId="880476640">
    <w:abstractNumId w:val="0"/>
  </w:num>
  <w:num w:numId="38" w16cid:durableId="437062010">
    <w:abstractNumId w:val="35"/>
  </w:num>
  <w:num w:numId="39" w16cid:durableId="1401095549">
    <w:abstractNumId w:val="26"/>
  </w:num>
  <w:num w:numId="40" w16cid:durableId="223491860">
    <w:abstractNumId w:val="11"/>
  </w:num>
  <w:num w:numId="41" w16cid:durableId="887113036">
    <w:abstractNumId w:val="25"/>
  </w:num>
  <w:num w:numId="42" w16cid:durableId="1579510871">
    <w:abstractNumId w:val="12"/>
  </w:num>
  <w:num w:numId="43" w16cid:durableId="463160950">
    <w:abstractNumId w:val="24"/>
  </w:num>
  <w:num w:numId="44" w16cid:durableId="1706179437">
    <w:abstractNumId w:val="18"/>
  </w:num>
  <w:num w:numId="45" w16cid:durableId="210437364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stylePaneSortMethod w:val="0000"/>
  <w:trackRevisions w:val="false"/>
  <w:documentProtection w:edit="readOnly" w:enforcement="0"/>
  <w:defaultTabStop w:val="1304"/>
  <w:autoHyphenation/>
  <w:consecutiveHyphenLimit w:val="3"/>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3A7"/>
    <w:rsid w:val="00000273"/>
    <w:rsid w:val="000002DE"/>
    <w:rsid w:val="00000B17"/>
    <w:rsid w:val="0000193A"/>
    <w:rsid w:val="00001B6B"/>
    <w:rsid w:val="00001B85"/>
    <w:rsid w:val="00002C70"/>
    <w:rsid w:val="000030C0"/>
    <w:rsid w:val="000041D0"/>
    <w:rsid w:val="00004644"/>
    <w:rsid w:val="00004E52"/>
    <w:rsid w:val="000054C0"/>
    <w:rsid w:val="000078B5"/>
    <w:rsid w:val="00007B05"/>
    <w:rsid w:val="00007CFC"/>
    <w:rsid w:val="000107CB"/>
    <w:rsid w:val="0001273A"/>
    <w:rsid w:val="00013B32"/>
    <w:rsid w:val="00013C28"/>
    <w:rsid w:val="00014C14"/>
    <w:rsid w:val="00015191"/>
    <w:rsid w:val="0001529D"/>
    <w:rsid w:val="00015F67"/>
    <w:rsid w:val="00016333"/>
    <w:rsid w:val="00016973"/>
    <w:rsid w:val="000173B4"/>
    <w:rsid w:val="00017DF5"/>
    <w:rsid w:val="0002130A"/>
    <w:rsid w:val="00021536"/>
    <w:rsid w:val="00021887"/>
    <w:rsid w:val="00021CFC"/>
    <w:rsid w:val="00022DEA"/>
    <w:rsid w:val="00022F9B"/>
    <w:rsid w:val="0002313A"/>
    <w:rsid w:val="00023D4F"/>
    <w:rsid w:val="000242D1"/>
    <w:rsid w:val="0002488F"/>
    <w:rsid w:val="0002569B"/>
    <w:rsid w:val="00025A8A"/>
    <w:rsid w:val="00025F57"/>
    <w:rsid w:val="000267A8"/>
    <w:rsid w:val="000270CB"/>
    <w:rsid w:val="000271BD"/>
    <w:rsid w:val="000275C0"/>
    <w:rsid w:val="00027A0D"/>
    <w:rsid w:val="000300CA"/>
    <w:rsid w:val="0003045D"/>
    <w:rsid w:val="00030922"/>
    <w:rsid w:val="00031D1F"/>
    <w:rsid w:val="000320C7"/>
    <w:rsid w:val="00032343"/>
    <w:rsid w:val="000323D4"/>
    <w:rsid w:val="00032772"/>
    <w:rsid w:val="0003296A"/>
    <w:rsid w:val="00032E62"/>
    <w:rsid w:val="0003396A"/>
    <w:rsid w:val="0003536D"/>
    <w:rsid w:val="00036690"/>
    <w:rsid w:val="00036755"/>
    <w:rsid w:val="00037571"/>
    <w:rsid w:val="000378DF"/>
    <w:rsid w:val="0004071E"/>
    <w:rsid w:val="00040C53"/>
    <w:rsid w:val="000415FB"/>
    <w:rsid w:val="00041684"/>
    <w:rsid w:val="0004188A"/>
    <w:rsid w:val="00041C98"/>
    <w:rsid w:val="00042B5C"/>
    <w:rsid w:val="00042E39"/>
    <w:rsid w:val="00043557"/>
    <w:rsid w:val="00043A87"/>
    <w:rsid w:val="000446C3"/>
    <w:rsid w:val="00044E92"/>
    <w:rsid w:val="000474F8"/>
    <w:rsid w:val="00047CB1"/>
    <w:rsid w:val="00050096"/>
    <w:rsid w:val="000502CC"/>
    <w:rsid w:val="00050F87"/>
    <w:rsid w:val="0005181A"/>
    <w:rsid w:val="00051E18"/>
    <w:rsid w:val="00051FC5"/>
    <w:rsid w:val="00052C51"/>
    <w:rsid w:val="00052D1D"/>
    <w:rsid w:val="00054018"/>
    <w:rsid w:val="000541BC"/>
    <w:rsid w:val="00054424"/>
    <w:rsid w:val="00054D14"/>
    <w:rsid w:val="0005616B"/>
    <w:rsid w:val="000568BC"/>
    <w:rsid w:val="00060616"/>
    <w:rsid w:val="000614AF"/>
    <w:rsid w:val="000628A7"/>
    <w:rsid w:val="000629C8"/>
    <w:rsid w:val="0006305A"/>
    <w:rsid w:val="00063168"/>
    <w:rsid w:val="000642D0"/>
    <w:rsid w:val="00064962"/>
    <w:rsid w:val="00065148"/>
    <w:rsid w:val="000655CD"/>
    <w:rsid w:val="0006675C"/>
    <w:rsid w:val="00066995"/>
    <w:rsid w:val="000701FC"/>
    <w:rsid w:val="00070525"/>
    <w:rsid w:val="000706C7"/>
    <w:rsid w:val="00071507"/>
    <w:rsid w:val="00071568"/>
    <w:rsid w:val="00071B5B"/>
    <w:rsid w:val="000722FD"/>
    <w:rsid w:val="000726B2"/>
    <w:rsid w:val="00072A97"/>
    <w:rsid w:val="00072B1F"/>
    <w:rsid w:val="000733A7"/>
    <w:rsid w:val="0007496C"/>
    <w:rsid w:val="00075363"/>
    <w:rsid w:val="000756DE"/>
    <w:rsid w:val="00075FF1"/>
    <w:rsid w:val="0007608B"/>
    <w:rsid w:val="00076597"/>
    <w:rsid w:val="00077182"/>
    <w:rsid w:val="00077798"/>
    <w:rsid w:val="00077A83"/>
    <w:rsid w:val="00077B69"/>
    <w:rsid w:val="000801CE"/>
    <w:rsid w:val="000803B0"/>
    <w:rsid w:val="00080764"/>
    <w:rsid w:val="000822FE"/>
    <w:rsid w:val="00083587"/>
    <w:rsid w:val="00083949"/>
    <w:rsid w:val="00083C46"/>
    <w:rsid w:val="00083F6B"/>
    <w:rsid w:val="00084C88"/>
    <w:rsid w:val="00084DD8"/>
    <w:rsid w:val="00084F46"/>
    <w:rsid w:val="00084F8F"/>
    <w:rsid w:val="00084FFB"/>
    <w:rsid w:val="0008562E"/>
    <w:rsid w:val="000860CA"/>
    <w:rsid w:val="00086313"/>
    <w:rsid w:val="00086410"/>
    <w:rsid w:val="000867AD"/>
    <w:rsid w:val="00090383"/>
    <w:rsid w:val="00091716"/>
    <w:rsid w:val="0009234A"/>
    <w:rsid w:val="00092983"/>
    <w:rsid w:val="000929BF"/>
    <w:rsid w:val="00093685"/>
    <w:rsid w:val="0009369C"/>
    <w:rsid w:val="00093EFA"/>
    <w:rsid w:val="00094171"/>
    <w:rsid w:val="00094175"/>
    <w:rsid w:val="00095033"/>
    <w:rsid w:val="0009505C"/>
    <w:rsid w:val="00095454"/>
    <w:rsid w:val="00096445"/>
    <w:rsid w:val="000965BD"/>
    <w:rsid w:val="0009665F"/>
    <w:rsid w:val="00096CAF"/>
    <w:rsid w:val="000A2B30"/>
    <w:rsid w:val="000A3721"/>
    <w:rsid w:val="000A3901"/>
    <w:rsid w:val="000A4350"/>
    <w:rsid w:val="000A4D6F"/>
    <w:rsid w:val="000A6146"/>
    <w:rsid w:val="000A64CF"/>
    <w:rsid w:val="000A6C3C"/>
    <w:rsid w:val="000A6F4C"/>
    <w:rsid w:val="000A78CE"/>
    <w:rsid w:val="000A7D07"/>
    <w:rsid w:val="000A7E6F"/>
    <w:rsid w:val="000B04C1"/>
    <w:rsid w:val="000B0B49"/>
    <w:rsid w:val="000B165A"/>
    <w:rsid w:val="000B1908"/>
    <w:rsid w:val="000B21C2"/>
    <w:rsid w:val="000B3807"/>
    <w:rsid w:val="000B3ADB"/>
    <w:rsid w:val="000B3E35"/>
    <w:rsid w:val="000B422A"/>
    <w:rsid w:val="000B4F5B"/>
    <w:rsid w:val="000B6688"/>
    <w:rsid w:val="000B7C42"/>
    <w:rsid w:val="000B7D97"/>
    <w:rsid w:val="000C0D20"/>
    <w:rsid w:val="000C125C"/>
    <w:rsid w:val="000C1647"/>
    <w:rsid w:val="000C1AD3"/>
    <w:rsid w:val="000C1DE7"/>
    <w:rsid w:val="000C2411"/>
    <w:rsid w:val="000C267D"/>
    <w:rsid w:val="000C2C4D"/>
    <w:rsid w:val="000C3A78"/>
    <w:rsid w:val="000C3DBA"/>
    <w:rsid w:val="000C3E91"/>
    <w:rsid w:val="000C4485"/>
    <w:rsid w:val="000C4A3D"/>
    <w:rsid w:val="000C539D"/>
    <w:rsid w:val="000C5ECA"/>
    <w:rsid w:val="000C63F1"/>
    <w:rsid w:val="000C6499"/>
    <w:rsid w:val="000C6B0A"/>
    <w:rsid w:val="000D0032"/>
    <w:rsid w:val="000D01EC"/>
    <w:rsid w:val="000D18FF"/>
    <w:rsid w:val="000D198A"/>
    <w:rsid w:val="000D238F"/>
    <w:rsid w:val="000D5C71"/>
    <w:rsid w:val="000D5F8F"/>
    <w:rsid w:val="000D7857"/>
    <w:rsid w:val="000E065A"/>
    <w:rsid w:val="000E06DF"/>
    <w:rsid w:val="000E157C"/>
    <w:rsid w:val="000E18E9"/>
    <w:rsid w:val="000E22E7"/>
    <w:rsid w:val="000E2A54"/>
    <w:rsid w:val="000E2B2E"/>
    <w:rsid w:val="000E2C50"/>
    <w:rsid w:val="000E2CF1"/>
    <w:rsid w:val="000E32CD"/>
    <w:rsid w:val="000E375A"/>
    <w:rsid w:val="000E3C02"/>
    <w:rsid w:val="000E4224"/>
    <w:rsid w:val="000E48D3"/>
    <w:rsid w:val="000E4925"/>
    <w:rsid w:val="000E4960"/>
    <w:rsid w:val="000E5858"/>
    <w:rsid w:val="000E6344"/>
    <w:rsid w:val="000E671A"/>
    <w:rsid w:val="000E6B62"/>
    <w:rsid w:val="000E78B5"/>
    <w:rsid w:val="000F0155"/>
    <w:rsid w:val="000F0EA7"/>
    <w:rsid w:val="000F1239"/>
    <w:rsid w:val="000F13EF"/>
    <w:rsid w:val="000F1444"/>
    <w:rsid w:val="000F1AD4"/>
    <w:rsid w:val="000F2173"/>
    <w:rsid w:val="000F2653"/>
    <w:rsid w:val="000F2BBA"/>
    <w:rsid w:val="000F2EB7"/>
    <w:rsid w:val="000F31EB"/>
    <w:rsid w:val="000F3EE3"/>
    <w:rsid w:val="000F3EE5"/>
    <w:rsid w:val="000F4408"/>
    <w:rsid w:val="000F4B35"/>
    <w:rsid w:val="000F4CBD"/>
    <w:rsid w:val="000F5119"/>
    <w:rsid w:val="000F5244"/>
    <w:rsid w:val="000F5380"/>
    <w:rsid w:val="000F67F9"/>
    <w:rsid w:val="000F68E7"/>
    <w:rsid w:val="000F6AEA"/>
    <w:rsid w:val="000F716A"/>
    <w:rsid w:val="000F7338"/>
    <w:rsid w:val="000F7A21"/>
    <w:rsid w:val="001001E7"/>
    <w:rsid w:val="00100649"/>
    <w:rsid w:val="00100979"/>
    <w:rsid w:val="00100ADE"/>
    <w:rsid w:val="00100B3E"/>
    <w:rsid w:val="00100D56"/>
    <w:rsid w:val="00101594"/>
    <w:rsid w:val="00101795"/>
    <w:rsid w:val="00102907"/>
    <w:rsid w:val="00103005"/>
    <w:rsid w:val="0010455D"/>
    <w:rsid w:val="00104A9F"/>
    <w:rsid w:val="00104E79"/>
    <w:rsid w:val="00106C43"/>
    <w:rsid w:val="00107626"/>
    <w:rsid w:val="001077C2"/>
    <w:rsid w:val="001101FF"/>
    <w:rsid w:val="00111400"/>
    <w:rsid w:val="00112459"/>
    <w:rsid w:val="0011310A"/>
    <w:rsid w:val="001136BC"/>
    <w:rsid w:val="00113E3F"/>
    <w:rsid w:val="0011474B"/>
    <w:rsid w:val="00115876"/>
    <w:rsid w:val="00115D0C"/>
    <w:rsid w:val="00116200"/>
    <w:rsid w:val="001162EC"/>
    <w:rsid w:val="00116E8C"/>
    <w:rsid w:val="00116F3D"/>
    <w:rsid w:val="0011726B"/>
    <w:rsid w:val="001175E5"/>
    <w:rsid w:val="00117A52"/>
    <w:rsid w:val="00117ACF"/>
    <w:rsid w:val="00117EFF"/>
    <w:rsid w:val="001201E5"/>
    <w:rsid w:val="0012033B"/>
    <w:rsid w:val="001207BE"/>
    <w:rsid w:val="00121C31"/>
    <w:rsid w:val="00121CFE"/>
    <w:rsid w:val="00121E77"/>
    <w:rsid w:val="00121F44"/>
    <w:rsid w:val="00122BDD"/>
    <w:rsid w:val="00122CAE"/>
    <w:rsid w:val="00123756"/>
    <w:rsid w:val="00123899"/>
    <w:rsid w:val="00123D0B"/>
    <w:rsid w:val="00123E0F"/>
    <w:rsid w:val="001240C7"/>
    <w:rsid w:val="00124277"/>
    <w:rsid w:val="0012427F"/>
    <w:rsid w:val="001253DD"/>
    <w:rsid w:val="00125552"/>
    <w:rsid w:val="0012584A"/>
    <w:rsid w:val="0012639F"/>
    <w:rsid w:val="0012644C"/>
    <w:rsid w:val="00126A03"/>
    <w:rsid w:val="00126A20"/>
    <w:rsid w:val="00127834"/>
    <w:rsid w:val="00130074"/>
    <w:rsid w:val="0013212F"/>
    <w:rsid w:val="0013258F"/>
    <w:rsid w:val="00133402"/>
    <w:rsid w:val="0013409A"/>
    <w:rsid w:val="001346B3"/>
    <w:rsid w:val="00134ABA"/>
    <w:rsid w:val="001355B5"/>
    <w:rsid w:val="00135CEF"/>
    <w:rsid w:val="00136A2B"/>
    <w:rsid w:val="00136E12"/>
    <w:rsid w:val="00137590"/>
    <w:rsid w:val="00137FED"/>
    <w:rsid w:val="001401F2"/>
    <w:rsid w:val="00140849"/>
    <w:rsid w:val="00140C79"/>
    <w:rsid w:val="001420D1"/>
    <w:rsid w:val="00142AF3"/>
    <w:rsid w:val="001435D1"/>
    <w:rsid w:val="00143A53"/>
    <w:rsid w:val="0014420D"/>
    <w:rsid w:val="001446DE"/>
    <w:rsid w:val="001457CD"/>
    <w:rsid w:val="00145FA4"/>
    <w:rsid w:val="001462FC"/>
    <w:rsid w:val="001463BD"/>
    <w:rsid w:val="001469E6"/>
    <w:rsid w:val="00146D38"/>
    <w:rsid w:val="001477EF"/>
    <w:rsid w:val="0014785E"/>
    <w:rsid w:val="00147A99"/>
    <w:rsid w:val="0015010E"/>
    <w:rsid w:val="00150439"/>
    <w:rsid w:val="00151394"/>
    <w:rsid w:val="00151CA7"/>
    <w:rsid w:val="00151CCD"/>
    <w:rsid w:val="001520FF"/>
    <w:rsid w:val="001523D0"/>
    <w:rsid w:val="001529FF"/>
    <w:rsid w:val="00152EDB"/>
    <w:rsid w:val="00153326"/>
    <w:rsid w:val="001549F6"/>
    <w:rsid w:val="00154B4A"/>
    <w:rsid w:val="00155890"/>
    <w:rsid w:val="00156A42"/>
    <w:rsid w:val="001579EA"/>
    <w:rsid w:val="00160543"/>
    <w:rsid w:val="00160592"/>
    <w:rsid w:val="00160ADD"/>
    <w:rsid w:val="00160FE0"/>
    <w:rsid w:val="001613DA"/>
    <w:rsid w:val="00161AFB"/>
    <w:rsid w:val="001624EF"/>
    <w:rsid w:val="00162724"/>
    <w:rsid w:val="001634C0"/>
    <w:rsid w:val="001636D1"/>
    <w:rsid w:val="0016371B"/>
    <w:rsid w:val="00164E8E"/>
    <w:rsid w:val="001657BF"/>
    <w:rsid w:val="001660DC"/>
    <w:rsid w:val="0016618F"/>
    <w:rsid w:val="00166FDF"/>
    <w:rsid w:val="00167081"/>
    <w:rsid w:val="0016743C"/>
    <w:rsid w:val="00167580"/>
    <w:rsid w:val="00167609"/>
    <w:rsid w:val="001677B2"/>
    <w:rsid w:val="00167F0D"/>
    <w:rsid w:val="00170066"/>
    <w:rsid w:val="001702DF"/>
    <w:rsid w:val="00170515"/>
    <w:rsid w:val="0017068E"/>
    <w:rsid w:val="00171BA7"/>
    <w:rsid w:val="00171E09"/>
    <w:rsid w:val="00172537"/>
    <w:rsid w:val="00173092"/>
    <w:rsid w:val="001732B9"/>
    <w:rsid w:val="00173AD3"/>
    <w:rsid w:val="00174304"/>
    <w:rsid w:val="00174B7C"/>
    <w:rsid w:val="001753C7"/>
    <w:rsid w:val="001755BE"/>
    <w:rsid w:val="0017563E"/>
    <w:rsid w:val="00175DF6"/>
    <w:rsid w:val="001768AB"/>
    <w:rsid w:val="0017727C"/>
    <w:rsid w:val="00177A67"/>
    <w:rsid w:val="00177AA3"/>
    <w:rsid w:val="001809A8"/>
    <w:rsid w:val="00180B47"/>
    <w:rsid w:val="00180EDE"/>
    <w:rsid w:val="0018129D"/>
    <w:rsid w:val="00181FE6"/>
    <w:rsid w:val="0018219E"/>
    <w:rsid w:val="00182906"/>
    <w:rsid w:val="001836FD"/>
    <w:rsid w:val="00183968"/>
    <w:rsid w:val="00183BD3"/>
    <w:rsid w:val="00184038"/>
    <w:rsid w:val="001844E9"/>
    <w:rsid w:val="00184DCD"/>
    <w:rsid w:val="00185A36"/>
    <w:rsid w:val="00185D3F"/>
    <w:rsid w:val="00185DA8"/>
    <w:rsid w:val="001863E1"/>
    <w:rsid w:val="0018691B"/>
    <w:rsid w:val="00186B2E"/>
    <w:rsid w:val="00187592"/>
    <w:rsid w:val="00187A16"/>
    <w:rsid w:val="00187CA5"/>
    <w:rsid w:val="0019007F"/>
    <w:rsid w:val="001903D0"/>
    <w:rsid w:val="00190A9F"/>
    <w:rsid w:val="00190C71"/>
    <w:rsid w:val="00190DA4"/>
    <w:rsid w:val="00191330"/>
    <w:rsid w:val="00191502"/>
    <w:rsid w:val="0019256A"/>
    <w:rsid w:val="00192F27"/>
    <w:rsid w:val="00192F3C"/>
    <w:rsid w:val="00193C49"/>
    <w:rsid w:val="001941DF"/>
    <w:rsid w:val="00194287"/>
    <w:rsid w:val="00194E36"/>
    <w:rsid w:val="0019529B"/>
    <w:rsid w:val="00195740"/>
    <w:rsid w:val="0019701C"/>
    <w:rsid w:val="00197222"/>
    <w:rsid w:val="00197B1E"/>
    <w:rsid w:val="001A09B3"/>
    <w:rsid w:val="001A0BDD"/>
    <w:rsid w:val="001A0CE3"/>
    <w:rsid w:val="001A11EC"/>
    <w:rsid w:val="001A1713"/>
    <w:rsid w:val="001A231A"/>
    <w:rsid w:val="001A33EC"/>
    <w:rsid w:val="001A3603"/>
    <w:rsid w:val="001A5545"/>
    <w:rsid w:val="001A5582"/>
    <w:rsid w:val="001A6264"/>
    <w:rsid w:val="001A6601"/>
    <w:rsid w:val="001B006F"/>
    <w:rsid w:val="001B007A"/>
    <w:rsid w:val="001B0382"/>
    <w:rsid w:val="001B0519"/>
    <w:rsid w:val="001B070E"/>
    <w:rsid w:val="001B10C8"/>
    <w:rsid w:val="001B13B5"/>
    <w:rsid w:val="001B1DBB"/>
    <w:rsid w:val="001B2F0E"/>
    <w:rsid w:val="001B33C8"/>
    <w:rsid w:val="001B3F97"/>
    <w:rsid w:val="001B437E"/>
    <w:rsid w:val="001B5DAA"/>
    <w:rsid w:val="001B6546"/>
    <w:rsid w:val="001B65AB"/>
    <w:rsid w:val="001B6609"/>
    <w:rsid w:val="001B70D0"/>
    <w:rsid w:val="001B7B2D"/>
    <w:rsid w:val="001C14CA"/>
    <w:rsid w:val="001C1584"/>
    <w:rsid w:val="001C1713"/>
    <w:rsid w:val="001C1C56"/>
    <w:rsid w:val="001C1E4C"/>
    <w:rsid w:val="001C1ECB"/>
    <w:rsid w:val="001C2A86"/>
    <w:rsid w:val="001C30E3"/>
    <w:rsid w:val="001C3305"/>
    <w:rsid w:val="001C3C89"/>
    <w:rsid w:val="001C4047"/>
    <w:rsid w:val="001C4439"/>
    <w:rsid w:val="001C5D8E"/>
    <w:rsid w:val="001C6CF5"/>
    <w:rsid w:val="001C733D"/>
    <w:rsid w:val="001C74B6"/>
    <w:rsid w:val="001D112B"/>
    <w:rsid w:val="001D14FA"/>
    <w:rsid w:val="001D182A"/>
    <w:rsid w:val="001D197B"/>
    <w:rsid w:val="001D25E5"/>
    <w:rsid w:val="001D3E06"/>
    <w:rsid w:val="001D403D"/>
    <w:rsid w:val="001D446D"/>
    <w:rsid w:val="001D495F"/>
    <w:rsid w:val="001D4DB1"/>
    <w:rsid w:val="001D50A5"/>
    <w:rsid w:val="001D5269"/>
    <w:rsid w:val="001D5618"/>
    <w:rsid w:val="001D589F"/>
    <w:rsid w:val="001D5A2D"/>
    <w:rsid w:val="001D6A80"/>
    <w:rsid w:val="001D7149"/>
    <w:rsid w:val="001D75F7"/>
    <w:rsid w:val="001D7A19"/>
    <w:rsid w:val="001D7BE2"/>
    <w:rsid w:val="001E026E"/>
    <w:rsid w:val="001E0762"/>
    <w:rsid w:val="001E13CF"/>
    <w:rsid w:val="001E17F5"/>
    <w:rsid w:val="001E1AC2"/>
    <w:rsid w:val="001E2600"/>
    <w:rsid w:val="001E29C3"/>
    <w:rsid w:val="001E32A6"/>
    <w:rsid w:val="001E3EDE"/>
    <w:rsid w:val="001E3F77"/>
    <w:rsid w:val="001E4713"/>
    <w:rsid w:val="001E4F18"/>
    <w:rsid w:val="001E504E"/>
    <w:rsid w:val="001E5B2A"/>
    <w:rsid w:val="001E5D1D"/>
    <w:rsid w:val="001E61C8"/>
    <w:rsid w:val="001E6E4B"/>
    <w:rsid w:val="001E72D1"/>
    <w:rsid w:val="001E78E3"/>
    <w:rsid w:val="001E7BB6"/>
    <w:rsid w:val="001F0A24"/>
    <w:rsid w:val="001F0DBF"/>
    <w:rsid w:val="001F11D2"/>
    <w:rsid w:val="001F16AA"/>
    <w:rsid w:val="001F1DC8"/>
    <w:rsid w:val="001F1F2C"/>
    <w:rsid w:val="001F2ADA"/>
    <w:rsid w:val="001F3DB0"/>
    <w:rsid w:val="001F42B0"/>
    <w:rsid w:val="001F5142"/>
    <w:rsid w:val="001F53B4"/>
    <w:rsid w:val="001F541C"/>
    <w:rsid w:val="001F56B1"/>
    <w:rsid w:val="001F64EA"/>
    <w:rsid w:val="001F6724"/>
    <w:rsid w:val="001F6C78"/>
    <w:rsid w:val="001F6DF6"/>
    <w:rsid w:val="001F7E71"/>
    <w:rsid w:val="002001B3"/>
    <w:rsid w:val="00200D50"/>
    <w:rsid w:val="00201910"/>
    <w:rsid w:val="002019A5"/>
    <w:rsid w:val="002023A1"/>
    <w:rsid w:val="002026ED"/>
    <w:rsid w:val="00202D9F"/>
    <w:rsid w:val="00204278"/>
    <w:rsid w:val="00205F19"/>
    <w:rsid w:val="0020639B"/>
    <w:rsid w:val="002069AE"/>
    <w:rsid w:val="00207C12"/>
    <w:rsid w:val="00210B68"/>
    <w:rsid w:val="002111FF"/>
    <w:rsid w:val="0021142B"/>
    <w:rsid w:val="00211AF2"/>
    <w:rsid w:val="002121F5"/>
    <w:rsid w:val="00212824"/>
    <w:rsid w:val="00212E0D"/>
    <w:rsid w:val="00213251"/>
    <w:rsid w:val="0021558B"/>
    <w:rsid w:val="00215687"/>
    <w:rsid w:val="00215CAA"/>
    <w:rsid w:val="00216289"/>
    <w:rsid w:val="002163DA"/>
    <w:rsid w:val="002164D0"/>
    <w:rsid w:val="00217BB7"/>
    <w:rsid w:val="00220593"/>
    <w:rsid w:val="0022087F"/>
    <w:rsid w:val="00220A18"/>
    <w:rsid w:val="00220BDF"/>
    <w:rsid w:val="00221D1C"/>
    <w:rsid w:val="002225A8"/>
    <w:rsid w:val="0022267B"/>
    <w:rsid w:val="0022303D"/>
    <w:rsid w:val="002234C9"/>
    <w:rsid w:val="00223DD3"/>
    <w:rsid w:val="0022442E"/>
    <w:rsid w:val="0022548F"/>
    <w:rsid w:val="00226AE3"/>
    <w:rsid w:val="00226C89"/>
    <w:rsid w:val="002277CF"/>
    <w:rsid w:val="00227BD7"/>
    <w:rsid w:val="00227C40"/>
    <w:rsid w:val="00227D99"/>
    <w:rsid w:val="00227E11"/>
    <w:rsid w:val="00227F76"/>
    <w:rsid w:val="00227FB2"/>
    <w:rsid w:val="002305EB"/>
    <w:rsid w:val="002305EF"/>
    <w:rsid w:val="00230B0C"/>
    <w:rsid w:val="00230E28"/>
    <w:rsid w:val="002310E7"/>
    <w:rsid w:val="00232A8D"/>
    <w:rsid w:val="00232E0D"/>
    <w:rsid w:val="00233590"/>
    <w:rsid w:val="0023372B"/>
    <w:rsid w:val="00233782"/>
    <w:rsid w:val="002339F4"/>
    <w:rsid w:val="0023481A"/>
    <w:rsid w:val="002349EC"/>
    <w:rsid w:val="00236875"/>
    <w:rsid w:val="00236B32"/>
    <w:rsid w:val="00237386"/>
    <w:rsid w:val="0023782C"/>
    <w:rsid w:val="00237B72"/>
    <w:rsid w:val="00240149"/>
    <w:rsid w:val="00240432"/>
    <w:rsid w:val="00240480"/>
    <w:rsid w:val="002409CF"/>
    <w:rsid w:val="00241035"/>
    <w:rsid w:val="002412F1"/>
    <w:rsid w:val="002417F0"/>
    <w:rsid w:val="00241E7B"/>
    <w:rsid w:val="00241F7C"/>
    <w:rsid w:val="0024223C"/>
    <w:rsid w:val="0024277B"/>
    <w:rsid w:val="00242901"/>
    <w:rsid w:val="00242E0C"/>
    <w:rsid w:val="002445EE"/>
    <w:rsid w:val="002446B6"/>
    <w:rsid w:val="002446E2"/>
    <w:rsid w:val="00246DEA"/>
    <w:rsid w:val="00246FF8"/>
    <w:rsid w:val="00247186"/>
    <w:rsid w:val="00247AE2"/>
    <w:rsid w:val="00250D8F"/>
    <w:rsid w:val="002512DF"/>
    <w:rsid w:val="002513CA"/>
    <w:rsid w:val="0025246C"/>
    <w:rsid w:val="002526E8"/>
    <w:rsid w:val="0025313F"/>
    <w:rsid w:val="00253BE0"/>
    <w:rsid w:val="00254033"/>
    <w:rsid w:val="002552F7"/>
    <w:rsid w:val="0025554A"/>
    <w:rsid w:val="0025657E"/>
    <w:rsid w:val="00256771"/>
    <w:rsid w:val="00257821"/>
    <w:rsid w:val="00257BB9"/>
    <w:rsid w:val="00257DB4"/>
    <w:rsid w:val="00260134"/>
    <w:rsid w:val="002607D1"/>
    <w:rsid w:val="00260804"/>
    <w:rsid w:val="002608AA"/>
    <w:rsid w:val="00260A0C"/>
    <w:rsid w:val="00260B1B"/>
    <w:rsid w:val="00260CD3"/>
    <w:rsid w:val="00261470"/>
    <w:rsid w:val="00261539"/>
    <w:rsid w:val="00262A9E"/>
    <w:rsid w:val="00262F50"/>
    <w:rsid w:val="00262FF8"/>
    <w:rsid w:val="00263C86"/>
    <w:rsid w:val="00263CAA"/>
    <w:rsid w:val="00263D37"/>
    <w:rsid w:val="00264A19"/>
    <w:rsid w:val="00264F59"/>
    <w:rsid w:val="00264F79"/>
    <w:rsid w:val="00265D5B"/>
    <w:rsid w:val="0026679D"/>
    <w:rsid w:val="002667E8"/>
    <w:rsid w:val="00267224"/>
    <w:rsid w:val="0026736C"/>
    <w:rsid w:val="00267DB2"/>
    <w:rsid w:val="002700A2"/>
    <w:rsid w:val="00270299"/>
    <w:rsid w:val="00270C24"/>
    <w:rsid w:val="00270D0A"/>
    <w:rsid w:val="00270DFB"/>
    <w:rsid w:val="00270ED1"/>
    <w:rsid w:val="00270F10"/>
    <w:rsid w:val="00272213"/>
    <w:rsid w:val="00272B15"/>
    <w:rsid w:val="00273699"/>
    <w:rsid w:val="002739B8"/>
    <w:rsid w:val="00274AFF"/>
    <w:rsid w:val="00275656"/>
    <w:rsid w:val="00275866"/>
    <w:rsid w:val="00275C0B"/>
    <w:rsid w:val="00276B22"/>
    <w:rsid w:val="00276E8D"/>
    <w:rsid w:val="00277148"/>
    <w:rsid w:val="002772ED"/>
    <w:rsid w:val="00280548"/>
    <w:rsid w:val="00280852"/>
    <w:rsid w:val="00281D7A"/>
    <w:rsid w:val="0028372C"/>
    <w:rsid w:val="00283D73"/>
    <w:rsid w:val="0028423F"/>
    <w:rsid w:val="002847C1"/>
    <w:rsid w:val="00284FD1"/>
    <w:rsid w:val="00285206"/>
    <w:rsid w:val="002857E2"/>
    <w:rsid w:val="00285A83"/>
    <w:rsid w:val="00285F83"/>
    <w:rsid w:val="002867EF"/>
    <w:rsid w:val="002902D6"/>
    <w:rsid w:val="002903A6"/>
    <w:rsid w:val="002916BA"/>
    <w:rsid w:val="002924EB"/>
    <w:rsid w:val="00292D5C"/>
    <w:rsid w:val="002933A6"/>
    <w:rsid w:val="0029358F"/>
    <w:rsid w:val="00293E50"/>
    <w:rsid w:val="00294108"/>
    <w:rsid w:val="00294336"/>
    <w:rsid w:val="002943ED"/>
    <w:rsid w:val="002954CB"/>
    <w:rsid w:val="002959BC"/>
    <w:rsid w:val="00296461"/>
    <w:rsid w:val="0029671B"/>
    <w:rsid w:val="00296EB2"/>
    <w:rsid w:val="00297011"/>
    <w:rsid w:val="002A01AC"/>
    <w:rsid w:val="002A14A4"/>
    <w:rsid w:val="002A1774"/>
    <w:rsid w:val="002A20DA"/>
    <w:rsid w:val="002A29FE"/>
    <w:rsid w:val="002A2BE5"/>
    <w:rsid w:val="002A3221"/>
    <w:rsid w:val="002A3BA6"/>
    <w:rsid w:val="002A482D"/>
    <w:rsid w:val="002A4B4F"/>
    <w:rsid w:val="002A55B9"/>
    <w:rsid w:val="002A5B0D"/>
    <w:rsid w:val="002A5E1A"/>
    <w:rsid w:val="002A5E30"/>
    <w:rsid w:val="002A6034"/>
    <w:rsid w:val="002A6653"/>
    <w:rsid w:val="002A66C7"/>
    <w:rsid w:val="002A7595"/>
    <w:rsid w:val="002A7BCC"/>
    <w:rsid w:val="002B0950"/>
    <w:rsid w:val="002B0FA5"/>
    <w:rsid w:val="002B1479"/>
    <w:rsid w:val="002B175C"/>
    <w:rsid w:val="002B1995"/>
    <w:rsid w:val="002B2452"/>
    <w:rsid w:val="002B2D5D"/>
    <w:rsid w:val="002B3150"/>
    <w:rsid w:val="002B333F"/>
    <w:rsid w:val="002B456B"/>
    <w:rsid w:val="002B52D4"/>
    <w:rsid w:val="002B66FB"/>
    <w:rsid w:val="002B676B"/>
    <w:rsid w:val="002B6CB5"/>
    <w:rsid w:val="002B6DB6"/>
    <w:rsid w:val="002B728E"/>
    <w:rsid w:val="002C00C0"/>
    <w:rsid w:val="002C0D74"/>
    <w:rsid w:val="002C0E6C"/>
    <w:rsid w:val="002C21E8"/>
    <w:rsid w:val="002C22C3"/>
    <w:rsid w:val="002C23FC"/>
    <w:rsid w:val="002C2CA5"/>
    <w:rsid w:val="002C3359"/>
    <w:rsid w:val="002C3FEF"/>
    <w:rsid w:val="002C4314"/>
    <w:rsid w:val="002C4947"/>
    <w:rsid w:val="002C4A80"/>
    <w:rsid w:val="002C5556"/>
    <w:rsid w:val="002C55F8"/>
    <w:rsid w:val="002C567F"/>
    <w:rsid w:val="002C5A73"/>
    <w:rsid w:val="002C6720"/>
    <w:rsid w:val="002C7345"/>
    <w:rsid w:val="002C76E0"/>
    <w:rsid w:val="002C7AB4"/>
    <w:rsid w:val="002D0345"/>
    <w:rsid w:val="002D2421"/>
    <w:rsid w:val="002D3416"/>
    <w:rsid w:val="002D45D3"/>
    <w:rsid w:val="002D4713"/>
    <w:rsid w:val="002D4C91"/>
    <w:rsid w:val="002D52C1"/>
    <w:rsid w:val="002D63C8"/>
    <w:rsid w:val="002D6408"/>
    <w:rsid w:val="002D6525"/>
    <w:rsid w:val="002D6A3D"/>
    <w:rsid w:val="002D71F2"/>
    <w:rsid w:val="002D7E28"/>
    <w:rsid w:val="002E0045"/>
    <w:rsid w:val="002E08DC"/>
    <w:rsid w:val="002E0CAF"/>
    <w:rsid w:val="002E16E4"/>
    <w:rsid w:val="002E1E0B"/>
    <w:rsid w:val="002E1F39"/>
    <w:rsid w:val="002E2191"/>
    <w:rsid w:val="002E2DA5"/>
    <w:rsid w:val="002E43A6"/>
    <w:rsid w:val="002E57D1"/>
    <w:rsid w:val="002E5DD7"/>
    <w:rsid w:val="002E6D14"/>
    <w:rsid w:val="002E71BF"/>
    <w:rsid w:val="002E7347"/>
    <w:rsid w:val="002E7A1A"/>
    <w:rsid w:val="002F000C"/>
    <w:rsid w:val="002F0619"/>
    <w:rsid w:val="002F0AB9"/>
    <w:rsid w:val="002F0E7A"/>
    <w:rsid w:val="002F0F6F"/>
    <w:rsid w:val="002F18FD"/>
    <w:rsid w:val="002F1CB9"/>
    <w:rsid w:val="002F1EAD"/>
    <w:rsid w:val="002F20AC"/>
    <w:rsid w:val="002F21A2"/>
    <w:rsid w:val="002F2645"/>
    <w:rsid w:val="002F2C2B"/>
    <w:rsid w:val="002F31D9"/>
    <w:rsid w:val="002F3370"/>
    <w:rsid w:val="002F4301"/>
    <w:rsid w:val="002F5481"/>
    <w:rsid w:val="002F5809"/>
    <w:rsid w:val="002F58F3"/>
    <w:rsid w:val="002F64C5"/>
    <w:rsid w:val="002F66C2"/>
    <w:rsid w:val="002F7963"/>
    <w:rsid w:val="00301C86"/>
    <w:rsid w:val="0030214D"/>
    <w:rsid w:val="00302794"/>
    <w:rsid w:val="0030350E"/>
    <w:rsid w:val="00304E98"/>
    <w:rsid w:val="003051B2"/>
    <w:rsid w:val="00306444"/>
    <w:rsid w:val="00306468"/>
    <w:rsid w:val="003069B1"/>
    <w:rsid w:val="00307028"/>
    <w:rsid w:val="003072AB"/>
    <w:rsid w:val="003106BE"/>
    <w:rsid w:val="00312598"/>
    <w:rsid w:val="00312820"/>
    <w:rsid w:val="00313863"/>
    <w:rsid w:val="00314671"/>
    <w:rsid w:val="003150D5"/>
    <w:rsid w:val="00315FF6"/>
    <w:rsid w:val="00316CCD"/>
    <w:rsid w:val="0032014B"/>
    <w:rsid w:val="00321CEE"/>
    <w:rsid w:val="00321F6F"/>
    <w:rsid w:val="00322062"/>
    <w:rsid w:val="00322D25"/>
    <w:rsid w:val="003233AC"/>
    <w:rsid w:val="00323578"/>
    <w:rsid w:val="0032404C"/>
    <w:rsid w:val="00324067"/>
    <w:rsid w:val="00324BDB"/>
    <w:rsid w:val="00325100"/>
    <w:rsid w:val="003255A1"/>
    <w:rsid w:val="003265CE"/>
    <w:rsid w:val="0032684F"/>
    <w:rsid w:val="00326C43"/>
    <w:rsid w:val="00326C5B"/>
    <w:rsid w:val="00326D9C"/>
    <w:rsid w:val="003274A5"/>
    <w:rsid w:val="0032751A"/>
    <w:rsid w:val="003276F0"/>
    <w:rsid w:val="00327B7A"/>
    <w:rsid w:val="00327C0D"/>
    <w:rsid w:val="00327F4E"/>
    <w:rsid w:val="00331CE4"/>
    <w:rsid w:val="00331FA5"/>
    <w:rsid w:val="0033210A"/>
    <w:rsid w:val="00332B41"/>
    <w:rsid w:val="00333439"/>
    <w:rsid w:val="003334DB"/>
    <w:rsid w:val="0033391D"/>
    <w:rsid w:val="00333C80"/>
    <w:rsid w:val="003341F7"/>
    <w:rsid w:val="0033481D"/>
    <w:rsid w:val="003358B6"/>
    <w:rsid w:val="00335948"/>
    <w:rsid w:val="00335C95"/>
    <w:rsid w:val="00335D05"/>
    <w:rsid w:val="00336554"/>
    <w:rsid w:val="00337B2C"/>
    <w:rsid w:val="00337C05"/>
    <w:rsid w:val="00337C17"/>
    <w:rsid w:val="003403C1"/>
    <w:rsid w:val="0034101E"/>
    <w:rsid w:val="00341500"/>
    <w:rsid w:val="00342017"/>
    <w:rsid w:val="0034229D"/>
    <w:rsid w:val="003426FC"/>
    <w:rsid w:val="00342CB8"/>
    <w:rsid w:val="00342F9C"/>
    <w:rsid w:val="0034368D"/>
    <w:rsid w:val="003441FB"/>
    <w:rsid w:val="0034440F"/>
    <w:rsid w:val="00345285"/>
    <w:rsid w:val="003454DB"/>
    <w:rsid w:val="00345522"/>
    <w:rsid w:val="0034604F"/>
    <w:rsid w:val="003460AF"/>
    <w:rsid w:val="0034795B"/>
    <w:rsid w:val="00351A98"/>
    <w:rsid w:val="00351C86"/>
    <w:rsid w:val="0035226B"/>
    <w:rsid w:val="0035250F"/>
    <w:rsid w:val="00353258"/>
    <w:rsid w:val="00353700"/>
    <w:rsid w:val="00353A4A"/>
    <w:rsid w:val="00355A04"/>
    <w:rsid w:val="00355D29"/>
    <w:rsid w:val="00356299"/>
    <w:rsid w:val="00357AA6"/>
    <w:rsid w:val="00360743"/>
    <w:rsid w:val="00360A24"/>
    <w:rsid w:val="00360D86"/>
    <w:rsid w:val="00360EC7"/>
    <w:rsid w:val="003617CD"/>
    <w:rsid w:val="00361BE5"/>
    <w:rsid w:val="00361DAD"/>
    <w:rsid w:val="00362349"/>
    <w:rsid w:val="00363452"/>
    <w:rsid w:val="00363727"/>
    <w:rsid w:val="0036391E"/>
    <w:rsid w:val="00364425"/>
    <w:rsid w:val="00365821"/>
    <w:rsid w:val="00365D59"/>
    <w:rsid w:val="00365E22"/>
    <w:rsid w:val="003664AC"/>
    <w:rsid w:val="00366B5C"/>
    <w:rsid w:val="003671E0"/>
    <w:rsid w:val="0036754F"/>
    <w:rsid w:val="00370E8E"/>
    <w:rsid w:val="00371C4C"/>
    <w:rsid w:val="0037396A"/>
    <w:rsid w:val="00374134"/>
    <w:rsid w:val="00374424"/>
    <w:rsid w:val="003745C0"/>
    <w:rsid w:val="00375224"/>
    <w:rsid w:val="00375328"/>
    <w:rsid w:val="003761CC"/>
    <w:rsid w:val="003772DD"/>
    <w:rsid w:val="00377F38"/>
    <w:rsid w:val="00380587"/>
    <w:rsid w:val="00380F3B"/>
    <w:rsid w:val="00381AB3"/>
    <w:rsid w:val="00381FEF"/>
    <w:rsid w:val="003820CB"/>
    <w:rsid w:val="003829D9"/>
    <w:rsid w:val="0038303F"/>
    <w:rsid w:val="0038427D"/>
    <w:rsid w:val="00384615"/>
    <w:rsid w:val="003849FF"/>
    <w:rsid w:val="00385FF8"/>
    <w:rsid w:val="00387248"/>
    <w:rsid w:val="00387322"/>
    <w:rsid w:val="00387B3F"/>
    <w:rsid w:val="00387EE5"/>
    <w:rsid w:val="0039020F"/>
    <w:rsid w:val="003905B8"/>
    <w:rsid w:val="00390AE8"/>
    <w:rsid w:val="00391F2F"/>
    <w:rsid w:val="00392349"/>
    <w:rsid w:val="003925CC"/>
    <w:rsid w:val="00392E9B"/>
    <w:rsid w:val="00393086"/>
    <w:rsid w:val="00394A11"/>
    <w:rsid w:val="00395346"/>
    <w:rsid w:val="0039667B"/>
    <w:rsid w:val="003966B7"/>
    <w:rsid w:val="00397611"/>
    <w:rsid w:val="003A0344"/>
    <w:rsid w:val="003A03DF"/>
    <w:rsid w:val="003A0F77"/>
    <w:rsid w:val="003A18D1"/>
    <w:rsid w:val="003A1ADC"/>
    <w:rsid w:val="003A267D"/>
    <w:rsid w:val="003A2A42"/>
    <w:rsid w:val="003A2DFB"/>
    <w:rsid w:val="003A3691"/>
    <w:rsid w:val="003A581F"/>
    <w:rsid w:val="003A6598"/>
    <w:rsid w:val="003A67DF"/>
    <w:rsid w:val="003A74CA"/>
    <w:rsid w:val="003A7EC9"/>
    <w:rsid w:val="003B0851"/>
    <w:rsid w:val="003B0B24"/>
    <w:rsid w:val="003B0B93"/>
    <w:rsid w:val="003B1326"/>
    <w:rsid w:val="003B1DE2"/>
    <w:rsid w:val="003B235B"/>
    <w:rsid w:val="003B285D"/>
    <w:rsid w:val="003B392E"/>
    <w:rsid w:val="003B455B"/>
    <w:rsid w:val="003B4BE8"/>
    <w:rsid w:val="003B4D63"/>
    <w:rsid w:val="003B6438"/>
    <w:rsid w:val="003B699D"/>
    <w:rsid w:val="003B746F"/>
    <w:rsid w:val="003C040B"/>
    <w:rsid w:val="003C157E"/>
    <w:rsid w:val="003C1A16"/>
    <w:rsid w:val="003C1FD4"/>
    <w:rsid w:val="003C25BB"/>
    <w:rsid w:val="003C39D5"/>
    <w:rsid w:val="003C52E3"/>
    <w:rsid w:val="003C58C1"/>
    <w:rsid w:val="003C591D"/>
    <w:rsid w:val="003C5BB8"/>
    <w:rsid w:val="003C5C1D"/>
    <w:rsid w:val="003C6BE6"/>
    <w:rsid w:val="003C6E6B"/>
    <w:rsid w:val="003C7854"/>
    <w:rsid w:val="003C7AE8"/>
    <w:rsid w:val="003C7D34"/>
    <w:rsid w:val="003C7DF3"/>
    <w:rsid w:val="003D0EA0"/>
    <w:rsid w:val="003D1545"/>
    <w:rsid w:val="003D1C31"/>
    <w:rsid w:val="003D1DA0"/>
    <w:rsid w:val="003D1F2B"/>
    <w:rsid w:val="003D2AF3"/>
    <w:rsid w:val="003D2BDC"/>
    <w:rsid w:val="003D3422"/>
    <w:rsid w:val="003D359E"/>
    <w:rsid w:val="003D3687"/>
    <w:rsid w:val="003D4BED"/>
    <w:rsid w:val="003D4E38"/>
    <w:rsid w:val="003D531D"/>
    <w:rsid w:val="003D53CB"/>
    <w:rsid w:val="003D6423"/>
    <w:rsid w:val="003D6A06"/>
    <w:rsid w:val="003D75CE"/>
    <w:rsid w:val="003E0080"/>
    <w:rsid w:val="003E00C2"/>
    <w:rsid w:val="003E0724"/>
    <w:rsid w:val="003E1AD9"/>
    <w:rsid w:val="003E1BAD"/>
    <w:rsid w:val="003E1DA8"/>
    <w:rsid w:val="003E2737"/>
    <w:rsid w:val="003E29A3"/>
    <w:rsid w:val="003E317D"/>
    <w:rsid w:val="003E3328"/>
    <w:rsid w:val="003E4454"/>
    <w:rsid w:val="003E58BA"/>
    <w:rsid w:val="003E68F7"/>
    <w:rsid w:val="003E6ACA"/>
    <w:rsid w:val="003E6EC7"/>
    <w:rsid w:val="003E7C8F"/>
    <w:rsid w:val="003E7F4D"/>
    <w:rsid w:val="003F022B"/>
    <w:rsid w:val="003F0578"/>
    <w:rsid w:val="003F0BDE"/>
    <w:rsid w:val="003F0C1F"/>
    <w:rsid w:val="003F10E9"/>
    <w:rsid w:val="003F13D4"/>
    <w:rsid w:val="003F385F"/>
    <w:rsid w:val="003F3F4D"/>
    <w:rsid w:val="003F75DA"/>
    <w:rsid w:val="003F7A09"/>
    <w:rsid w:val="003F7C05"/>
    <w:rsid w:val="004003C9"/>
    <w:rsid w:val="00400422"/>
    <w:rsid w:val="00400622"/>
    <w:rsid w:val="0040073D"/>
    <w:rsid w:val="0040139D"/>
    <w:rsid w:val="0040176D"/>
    <w:rsid w:val="0040178E"/>
    <w:rsid w:val="00401E71"/>
    <w:rsid w:val="00402101"/>
    <w:rsid w:val="004027E3"/>
    <w:rsid w:val="0040422C"/>
    <w:rsid w:val="0040473B"/>
    <w:rsid w:val="00404BF5"/>
    <w:rsid w:val="004064FA"/>
    <w:rsid w:val="004070A7"/>
    <w:rsid w:val="00407E50"/>
    <w:rsid w:val="00407FAD"/>
    <w:rsid w:val="00410157"/>
    <w:rsid w:val="0041029B"/>
    <w:rsid w:val="004102AE"/>
    <w:rsid w:val="004107DF"/>
    <w:rsid w:val="00410870"/>
    <w:rsid w:val="00411E6B"/>
    <w:rsid w:val="004122B3"/>
    <w:rsid w:val="00413C62"/>
    <w:rsid w:val="00413E87"/>
    <w:rsid w:val="004149D6"/>
    <w:rsid w:val="004158AF"/>
    <w:rsid w:val="00415959"/>
    <w:rsid w:val="004167CD"/>
    <w:rsid w:val="00416F95"/>
    <w:rsid w:val="00417823"/>
    <w:rsid w:val="00420A8D"/>
    <w:rsid w:val="00420B4F"/>
    <w:rsid w:val="00421A62"/>
    <w:rsid w:val="00422232"/>
    <w:rsid w:val="00422958"/>
    <w:rsid w:val="004236EF"/>
    <w:rsid w:val="004237EB"/>
    <w:rsid w:val="004249A8"/>
    <w:rsid w:val="00425E3F"/>
    <w:rsid w:val="00426973"/>
    <w:rsid w:val="00426B7D"/>
    <w:rsid w:val="00426D39"/>
    <w:rsid w:val="004307ED"/>
    <w:rsid w:val="00430A8C"/>
    <w:rsid w:val="00431402"/>
    <w:rsid w:val="004320BF"/>
    <w:rsid w:val="00432114"/>
    <w:rsid w:val="00432915"/>
    <w:rsid w:val="00432FB3"/>
    <w:rsid w:val="004330A0"/>
    <w:rsid w:val="0043376E"/>
    <w:rsid w:val="00433DD5"/>
    <w:rsid w:val="00434A06"/>
    <w:rsid w:val="00434D40"/>
    <w:rsid w:val="004362BB"/>
    <w:rsid w:val="004372DF"/>
    <w:rsid w:val="00437C60"/>
    <w:rsid w:val="00437DD4"/>
    <w:rsid w:val="004412DE"/>
    <w:rsid w:val="004426B9"/>
    <w:rsid w:val="00442C27"/>
    <w:rsid w:val="0044336D"/>
    <w:rsid w:val="00443DA3"/>
    <w:rsid w:val="00444499"/>
    <w:rsid w:val="004446A9"/>
    <w:rsid w:val="00445084"/>
    <w:rsid w:val="004453E7"/>
    <w:rsid w:val="004457DC"/>
    <w:rsid w:val="004463D1"/>
    <w:rsid w:val="004463F9"/>
    <w:rsid w:val="004464EA"/>
    <w:rsid w:val="00446F98"/>
    <w:rsid w:val="00447122"/>
    <w:rsid w:val="004501CE"/>
    <w:rsid w:val="004508B1"/>
    <w:rsid w:val="00450CA2"/>
    <w:rsid w:val="00450D10"/>
    <w:rsid w:val="0045147C"/>
    <w:rsid w:val="0045247C"/>
    <w:rsid w:val="00452B7D"/>
    <w:rsid w:val="00453916"/>
    <w:rsid w:val="004546FF"/>
    <w:rsid w:val="00455CD7"/>
    <w:rsid w:val="00456B0B"/>
    <w:rsid w:val="00456E0F"/>
    <w:rsid w:val="00457225"/>
    <w:rsid w:val="00457394"/>
    <w:rsid w:val="004574DC"/>
    <w:rsid w:val="00457A2E"/>
    <w:rsid w:val="00460756"/>
    <w:rsid w:val="00460D5F"/>
    <w:rsid w:val="00461CD8"/>
    <w:rsid w:val="00462249"/>
    <w:rsid w:val="004622F4"/>
    <w:rsid w:val="004624A6"/>
    <w:rsid w:val="004626F4"/>
    <w:rsid w:val="00462D11"/>
    <w:rsid w:val="0046383B"/>
    <w:rsid w:val="00463B3B"/>
    <w:rsid w:val="004644AC"/>
    <w:rsid w:val="00465559"/>
    <w:rsid w:val="00465632"/>
    <w:rsid w:val="004666C1"/>
    <w:rsid w:val="00466B36"/>
    <w:rsid w:val="004714C3"/>
    <w:rsid w:val="0047312E"/>
    <w:rsid w:val="004734BB"/>
    <w:rsid w:val="00473558"/>
    <w:rsid w:val="004739E2"/>
    <w:rsid w:val="00473E1C"/>
    <w:rsid w:val="0047441F"/>
    <w:rsid w:val="00474C88"/>
    <w:rsid w:val="004752FF"/>
    <w:rsid w:val="004753D9"/>
    <w:rsid w:val="0047576B"/>
    <w:rsid w:val="004757F6"/>
    <w:rsid w:val="0047585E"/>
    <w:rsid w:val="004765B4"/>
    <w:rsid w:val="004771E3"/>
    <w:rsid w:val="00481981"/>
    <w:rsid w:val="00481A4B"/>
    <w:rsid w:val="00481D66"/>
    <w:rsid w:val="00482208"/>
    <w:rsid w:val="0048227D"/>
    <w:rsid w:val="004822AF"/>
    <w:rsid w:val="004824D2"/>
    <w:rsid w:val="00482BD9"/>
    <w:rsid w:val="004835E1"/>
    <w:rsid w:val="004840C3"/>
    <w:rsid w:val="00484507"/>
    <w:rsid w:val="00484EC3"/>
    <w:rsid w:val="004854A4"/>
    <w:rsid w:val="00485557"/>
    <w:rsid w:val="00485B67"/>
    <w:rsid w:val="004863CB"/>
    <w:rsid w:val="004865AB"/>
    <w:rsid w:val="00486FAE"/>
    <w:rsid w:val="004876A8"/>
    <w:rsid w:val="00487AAB"/>
    <w:rsid w:val="0049026F"/>
    <w:rsid w:val="00492FEA"/>
    <w:rsid w:val="00494393"/>
    <w:rsid w:val="0049471F"/>
    <w:rsid w:val="00494B95"/>
    <w:rsid w:val="00495233"/>
    <w:rsid w:val="004955A5"/>
    <w:rsid w:val="004958F1"/>
    <w:rsid w:val="00495FB9"/>
    <w:rsid w:val="004960A8"/>
    <w:rsid w:val="00496439"/>
    <w:rsid w:val="00497BE2"/>
    <w:rsid w:val="00497E33"/>
    <w:rsid w:val="004A2978"/>
    <w:rsid w:val="004A3662"/>
    <w:rsid w:val="004A457A"/>
    <w:rsid w:val="004A4B2A"/>
    <w:rsid w:val="004A561C"/>
    <w:rsid w:val="004A56D5"/>
    <w:rsid w:val="004A615E"/>
    <w:rsid w:val="004A651C"/>
    <w:rsid w:val="004B0014"/>
    <w:rsid w:val="004B11DC"/>
    <w:rsid w:val="004B1314"/>
    <w:rsid w:val="004B1321"/>
    <w:rsid w:val="004B14F7"/>
    <w:rsid w:val="004B1D3C"/>
    <w:rsid w:val="004B289F"/>
    <w:rsid w:val="004B2C0C"/>
    <w:rsid w:val="004B30A1"/>
    <w:rsid w:val="004B381A"/>
    <w:rsid w:val="004B38BF"/>
    <w:rsid w:val="004B3A7C"/>
    <w:rsid w:val="004B43E2"/>
    <w:rsid w:val="004B441E"/>
    <w:rsid w:val="004B4445"/>
    <w:rsid w:val="004B507D"/>
    <w:rsid w:val="004B55A8"/>
    <w:rsid w:val="004B5A75"/>
    <w:rsid w:val="004B5DC1"/>
    <w:rsid w:val="004B72EB"/>
    <w:rsid w:val="004B7B63"/>
    <w:rsid w:val="004C04F3"/>
    <w:rsid w:val="004C08CF"/>
    <w:rsid w:val="004C0A06"/>
    <w:rsid w:val="004C13DB"/>
    <w:rsid w:val="004C24B2"/>
    <w:rsid w:val="004C2502"/>
    <w:rsid w:val="004C2D4D"/>
    <w:rsid w:val="004C38DB"/>
    <w:rsid w:val="004C3BA7"/>
    <w:rsid w:val="004C3D82"/>
    <w:rsid w:val="004C3E18"/>
    <w:rsid w:val="004C4A73"/>
    <w:rsid w:val="004C540C"/>
    <w:rsid w:val="004C5850"/>
    <w:rsid w:val="004C6CF6"/>
    <w:rsid w:val="004C7146"/>
    <w:rsid w:val="004C7914"/>
    <w:rsid w:val="004D02E9"/>
    <w:rsid w:val="004D0838"/>
    <w:rsid w:val="004D12E0"/>
    <w:rsid w:val="004D1AE3"/>
    <w:rsid w:val="004D1D9E"/>
    <w:rsid w:val="004D29AC"/>
    <w:rsid w:val="004D4019"/>
    <w:rsid w:val="004D4072"/>
    <w:rsid w:val="004D4516"/>
    <w:rsid w:val="004D544F"/>
    <w:rsid w:val="004D5963"/>
    <w:rsid w:val="004D5FFD"/>
    <w:rsid w:val="004D64BB"/>
    <w:rsid w:val="004D67C9"/>
    <w:rsid w:val="004D6C82"/>
    <w:rsid w:val="004D765F"/>
    <w:rsid w:val="004D7896"/>
    <w:rsid w:val="004E09D8"/>
    <w:rsid w:val="004E0B16"/>
    <w:rsid w:val="004E0B40"/>
    <w:rsid w:val="004E15B5"/>
    <w:rsid w:val="004E16C9"/>
    <w:rsid w:val="004E1A02"/>
    <w:rsid w:val="004E2339"/>
    <w:rsid w:val="004E3BD0"/>
    <w:rsid w:val="004E4460"/>
    <w:rsid w:val="004E49FF"/>
    <w:rsid w:val="004E521E"/>
    <w:rsid w:val="004E528C"/>
    <w:rsid w:val="004E537D"/>
    <w:rsid w:val="004E5791"/>
    <w:rsid w:val="004E5DBD"/>
    <w:rsid w:val="004E6AA8"/>
    <w:rsid w:val="004E74A1"/>
    <w:rsid w:val="004F182B"/>
    <w:rsid w:val="004F1A55"/>
    <w:rsid w:val="004F22AB"/>
    <w:rsid w:val="004F253E"/>
    <w:rsid w:val="004F2A84"/>
    <w:rsid w:val="004F5C80"/>
    <w:rsid w:val="004F5DFE"/>
    <w:rsid w:val="004F5F82"/>
    <w:rsid w:val="004F6004"/>
    <w:rsid w:val="004F6419"/>
    <w:rsid w:val="004F6479"/>
    <w:rsid w:val="004F6841"/>
    <w:rsid w:val="004F6D0F"/>
    <w:rsid w:val="004F6D4E"/>
    <w:rsid w:val="004F7584"/>
    <w:rsid w:val="004F76C6"/>
    <w:rsid w:val="004F77F8"/>
    <w:rsid w:val="005004D5"/>
    <w:rsid w:val="005016B7"/>
    <w:rsid w:val="005029B3"/>
    <w:rsid w:val="005033AD"/>
    <w:rsid w:val="00503FB3"/>
    <w:rsid w:val="0050403C"/>
    <w:rsid w:val="00504D35"/>
    <w:rsid w:val="00506922"/>
    <w:rsid w:val="00506CB3"/>
    <w:rsid w:val="00507653"/>
    <w:rsid w:val="005101BB"/>
    <w:rsid w:val="00510295"/>
    <w:rsid w:val="0051034F"/>
    <w:rsid w:val="00510438"/>
    <w:rsid w:val="0051149F"/>
    <w:rsid w:val="005120D8"/>
    <w:rsid w:val="00512DF3"/>
    <w:rsid w:val="00513338"/>
    <w:rsid w:val="00513B7B"/>
    <w:rsid w:val="00513DB6"/>
    <w:rsid w:val="0051460A"/>
    <w:rsid w:val="00514822"/>
    <w:rsid w:val="00514CC4"/>
    <w:rsid w:val="0051694B"/>
    <w:rsid w:val="005170D2"/>
    <w:rsid w:val="00517104"/>
    <w:rsid w:val="005175E0"/>
    <w:rsid w:val="00517AF2"/>
    <w:rsid w:val="00520772"/>
    <w:rsid w:val="00521249"/>
    <w:rsid w:val="005219F6"/>
    <w:rsid w:val="00522999"/>
    <w:rsid w:val="00522B84"/>
    <w:rsid w:val="005235CA"/>
    <w:rsid w:val="00523DE4"/>
    <w:rsid w:val="00524257"/>
    <w:rsid w:val="005242D0"/>
    <w:rsid w:val="0052442C"/>
    <w:rsid w:val="00524795"/>
    <w:rsid w:val="00524AF0"/>
    <w:rsid w:val="00524B6C"/>
    <w:rsid w:val="00524C45"/>
    <w:rsid w:val="00525B28"/>
    <w:rsid w:val="00525C89"/>
    <w:rsid w:val="0052623C"/>
    <w:rsid w:val="005264DA"/>
    <w:rsid w:val="0052663E"/>
    <w:rsid w:val="00526882"/>
    <w:rsid w:val="00526C77"/>
    <w:rsid w:val="00527304"/>
    <w:rsid w:val="00527965"/>
    <w:rsid w:val="00530149"/>
    <w:rsid w:val="005301B3"/>
    <w:rsid w:val="005301B6"/>
    <w:rsid w:val="00530467"/>
    <w:rsid w:val="00530735"/>
    <w:rsid w:val="005312D3"/>
    <w:rsid w:val="0053134C"/>
    <w:rsid w:val="005320CC"/>
    <w:rsid w:val="00532907"/>
    <w:rsid w:val="005329C1"/>
    <w:rsid w:val="00532A72"/>
    <w:rsid w:val="00532EF0"/>
    <w:rsid w:val="00533250"/>
    <w:rsid w:val="00534424"/>
    <w:rsid w:val="00534BA0"/>
    <w:rsid w:val="0053553F"/>
    <w:rsid w:val="00536351"/>
    <w:rsid w:val="00536744"/>
    <w:rsid w:val="005372CF"/>
    <w:rsid w:val="00540016"/>
    <w:rsid w:val="00540552"/>
    <w:rsid w:val="0054099D"/>
    <w:rsid w:val="00540A02"/>
    <w:rsid w:val="00542409"/>
    <w:rsid w:val="005425F8"/>
    <w:rsid w:val="00543196"/>
    <w:rsid w:val="00543314"/>
    <w:rsid w:val="00543CFC"/>
    <w:rsid w:val="00543FAF"/>
    <w:rsid w:val="005456E1"/>
    <w:rsid w:val="00546609"/>
    <w:rsid w:val="005468E3"/>
    <w:rsid w:val="00546EB1"/>
    <w:rsid w:val="005476A8"/>
    <w:rsid w:val="00547C22"/>
    <w:rsid w:val="0055057A"/>
    <w:rsid w:val="00550C20"/>
    <w:rsid w:val="00550D3D"/>
    <w:rsid w:val="005513E0"/>
    <w:rsid w:val="00551E82"/>
    <w:rsid w:val="005529B3"/>
    <w:rsid w:val="00552F12"/>
    <w:rsid w:val="0055303F"/>
    <w:rsid w:val="005533A5"/>
    <w:rsid w:val="005535F6"/>
    <w:rsid w:val="00553E60"/>
    <w:rsid w:val="005540B6"/>
    <w:rsid w:val="00554296"/>
    <w:rsid w:val="00555B3B"/>
    <w:rsid w:val="00556DDE"/>
    <w:rsid w:val="0055703E"/>
    <w:rsid w:val="00557717"/>
    <w:rsid w:val="00557BF8"/>
    <w:rsid w:val="00560194"/>
    <w:rsid w:val="00560316"/>
    <w:rsid w:val="005603E4"/>
    <w:rsid w:val="005620D4"/>
    <w:rsid w:val="005622EC"/>
    <w:rsid w:val="00562AA8"/>
    <w:rsid w:val="0056415A"/>
    <w:rsid w:val="005643B0"/>
    <w:rsid w:val="00564C09"/>
    <w:rsid w:val="0056608D"/>
    <w:rsid w:val="0056618C"/>
    <w:rsid w:val="0056647B"/>
    <w:rsid w:val="00567614"/>
    <w:rsid w:val="005678F7"/>
    <w:rsid w:val="00570560"/>
    <w:rsid w:val="00570E92"/>
    <w:rsid w:val="00571028"/>
    <w:rsid w:val="005713A7"/>
    <w:rsid w:val="0057149F"/>
    <w:rsid w:val="0057234E"/>
    <w:rsid w:val="0057263C"/>
    <w:rsid w:val="005726D7"/>
    <w:rsid w:val="00572EEB"/>
    <w:rsid w:val="00574475"/>
    <w:rsid w:val="00574B9F"/>
    <w:rsid w:val="00574E0E"/>
    <w:rsid w:val="00574E55"/>
    <w:rsid w:val="005751A1"/>
    <w:rsid w:val="00575C7F"/>
    <w:rsid w:val="005761C4"/>
    <w:rsid w:val="00576405"/>
    <w:rsid w:val="005766D2"/>
    <w:rsid w:val="0057694D"/>
    <w:rsid w:val="00576D5D"/>
    <w:rsid w:val="00576DEA"/>
    <w:rsid w:val="00576E0C"/>
    <w:rsid w:val="00577CFB"/>
    <w:rsid w:val="00580945"/>
    <w:rsid w:val="00580E30"/>
    <w:rsid w:val="00580ECF"/>
    <w:rsid w:val="005813AB"/>
    <w:rsid w:val="0058148B"/>
    <w:rsid w:val="00581A72"/>
    <w:rsid w:val="00581FAA"/>
    <w:rsid w:val="00581FE8"/>
    <w:rsid w:val="0058306B"/>
    <w:rsid w:val="0058398B"/>
    <w:rsid w:val="005839E7"/>
    <w:rsid w:val="00583A06"/>
    <w:rsid w:val="00583DB2"/>
    <w:rsid w:val="005845B1"/>
    <w:rsid w:val="00584C61"/>
    <w:rsid w:val="00585688"/>
    <w:rsid w:val="0058588E"/>
    <w:rsid w:val="00585A43"/>
    <w:rsid w:val="00585E65"/>
    <w:rsid w:val="00586532"/>
    <w:rsid w:val="00587CC4"/>
    <w:rsid w:val="00587F1D"/>
    <w:rsid w:val="00590E92"/>
    <w:rsid w:val="00590FAB"/>
    <w:rsid w:val="00590FEA"/>
    <w:rsid w:val="005910B7"/>
    <w:rsid w:val="00591B26"/>
    <w:rsid w:val="005920DC"/>
    <w:rsid w:val="0059299C"/>
    <w:rsid w:val="00594901"/>
    <w:rsid w:val="00595235"/>
    <w:rsid w:val="00595483"/>
    <w:rsid w:val="00596385"/>
    <w:rsid w:val="00596C29"/>
    <w:rsid w:val="00597229"/>
    <w:rsid w:val="00597CCB"/>
    <w:rsid w:val="005A00AB"/>
    <w:rsid w:val="005A05B6"/>
    <w:rsid w:val="005A0ECD"/>
    <w:rsid w:val="005A1ABF"/>
    <w:rsid w:val="005A1C07"/>
    <w:rsid w:val="005A2898"/>
    <w:rsid w:val="005A309A"/>
    <w:rsid w:val="005A3D68"/>
    <w:rsid w:val="005A416A"/>
    <w:rsid w:val="005A4FC5"/>
    <w:rsid w:val="005A50F6"/>
    <w:rsid w:val="005A63F7"/>
    <w:rsid w:val="005A6417"/>
    <w:rsid w:val="005A66BF"/>
    <w:rsid w:val="005A6825"/>
    <w:rsid w:val="005A6C66"/>
    <w:rsid w:val="005A72FF"/>
    <w:rsid w:val="005B0711"/>
    <w:rsid w:val="005B1701"/>
    <w:rsid w:val="005B196E"/>
    <w:rsid w:val="005B1BB5"/>
    <w:rsid w:val="005B1D88"/>
    <w:rsid w:val="005B1DD3"/>
    <w:rsid w:val="005B2211"/>
    <w:rsid w:val="005B2221"/>
    <w:rsid w:val="005B228C"/>
    <w:rsid w:val="005B2D56"/>
    <w:rsid w:val="005B3070"/>
    <w:rsid w:val="005B3185"/>
    <w:rsid w:val="005B3CA5"/>
    <w:rsid w:val="005B3E86"/>
    <w:rsid w:val="005B3EBF"/>
    <w:rsid w:val="005B421E"/>
    <w:rsid w:val="005B4E56"/>
    <w:rsid w:val="005B6AC9"/>
    <w:rsid w:val="005B7451"/>
    <w:rsid w:val="005C0343"/>
    <w:rsid w:val="005C0446"/>
    <w:rsid w:val="005C05B9"/>
    <w:rsid w:val="005C07B4"/>
    <w:rsid w:val="005C0AD8"/>
    <w:rsid w:val="005C0EC2"/>
    <w:rsid w:val="005C14BB"/>
    <w:rsid w:val="005C1CE9"/>
    <w:rsid w:val="005C1FC6"/>
    <w:rsid w:val="005C23FD"/>
    <w:rsid w:val="005C2877"/>
    <w:rsid w:val="005C313D"/>
    <w:rsid w:val="005C3557"/>
    <w:rsid w:val="005C36C1"/>
    <w:rsid w:val="005C3A64"/>
    <w:rsid w:val="005C41C3"/>
    <w:rsid w:val="005C49DD"/>
    <w:rsid w:val="005C4E3D"/>
    <w:rsid w:val="005C53E5"/>
    <w:rsid w:val="005C542F"/>
    <w:rsid w:val="005C5A3A"/>
    <w:rsid w:val="005C656A"/>
    <w:rsid w:val="005C69F1"/>
    <w:rsid w:val="005D00A5"/>
    <w:rsid w:val="005D0732"/>
    <w:rsid w:val="005D0E33"/>
    <w:rsid w:val="005D1662"/>
    <w:rsid w:val="005D2342"/>
    <w:rsid w:val="005D2A24"/>
    <w:rsid w:val="005D3013"/>
    <w:rsid w:val="005D332D"/>
    <w:rsid w:val="005D3B9D"/>
    <w:rsid w:val="005D3C63"/>
    <w:rsid w:val="005D3DA5"/>
    <w:rsid w:val="005D4033"/>
    <w:rsid w:val="005D4317"/>
    <w:rsid w:val="005D492B"/>
    <w:rsid w:val="005D4988"/>
    <w:rsid w:val="005D5AB0"/>
    <w:rsid w:val="005D61D8"/>
    <w:rsid w:val="005D6863"/>
    <w:rsid w:val="005E07C4"/>
    <w:rsid w:val="005E1BA7"/>
    <w:rsid w:val="005E2193"/>
    <w:rsid w:val="005E2616"/>
    <w:rsid w:val="005E2A0B"/>
    <w:rsid w:val="005E2B0D"/>
    <w:rsid w:val="005E3054"/>
    <w:rsid w:val="005E3550"/>
    <w:rsid w:val="005E6BA3"/>
    <w:rsid w:val="005E70A0"/>
    <w:rsid w:val="005E7710"/>
    <w:rsid w:val="005E7A0E"/>
    <w:rsid w:val="005F189A"/>
    <w:rsid w:val="005F18C6"/>
    <w:rsid w:val="005F1A52"/>
    <w:rsid w:val="005F1BA9"/>
    <w:rsid w:val="005F2087"/>
    <w:rsid w:val="005F2590"/>
    <w:rsid w:val="005F3214"/>
    <w:rsid w:val="005F39C8"/>
    <w:rsid w:val="005F3A9D"/>
    <w:rsid w:val="005F49D7"/>
    <w:rsid w:val="005F4E78"/>
    <w:rsid w:val="005F4F11"/>
    <w:rsid w:val="005F6037"/>
    <w:rsid w:val="005F68DF"/>
    <w:rsid w:val="005F703E"/>
    <w:rsid w:val="005F723D"/>
    <w:rsid w:val="006008B6"/>
    <w:rsid w:val="00600C55"/>
    <w:rsid w:val="00602A32"/>
    <w:rsid w:val="00602AC7"/>
    <w:rsid w:val="00602BD9"/>
    <w:rsid w:val="00603BBF"/>
    <w:rsid w:val="00603C7C"/>
    <w:rsid w:val="00604F5B"/>
    <w:rsid w:val="00606799"/>
    <w:rsid w:val="00606E2F"/>
    <w:rsid w:val="00607620"/>
    <w:rsid w:val="006103E5"/>
    <w:rsid w:val="00610785"/>
    <w:rsid w:val="006129C3"/>
    <w:rsid w:val="00612A66"/>
    <w:rsid w:val="00612B34"/>
    <w:rsid w:val="00612D0B"/>
    <w:rsid w:val="00613CD5"/>
    <w:rsid w:val="00613D85"/>
    <w:rsid w:val="006140D7"/>
    <w:rsid w:val="006146DA"/>
    <w:rsid w:val="00615131"/>
    <w:rsid w:val="00615DF2"/>
    <w:rsid w:val="00616A56"/>
    <w:rsid w:val="00616DD8"/>
    <w:rsid w:val="00620425"/>
    <w:rsid w:val="006216EC"/>
    <w:rsid w:val="00621941"/>
    <w:rsid w:val="006219F6"/>
    <w:rsid w:val="0062241B"/>
    <w:rsid w:val="0062288D"/>
    <w:rsid w:val="00623BB7"/>
    <w:rsid w:val="00623CFA"/>
    <w:rsid w:val="00624605"/>
    <w:rsid w:val="00624F52"/>
    <w:rsid w:val="006252E2"/>
    <w:rsid w:val="006272A4"/>
    <w:rsid w:val="00627400"/>
    <w:rsid w:val="00627525"/>
    <w:rsid w:val="006277AC"/>
    <w:rsid w:val="00630094"/>
    <w:rsid w:val="006300B6"/>
    <w:rsid w:val="00630C81"/>
    <w:rsid w:val="006316B7"/>
    <w:rsid w:val="00631DE4"/>
    <w:rsid w:val="00631F4A"/>
    <w:rsid w:val="00632039"/>
    <w:rsid w:val="006339D7"/>
    <w:rsid w:val="00634252"/>
    <w:rsid w:val="00634739"/>
    <w:rsid w:val="00634A4F"/>
    <w:rsid w:val="00634D0D"/>
    <w:rsid w:val="00635625"/>
    <w:rsid w:val="00636572"/>
    <w:rsid w:val="006378F4"/>
    <w:rsid w:val="006402BB"/>
    <w:rsid w:val="00640BDF"/>
    <w:rsid w:val="0064242C"/>
    <w:rsid w:val="0064274B"/>
    <w:rsid w:val="00642B79"/>
    <w:rsid w:val="00643221"/>
    <w:rsid w:val="006433B2"/>
    <w:rsid w:val="0064395A"/>
    <w:rsid w:val="00643DA0"/>
    <w:rsid w:val="00643DF8"/>
    <w:rsid w:val="00644203"/>
    <w:rsid w:val="006460AE"/>
    <w:rsid w:val="00646117"/>
    <w:rsid w:val="006463E6"/>
    <w:rsid w:val="006465EA"/>
    <w:rsid w:val="00646C5F"/>
    <w:rsid w:val="00646E33"/>
    <w:rsid w:val="00647443"/>
    <w:rsid w:val="00647DFB"/>
    <w:rsid w:val="00647E2A"/>
    <w:rsid w:val="0065134D"/>
    <w:rsid w:val="00651845"/>
    <w:rsid w:val="00651C31"/>
    <w:rsid w:val="00651D3E"/>
    <w:rsid w:val="00652B09"/>
    <w:rsid w:val="006534E7"/>
    <w:rsid w:val="00653E5F"/>
    <w:rsid w:val="0065406B"/>
    <w:rsid w:val="006544FF"/>
    <w:rsid w:val="00655540"/>
    <w:rsid w:val="00655DEC"/>
    <w:rsid w:val="006568A3"/>
    <w:rsid w:val="006568B0"/>
    <w:rsid w:val="00656C37"/>
    <w:rsid w:val="00657804"/>
    <w:rsid w:val="00657E8F"/>
    <w:rsid w:val="00660265"/>
    <w:rsid w:val="00660309"/>
    <w:rsid w:val="00660624"/>
    <w:rsid w:val="006617E9"/>
    <w:rsid w:val="00662657"/>
    <w:rsid w:val="00662E2B"/>
    <w:rsid w:val="006652E6"/>
    <w:rsid w:val="00666842"/>
    <w:rsid w:val="00666CCA"/>
    <w:rsid w:val="006702B7"/>
    <w:rsid w:val="00670844"/>
    <w:rsid w:val="00670BB7"/>
    <w:rsid w:val="00670C27"/>
    <w:rsid w:val="00671499"/>
    <w:rsid w:val="006719FC"/>
    <w:rsid w:val="006723A3"/>
    <w:rsid w:val="006724B1"/>
    <w:rsid w:val="006728F7"/>
    <w:rsid w:val="006735A8"/>
    <w:rsid w:val="00674A17"/>
    <w:rsid w:val="00674CF5"/>
    <w:rsid w:val="0067504D"/>
    <w:rsid w:val="00675846"/>
    <w:rsid w:val="00676658"/>
    <w:rsid w:val="0067681B"/>
    <w:rsid w:val="00677458"/>
    <w:rsid w:val="0067790C"/>
    <w:rsid w:val="00677FCF"/>
    <w:rsid w:val="00680653"/>
    <w:rsid w:val="0068072E"/>
    <w:rsid w:val="00680868"/>
    <w:rsid w:val="006812ED"/>
    <w:rsid w:val="00681492"/>
    <w:rsid w:val="0068153D"/>
    <w:rsid w:val="00681805"/>
    <w:rsid w:val="00682035"/>
    <w:rsid w:val="0068217F"/>
    <w:rsid w:val="00682EA3"/>
    <w:rsid w:val="00683998"/>
    <w:rsid w:val="00683BA0"/>
    <w:rsid w:val="006840BC"/>
    <w:rsid w:val="0068410E"/>
    <w:rsid w:val="0068456B"/>
    <w:rsid w:val="00684A9F"/>
    <w:rsid w:val="0068559C"/>
    <w:rsid w:val="006855BE"/>
    <w:rsid w:val="00685B5F"/>
    <w:rsid w:val="00686306"/>
    <w:rsid w:val="00686727"/>
    <w:rsid w:val="006867AB"/>
    <w:rsid w:val="00686971"/>
    <w:rsid w:val="00687D79"/>
    <w:rsid w:val="006902CC"/>
    <w:rsid w:val="00690A1A"/>
    <w:rsid w:val="00690C1F"/>
    <w:rsid w:val="00691307"/>
    <w:rsid w:val="0069174D"/>
    <w:rsid w:val="006917FA"/>
    <w:rsid w:val="00691B4C"/>
    <w:rsid w:val="00691CD5"/>
    <w:rsid w:val="0069223B"/>
    <w:rsid w:val="006922A4"/>
    <w:rsid w:val="00692795"/>
    <w:rsid w:val="00694921"/>
    <w:rsid w:val="00694D83"/>
    <w:rsid w:val="006952F5"/>
    <w:rsid w:val="00695D48"/>
    <w:rsid w:val="00695D7C"/>
    <w:rsid w:val="006961E9"/>
    <w:rsid w:val="00696428"/>
    <w:rsid w:val="00696516"/>
    <w:rsid w:val="00697BFD"/>
    <w:rsid w:val="006A032E"/>
    <w:rsid w:val="006A04AD"/>
    <w:rsid w:val="006A0CEC"/>
    <w:rsid w:val="006A1B81"/>
    <w:rsid w:val="006A23A2"/>
    <w:rsid w:val="006A264F"/>
    <w:rsid w:val="006A3A29"/>
    <w:rsid w:val="006A406E"/>
    <w:rsid w:val="006A5B90"/>
    <w:rsid w:val="006A734B"/>
    <w:rsid w:val="006A7643"/>
    <w:rsid w:val="006B0DEA"/>
    <w:rsid w:val="006B234E"/>
    <w:rsid w:val="006B2951"/>
    <w:rsid w:val="006B2D46"/>
    <w:rsid w:val="006B497D"/>
    <w:rsid w:val="006B67E2"/>
    <w:rsid w:val="006B68D8"/>
    <w:rsid w:val="006B6B6A"/>
    <w:rsid w:val="006B7356"/>
    <w:rsid w:val="006B7C15"/>
    <w:rsid w:val="006B7C79"/>
    <w:rsid w:val="006C0495"/>
    <w:rsid w:val="006C0A20"/>
    <w:rsid w:val="006C0A5D"/>
    <w:rsid w:val="006C0D9E"/>
    <w:rsid w:val="006C18C9"/>
    <w:rsid w:val="006C211D"/>
    <w:rsid w:val="006C2582"/>
    <w:rsid w:val="006C2A07"/>
    <w:rsid w:val="006C3F99"/>
    <w:rsid w:val="006C4E6F"/>
    <w:rsid w:val="006C579A"/>
    <w:rsid w:val="006C5840"/>
    <w:rsid w:val="006C58FF"/>
    <w:rsid w:val="006C5FEC"/>
    <w:rsid w:val="006C6802"/>
    <w:rsid w:val="006C6EC3"/>
    <w:rsid w:val="006C79C3"/>
    <w:rsid w:val="006C7B53"/>
    <w:rsid w:val="006D02BF"/>
    <w:rsid w:val="006D0BD2"/>
    <w:rsid w:val="006D1789"/>
    <w:rsid w:val="006D2E34"/>
    <w:rsid w:val="006D349E"/>
    <w:rsid w:val="006D3521"/>
    <w:rsid w:val="006D38EF"/>
    <w:rsid w:val="006D3DB5"/>
    <w:rsid w:val="006D3FDD"/>
    <w:rsid w:val="006D40F6"/>
    <w:rsid w:val="006D502E"/>
    <w:rsid w:val="006D5351"/>
    <w:rsid w:val="006D5FD1"/>
    <w:rsid w:val="006D61D5"/>
    <w:rsid w:val="006D68E0"/>
    <w:rsid w:val="006D7D57"/>
    <w:rsid w:val="006D7DE2"/>
    <w:rsid w:val="006E0402"/>
    <w:rsid w:val="006E0442"/>
    <w:rsid w:val="006E1175"/>
    <w:rsid w:val="006E195E"/>
    <w:rsid w:val="006E1CF5"/>
    <w:rsid w:val="006E20AF"/>
    <w:rsid w:val="006E3016"/>
    <w:rsid w:val="006E3BB0"/>
    <w:rsid w:val="006E441E"/>
    <w:rsid w:val="006E4E6E"/>
    <w:rsid w:val="006E5C37"/>
    <w:rsid w:val="006E6042"/>
    <w:rsid w:val="006E6257"/>
    <w:rsid w:val="006E6A6E"/>
    <w:rsid w:val="006E6BF2"/>
    <w:rsid w:val="006E72B7"/>
    <w:rsid w:val="006F01A4"/>
    <w:rsid w:val="006F1855"/>
    <w:rsid w:val="006F20E2"/>
    <w:rsid w:val="006F2123"/>
    <w:rsid w:val="006F2490"/>
    <w:rsid w:val="006F2669"/>
    <w:rsid w:val="006F31EC"/>
    <w:rsid w:val="006F32D9"/>
    <w:rsid w:val="006F3BCD"/>
    <w:rsid w:val="006F4720"/>
    <w:rsid w:val="006F4C8D"/>
    <w:rsid w:val="006F4F6F"/>
    <w:rsid w:val="006F52C3"/>
    <w:rsid w:val="006F5E94"/>
    <w:rsid w:val="006F76C7"/>
    <w:rsid w:val="006F78A6"/>
    <w:rsid w:val="006F7AAA"/>
    <w:rsid w:val="007000B7"/>
    <w:rsid w:val="00700714"/>
    <w:rsid w:val="007012DC"/>
    <w:rsid w:val="00701321"/>
    <w:rsid w:val="00701D3E"/>
    <w:rsid w:val="00702327"/>
    <w:rsid w:val="007031A4"/>
    <w:rsid w:val="00703883"/>
    <w:rsid w:val="00703EF5"/>
    <w:rsid w:val="007040FA"/>
    <w:rsid w:val="00704119"/>
    <w:rsid w:val="00704976"/>
    <w:rsid w:val="00704AE7"/>
    <w:rsid w:val="0070589A"/>
    <w:rsid w:val="00705A3D"/>
    <w:rsid w:val="00706E69"/>
    <w:rsid w:val="0070726B"/>
    <w:rsid w:val="007101AB"/>
    <w:rsid w:val="00710C9C"/>
    <w:rsid w:val="007115C6"/>
    <w:rsid w:val="00711BCD"/>
    <w:rsid w:val="007124D5"/>
    <w:rsid w:val="00712855"/>
    <w:rsid w:val="0071292F"/>
    <w:rsid w:val="00713D51"/>
    <w:rsid w:val="007147B6"/>
    <w:rsid w:val="00715226"/>
    <w:rsid w:val="00716270"/>
    <w:rsid w:val="0071673F"/>
    <w:rsid w:val="00717320"/>
    <w:rsid w:val="0071788B"/>
    <w:rsid w:val="00720B70"/>
    <w:rsid w:val="007214A4"/>
    <w:rsid w:val="007218AB"/>
    <w:rsid w:val="0072197B"/>
    <w:rsid w:val="007227DD"/>
    <w:rsid w:val="00722981"/>
    <w:rsid w:val="00723152"/>
    <w:rsid w:val="0072324F"/>
    <w:rsid w:val="007232F0"/>
    <w:rsid w:val="00723463"/>
    <w:rsid w:val="00723AB3"/>
    <w:rsid w:val="00724C60"/>
    <w:rsid w:val="00724E46"/>
    <w:rsid w:val="0072544B"/>
    <w:rsid w:val="00725AC4"/>
    <w:rsid w:val="007261A4"/>
    <w:rsid w:val="00727257"/>
    <w:rsid w:val="00727D88"/>
    <w:rsid w:val="00731530"/>
    <w:rsid w:val="00731678"/>
    <w:rsid w:val="007316E0"/>
    <w:rsid w:val="00731916"/>
    <w:rsid w:val="00731A4B"/>
    <w:rsid w:val="00733C51"/>
    <w:rsid w:val="00733EEB"/>
    <w:rsid w:val="00734A97"/>
    <w:rsid w:val="00734C07"/>
    <w:rsid w:val="00735922"/>
    <w:rsid w:val="00735A53"/>
    <w:rsid w:val="00735DC7"/>
    <w:rsid w:val="00735EA0"/>
    <w:rsid w:val="007378DF"/>
    <w:rsid w:val="00737D7E"/>
    <w:rsid w:val="007406BF"/>
    <w:rsid w:val="00740991"/>
    <w:rsid w:val="007419E7"/>
    <w:rsid w:val="007419F0"/>
    <w:rsid w:val="00742502"/>
    <w:rsid w:val="00742812"/>
    <w:rsid w:val="0074339C"/>
    <w:rsid w:val="00743698"/>
    <w:rsid w:val="00743D28"/>
    <w:rsid w:val="00743E76"/>
    <w:rsid w:val="0074436E"/>
    <w:rsid w:val="00744B67"/>
    <w:rsid w:val="007456DE"/>
    <w:rsid w:val="00745E71"/>
    <w:rsid w:val="00746F03"/>
    <w:rsid w:val="00746F64"/>
    <w:rsid w:val="00747274"/>
    <w:rsid w:val="00747570"/>
    <w:rsid w:val="00750B1F"/>
    <w:rsid w:val="00750CC5"/>
    <w:rsid w:val="00750F81"/>
    <w:rsid w:val="00751C29"/>
    <w:rsid w:val="00753273"/>
    <w:rsid w:val="00753621"/>
    <w:rsid w:val="00753A87"/>
    <w:rsid w:val="00754AAD"/>
    <w:rsid w:val="00754D09"/>
    <w:rsid w:val="00755464"/>
    <w:rsid w:val="00755CDB"/>
    <w:rsid w:val="00756031"/>
    <w:rsid w:val="00756303"/>
    <w:rsid w:val="007577AE"/>
    <w:rsid w:val="007577D2"/>
    <w:rsid w:val="007600C5"/>
    <w:rsid w:val="007609DA"/>
    <w:rsid w:val="00760AB7"/>
    <w:rsid w:val="00761083"/>
    <w:rsid w:val="00762A1F"/>
    <w:rsid w:val="00762F3E"/>
    <w:rsid w:val="0076303D"/>
    <w:rsid w:val="0076549C"/>
    <w:rsid w:val="00765A4D"/>
    <w:rsid w:val="0076681C"/>
    <w:rsid w:val="007669BE"/>
    <w:rsid w:val="00766B4A"/>
    <w:rsid w:val="007675F2"/>
    <w:rsid w:val="007703A7"/>
    <w:rsid w:val="00772A9F"/>
    <w:rsid w:val="00773C85"/>
    <w:rsid w:val="007740C6"/>
    <w:rsid w:val="00774966"/>
    <w:rsid w:val="00774EA2"/>
    <w:rsid w:val="007751D7"/>
    <w:rsid w:val="007758A7"/>
    <w:rsid w:val="00776359"/>
    <w:rsid w:val="007770A3"/>
    <w:rsid w:val="00777932"/>
    <w:rsid w:val="00777CD6"/>
    <w:rsid w:val="007818BA"/>
    <w:rsid w:val="00783390"/>
    <w:rsid w:val="007846F7"/>
    <w:rsid w:val="0078523D"/>
    <w:rsid w:val="007855C2"/>
    <w:rsid w:val="0078569A"/>
    <w:rsid w:val="00786E43"/>
    <w:rsid w:val="00787914"/>
    <w:rsid w:val="00787E7B"/>
    <w:rsid w:val="0079097F"/>
    <w:rsid w:val="007913BB"/>
    <w:rsid w:val="007924BF"/>
    <w:rsid w:val="00792AF8"/>
    <w:rsid w:val="007930C9"/>
    <w:rsid w:val="0079354E"/>
    <w:rsid w:val="00794046"/>
    <w:rsid w:val="007940D1"/>
    <w:rsid w:val="00794D86"/>
    <w:rsid w:val="007955D6"/>
    <w:rsid w:val="00795874"/>
    <w:rsid w:val="00795D5E"/>
    <w:rsid w:val="007964BE"/>
    <w:rsid w:val="00797321"/>
    <w:rsid w:val="0079735F"/>
    <w:rsid w:val="007A028D"/>
    <w:rsid w:val="007A096B"/>
    <w:rsid w:val="007A194E"/>
    <w:rsid w:val="007A1DF4"/>
    <w:rsid w:val="007A2499"/>
    <w:rsid w:val="007A3178"/>
    <w:rsid w:val="007A3B32"/>
    <w:rsid w:val="007A44E9"/>
    <w:rsid w:val="007A4899"/>
    <w:rsid w:val="007A5821"/>
    <w:rsid w:val="007A596D"/>
    <w:rsid w:val="007A5C8A"/>
    <w:rsid w:val="007A6EC8"/>
    <w:rsid w:val="007A6F6C"/>
    <w:rsid w:val="007A73F8"/>
    <w:rsid w:val="007A74FC"/>
    <w:rsid w:val="007A7B42"/>
    <w:rsid w:val="007A7E6F"/>
    <w:rsid w:val="007B07D3"/>
    <w:rsid w:val="007B2073"/>
    <w:rsid w:val="007B22E6"/>
    <w:rsid w:val="007B27E3"/>
    <w:rsid w:val="007B33A6"/>
    <w:rsid w:val="007B3F5D"/>
    <w:rsid w:val="007B4975"/>
    <w:rsid w:val="007B55D5"/>
    <w:rsid w:val="007B5F55"/>
    <w:rsid w:val="007B6427"/>
    <w:rsid w:val="007B6608"/>
    <w:rsid w:val="007B6B52"/>
    <w:rsid w:val="007B7105"/>
    <w:rsid w:val="007C04CC"/>
    <w:rsid w:val="007C0682"/>
    <w:rsid w:val="007C07F9"/>
    <w:rsid w:val="007C14BB"/>
    <w:rsid w:val="007C23C1"/>
    <w:rsid w:val="007C31EF"/>
    <w:rsid w:val="007C3B9B"/>
    <w:rsid w:val="007C426C"/>
    <w:rsid w:val="007C463A"/>
    <w:rsid w:val="007C49D5"/>
    <w:rsid w:val="007C50AE"/>
    <w:rsid w:val="007C58DD"/>
    <w:rsid w:val="007D00A3"/>
    <w:rsid w:val="007D01BB"/>
    <w:rsid w:val="007D0230"/>
    <w:rsid w:val="007D054F"/>
    <w:rsid w:val="007D0A27"/>
    <w:rsid w:val="007D20C1"/>
    <w:rsid w:val="007D2EEA"/>
    <w:rsid w:val="007D2F99"/>
    <w:rsid w:val="007D32CA"/>
    <w:rsid w:val="007D3465"/>
    <w:rsid w:val="007D3B3E"/>
    <w:rsid w:val="007D3F23"/>
    <w:rsid w:val="007D5395"/>
    <w:rsid w:val="007D604B"/>
    <w:rsid w:val="007D67D0"/>
    <w:rsid w:val="007E058E"/>
    <w:rsid w:val="007E0A19"/>
    <w:rsid w:val="007E0AB1"/>
    <w:rsid w:val="007E0E1A"/>
    <w:rsid w:val="007E1145"/>
    <w:rsid w:val="007E11C9"/>
    <w:rsid w:val="007E20C8"/>
    <w:rsid w:val="007E291A"/>
    <w:rsid w:val="007E3436"/>
    <w:rsid w:val="007E53C1"/>
    <w:rsid w:val="007E53C7"/>
    <w:rsid w:val="007E6273"/>
    <w:rsid w:val="007E6B28"/>
    <w:rsid w:val="007E6D4D"/>
    <w:rsid w:val="007E7943"/>
    <w:rsid w:val="007E7964"/>
    <w:rsid w:val="007E7D23"/>
    <w:rsid w:val="007E8498"/>
    <w:rsid w:val="007F0814"/>
    <w:rsid w:val="007F123F"/>
    <w:rsid w:val="007F15FD"/>
    <w:rsid w:val="007F1AFC"/>
    <w:rsid w:val="007F2263"/>
    <w:rsid w:val="007F23DB"/>
    <w:rsid w:val="007F2C91"/>
    <w:rsid w:val="007F338E"/>
    <w:rsid w:val="007F3392"/>
    <w:rsid w:val="007F33AD"/>
    <w:rsid w:val="007F3850"/>
    <w:rsid w:val="007F4056"/>
    <w:rsid w:val="007F40DD"/>
    <w:rsid w:val="007F45AA"/>
    <w:rsid w:val="007F4A72"/>
    <w:rsid w:val="007F4E40"/>
    <w:rsid w:val="007F4E9D"/>
    <w:rsid w:val="007F5818"/>
    <w:rsid w:val="007F5AEB"/>
    <w:rsid w:val="007F5EB3"/>
    <w:rsid w:val="007F6CA5"/>
    <w:rsid w:val="007F7314"/>
    <w:rsid w:val="007F7DD2"/>
    <w:rsid w:val="00800500"/>
    <w:rsid w:val="0080088F"/>
    <w:rsid w:val="00800FF7"/>
    <w:rsid w:val="00801A89"/>
    <w:rsid w:val="00801EEE"/>
    <w:rsid w:val="008024DE"/>
    <w:rsid w:val="00802C53"/>
    <w:rsid w:val="008042D4"/>
    <w:rsid w:val="008051F4"/>
    <w:rsid w:val="0080572A"/>
    <w:rsid w:val="00805FC8"/>
    <w:rsid w:val="008072DE"/>
    <w:rsid w:val="008073FA"/>
    <w:rsid w:val="00807CE3"/>
    <w:rsid w:val="00810045"/>
    <w:rsid w:val="00810AFC"/>
    <w:rsid w:val="00812676"/>
    <w:rsid w:val="008128E8"/>
    <w:rsid w:val="008129B9"/>
    <w:rsid w:val="0081308E"/>
    <w:rsid w:val="00813BA5"/>
    <w:rsid w:val="00813D15"/>
    <w:rsid w:val="008144D8"/>
    <w:rsid w:val="00814C85"/>
    <w:rsid w:val="0081540D"/>
    <w:rsid w:val="008168F0"/>
    <w:rsid w:val="008175DB"/>
    <w:rsid w:val="0081780D"/>
    <w:rsid w:val="008179AF"/>
    <w:rsid w:val="00820052"/>
    <w:rsid w:val="00820673"/>
    <w:rsid w:val="00820D71"/>
    <w:rsid w:val="008210E3"/>
    <w:rsid w:val="00821361"/>
    <w:rsid w:val="008219A4"/>
    <w:rsid w:val="00821B83"/>
    <w:rsid w:val="00822514"/>
    <w:rsid w:val="00822C75"/>
    <w:rsid w:val="008232FF"/>
    <w:rsid w:val="00823623"/>
    <w:rsid w:val="008248C2"/>
    <w:rsid w:val="00824A23"/>
    <w:rsid w:val="008252CD"/>
    <w:rsid w:val="008253F4"/>
    <w:rsid w:val="00825DC8"/>
    <w:rsid w:val="00825FED"/>
    <w:rsid w:val="008278CB"/>
    <w:rsid w:val="008307D9"/>
    <w:rsid w:val="00830BAD"/>
    <w:rsid w:val="00830E21"/>
    <w:rsid w:val="0083108F"/>
    <w:rsid w:val="008319E5"/>
    <w:rsid w:val="00832374"/>
    <w:rsid w:val="0083275B"/>
    <w:rsid w:val="00832A90"/>
    <w:rsid w:val="008338B1"/>
    <w:rsid w:val="00834065"/>
    <w:rsid w:val="00834209"/>
    <w:rsid w:val="008344FF"/>
    <w:rsid w:val="00834AE2"/>
    <w:rsid w:val="00835DED"/>
    <w:rsid w:val="00836014"/>
    <w:rsid w:val="00836510"/>
    <w:rsid w:val="00836779"/>
    <w:rsid w:val="00836DB4"/>
    <w:rsid w:val="008371E5"/>
    <w:rsid w:val="00840A8A"/>
    <w:rsid w:val="00840BA3"/>
    <w:rsid w:val="00841333"/>
    <w:rsid w:val="0084143B"/>
    <w:rsid w:val="0084246B"/>
    <w:rsid w:val="008426C1"/>
    <w:rsid w:val="00842FCF"/>
    <w:rsid w:val="00843065"/>
    <w:rsid w:val="00843963"/>
    <w:rsid w:val="00844762"/>
    <w:rsid w:val="00845446"/>
    <w:rsid w:val="0084552E"/>
    <w:rsid w:val="00845FBF"/>
    <w:rsid w:val="0084719B"/>
    <w:rsid w:val="008479C9"/>
    <w:rsid w:val="00847CCE"/>
    <w:rsid w:val="008512E6"/>
    <w:rsid w:val="00851F8A"/>
    <w:rsid w:val="008531E2"/>
    <w:rsid w:val="00853269"/>
    <w:rsid w:val="0085366D"/>
    <w:rsid w:val="008539C9"/>
    <w:rsid w:val="008544E7"/>
    <w:rsid w:val="008550B9"/>
    <w:rsid w:val="00855948"/>
    <w:rsid w:val="00855ABE"/>
    <w:rsid w:val="008566BC"/>
    <w:rsid w:val="00856FD5"/>
    <w:rsid w:val="008571EF"/>
    <w:rsid w:val="008616A3"/>
    <w:rsid w:val="00861905"/>
    <w:rsid w:val="00862A24"/>
    <w:rsid w:val="00862A92"/>
    <w:rsid w:val="00862B92"/>
    <w:rsid w:val="00863D19"/>
    <w:rsid w:val="008653BD"/>
    <w:rsid w:val="00865C35"/>
    <w:rsid w:val="008663EF"/>
    <w:rsid w:val="008667C9"/>
    <w:rsid w:val="00866AC8"/>
    <w:rsid w:val="008673A5"/>
    <w:rsid w:val="0087190E"/>
    <w:rsid w:val="00871AAF"/>
    <w:rsid w:val="00871D94"/>
    <w:rsid w:val="008726D3"/>
    <w:rsid w:val="00872774"/>
    <w:rsid w:val="0087338C"/>
    <w:rsid w:val="00873866"/>
    <w:rsid w:val="008741B3"/>
    <w:rsid w:val="00874924"/>
    <w:rsid w:val="00874E22"/>
    <w:rsid w:val="00876538"/>
    <w:rsid w:val="00876ADC"/>
    <w:rsid w:val="00876DC4"/>
    <w:rsid w:val="00877956"/>
    <w:rsid w:val="00877BC9"/>
    <w:rsid w:val="00880044"/>
    <w:rsid w:val="00880298"/>
    <w:rsid w:val="008807E1"/>
    <w:rsid w:val="0088098F"/>
    <w:rsid w:val="00880D52"/>
    <w:rsid w:val="008810D7"/>
    <w:rsid w:val="00881BE4"/>
    <w:rsid w:val="00882093"/>
    <w:rsid w:val="008821D8"/>
    <w:rsid w:val="00882360"/>
    <w:rsid w:val="008827AE"/>
    <w:rsid w:val="008828E2"/>
    <w:rsid w:val="00882A08"/>
    <w:rsid w:val="00883D7C"/>
    <w:rsid w:val="00884E01"/>
    <w:rsid w:val="00885B25"/>
    <w:rsid w:val="00886E8C"/>
    <w:rsid w:val="008873F2"/>
    <w:rsid w:val="00887562"/>
    <w:rsid w:val="008904FE"/>
    <w:rsid w:val="00890A41"/>
    <w:rsid w:val="008910EB"/>
    <w:rsid w:val="00891D27"/>
    <w:rsid w:val="00892629"/>
    <w:rsid w:val="00893194"/>
    <w:rsid w:val="008933BA"/>
    <w:rsid w:val="00893A01"/>
    <w:rsid w:val="00893BBF"/>
    <w:rsid w:val="0089455A"/>
    <w:rsid w:val="00894D6C"/>
    <w:rsid w:val="00894D75"/>
    <w:rsid w:val="00895047"/>
    <w:rsid w:val="008955D1"/>
    <w:rsid w:val="008955F5"/>
    <w:rsid w:val="0089562F"/>
    <w:rsid w:val="00895EC6"/>
    <w:rsid w:val="0089728D"/>
    <w:rsid w:val="00897840"/>
    <w:rsid w:val="008A0B0C"/>
    <w:rsid w:val="008A0C7B"/>
    <w:rsid w:val="008A0F0A"/>
    <w:rsid w:val="008A127E"/>
    <w:rsid w:val="008A18BF"/>
    <w:rsid w:val="008A1A08"/>
    <w:rsid w:val="008A1BF5"/>
    <w:rsid w:val="008A1E58"/>
    <w:rsid w:val="008A21CD"/>
    <w:rsid w:val="008A2511"/>
    <w:rsid w:val="008A28C5"/>
    <w:rsid w:val="008A2BA6"/>
    <w:rsid w:val="008A30DA"/>
    <w:rsid w:val="008A3647"/>
    <w:rsid w:val="008A3D9C"/>
    <w:rsid w:val="008A3EE1"/>
    <w:rsid w:val="008A410B"/>
    <w:rsid w:val="008A4C1B"/>
    <w:rsid w:val="008A56ED"/>
    <w:rsid w:val="008A5B7F"/>
    <w:rsid w:val="008A5C3F"/>
    <w:rsid w:val="008A67DB"/>
    <w:rsid w:val="008A6988"/>
    <w:rsid w:val="008A7164"/>
    <w:rsid w:val="008A7895"/>
    <w:rsid w:val="008A7C5C"/>
    <w:rsid w:val="008A7F8D"/>
    <w:rsid w:val="008B0534"/>
    <w:rsid w:val="008B0816"/>
    <w:rsid w:val="008B09C2"/>
    <w:rsid w:val="008B1376"/>
    <w:rsid w:val="008B137C"/>
    <w:rsid w:val="008B15AE"/>
    <w:rsid w:val="008B1987"/>
    <w:rsid w:val="008B21F7"/>
    <w:rsid w:val="008B281A"/>
    <w:rsid w:val="008B34B5"/>
    <w:rsid w:val="008B3968"/>
    <w:rsid w:val="008B51A0"/>
    <w:rsid w:val="008B52FC"/>
    <w:rsid w:val="008B5723"/>
    <w:rsid w:val="008B5F04"/>
    <w:rsid w:val="008B61E0"/>
    <w:rsid w:val="008B69CF"/>
    <w:rsid w:val="008B73C4"/>
    <w:rsid w:val="008B7730"/>
    <w:rsid w:val="008B7900"/>
    <w:rsid w:val="008C0091"/>
    <w:rsid w:val="008C09E7"/>
    <w:rsid w:val="008C0D36"/>
    <w:rsid w:val="008C0D45"/>
    <w:rsid w:val="008C0E1A"/>
    <w:rsid w:val="008C115D"/>
    <w:rsid w:val="008C11D7"/>
    <w:rsid w:val="008C209C"/>
    <w:rsid w:val="008C22D4"/>
    <w:rsid w:val="008C2B93"/>
    <w:rsid w:val="008C2FCD"/>
    <w:rsid w:val="008C3169"/>
    <w:rsid w:val="008C3364"/>
    <w:rsid w:val="008C39F4"/>
    <w:rsid w:val="008C3D6F"/>
    <w:rsid w:val="008C4D7D"/>
    <w:rsid w:val="008C5268"/>
    <w:rsid w:val="008C5866"/>
    <w:rsid w:val="008C6860"/>
    <w:rsid w:val="008C6D19"/>
    <w:rsid w:val="008C7CAE"/>
    <w:rsid w:val="008C7D73"/>
    <w:rsid w:val="008C7E91"/>
    <w:rsid w:val="008D0988"/>
    <w:rsid w:val="008D20C4"/>
    <w:rsid w:val="008D210A"/>
    <w:rsid w:val="008D224E"/>
    <w:rsid w:val="008D281B"/>
    <w:rsid w:val="008D285B"/>
    <w:rsid w:val="008D2ED2"/>
    <w:rsid w:val="008D2FBB"/>
    <w:rsid w:val="008D301A"/>
    <w:rsid w:val="008D34D0"/>
    <w:rsid w:val="008D479C"/>
    <w:rsid w:val="008D4A55"/>
    <w:rsid w:val="008D4D31"/>
    <w:rsid w:val="008D696B"/>
    <w:rsid w:val="008D69C1"/>
    <w:rsid w:val="008D7024"/>
    <w:rsid w:val="008D7887"/>
    <w:rsid w:val="008D7D00"/>
    <w:rsid w:val="008E0447"/>
    <w:rsid w:val="008E054C"/>
    <w:rsid w:val="008E0726"/>
    <w:rsid w:val="008E11E9"/>
    <w:rsid w:val="008E11EA"/>
    <w:rsid w:val="008E1428"/>
    <w:rsid w:val="008E1D38"/>
    <w:rsid w:val="008E1FD6"/>
    <w:rsid w:val="008E2A8C"/>
    <w:rsid w:val="008E32BB"/>
    <w:rsid w:val="008E36C9"/>
    <w:rsid w:val="008E389A"/>
    <w:rsid w:val="008E48D2"/>
    <w:rsid w:val="008E4F64"/>
    <w:rsid w:val="008E5315"/>
    <w:rsid w:val="008E5325"/>
    <w:rsid w:val="008E58CC"/>
    <w:rsid w:val="008E6EC1"/>
    <w:rsid w:val="008E730F"/>
    <w:rsid w:val="008F0597"/>
    <w:rsid w:val="008F11D6"/>
    <w:rsid w:val="008F1334"/>
    <w:rsid w:val="008F17BF"/>
    <w:rsid w:val="008F19ED"/>
    <w:rsid w:val="008F2413"/>
    <w:rsid w:val="008F287E"/>
    <w:rsid w:val="008F2A45"/>
    <w:rsid w:val="008F3C9E"/>
    <w:rsid w:val="008F3CE3"/>
    <w:rsid w:val="008F3F22"/>
    <w:rsid w:val="008F5397"/>
    <w:rsid w:val="008F685F"/>
    <w:rsid w:val="008F68A1"/>
    <w:rsid w:val="008F72CB"/>
    <w:rsid w:val="008F795E"/>
    <w:rsid w:val="00900439"/>
    <w:rsid w:val="00900452"/>
    <w:rsid w:val="00900C6F"/>
    <w:rsid w:val="00900D6E"/>
    <w:rsid w:val="00901A94"/>
    <w:rsid w:val="0090220A"/>
    <w:rsid w:val="009028CC"/>
    <w:rsid w:val="00903D9F"/>
    <w:rsid w:val="0090490E"/>
    <w:rsid w:val="00904AD3"/>
    <w:rsid w:val="00905556"/>
    <w:rsid w:val="0090602E"/>
    <w:rsid w:val="00906FB0"/>
    <w:rsid w:val="009072E6"/>
    <w:rsid w:val="00907737"/>
    <w:rsid w:val="0091219D"/>
    <w:rsid w:val="0091258C"/>
    <w:rsid w:val="00912B94"/>
    <w:rsid w:val="009133D3"/>
    <w:rsid w:val="00913CBC"/>
    <w:rsid w:val="00913E48"/>
    <w:rsid w:val="009176C7"/>
    <w:rsid w:val="0091782D"/>
    <w:rsid w:val="00917EFE"/>
    <w:rsid w:val="009201FA"/>
    <w:rsid w:val="009204F4"/>
    <w:rsid w:val="009209CB"/>
    <w:rsid w:val="00922B38"/>
    <w:rsid w:val="00923111"/>
    <w:rsid w:val="009245F9"/>
    <w:rsid w:val="009247A1"/>
    <w:rsid w:val="009248EA"/>
    <w:rsid w:val="00925D6F"/>
    <w:rsid w:val="00926691"/>
    <w:rsid w:val="00927128"/>
    <w:rsid w:val="009276D4"/>
    <w:rsid w:val="009276DC"/>
    <w:rsid w:val="00927917"/>
    <w:rsid w:val="00930842"/>
    <w:rsid w:val="009313B8"/>
    <w:rsid w:val="00931C1F"/>
    <w:rsid w:val="00931FB7"/>
    <w:rsid w:val="00932983"/>
    <w:rsid w:val="00932AA2"/>
    <w:rsid w:val="00932BCB"/>
    <w:rsid w:val="009337C4"/>
    <w:rsid w:val="009344EF"/>
    <w:rsid w:val="00935424"/>
    <w:rsid w:val="0093558A"/>
    <w:rsid w:val="00936174"/>
    <w:rsid w:val="00936177"/>
    <w:rsid w:val="00936951"/>
    <w:rsid w:val="009377DF"/>
    <w:rsid w:val="00937871"/>
    <w:rsid w:val="0094013C"/>
    <w:rsid w:val="0094058C"/>
    <w:rsid w:val="00940CD6"/>
    <w:rsid w:val="009411B7"/>
    <w:rsid w:val="00941207"/>
    <w:rsid w:val="009412D2"/>
    <w:rsid w:val="00941437"/>
    <w:rsid w:val="009416AC"/>
    <w:rsid w:val="00941ACB"/>
    <w:rsid w:val="00942013"/>
    <w:rsid w:val="00943329"/>
    <w:rsid w:val="0094443F"/>
    <w:rsid w:val="009452AD"/>
    <w:rsid w:val="0094635A"/>
    <w:rsid w:val="00946D4F"/>
    <w:rsid w:val="009475EC"/>
    <w:rsid w:val="00947C0D"/>
    <w:rsid w:val="009501B6"/>
    <w:rsid w:val="00950235"/>
    <w:rsid w:val="009506C2"/>
    <w:rsid w:val="00950D02"/>
    <w:rsid w:val="0095112F"/>
    <w:rsid w:val="009512F8"/>
    <w:rsid w:val="009519D9"/>
    <w:rsid w:val="0095286E"/>
    <w:rsid w:val="009535BD"/>
    <w:rsid w:val="0095381B"/>
    <w:rsid w:val="00953916"/>
    <w:rsid w:val="00953F9A"/>
    <w:rsid w:val="0095485B"/>
    <w:rsid w:val="00954C59"/>
    <w:rsid w:val="00955844"/>
    <w:rsid w:val="009559E0"/>
    <w:rsid w:val="00955BF6"/>
    <w:rsid w:val="00955F6D"/>
    <w:rsid w:val="00957BF9"/>
    <w:rsid w:val="0096155D"/>
    <w:rsid w:val="009618CB"/>
    <w:rsid w:val="00961AF4"/>
    <w:rsid w:val="00961D36"/>
    <w:rsid w:val="00961E00"/>
    <w:rsid w:val="0096201E"/>
    <w:rsid w:val="00962BFA"/>
    <w:rsid w:val="00962C88"/>
    <w:rsid w:val="009631D0"/>
    <w:rsid w:val="0096348B"/>
    <w:rsid w:val="0096383A"/>
    <w:rsid w:val="00964B1F"/>
    <w:rsid w:val="009655C7"/>
    <w:rsid w:val="00965CE5"/>
    <w:rsid w:val="00965D15"/>
    <w:rsid w:val="00965F0A"/>
    <w:rsid w:val="0096710A"/>
    <w:rsid w:val="00967316"/>
    <w:rsid w:val="009675C4"/>
    <w:rsid w:val="00970517"/>
    <w:rsid w:val="00970CE6"/>
    <w:rsid w:val="009710B8"/>
    <w:rsid w:val="0097166F"/>
    <w:rsid w:val="00972C28"/>
    <w:rsid w:val="00972C2E"/>
    <w:rsid w:val="00972D3C"/>
    <w:rsid w:val="00973DA0"/>
    <w:rsid w:val="00974F3E"/>
    <w:rsid w:val="009757A5"/>
    <w:rsid w:val="00975935"/>
    <w:rsid w:val="00975B3F"/>
    <w:rsid w:val="009762EA"/>
    <w:rsid w:val="009766C6"/>
    <w:rsid w:val="00976BE2"/>
    <w:rsid w:val="00977273"/>
    <w:rsid w:val="009773C9"/>
    <w:rsid w:val="0097761E"/>
    <w:rsid w:val="00977B8D"/>
    <w:rsid w:val="00977D9A"/>
    <w:rsid w:val="00980041"/>
    <w:rsid w:val="00981406"/>
    <w:rsid w:val="009826E0"/>
    <w:rsid w:val="00982AFE"/>
    <w:rsid w:val="00982EE2"/>
    <w:rsid w:val="009832E1"/>
    <w:rsid w:val="00985257"/>
    <w:rsid w:val="00985720"/>
    <w:rsid w:val="00986E77"/>
    <w:rsid w:val="0098718A"/>
    <w:rsid w:val="0098777A"/>
    <w:rsid w:val="00987FA5"/>
    <w:rsid w:val="009902D1"/>
    <w:rsid w:val="00990302"/>
    <w:rsid w:val="00991485"/>
    <w:rsid w:val="00991CD2"/>
    <w:rsid w:val="0099258D"/>
    <w:rsid w:val="009946BB"/>
    <w:rsid w:val="00994865"/>
    <w:rsid w:val="009949BB"/>
    <w:rsid w:val="00995EC5"/>
    <w:rsid w:val="00996154"/>
    <w:rsid w:val="009961CB"/>
    <w:rsid w:val="00997668"/>
    <w:rsid w:val="0099775F"/>
    <w:rsid w:val="00997B7E"/>
    <w:rsid w:val="009A0079"/>
    <w:rsid w:val="009A0C82"/>
    <w:rsid w:val="009A1ADF"/>
    <w:rsid w:val="009A4DE4"/>
    <w:rsid w:val="009A5414"/>
    <w:rsid w:val="009A6260"/>
    <w:rsid w:val="009A6A9F"/>
    <w:rsid w:val="009A787E"/>
    <w:rsid w:val="009A7BC0"/>
    <w:rsid w:val="009B0126"/>
    <w:rsid w:val="009B0274"/>
    <w:rsid w:val="009B0AA3"/>
    <w:rsid w:val="009B120F"/>
    <w:rsid w:val="009B1641"/>
    <w:rsid w:val="009B18BC"/>
    <w:rsid w:val="009B1B4D"/>
    <w:rsid w:val="009B2875"/>
    <w:rsid w:val="009B4F3E"/>
    <w:rsid w:val="009B5325"/>
    <w:rsid w:val="009B54FF"/>
    <w:rsid w:val="009B6248"/>
    <w:rsid w:val="009B6803"/>
    <w:rsid w:val="009B7331"/>
    <w:rsid w:val="009B763A"/>
    <w:rsid w:val="009B7F29"/>
    <w:rsid w:val="009C149C"/>
    <w:rsid w:val="009C25F0"/>
    <w:rsid w:val="009C2BF4"/>
    <w:rsid w:val="009C2F5B"/>
    <w:rsid w:val="009C4AF5"/>
    <w:rsid w:val="009C543D"/>
    <w:rsid w:val="009C5645"/>
    <w:rsid w:val="009C5933"/>
    <w:rsid w:val="009C5D8C"/>
    <w:rsid w:val="009C69F2"/>
    <w:rsid w:val="009C6A1C"/>
    <w:rsid w:val="009C6A81"/>
    <w:rsid w:val="009C6BF5"/>
    <w:rsid w:val="009C7AAB"/>
    <w:rsid w:val="009D0734"/>
    <w:rsid w:val="009D0C18"/>
    <w:rsid w:val="009D0D5D"/>
    <w:rsid w:val="009D11C2"/>
    <w:rsid w:val="009D16AA"/>
    <w:rsid w:val="009D197A"/>
    <w:rsid w:val="009D2774"/>
    <w:rsid w:val="009D2BE7"/>
    <w:rsid w:val="009D32C0"/>
    <w:rsid w:val="009D33B0"/>
    <w:rsid w:val="009D33B6"/>
    <w:rsid w:val="009D36FF"/>
    <w:rsid w:val="009D3862"/>
    <w:rsid w:val="009D3CAF"/>
    <w:rsid w:val="009D4173"/>
    <w:rsid w:val="009D55B7"/>
    <w:rsid w:val="009D572D"/>
    <w:rsid w:val="009D58FA"/>
    <w:rsid w:val="009D5A92"/>
    <w:rsid w:val="009D5E8D"/>
    <w:rsid w:val="009D6DE7"/>
    <w:rsid w:val="009D7153"/>
    <w:rsid w:val="009D729C"/>
    <w:rsid w:val="009D75EC"/>
    <w:rsid w:val="009D7619"/>
    <w:rsid w:val="009D7834"/>
    <w:rsid w:val="009E0772"/>
    <w:rsid w:val="009E0D92"/>
    <w:rsid w:val="009E19C2"/>
    <w:rsid w:val="009E1D97"/>
    <w:rsid w:val="009E2694"/>
    <w:rsid w:val="009E30B1"/>
    <w:rsid w:val="009E3303"/>
    <w:rsid w:val="009E3AFB"/>
    <w:rsid w:val="009E4608"/>
    <w:rsid w:val="009E50C9"/>
    <w:rsid w:val="009E58E7"/>
    <w:rsid w:val="009E5BDA"/>
    <w:rsid w:val="009E6652"/>
    <w:rsid w:val="009E6F31"/>
    <w:rsid w:val="009F002A"/>
    <w:rsid w:val="009F1084"/>
    <w:rsid w:val="009F1208"/>
    <w:rsid w:val="009F3FB8"/>
    <w:rsid w:val="009F45D6"/>
    <w:rsid w:val="009F5B1F"/>
    <w:rsid w:val="009F5BE8"/>
    <w:rsid w:val="009F5DEB"/>
    <w:rsid w:val="009F6101"/>
    <w:rsid w:val="009F63D2"/>
    <w:rsid w:val="009F6441"/>
    <w:rsid w:val="009F7B14"/>
    <w:rsid w:val="00A00EE2"/>
    <w:rsid w:val="00A01B5F"/>
    <w:rsid w:val="00A01BBF"/>
    <w:rsid w:val="00A0241C"/>
    <w:rsid w:val="00A02EAC"/>
    <w:rsid w:val="00A03995"/>
    <w:rsid w:val="00A04130"/>
    <w:rsid w:val="00A04C9B"/>
    <w:rsid w:val="00A05535"/>
    <w:rsid w:val="00A10B06"/>
    <w:rsid w:val="00A10F97"/>
    <w:rsid w:val="00A10FC3"/>
    <w:rsid w:val="00A1155B"/>
    <w:rsid w:val="00A1178D"/>
    <w:rsid w:val="00A12435"/>
    <w:rsid w:val="00A12462"/>
    <w:rsid w:val="00A125D4"/>
    <w:rsid w:val="00A128AB"/>
    <w:rsid w:val="00A13598"/>
    <w:rsid w:val="00A14073"/>
    <w:rsid w:val="00A14EFD"/>
    <w:rsid w:val="00A1558D"/>
    <w:rsid w:val="00A15CF2"/>
    <w:rsid w:val="00A15D76"/>
    <w:rsid w:val="00A1624F"/>
    <w:rsid w:val="00A163E4"/>
    <w:rsid w:val="00A16F01"/>
    <w:rsid w:val="00A20347"/>
    <w:rsid w:val="00A20571"/>
    <w:rsid w:val="00A2132A"/>
    <w:rsid w:val="00A21EBF"/>
    <w:rsid w:val="00A22926"/>
    <w:rsid w:val="00A2299B"/>
    <w:rsid w:val="00A22FAC"/>
    <w:rsid w:val="00A23F99"/>
    <w:rsid w:val="00A257FC"/>
    <w:rsid w:val="00A25B15"/>
    <w:rsid w:val="00A26B79"/>
    <w:rsid w:val="00A2733D"/>
    <w:rsid w:val="00A273D4"/>
    <w:rsid w:val="00A27725"/>
    <w:rsid w:val="00A27983"/>
    <w:rsid w:val="00A30342"/>
    <w:rsid w:val="00A31A7B"/>
    <w:rsid w:val="00A3224C"/>
    <w:rsid w:val="00A34CCB"/>
    <w:rsid w:val="00A35592"/>
    <w:rsid w:val="00A366C7"/>
    <w:rsid w:val="00A36D20"/>
    <w:rsid w:val="00A372CE"/>
    <w:rsid w:val="00A37FFB"/>
    <w:rsid w:val="00A4011B"/>
    <w:rsid w:val="00A40F4C"/>
    <w:rsid w:val="00A40FE6"/>
    <w:rsid w:val="00A417E9"/>
    <w:rsid w:val="00A4186C"/>
    <w:rsid w:val="00A41DC4"/>
    <w:rsid w:val="00A41E44"/>
    <w:rsid w:val="00A43511"/>
    <w:rsid w:val="00A44A4F"/>
    <w:rsid w:val="00A44BCA"/>
    <w:rsid w:val="00A44C5D"/>
    <w:rsid w:val="00A44EE6"/>
    <w:rsid w:val="00A4692C"/>
    <w:rsid w:val="00A46B18"/>
    <w:rsid w:val="00A46E34"/>
    <w:rsid w:val="00A470EA"/>
    <w:rsid w:val="00A471F3"/>
    <w:rsid w:val="00A473C4"/>
    <w:rsid w:val="00A50442"/>
    <w:rsid w:val="00A514CC"/>
    <w:rsid w:val="00A5241D"/>
    <w:rsid w:val="00A528A1"/>
    <w:rsid w:val="00A52E68"/>
    <w:rsid w:val="00A53530"/>
    <w:rsid w:val="00A5446F"/>
    <w:rsid w:val="00A54F22"/>
    <w:rsid w:val="00A5553B"/>
    <w:rsid w:val="00A555ED"/>
    <w:rsid w:val="00A609A5"/>
    <w:rsid w:val="00A61461"/>
    <w:rsid w:val="00A61535"/>
    <w:rsid w:val="00A61FEF"/>
    <w:rsid w:val="00A62F34"/>
    <w:rsid w:val="00A62FD4"/>
    <w:rsid w:val="00A6408F"/>
    <w:rsid w:val="00A6492B"/>
    <w:rsid w:val="00A65D2F"/>
    <w:rsid w:val="00A669DE"/>
    <w:rsid w:val="00A6737F"/>
    <w:rsid w:val="00A67A4F"/>
    <w:rsid w:val="00A71750"/>
    <w:rsid w:val="00A71A2B"/>
    <w:rsid w:val="00A71D4C"/>
    <w:rsid w:val="00A71F36"/>
    <w:rsid w:val="00A72206"/>
    <w:rsid w:val="00A72583"/>
    <w:rsid w:val="00A72D41"/>
    <w:rsid w:val="00A72F68"/>
    <w:rsid w:val="00A73520"/>
    <w:rsid w:val="00A736B6"/>
    <w:rsid w:val="00A737EF"/>
    <w:rsid w:val="00A73BF3"/>
    <w:rsid w:val="00A73E99"/>
    <w:rsid w:val="00A740C9"/>
    <w:rsid w:val="00A74F20"/>
    <w:rsid w:val="00A752B9"/>
    <w:rsid w:val="00A7584E"/>
    <w:rsid w:val="00A75A7B"/>
    <w:rsid w:val="00A75A7D"/>
    <w:rsid w:val="00A764D6"/>
    <w:rsid w:val="00A765E8"/>
    <w:rsid w:val="00A773BB"/>
    <w:rsid w:val="00A776B4"/>
    <w:rsid w:val="00A77765"/>
    <w:rsid w:val="00A77B48"/>
    <w:rsid w:val="00A807B2"/>
    <w:rsid w:val="00A80A40"/>
    <w:rsid w:val="00A81C3E"/>
    <w:rsid w:val="00A81C9C"/>
    <w:rsid w:val="00A827AA"/>
    <w:rsid w:val="00A83BEC"/>
    <w:rsid w:val="00A84338"/>
    <w:rsid w:val="00A85369"/>
    <w:rsid w:val="00A85B49"/>
    <w:rsid w:val="00A85CA9"/>
    <w:rsid w:val="00A864D6"/>
    <w:rsid w:val="00A86868"/>
    <w:rsid w:val="00A86F64"/>
    <w:rsid w:val="00A90395"/>
    <w:rsid w:val="00A904A0"/>
    <w:rsid w:val="00A90678"/>
    <w:rsid w:val="00A91A4B"/>
    <w:rsid w:val="00A92220"/>
    <w:rsid w:val="00A92BDA"/>
    <w:rsid w:val="00A92C9B"/>
    <w:rsid w:val="00A94134"/>
    <w:rsid w:val="00A944C4"/>
    <w:rsid w:val="00A94E7D"/>
    <w:rsid w:val="00A952B5"/>
    <w:rsid w:val="00A9614D"/>
    <w:rsid w:val="00A97395"/>
    <w:rsid w:val="00A97C59"/>
    <w:rsid w:val="00AA0887"/>
    <w:rsid w:val="00AA0963"/>
    <w:rsid w:val="00AA1156"/>
    <w:rsid w:val="00AA1946"/>
    <w:rsid w:val="00AA1E80"/>
    <w:rsid w:val="00AA257B"/>
    <w:rsid w:val="00AA2957"/>
    <w:rsid w:val="00AA2E25"/>
    <w:rsid w:val="00AA49DB"/>
    <w:rsid w:val="00AA6425"/>
    <w:rsid w:val="00AA6CD8"/>
    <w:rsid w:val="00AA72A4"/>
    <w:rsid w:val="00AA741B"/>
    <w:rsid w:val="00AA7DED"/>
    <w:rsid w:val="00AB1020"/>
    <w:rsid w:val="00AB1AF3"/>
    <w:rsid w:val="00AB2429"/>
    <w:rsid w:val="00AB24C0"/>
    <w:rsid w:val="00AB27F7"/>
    <w:rsid w:val="00AB28FF"/>
    <w:rsid w:val="00AB2B1D"/>
    <w:rsid w:val="00AB2C13"/>
    <w:rsid w:val="00AB2F95"/>
    <w:rsid w:val="00AB3732"/>
    <w:rsid w:val="00AB3960"/>
    <w:rsid w:val="00AB4383"/>
    <w:rsid w:val="00AB457A"/>
    <w:rsid w:val="00AB46CD"/>
    <w:rsid w:val="00AB5B4F"/>
    <w:rsid w:val="00AB5C70"/>
    <w:rsid w:val="00AB5C7D"/>
    <w:rsid w:val="00AB6873"/>
    <w:rsid w:val="00AB75BB"/>
    <w:rsid w:val="00AB781D"/>
    <w:rsid w:val="00AC0315"/>
    <w:rsid w:val="00AC097D"/>
    <w:rsid w:val="00AC101B"/>
    <w:rsid w:val="00AC154D"/>
    <w:rsid w:val="00AC19BF"/>
    <w:rsid w:val="00AC1B71"/>
    <w:rsid w:val="00AC2950"/>
    <w:rsid w:val="00AC2B8E"/>
    <w:rsid w:val="00AC32F5"/>
    <w:rsid w:val="00AC35A8"/>
    <w:rsid w:val="00AC4580"/>
    <w:rsid w:val="00AC48E7"/>
    <w:rsid w:val="00AC4B2C"/>
    <w:rsid w:val="00AC57D2"/>
    <w:rsid w:val="00AC5A59"/>
    <w:rsid w:val="00AC5DC7"/>
    <w:rsid w:val="00AC669A"/>
    <w:rsid w:val="00AC68A8"/>
    <w:rsid w:val="00AC7300"/>
    <w:rsid w:val="00AC73F8"/>
    <w:rsid w:val="00AD0627"/>
    <w:rsid w:val="00AD0DFF"/>
    <w:rsid w:val="00AD273A"/>
    <w:rsid w:val="00AD2E8F"/>
    <w:rsid w:val="00AD31E6"/>
    <w:rsid w:val="00AD3257"/>
    <w:rsid w:val="00AD3469"/>
    <w:rsid w:val="00AD3575"/>
    <w:rsid w:val="00AD3D9A"/>
    <w:rsid w:val="00AD4415"/>
    <w:rsid w:val="00AD4CFE"/>
    <w:rsid w:val="00AD5226"/>
    <w:rsid w:val="00AD5276"/>
    <w:rsid w:val="00AD54C9"/>
    <w:rsid w:val="00AD579B"/>
    <w:rsid w:val="00AD69FA"/>
    <w:rsid w:val="00AD7BA2"/>
    <w:rsid w:val="00AD7D0D"/>
    <w:rsid w:val="00AD7D65"/>
    <w:rsid w:val="00AE05DC"/>
    <w:rsid w:val="00AE0A55"/>
    <w:rsid w:val="00AE23CF"/>
    <w:rsid w:val="00AE254F"/>
    <w:rsid w:val="00AE284B"/>
    <w:rsid w:val="00AE378D"/>
    <w:rsid w:val="00AE3926"/>
    <w:rsid w:val="00AE3952"/>
    <w:rsid w:val="00AE4AD3"/>
    <w:rsid w:val="00AE4E8A"/>
    <w:rsid w:val="00AE5A81"/>
    <w:rsid w:val="00AE5C24"/>
    <w:rsid w:val="00AE5CCE"/>
    <w:rsid w:val="00AE6001"/>
    <w:rsid w:val="00AE65BD"/>
    <w:rsid w:val="00AE76CC"/>
    <w:rsid w:val="00AF10FD"/>
    <w:rsid w:val="00AF1723"/>
    <w:rsid w:val="00AF1810"/>
    <w:rsid w:val="00AF1BF4"/>
    <w:rsid w:val="00AF1D80"/>
    <w:rsid w:val="00AF210D"/>
    <w:rsid w:val="00AF2758"/>
    <w:rsid w:val="00AF3457"/>
    <w:rsid w:val="00AF3BFC"/>
    <w:rsid w:val="00AF4172"/>
    <w:rsid w:val="00AF4368"/>
    <w:rsid w:val="00AF45B3"/>
    <w:rsid w:val="00AF46B1"/>
    <w:rsid w:val="00AF5126"/>
    <w:rsid w:val="00AF614A"/>
    <w:rsid w:val="00AF627E"/>
    <w:rsid w:val="00AF7112"/>
    <w:rsid w:val="00AF7349"/>
    <w:rsid w:val="00AF7BEF"/>
    <w:rsid w:val="00B00467"/>
    <w:rsid w:val="00B01A1D"/>
    <w:rsid w:val="00B02B1A"/>
    <w:rsid w:val="00B02F1A"/>
    <w:rsid w:val="00B0377E"/>
    <w:rsid w:val="00B038A3"/>
    <w:rsid w:val="00B03DD6"/>
    <w:rsid w:val="00B03EB5"/>
    <w:rsid w:val="00B04591"/>
    <w:rsid w:val="00B0464D"/>
    <w:rsid w:val="00B04DB2"/>
    <w:rsid w:val="00B05E18"/>
    <w:rsid w:val="00B06176"/>
    <w:rsid w:val="00B06668"/>
    <w:rsid w:val="00B068BE"/>
    <w:rsid w:val="00B06981"/>
    <w:rsid w:val="00B0722F"/>
    <w:rsid w:val="00B072AB"/>
    <w:rsid w:val="00B07365"/>
    <w:rsid w:val="00B07DA6"/>
    <w:rsid w:val="00B10BEB"/>
    <w:rsid w:val="00B112F7"/>
    <w:rsid w:val="00B12346"/>
    <w:rsid w:val="00B1264D"/>
    <w:rsid w:val="00B128A7"/>
    <w:rsid w:val="00B132D0"/>
    <w:rsid w:val="00B145C1"/>
    <w:rsid w:val="00B146EF"/>
    <w:rsid w:val="00B15288"/>
    <w:rsid w:val="00B1582F"/>
    <w:rsid w:val="00B15904"/>
    <w:rsid w:val="00B15D84"/>
    <w:rsid w:val="00B15D91"/>
    <w:rsid w:val="00B161F9"/>
    <w:rsid w:val="00B1663D"/>
    <w:rsid w:val="00B16D27"/>
    <w:rsid w:val="00B202CB"/>
    <w:rsid w:val="00B2254D"/>
    <w:rsid w:val="00B22FB8"/>
    <w:rsid w:val="00B23521"/>
    <w:rsid w:val="00B2448E"/>
    <w:rsid w:val="00B24CD2"/>
    <w:rsid w:val="00B253BE"/>
    <w:rsid w:val="00B2542D"/>
    <w:rsid w:val="00B2557E"/>
    <w:rsid w:val="00B25679"/>
    <w:rsid w:val="00B25C64"/>
    <w:rsid w:val="00B25DF4"/>
    <w:rsid w:val="00B25E9F"/>
    <w:rsid w:val="00B26082"/>
    <w:rsid w:val="00B269ED"/>
    <w:rsid w:val="00B27651"/>
    <w:rsid w:val="00B27912"/>
    <w:rsid w:val="00B27C15"/>
    <w:rsid w:val="00B316CA"/>
    <w:rsid w:val="00B31822"/>
    <w:rsid w:val="00B31A76"/>
    <w:rsid w:val="00B31E9D"/>
    <w:rsid w:val="00B32159"/>
    <w:rsid w:val="00B32488"/>
    <w:rsid w:val="00B32A0D"/>
    <w:rsid w:val="00B33260"/>
    <w:rsid w:val="00B337E1"/>
    <w:rsid w:val="00B33822"/>
    <w:rsid w:val="00B33D86"/>
    <w:rsid w:val="00B33E32"/>
    <w:rsid w:val="00B33E9E"/>
    <w:rsid w:val="00B342D8"/>
    <w:rsid w:val="00B348D6"/>
    <w:rsid w:val="00B3511A"/>
    <w:rsid w:val="00B35918"/>
    <w:rsid w:val="00B35CD5"/>
    <w:rsid w:val="00B3760C"/>
    <w:rsid w:val="00B37962"/>
    <w:rsid w:val="00B379E8"/>
    <w:rsid w:val="00B37DB6"/>
    <w:rsid w:val="00B40243"/>
    <w:rsid w:val="00B40D0F"/>
    <w:rsid w:val="00B4154D"/>
    <w:rsid w:val="00B41892"/>
    <w:rsid w:val="00B43FAA"/>
    <w:rsid w:val="00B440D8"/>
    <w:rsid w:val="00B44851"/>
    <w:rsid w:val="00B44996"/>
    <w:rsid w:val="00B45680"/>
    <w:rsid w:val="00B4582F"/>
    <w:rsid w:val="00B45F85"/>
    <w:rsid w:val="00B468CA"/>
    <w:rsid w:val="00B46B9C"/>
    <w:rsid w:val="00B47DDA"/>
    <w:rsid w:val="00B504EC"/>
    <w:rsid w:val="00B5075A"/>
    <w:rsid w:val="00B51098"/>
    <w:rsid w:val="00B51101"/>
    <w:rsid w:val="00B524E4"/>
    <w:rsid w:val="00B52D41"/>
    <w:rsid w:val="00B53B3C"/>
    <w:rsid w:val="00B53E69"/>
    <w:rsid w:val="00B5497A"/>
    <w:rsid w:val="00B54DA6"/>
    <w:rsid w:val="00B55525"/>
    <w:rsid w:val="00B55A18"/>
    <w:rsid w:val="00B55FDB"/>
    <w:rsid w:val="00B562A6"/>
    <w:rsid w:val="00B57208"/>
    <w:rsid w:val="00B57D96"/>
    <w:rsid w:val="00B57F27"/>
    <w:rsid w:val="00B60FC4"/>
    <w:rsid w:val="00B61A0B"/>
    <w:rsid w:val="00B61F6E"/>
    <w:rsid w:val="00B62214"/>
    <w:rsid w:val="00B6269D"/>
    <w:rsid w:val="00B63C9F"/>
    <w:rsid w:val="00B64B18"/>
    <w:rsid w:val="00B64C6A"/>
    <w:rsid w:val="00B665E1"/>
    <w:rsid w:val="00B66D22"/>
    <w:rsid w:val="00B7001F"/>
    <w:rsid w:val="00B70A2B"/>
    <w:rsid w:val="00B72129"/>
    <w:rsid w:val="00B738B2"/>
    <w:rsid w:val="00B738D2"/>
    <w:rsid w:val="00B73915"/>
    <w:rsid w:val="00B73A8E"/>
    <w:rsid w:val="00B74249"/>
    <w:rsid w:val="00B75F2C"/>
    <w:rsid w:val="00B7604E"/>
    <w:rsid w:val="00B76444"/>
    <w:rsid w:val="00B773E2"/>
    <w:rsid w:val="00B7740F"/>
    <w:rsid w:val="00B777CB"/>
    <w:rsid w:val="00B778F2"/>
    <w:rsid w:val="00B804B5"/>
    <w:rsid w:val="00B80541"/>
    <w:rsid w:val="00B81537"/>
    <w:rsid w:val="00B82C18"/>
    <w:rsid w:val="00B82D6C"/>
    <w:rsid w:val="00B83D20"/>
    <w:rsid w:val="00B845D2"/>
    <w:rsid w:val="00B85239"/>
    <w:rsid w:val="00B857E0"/>
    <w:rsid w:val="00B858DE"/>
    <w:rsid w:val="00B858EB"/>
    <w:rsid w:val="00B869A2"/>
    <w:rsid w:val="00B92BB6"/>
    <w:rsid w:val="00B939FF"/>
    <w:rsid w:val="00B9420B"/>
    <w:rsid w:val="00B944CB"/>
    <w:rsid w:val="00B94844"/>
    <w:rsid w:val="00B94A5A"/>
    <w:rsid w:val="00B94B7A"/>
    <w:rsid w:val="00B94D63"/>
    <w:rsid w:val="00B94DBD"/>
    <w:rsid w:val="00B94EA4"/>
    <w:rsid w:val="00B95EE7"/>
    <w:rsid w:val="00B96273"/>
    <w:rsid w:val="00B971D1"/>
    <w:rsid w:val="00B979F8"/>
    <w:rsid w:val="00BA05CF"/>
    <w:rsid w:val="00BA0D66"/>
    <w:rsid w:val="00BA1210"/>
    <w:rsid w:val="00BA2533"/>
    <w:rsid w:val="00BA2C46"/>
    <w:rsid w:val="00BA3E3B"/>
    <w:rsid w:val="00BA563A"/>
    <w:rsid w:val="00BA6906"/>
    <w:rsid w:val="00BA6A1A"/>
    <w:rsid w:val="00BA74BF"/>
    <w:rsid w:val="00BA760B"/>
    <w:rsid w:val="00BA7B89"/>
    <w:rsid w:val="00BB0A02"/>
    <w:rsid w:val="00BB0B6B"/>
    <w:rsid w:val="00BB220F"/>
    <w:rsid w:val="00BB3AF1"/>
    <w:rsid w:val="00BB4AD3"/>
    <w:rsid w:val="00BB5CAD"/>
    <w:rsid w:val="00BB622B"/>
    <w:rsid w:val="00BB65EB"/>
    <w:rsid w:val="00BB699A"/>
    <w:rsid w:val="00BB7255"/>
    <w:rsid w:val="00BB7E4E"/>
    <w:rsid w:val="00BC00AE"/>
    <w:rsid w:val="00BC0BCD"/>
    <w:rsid w:val="00BC10D2"/>
    <w:rsid w:val="00BC1473"/>
    <w:rsid w:val="00BC2518"/>
    <w:rsid w:val="00BC2B1D"/>
    <w:rsid w:val="00BC2CC3"/>
    <w:rsid w:val="00BC33CE"/>
    <w:rsid w:val="00BC3420"/>
    <w:rsid w:val="00BC3678"/>
    <w:rsid w:val="00BC4167"/>
    <w:rsid w:val="00BC4218"/>
    <w:rsid w:val="00BC44C8"/>
    <w:rsid w:val="00BC4A3B"/>
    <w:rsid w:val="00BC4ABF"/>
    <w:rsid w:val="00BC525D"/>
    <w:rsid w:val="00BC57CF"/>
    <w:rsid w:val="00BC67DE"/>
    <w:rsid w:val="00BC6F18"/>
    <w:rsid w:val="00BC71FB"/>
    <w:rsid w:val="00BC732D"/>
    <w:rsid w:val="00BC778A"/>
    <w:rsid w:val="00BD0580"/>
    <w:rsid w:val="00BD0AB2"/>
    <w:rsid w:val="00BD1559"/>
    <w:rsid w:val="00BD1A80"/>
    <w:rsid w:val="00BD1DCE"/>
    <w:rsid w:val="00BD2074"/>
    <w:rsid w:val="00BD3430"/>
    <w:rsid w:val="00BD3886"/>
    <w:rsid w:val="00BD3F35"/>
    <w:rsid w:val="00BD4038"/>
    <w:rsid w:val="00BD52F1"/>
    <w:rsid w:val="00BD5594"/>
    <w:rsid w:val="00BD583A"/>
    <w:rsid w:val="00BD59D1"/>
    <w:rsid w:val="00BD5DF6"/>
    <w:rsid w:val="00BD7382"/>
    <w:rsid w:val="00BD75F2"/>
    <w:rsid w:val="00BD7870"/>
    <w:rsid w:val="00BD7C66"/>
    <w:rsid w:val="00BE025E"/>
    <w:rsid w:val="00BE0DAC"/>
    <w:rsid w:val="00BE15B9"/>
    <w:rsid w:val="00BE1E12"/>
    <w:rsid w:val="00BE22ED"/>
    <w:rsid w:val="00BE2C61"/>
    <w:rsid w:val="00BE403F"/>
    <w:rsid w:val="00BE6724"/>
    <w:rsid w:val="00BE74DD"/>
    <w:rsid w:val="00BE7951"/>
    <w:rsid w:val="00BE79A7"/>
    <w:rsid w:val="00BE7BF8"/>
    <w:rsid w:val="00BF0A2D"/>
    <w:rsid w:val="00BF0A45"/>
    <w:rsid w:val="00BF1B6C"/>
    <w:rsid w:val="00BF1C54"/>
    <w:rsid w:val="00BF2C62"/>
    <w:rsid w:val="00BF2F1D"/>
    <w:rsid w:val="00BF317B"/>
    <w:rsid w:val="00BF340E"/>
    <w:rsid w:val="00BF3719"/>
    <w:rsid w:val="00BF3804"/>
    <w:rsid w:val="00BF44A4"/>
    <w:rsid w:val="00BF450D"/>
    <w:rsid w:val="00BF48B3"/>
    <w:rsid w:val="00BF4E26"/>
    <w:rsid w:val="00BF50A9"/>
    <w:rsid w:val="00BF56B1"/>
    <w:rsid w:val="00BF618E"/>
    <w:rsid w:val="00BF647E"/>
    <w:rsid w:val="00BF7162"/>
    <w:rsid w:val="00C00534"/>
    <w:rsid w:val="00C0081B"/>
    <w:rsid w:val="00C010A9"/>
    <w:rsid w:val="00C01873"/>
    <w:rsid w:val="00C01D73"/>
    <w:rsid w:val="00C02995"/>
    <w:rsid w:val="00C029F2"/>
    <w:rsid w:val="00C03E35"/>
    <w:rsid w:val="00C03ED2"/>
    <w:rsid w:val="00C04360"/>
    <w:rsid w:val="00C04B7E"/>
    <w:rsid w:val="00C04F2C"/>
    <w:rsid w:val="00C067B7"/>
    <w:rsid w:val="00C069AC"/>
    <w:rsid w:val="00C07705"/>
    <w:rsid w:val="00C07AE9"/>
    <w:rsid w:val="00C07FD0"/>
    <w:rsid w:val="00C10EC8"/>
    <w:rsid w:val="00C114EC"/>
    <w:rsid w:val="00C1255A"/>
    <w:rsid w:val="00C12840"/>
    <w:rsid w:val="00C14F60"/>
    <w:rsid w:val="00C1519A"/>
    <w:rsid w:val="00C158BB"/>
    <w:rsid w:val="00C15D43"/>
    <w:rsid w:val="00C1652D"/>
    <w:rsid w:val="00C16B88"/>
    <w:rsid w:val="00C16D66"/>
    <w:rsid w:val="00C16F31"/>
    <w:rsid w:val="00C1748F"/>
    <w:rsid w:val="00C20128"/>
    <w:rsid w:val="00C206C3"/>
    <w:rsid w:val="00C20718"/>
    <w:rsid w:val="00C21535"/>
    <w:rsid w:val="00C22402"/>
    <w:rsid w:val="00C23382"/>
    <w:rsid w:val="00C244BD"/>
    <w:rsid w:val="00C24705"/>
    <w:rsid w:val="00C2483F"/>
    <w:rsid w:val="00C2727A"/>
    <w:rsid w:val="00C2739F"/>
    <w:rsid w:val="00C27E9F"/>
    <w:rsid w:val="00C302BC"/>
    <w:rsid w:val="00C30648"/>
    <w:rsid w:val="00C310FD"/>
    <w:rsid w:val="00C32A15"/>
    <w:rsid w:val="00C337AA"/>
    <w:rsid w:val="00C35D46"/>
    <w:rsid w:val="00C36D6D"/>
    <w:rsid w:val="00C373F9"/>
    <w:rsid w:val="00C375B3"/>
    <w:rsid w:val="00C378E8"/>
    <w:rsid w:val="00C37DFE"/>
    <w:rsid w:val="00C403A8"/>
    <w:rsid w:val="00C404CC"/>
    <w:rsid w:val="00C412A8"/>
    <w:rsid w:val="00C41669"/>
    <w:rsid w:val="00C417FA"/>
    <w:rsid w:val="00C424D0"/>
    <w:rsid w:val="00C44130"/>
    <w:rsid w:val="00C44AEE"/>
    <w:rsid w:val="00C45969"/>
    <w:rsid w:val="00C45BFF"/>
    <w:rsid w:val="00C463F8"/>
    <w:rsid w:val="00C46650"/>
    <w:rsid w:val="00C46713"/>
    <w:rsid w:val="00C4788C"/>
    <w:rsid w:val="00C47DD4"/>
    <w:rsid w:val="00C5051A"/>
    <w:rsid w:val="00C5110F"/>
    <w:rsid w:val="00C5179E"/>
    <w:rsid w:val="00C51898"/>
    <w:rsid w:val="00C51A24"/>
    <w:rsid w:val="00C51DCA"/>
    <w:rsid w:val="00C524B8"/>
    <w:rsid w:val="00C52E9B"/>
    <w:rsid w:val="00C532C5"/>
    <w:rsid w:val="00C53399"/>
    <w:rsid w:val="00C53493"/>
    <w:rsid w:val="00C53593"/>
    <w:rsid w:val="00C5393A"/>
    <w:rsid w:val="00C53EC9"/>
    <w:rsid w:val="00C56A9E"/>
    <w:rsid w:val="00C56C09"/>
    <w:rsid w:val="00C57674"/>
    <w:rsid w:val="00C57C90"/>
    <w:rsid w:val="00C60D22"/>
    <w:rsid w:val="00C6114D"/>
    <w:rsid w:val="00C6192D"/>
    <w:rsid w:val="00C61B5A"/>
    <w:rsid w:val="00C621E4"/>
    <w:rsid w:val="00C6287A"/>
    <w:rsid w:val="00C63267"/>
    <w:rsid w:val="00C63CB5"/>
    <w:rsid w:val="00C64991"/>
    <w:rsid w:val="00C66718"/>
    <w:rsid w:val="00C66D46"/>
    <w:rsid w:val="00C67149"/>
    <w:rsid w:val="00C7132E"/>
    <w:rsid w:val="00C7177A"/>
    <w:rsid w:val="00C724EE"/>
    <w:rsid w:val="00C72D06"/>
    <w:rsid w:val="00C72F96"/>
    <w:rsid w:val="00C7331A"/>
    <w:rsid w:val="00C7351B"/>
    <w:rsid w:val="00C73DE4"/>
    <w:rsid w:val="00C75AB1"/>
    <w:rsid w:val="00C7617E"/>
    <w:rsid w:val="00C76682"/>
    <w:rsid w:val="00C768FE"/>
    <w:rsid w:val="00C76DB0"/>
    <w:rsid w:val="00C76E5A"/>
    <w:rsid w:val="00C77447"/>
    <w:rsid w:val="00C77DE2"/>
    <w:rsid w:val="00C802D9"/>
    <w:rsid w:val="00C80C66"/>
    <w:rsid w:val="00C82758"/>
    <w:rsid w:val="00C845F7"/>
    <w:rsid w:val="00C84CD0"/>
    <w:rsid w:val="00C85288"/>
    <w:rsid w:val="00C85537"/>
    <w:rsid w:val="00C85DAF"/>
    <w:rsid w:val="00C85E88"/>
    <w:rsid w:val="00C862AC"/>
    <w:rsid w:val="00C86440"/>
    <w:rsid w:val="00C8740C"/>
    <w:rsid w:val="00C87459"/>
    <w:rsid w:val="00C90127"/>
    <w:rsid w:val="00C91203"/>
    <w:rsid w:val="00C91F4B"/>
    <w:rsid w:val="00C92796"/>
    <w:rsid w:val="00C92EDD"/>
    <w:rsid w:val="00C9319C"/>
    <w:rsid w:val="00C93DA0"/>
    <w:rsid w:val="00C94ABB"/>
    <w:rsid w:val="00C94D37"/>
    <w:rsid w:val="00C95A15"/>
    <w:rsid w:val="00C96020"/>
    <w:rsid w:val="00C969F9"/>
    <w:rsid w:val="00C96CF9"/>
    <w:rsid w:val="00C96E6F"/>
    <w:rsid w:val="00C97D6E"/>
    <w:rsid w:val="00CA0353"/>
    <w:rsid w:val="00CA04CE"/>
    <w:rsid w:val="00CA0AE2"/>
    <w:rsid w:val="00CA1851"/>
    <w:rsid w:val="00CA2564"/>
    <w:rsid w:val="00CA25A1"/>
    <w:rsid w:val="00CA25C8"/>
    <w:rsid w:val="00CA27F5"/>
    <w:rsid w:val="00CA3487"/>
    <w:rsid w:val="00CA35F3"/>
    <w:rsid w:val="00CA3739"/>
    <w:rsid w:val="00CA4513"/>
    <w:rsid w:val="00CA4645"/>
    <w:rsid w:val="00CA62E6"/>
    <w:rsid w:val="00CA653D"/>
    <w:rsid w:val="00CA662E"/>
    <w:rsid w:val="00CA6C92"/>
    <w:rsid w:val="00CA77C5"/>
    <w:rsid w:val="00CA798F"/>
    <w:rsid w:val="00CB0CB0"/>
    <w:rsid w:val="00CB12E8"/>
    <w:rsid w:val="00CB2A11"/>
    <w:rsid w:val="00CB3930"/>
    <w:rsid w:val="00CB412B"/>
    <w:rsid w:val="00CB55F0"/>
    <w:rsid w:val="00CB5863"/>
    <w:rsid w:val="00CB58EB"/>
    <w:rsid w:val="00CB59C4"/>
    <w:rsid w:val="00CB6326"/>
    <w:rsid w:val="00CB66A4"/>
    <w:rsid w:val="00CB6AEB"/>
    <w:rsid w:val="00CB7843"/>
    <w:rsid w:val="00CB79A0"/>
    <w:rsid w:val="00CB7D26"/>
    <w:rsid w:val="00CC1D70"/>
    <w:rsid w:val="00CC1DF8"/>
    <w:rsid w:val="00CC2F95"/>
    <w:rsid w:val="00CC32F8"/>
    <w:rsid w:val="00CC392F"/>
    <w:rsid w:val="00CC3980"/>
    <w:rsid w:val="00CC39D1"/>
    <w:rsid w:val="00CC4387"/>
    <w:rsid w:val="00CC460F"/>
    <w:rsid w:val="00CC48BC"/>
    <w:rsid w:val="00CC4A0E"/>
    <w:rsid w:val="00CC4BE3"/>
    <w:rsid w:val="00CC4D3B"/>
    <w:rsid w:val="00CC4EB3"/>
    <w:rsid w:val="00CC5089"/>
    <w:rsid w:val="00CC5116"/>
    <w:rsid w:val="00CC5306"/>
    <w:rsid w:val="00CC5851"/>
    <w:rsid w:val="00CC7664"/>
    <w:rsid w:val="00CD2694"/>
    <w:rsid w:val="00CD2D68"/>
    <w:rsid w:val="00CD2FF8"/>
    <w:rsid w:val="00CD3536"/>
    <w:rsid w:val="00CD4BEB"/>
    <w:rsid w:val="00CD4F68"/>
    <w:rsid w:val="00CD5645"/>
    <w:rsid w:val="00CD5963"/>
    <w:rsid w:val="00CD6184"/>
    <w:rsid w:val="00CD6B38"/>
    <w:rsid w:val="00CD78C1"/>
    <w:rsid w:val="00CD7CC7"/>
    <w:rsid w:val="00CD7D53"/>
    <w:rsid w:val="00CE0EE7"/>
    <w:rsid w:val="00CE14D5"/>
    <w:rsid w:val="00CE17C6"/>
    <w:rsid w:val="00CE1B1E"/>
    <w:rsid w:val="00CE2396"/>
    <w:rsid w:val="00CE3021"/>
    <w:rsid w:val="00CE48AF"/>
    <w:rsid w:val="00CE5774"/>
    <w:rsid w:val="00CE5933"/>
    <w:rsid w:val="00CE5CD1"/>
    <w:rsid w:val="00CE68EF"/>
    <w:rsid w:val="00CE6AE4"/>
    <w:rsid w:val="00CE6D5E"/>
    <w:rsid w:val="00CF0074"/>
    <w:rsid w:val="00CF02BC"/>
    <w:rsid w:val="00CF0673"/>
    <w:rsid w:val="00CF0964"/>
    <w:rsid w:val="00CF1422"/>
    <w:rsid w:val="00CF1950"/>
    <w:rsid w:val="00CF3651"/>
    <w:rsid w:val="00CF4E63"/>
    <w:rsid w:val="00CF5CB5"/>
    <w:rsid w:val="00CF7F3F"/>
    <w:rsid w:val="00D00191"/>
    <w:rsid w:val="00D00286"/>
    <w:rsid w:val="00D00E68"/>
    <w:rsid w:val="00D01D5F"/>
    <w:rsid w:val="00D02505"/>
    <w:rsid w:val="00D02FDB"/>
    <w:rsid w:val="00D03505"/>
    <w:rsid w:val="00D03D37"/>
    <w:rsid w:val="00D04447"/>
    <w:rsid w:val="00D04487"/>
    <w:rsid w:val="00D04B1A"/>
    <w:rsid w:val="00D0550B"/>
    <w:rsid w:val="00D05827"/>
    <w:rsid w:val="00D06AF0"/>
    <w:rsid w:val="00D06F8B"/>
    <w:rsid w:val="00D07447"/>
    <w:rsid w:val="00D079DC"/>
    <w:rsid w:val="00D07AEF"/>
    <w:rsid w:val="00D07C24"/>
    <w:rsid w:val="00D07EC5"/>
    <w:rsid w:val="00D10599"/>
    <w:rsid w:val="00D10C1B"/>
    <w:rsid w:val="00D11328"/>
    <w:rsid w:val="00D119B5"/>
    <w:rsid w:val="00D12216"/>
    <w:rsid w:val="00D12AD6"/>
    <w:rsid w:val="00D12E55"/>
    <w:rsid w:val="00D13122"/>
    <w:rsid w:val="00D1336D"/>
    <w:rsid w:val="00D137EE"/>
    <w:rsid w:val="00D139AA"/>
    <w:rsid w:val="00D14169"/>
    <w:rsid w:val="00D147D6"/>
    <w:rsid w:val="00D149F4"/>
    <w:rsid w:val="00D15737"/>
    <w:rsid w:val="00D15BAD"/>
    <w:rsid w:val="00D16AB7"/>
    <w:rsid w:val="00D203D1"/>
    <w:rsid w:val="00D20AD8"/>
    <w:rsid w:val="00D2103B"/>
    <w:rsid w:val="00D21B04"/>
    <w:rsid w:val="00D21F11"/>
    <w:rsid w:val="00D22E6F"/>
    <w:rsid w:val="00D230D7"/>
    <w:rsid w:val="00D24190"/>
    <w:rsid w:val="00D2427A"/>
    <w:rsid w:val="00D24368"/>
    <w:rsid w:val="00D24524"/>
    <w:rsid w:val="00D24BE9"/>
    <w:rsid w:val="00D24C4B"/>
    <w:rsid w:val="00D24CC2"/>
    <w:rsid w:val="00D25A21"/>
    <w:rsid w:val="00D25DEC"/>
    <w:rsid w:val="00D26555"/>
    <w:rsid w:val="00D26C21"/>
    <w:rsid w:val="00D279AB"/>
    <w:rsid w:val="00D27AB0"/>
    <w:rsid w:val="00D27C4C"/>
    <w:rsid w:val="00D27C61"/>
    <w:rsid w:val="00D27E69"/>
    <w:rsid w:val="00D304AA"/>
    <w:rsid w:val="00D308D0"/>
    <w:rsid w:val="00D31841"/>
    <w:rsid w:val="00D31ACA"/>
    <w:rsid w:val="00D31EEE"/>
    <w:rsid w:val="00D32E23"/>
    <w:rsid w:val="00D32F55"/>
    <w:rsid w:val="00D34DCD"/>
    <w:rsid w:val="00D35183"/>
    <w:rsid w:val="00D3653A"/>
    <w:rsid w:val="00D37007"/>
    <w:rsid w:val="00D3708D"/>
    <w:rsid w:val="00D37224"/>
    <w:rsid w:val="00D37A40"/>
    <w:rsid w:val="00D4188A"/>
    <w:rsid w:val="00D41D86"/>
    <w:rsid w:val="00D41FC9"/>
    <w:rsid w:val="00D421E4"/>
    <w:rsid w:val="00D427B2"/>
    <w:rsid w:val="00D429F5"/>
    <w:rsid w:val="00D42A41"/>
    <w:rsid w:val="00D434CB"/>
    <w:rsid w:val="00D43C70"/>
    <w:rsid w:val="00D44812"/>
    <w:rsid w:val="00D45148"/>
    <w:rsid w:val="00D45BAF"/>
    <w:rsid w:val="00D45C7B"/>
    <w:rsid w:val="00D45D97"/>
    <w:rsid w:val="00D46200"/>
    <w:rsid w:val="00D468B9"/>
    <w:rsid w:val="00D46D13"/>
    <w:rsid w:val="00D470DA"/>
    <w:rsid w:val="00D4751A"/>
    <w:rsid w:val="00D47AE9"/>
    <w:rsid w:val="00D47C58"/>
    <w:rsid w:val="00D47DF7"/>
    <w:rsid w:val="00D50E04"/>
    <w:rsid w:val="00D514DD"/>
    <w:rsid w:val="00D51C8E"/>
    <w:rsid w:val="00D51C97"/>
    <w:rsid w:val="00D51D56"/>
    <w:rsid w:val="00D51E07"/>
    <w:rsid w:val="00D523B5"/>
    <w:rsid w:val="00D52944"/>
    <w:rsid w:val="00D52D2F"/>
    <w:rsid w:val="00D53021"/>
    <w:rsid w:val="00D530AD"/>
    <w:rsid w:val="00D5383B"/>
    <w:rsid w:val="00D53A9A"/>
    <w:rsid w:val="00D53AC4"/>
    <w:rsid w:val="00D54C4D"/>
    <w:rsid w:val="00D54DFF"/>
    <w:rsid w:val="00D553A9"/>
    <w:rsid w:val="00D5596C"/>
    <w:rsid w:val="00D55E7C"/>
    <w:rsid w:val="00D57769"/>
    <w:rsid w:val="00D603C6"/>
    <w:rsid w:val="00D604E3"/>
    <w:rsid w:val="00D60CF5"/>
    <w:rsid w:val="00D61AF4"/>
    <w:rsid w:val="00D63543"/>
    <w:rsid w:val="00D63704"/>
    <w:rsid w:val="00D63A1E"/>
    <w:rsid w:val="00D63C5D"/>
    <w:rsid w:val="00D63D33"/>
    <w:rsid w:val="00D64730"/>
    <w:rsid w:val="00D672E0"/>
    <w:rsid w:val="00D7016B"/>
    <w:rsid w:val="00D705BC"/>
    <w:rsid w:val="00D70AFD"/>
    <w:rsid w:val="00D70BF2"/>
    <w:rsid w:val="00D7128F"/>
    <w:rsid w:val="00D712BE"/>
    <w:rsid w:val="00D720E9"/>
    <w:rsid w:val="00D721EA"/>
    <w:rsid w:val="00D72870"/>
    <w:rsid w:val="00D733BC"/>
    <w:rsid w:val="00D7370E"/>
    <w:rsid w:val="00D73825"/>
    <w:rsid w:val="00D73AEB"/>
    <w:rsid w:val="00D74001"/>
    <w:rsid w:val="00D761CE"/>
    <w:rsid w:val="00D814C2"/>
    <w:rsid w:val="00D81B9E"/>
    <w:rsid w:val="00D81DDE"/>
    <w:rsid w:val="00D83290"/>
    <w:rsid w:val="00D83412"/>
    <w:rsid w:val="00D84E2C"/>
    <w:rsid w:val="00D8541A"/>
    <w:rsid w:val="00D854A3"/>
    <w:rsid w:val="00D8605E"/>
    <w:rsid w:val="00D861E8"/>
    <w:rsid w:val="00D87CC2"/>
    <w:rsid w:val="00D87DAF"/>
    <w:rsid w:val="00D90C10"/>
    <w:rsid w:val="00D91142"/>
    <w:rsid w:val="00D911E5"/>
    <w:rsid w:val="00D92E1E"/>
    <w:rsid w:val="00D93536"/>
    <w:rsid w:val="00D938B3"/>
    <w:rsid w:val="00D93A2E"/>
    <w:rsid w:val="00D949A3"/>
    <w:rsid w:val="00D94DBB"/>
    <w:rsid w:val="00D94E86"/>
    <w:rsid w:val="00D9590D"/>
    <w:rsid w:val="00D963B3"/>
    <w:rsid w:val="00D97DC6"/>
    <w:rsid w:val="00DA02C4"/>
    <w:rsid w:val="00DA0D66"/>
    <w:rsid w:val="00DA2012"/>
    <w:rsid w:val="00DA211F"/>
    <w:rsid w:val="00DA26F1"/>
    <w:rsid w:val="00DA28EF"/>
    <w:rsid w:val="00DA2F6E"/>
    <w:rsid w:val="00DA3376"/>
    <w:rsid w:val="00DA3BB8"/>
    <w:rsid w:val="00DA42F6"/>
    <w:rsid w:val="00DA445F"/>
    <w:rsid w:val="00DA49E3"/>
    <w:rsid w:val="00DA5A9F"/>
    <w:rsid w:val="00DA60B6"/>
    <w:rsid w:val="00DA6865"/>
    <w:rsid w:val="00DA75DE"/>
    <w:rsid w:val="00DA7BB4"/>
    <w:rsid w:val="00DB03D0"/>
    <w:rsid w:val="00DB11C8"/>
    <w:rsid w:val="00DB18F8"/>
    <w:rsid w:val="00DB212A"/>
    <w:rsid w:val="00DB27A6"/>
    <w:rsid w:val="00DB2EC3"/>
    <w:rsid w:val="00DB3337"/>
    <w:rsid w:val="00DB5251"/>
    <w:rsid w:val="00DB54B0"/>
    <w:rsid w:val="00DB56E8"/>
    <w:rsid w:val="00DB68E1"/>
    <w:rsid w:val="00DB6A5E"/>
    <w:rsid w:val="00DB6DEA"/>
    <w:rsid w:val="00DB701D"/>
    <w:rsid w:val="00DC096C"/>
    <w:rsid w:val="00DC12A3"/>
    <w:rsid w:val="00DC12CE"/>
    <w:rsid w:val="00DC34D0"/>
    <w:rsid w:val="00DC42C7"/>
    <w:rsid w:val="00DC4DEE"/>
    <w:rsid w:val="00DC4F04"/>
    <w:rsid w:val="00DC6380"/>
    <w:rsid w:val="00DC7446"/>
    <w:rsid w:val="00DC746A"/>
    <w:rsid w:val="00DD0759"/>
    <w:rsid w:val="00DD0A8A"/>
    <w:rsid w:val="00DD1166"/>
    <w:rsid w:val="00DD11A5"/>
    <w:rsid w:val="00DD1828"/>
    <w:rsid w:val="00DD2C04"/>
    <w:rsid w:val="00DD2CFC"/>
    <w:rsid w:val="00DD336B"/>
    <w:rsid w:val="00DD43A5"/>
    <w:rsid w:val="00DD4588"/>
    <w:rsid w:val="00DD5505"/>
    <w:rsid w:val="00DD5942"/>
    <w:rsid w:val="00DD5AD2"/>
    <w:rsid w:val="00DD5F3F"/>
    <w:rsid w:val="00DD68AE"/>
    <w:rsid w:val="00DD6B4C"/>
    <w:rsid w:val="00DD6C8F"/>
    <w:rsid w:val="00DD75EC"/>
    <w:rsid w:val="00DE0495"/>
    <w:rsid w:val="00DE0D45"/>
    <w:rsid w:val="00DE139A"/>
    <w:rsid w:val="00DE2A55"/>
    <w:rsid w:val="00DE3CC5"/>
    <w:rsid w:val="00DE3D11"/>
    <w:rsid w:val="00DE5074"/>
    <w:rsid w:val="00DE5085"/>
    <w:rsid w:val="00DE52C1"/>
    <w:rsid w:val="00DE5E13"/>
    <w:rsid w:val="00DE5EC0"/>
    <w:rsid w:val="00DE605D"/>
    <w:rsid w:val="00DE6469"/>
    <w:rsid w:val="00DE6A96"/>
    <w:rsid w:val="00DE6D09"/>
    <w:rsid w:val="00DE709D"/>
    <w:rsid w:val="00DE7185"/>
    <w:rsid w:val="00DE76F2"/>
    <w:rsid w:val="00DE7701"/>
    <w:rsid w:val="00DE7FCE"/>
    <w:rsid w:val="00DF0839"/>
    <w:rsid w:val="00DF0DAE"/>
    <w:rsid w:val="00DF1416"/>
    <w:rsid w:val="00DF2607"/>
    <w:rsid w:val="00DF300F"/>
    <w:rsid w:val="00DF3A1B"/>
    <w:rsid w:val="00DF4294"/>
    <w:rsid w:val="00DF4DA4"/>
    <w:rsid w:val="00DF5CF2"/>
    <w:rsid w:val="00DF7713"/>
    <w:rsid w:val="00DF7FC5"/>
    <w:rsid w:val="00E000A7"/>
    <w:rsid w:val="00E010A9"/>
    <w:rsid w:val="00E01268"/>
    <w:rsid w:val="00E017C5"/>
    <w:rsid w:val="00E020FB"/>
    <w:rsid w:val="00E0299C"/>
    <w:rsid w:val="00E02C23"/>
    <w:rsid w:val="00E02E9E"/>
    <w:rsid w:val="00E04AB9"/>
    <w:rsid w:val="00E04E09"/>
    <w:rsid w:val="00E053FF"/>
    <w:rsid w:val="00E058C4"/>
    <w:rsid w:val="00E05962"/>
    <w:rsid w:val="00E059C8"/>
    <w:rsid w:val="00E05AEC"/>
    <w:rsid w:val="00E05C6D"/>
    <w:rsid w:val="00E05D1E"/>
    <w:rsid w:val="00E05DC6"/>
    <w:rsid w:val="00E06417"/>
    <w:rsid w:val="00E070D7"/>
    <w:rsid w:val="00E073D0"/>
    <w:rsid w:val="00E0749B"/>
    <w:rsid w:val="00E076F8"/>
    <w:rsid w:val="00E101E6"/>
    <w:rsid w:val="00E11CDF"/>
    <w:rsid w:val="00E128C3"/>
    <w:rsid w:val="00E13857"/>
    <w:rsid w:val="00E14B25"/>
    <w:rsid w:val="00E14B58"/>
    <w:rsid w:val="00E16311"/>
    <w:rsid w:val="00E16596"/>
    <w:rsid w:val="00E16A15"/>
    <w:rsid w:val="00E17172"/>
    <w:rsid w:val="00E178C6"/>
    <w:rsid w:val="00E20604"/>
    <w:rsid w:val="00E20BF1"/>
    <w:rsid w:val="00E2118E"/>
    <w:rsid w:val="00E21491"/>
    <w:rsid w:val="00E225AC"/>
    <w:rsid w:val="00E22707"/>
    <w:rsid w:val="00E22821"/>
    <w:rsid w:val="00E2282E"/>
    <w:rsid w:val="00E228B8"/>
    <w:rsid w:val="00E2426A"/>
    <w:rsid w:val="00E24572"/>
    <w:rsid w:val="00E247C7"/>
    <w:rsid w:val="00E24CA4"/>
    <w:rsid w:val="00E255DD"/>
    <w:rsid w:val="00E25EA5"/>
    <w:rsid w:val="00E2634B"/>
    <w:rsid w:val="00E26ADF"/>
    <w:rsid w:val="00E26C49"/>
    <w:rsid w:val="00E26DBA"/>
    <w:rsid w:val="00E279D9"/>
    <w:rsid w:val="00E3025F"/>
    <w:rsid w:val="00E3046D"/>
    <w:rsid w:val="00E30BDD"/>
    <w:rsid w:val="00E3102D"/>
    <w:rsid w:val="00E3132B"/>
    <w:rsid w:val="00E314B6"/>
    <w:rsid w:val="00E3207F"/>
    <w:rsid w:val="00E35878"/>
    <w:rsid w:val="00E35905"/>
    <w:rsid w:val="00E364FF"/>
    <w:rsid w:val="00E3697E"/>
    <w:rsid w:val="00E3699E"/>
    <w:rsid w:val="00E36D33"/>
    <w:rsid w:val="00E37A2C"/>
    <w:rsid w:val="00E37B7B"/>
    <w:rsid w:val="00E40257"/>
    <w:rsid w:val="00E41C4D"/>
    <w:rsid w:val="00E41DA2"/>
    <w:rsid w:val="00E427DC"/>
    <w:rsid w:val="00E430C2"/>
    <w:rsid w:val="00E44739"/>
    <w:rsid w:val="00E4581D"/>
    <w:rsid w:val="00E46030"/>
    <w:rsid w:val="00E46C63"/>
    <w:rsid w:val="00E4738B"/>
    <w:rsid w:val="00E477B6"/>
    <w:rsid w:val="00E47B26"/>
    <w:rsid w:val="00E47D23"/>
    <w:rsid w:val="00E50901"/>
    <w:rsid w:val="00E5095A"/>
    <w:rsid w:val="00E50B16"/>
    <w:rsid w:val="00E50D8B"/>
    <w:rsid w:val="00E51B27"/>
    <w:rsid w:val="00E51B78"/>
    <w:rsid w:val="00E521E9"/>
    <w:rsid w:val="00E52BEA"/>
    <w:rsid w:val="00E54DC7"/>
    <w:rsid w:val="00E55604"/>
    <w:rsid w:val="00E55740"/>
    <w:rsid w:val="00E563FC"/>
    <w:rsid w:val="00E56D40"/>
    <w:rsid w:val="00E608BA"/>
    <w:rsid w:val="00E60CF7"/>
    <w:rsid w:val="00E60D7C"/>
    <w:rsid w:val="00E60FAA"/>
    <w:rsid w:val="00E623EB"/>
    <w:rsid w:val="00E62A40"/>
    <w:rsid w:val="00E62C93"/>
    <w:rsid w:val="00E62F3F"/>
    <w:rsid w:val="00E640F6"/>
    <w:rsid w:val="00E652E8"/>
    <w:rsid w:val="00E65BA6"/>
    <w:rsid w:val="00E66113"/>
    <w:rsid w:val="00E665DF"/>
    <w:rsid w:val="00E6664A"/>
    <w:rsid w:val="00E66CCC"/>
    <w:rsid w:val="00E67F7E"/>
    <w:rsid w:val="00E704F3"/>
    <w:rsid w:val="00E7156C"/>
    <w:rsid w:val="00E71B2F"/>
    <w:rsid w:val="00E72D14"/>
    <w:rsid w:val="00E730B7"/>
    <w:rsid w:val="00E7382B"/>
    <w:rsid w:val="00E73D9D"/>
    <w:rsid w:val="00E73DD6"/>
    <w:rsid w:val="00E73E20"/>
    <w:rsid w:val="00E73E75"/>
    <w:rsid w:val="00E74212"/>
    <w:rsid w:val="00E74251"/>
    <w:rsid w:val="00E7482A"/>
    <w:rsid w:val="00E74A7F"/>
    <w:rsid w:val="00E75181"/>
    <w:rsid w:val="00E80787"/>
    <w:rsid w:val="00E82300"/>
    <w:rsid w:val="00E82729"/>
    <w:rsid w:val="00E82901"/>
    <w:rsid w:val="00E83D4E"/>
    <w:rsid w:val="00E85254"/>
    <w:rsid w:val="00E854EC"/>
    <w:rsid w:val="00E8648F"/>
    <w:rsid w:val="00E8658B"/>
    <w:rsid w:val="00E8663E"/>
    <w:rsid w:val="00E868F1"/>
    <w:rsid w:val="00E869D8"/>
    <w:rsid w:val="00E86A01"/>
    <w:rsid w:val="00E86DD4"/>
    <w:rsid w:val="00E90D43"/>
    <w:rsid w:val="00E913D5"/>
    <w:rsid w:val="00E918DB"/>
    <w:rsid w:val="00E91932"/>
    <w:rsid w:val="00E91AD1"/>
    <w:rsid w:val="00E9249B"/>
    <w:rsid w:val="00E92FB4"/>
    <w:rsid w:val="00E93EC7"/>
    <w:rsid w:val="00E946AC"/>
    <w:rsid w:val="00E946E4"/>
    <w:rsid w:val="00E94797"/>
    <w:rsid w:val="00E94B11"/>
    <w:rsid w:val="00E95BCC"/>
    <w:rsid w:val="00E961B6"/>
    <w:rsid w:val="00E97CA7"/>
    <w:rsid w:val="00EA0200"/>
    <w:rsid w:val="00EA0D02"/>
    <w:rsid w:val="00EA1245"/>
    <w:rsid w:val="00EA1AD8"/>
    <w:rsid w:val="00EA21BA"/>
    <w:rsid w:val="00EA3014"/>
    <w:rsid w:val="00EA3A19"/>
    <w:rsid w:val="00EA43A4"/>
    <w:rsid w:val="00EA47D1"/>
    <w:rsid w:val="00EA49D0"/>
    <w:rsid w:val="00EA4BEA"/>
    <w:rsid w:val="00EA5AC4"/>
    <w:rsid w:val="00EA630B"/>
    <w:rsid w:val="00EA7728"/>
    <w:rsid w:val="00EA7731"/>
    <w:rsid w:val="00EA7AF4"/>
    <w:rsid w:val="00EB017C"/>
    <w:rsid w:val="00EB1AAB"/>
    <w:rsid w:val="00EB3580"/>
    <w:rsid w:val="00EB3956"/>
    <w:rsid w:val="00EB59FC"/>
    <w:rsid w:val="00EB630A"/>
    <w:rsid w:val="00EB7EBB"/>
    <w:rsid w:val="00EC0977"/>
    <w:rsid w:val="00EC1797"/>
    <w:rsid w:val="00EC1BFC"/>
    <w:rsid w:val="00EC1FB1"/>
    <w:rsid w:val="00EC2013"/>
    <w:rsid w:val="00EC2CFE"/>
    <w:rsid w:val="00EC2FDE"/>
    <w:rsid w:val="00EC32BC"/>
    <w:rsid w:val="00EC3328"/>
    <w:rsid w:val="00EC3949"/>
    <w:rsid w:val="00EC3BD2"/>
    <w:rsid w:val="00EC40AD"/>
    <w:rsid w:val="00EC4276"/>
    <w:rsid w:val="00EC42E9"/>
    <w:rsid w:val="00EC445A"/>
    <w:rsid w:val="00EC4578"/>
    <w:rsid w:val="00EC483F"/>
    <w:rsid w:val="00EC4BEA"/>
    <w:rsid w:val="00EC544B"/>
    <w:rsid w:val="00EC5D68"/>
    <w:rsid w:val="00EC619A"/>
    <w:rsid w:val="00EC64DD"/>
    <w:rsid w:val="00EC6965"/>
    <w:rsid w:val="00EC6CE4"/>
    <w:rsid w:val="00EC6E41"/>
    <w:rsid w:val="00EC730F"/>
    <w:rsid w:val="00EC7AA3"/>
    <w:rsid w:val="00EC7B0B"/>
    <w:rsid w:val="00ED0240"/>
    <w:rsid w:val="00ED0264"/>
    <w:rsid w:val="00ED08C5"/>
    <w:rsid w:val="00ED11D0"/>
    <w:rsid w:val="00ED12E3"/>
    <w:rsid w:val="00ED213A"/>
    <w:rsid w:val="00ED275B"/>
    <w:rsid w:val="00ED3D96"/>
    <w:rsid w:val="00ED3F46"/>
    <w:rsid w:val="00ED49A2"/>
    <w:rsid w:val="00ED5B8E"/>
    <w:rsid w:val="00ED6D96"/>
    <w:rsid w:val="00ED6E7E"/>
    <w:rsid w:val="00ED79AB"/>
    <w:rsid w:val="00ED7B66"/>
    <w:rsid w:val="00EE00D4"/>
    <w:rsid w:val="00EE0842"/>
    <w:rsid w:val="00EE0BBD"/>
    <w:rsid w:val="00EE2830"/>
    <w:rsid w:val="00EE37AE"/>
    <w:rsid w:val="00EE3FCF"/>
    <w:rsid w:val="00EE5269"/>
    <w:rsid w:val="00EE718C"/>
    <w:rsid w:val="00EE7A88"/>
    <w:rsid w:val="00EE7D62"/>
    <w:rsid w:val="00EE7D75"/>
    <w:rsid w:val="00EF0C0F"/>
    <w:rsid w:val="00EF0D91"/>
    <w:rsid w:val="00EF0E46"/>
    <w:rsid w:val="00EF1265"/>
    <w:rsid w:val="00EF1BBE"/>
    <w:rsid w:val="00EF1BE8"/>
    <w:rsid w:val="00EF25E7"/>
    <w:rsid w:val="00EF2B70"/>
    <w:rsid w:val="00EF2CE0"/>
    <w:rsid w:val="00EF33EF"/>
    <w:rsid w:val="00EF3C15"/>
    <w:rsid w:val="00EF407A"/>
    <w:rsid w:val="00EF4BAB"/>
    <w:rsid w:val="00EF4F9A"/>
    <w:rsid w:val="00EF5757"/>
    <w:rsid w:val="00EF6572"/>
    <w:rsid w:val="00EF6B1D"/>
    <w:rsid w:val="00EF75D2"/>
    <w:rsid w:val="00EF7901"/>
    <w:rsid w:val="00EF7B0E"/>
    <w:rsid w:val="00EF7E51"/>
    <w:rsid w:val="00F0080E"/>
    <w:rsid w:val="00F00E0F"/>
    <w:rsid w:val="00F0120A"/>
    <w:rsid w:val="00F0139F"/>
    <w:rsid w:val="00F0158F"/>
    <w:rsid w:val="00F02021"/>
    <w:rsid w:val="00F02C17"/>
    <w:rsid w:val="00F02EAE"/>
    <w:rsid w:val="00F0357B"/>
    <w:rsid w:val="00F03ACF"/>
    <w:rsid w:val="00F04AEC"/>
    <w:rsid w:val="00F04B4E"/>
    <w:rsid w:val="00F04E34"/>
    <w:rsid w:val="00F05B7F"/>
    <w:rsid w:val="00F06056"/>
    <w:rsid w:val="00F0654D"/>
    <w:rsid w:val="00F0677A"/>
    <w:rsid w:val="00F0686E"/>
    <w:rsid w:val="00F06A04"/>
    <w:rsid w:val="00F06D7C"/>
    <w:rsid w:val="00F07B6C"/>
    <w:rsid w:val="00F10DCE"/>
    <w:rsid w:val="00F11767"/>
    <w:rsid w:val="00F12226"/>
    <w:rsid w:val="00F129BE"/>
    <w:rsid w:val="00F131CE"/>
    <w:rsid w:val="00F133DA"/>
    <w:rsid w:val="00F15172"/>
    <w:rsid w:val="00F15461"/>
    <w:rsid w:val="00F15827"/>
    <w:rsid w:val="00F15AF9"/>
    <w:rsid w:val="00F16D1C"/>
    <w:rsid w:val="00F17199"/>
    <w:rsid w:val="00F20441"/>
    <w:rsid w:val="00F20662"/>
    <w:rsid w:val="00F208F7"/>
    <w:rsid w:val="00F20B43"/>
    <w:rsid w:val="00F212D7"/>
    <w:rsid w:val="00F21E50"/>
    <w:rsid w:val="00F222D4"/>
    <w:rsid w:val="00F22A3B"/>
    <w:rsid w:val="00F22D23"/>
    <w:rsid w:val="00F22E50"/>
    <w:rsid w:val="00F2347E"/>
    <w:rsid w:val="00F236AF"/>
    <w:rsid w:val="00F25C24"/>
    <w:rsid w:val="00F265A6"/>
    <w:rsid w:val="00F2671D"/>
    <w:rsid w:val="00F26E58"/>
    <w:rsid w:val="00F3051D"/>
    <w:rsid w:val="00F30E80"/>
    <w:rsid w:val="00F310F2"/>
    <w:rsid w:val="00F31221"/>
    <w:rsid w:val="00F31622"/>
    <w:rsid w:val="00F31A50"/>
    <w:rsid w:val="00F32868"/>
    <w:rsid w:val="00F32F0B"/>
    <w:rsid w:val="00F32F38"/>
    <w:rsid w:val="00F33953"/>
    <w:rsid w:val="00F339F0"/>
    <w:rsid w:val="00F33D95"/>
    <w:rsid w:val="00F3460C"/>
    <w:rsid w:val="00F347E0"/>
    <w:rsid w:val="00F34BFF"/>
    <w:rsid w:val="00F35558"/>
    <w:rsid w:val="00F36B27"/>
    <w:rsid w:val="00F36EDD"/>
    <w:rsid w:val="00F37986"/>
    <w:rsid w:val="00F37D61"/>
    <w:rsid w:val="00F400DA"/>
    <w:rsid w:val="00F40B7A"/>
    <w:rsid w:val="00F419A2"/>
    <w:rsid w:val="00F41A5F"/>
    <w:rsid w:val="00F41B04"/>
    <w:rsid w:val="00F42C62"/>
    <w:rsid w:val="00F4379F"/>
    <w:rsid w:val="00F44648"/>
    <w:rsid w:val="00F45CC9"/>
    <w:rsid w:val="00F47E4B"/>
    <w:rsid w:val="00F50212"/>
    <w:rsid w:val="00F506D4"/>
    <w:rsid w:val="00F5095C"/>
    <w:rsid w:val="00F50D72"/>
    <w:rsid w:val="00F50F14"/>
    <w:rsid w:val="00F51427"/>
    <w:rsid w:val="00F53488"/>
    <w:rsid w:val="00F540EA"/>
    <w:rsid w:val="00F54ABB"/>
    <w:rsid w:val="00F55F76"/>
    <w:rsid w:val="00F5664F"/>
    <w:rsid w:val="00F570BD"/>
    <w:rsid w:val="00F5776B"/>
    <w:rsid w:val="00F578F8"/>
    <w:rsid w:val="00F57D42"/>
    <w:rsid w:val="00F57E37"/>
    <w:rsid w:val="00F57F0D"/>
    <w:rsid w:val="00F61C94"/>
    <w:rsid w:val="00F6264E"/>
    <w:rsid w:val="00F62A75"/>
    <w:rsid w:val="00F63399"/>
    <w:rsid w:val="00F63478"/>
    <w:rsid w:val="00F6439B"/>
    <w:rsid w:val="00F65685"/>
    <w:rsid w:val="00F65B9C"/>
    <w:rsid w:val="00F6652D"/>
    <w:rsid w:val="00F66933"/>
    <w:rsid w:val="00F6694C"/>
    <w:rsid w:val="00F66E1B"/>
    <w:rsid w:val="00F677B9"/>
    <w:rsid w:val="00F70167"/>
    <w:rsid w:val="00F70C28"/>
    <w:rsid w:val="00F70F7E"/>
    <w:rsid w:val="00F71797"/>
    <w:rsid w:val="00F719AA"/>
    <w:rsid w:val="00F71A1A"/>
    <w:rsid w:val="00F71BA0"/>
    <w:rsid w:val="00F723E1"/>
    <w:rsid w:val="00F730EC"/>
    <w:rsid w:val="00F734E5"/>
    <w:rsid w:val="00F73BF4"/>
    <w:rsid w:val="00F74AA7"/>
    <w:rsid w:val="00F74CCA"/>
    <w:rsid w:val="00F7502C"/>
    <w:rsid w:val="00F76039"/>
    <w:rsid w:val="00F763EF"/>
    <w:rsid w:val="00F7756E"/>
    <w:rsid w:val="00F77918"/>
    <w:rsid w:val="00F80C10"/>
    <w:rsid w:val="00F811D3"/>
    <w:rsid w:val="00F8138D"/>
    <w:rsid w:val="00F8153C"/>
    <w:rsid w:val="00F82196"/>
    <w:rsid w:val="00F8225F"/>
    <w:rsid w:val="00F82463"/>
    <w:rsid w:val="00F829A5"/>
    <w:rsid w:val="00F8333A"/>
    <w:rsid w:val="00F838FE"/>
    <w:rsid w:val="00F848F0"/>
    <w:rsid w:val="00F852C3"/>
    <w:rsid w:val="00F852EF"/>
    <w:rsid w:val="00F8597B"/>
    <w:rsid w:val="00F859C9"/>
    <w:rsid w:val="00F85BF8"/>
    <w:rsid w:val="00F86608"/>
    <w:rsid w:val="00F86925"/>
    <w:rsid w:val="00F86E29"/>
    <w:rsid w:val="00F876D3"/>
    <w:rsid w:val="00F87976"/>
    <w:rsid w:val="00F87B7F"/>
    <w:rsid w:val="00F904E6"/>
    <w:rsid w:val="00F91976"/>
    <w:rsid w:val="00F93316"/>
    <w:rsid w:val="00F93C00"/>
    <w:rsid w:val="00F94C86"/>
    <w:rsid w:val="00F94D09"/>
    <w:rsid w:val="00F95D93"/>
    <w:rsid w:val="00F95EC4"/>
    <w:rsid w:val="00F960FB"/>
    <w:rsid w:val="00F96487"/>
    <w:rsid w:val="00F97AB7"/>
    <w:rsid w:val="00FA09A2"/>
    <w:rsid w:val="00FA0B6B"/>
    <w:rsid w:val="00FA0CA9"/>
    <w:rsid w:val="00FA1440"/>
    <w:rsid w:val="00FA1DE4"/>
    <w:rsid w:val="00FA2420"/>
    <w:rsid w:val="00FA2A08"/>
    <w:rsid w:val="00FA3764"/>
    <w:rsid w:val="00FA3802"/>
    <w:rsid w:val="00FA38CC"/>
    <w:rsid w:val="00FA391B"/>
    <w:rsid w:val="00FA4932"/>
    <w:rsid w:val="00FA5B1A"/>
    <w:rsid w:val="00FA635E"/>
    <w:rsid w:val="00FA6490"/>
    <w:rsid w:val="00FA68AE"/>
    <w:rsid w:val="00FA6BFA"/>
    <w:rsid w:val="00FA7A0B"/>
    <w:rsid w:val="00FA7BC3"/>
    <w:rsid w:val="00FB0038"/>
    <w:rsid w:val="00FB03C6"/>
    <w:rsid w:val="00FB0572"/>
    <w:rsid w:val="00FB0734"/>
    <w:rsid w:val="00FB0885"/>
    <w:rsid w:val="00FB09E1"/>
    <w:rsid w:val="00FB1EF2"/>
    <w:rsid w:val="00FB1FED"/>
    <w:rsid w:val="00FB2538"/>
    <w:rsid w:val="00FB26EC"/>
    <w:rsid w:val="00FB2D24"/>
    <w:rsid w:val="00FB5031"/>
    <w:rsid w:val="00FB5327"/>
    <w:rsid w:val="00FB5F2F"/>
    <w:rsid w:val="00FB6763"/>
    <w:rsid w:val="00FB6BE6"/>
    <w:rsid w:val="00FB77C9"/>
    <w:rsid w:val="00FB7E5D"/>
    <w:rsid w:val="00FC16AC"/>
    <w:rsid w:val="00FC16F2"/>
    <w:rsid w:val="00FC1C42"/>
    <w:rsid w:val="00FC1FD7"/>
    <w:rsid w:val="00FC3779"/>
    <w:rsid w:val="00FC4063"/>
    <w:rsid w:val="00FC5457"/>
    <w:rsid w:val="00FC57BE"/>
    <w:rsid w:val="00FC5E66"/>
    <w:rsid w:val="00FC68DF"/>
    <w:rsid w:val="00FC6A5C"/>
    <w:rsid w:val="00FC71D1"/>
    <w:rsid w:val="00FC75D4"/>
    <w:rsid w:val="00FC7A80"/>
    <w:rsid w:val="00FC7C04"/>
    <w:rsid w:val="00FD01D7"/>
    <w:rsid w:val="00FD0B91"/>
    <w:rsid w:val="00FD0CD2"/>
    <w:rsid w:val="00FD18D4"/>
    <w:rsid w:val="00FD1926"/>
    <w:rsid w:val="00FD19C6"/>
    <w:rsid w:val="00FD20F3"/>
    <w:rsid w:val="00FD2BE0"/>
    <w:rsid w:val="00FD5D13"/>
    <w:rsid w:val="00FD606F"/>
    <w:rsid w:val="00FD618A"/>
    <w:rsid w:val="00FD77AE"/>
    <w:rsid w:val="00FD78AD"/>
    <w:rsid w:val="00FD7CF8"/>
    <w:rsid w:val="00FE0839"/>
    <w:rsid w:val="00FE13BF"/>
    <w:rsid w:val="00FE2070"/>
    <w:rsid w:val="00FE21BA"/>
    <w:rsid w:val="00FE247C"/>
    <w:rsid w:val="00FE24A8"/>
    <w:rsid w:val="00FE293A"/>
    <w:rsid w:val="00FE2981"/>
    <w:rsid w:val="00FE2E9E"/>
    <w:rsid w:val="00FE3270"/>
    <w:rsid w:val="00FE32A6"/>
    <w:rsid w:val="00FE423E"/>
    <w:rsid w:val="00FE444A"/>
    <w:rsid w:val="00FE4624"/>
    <w:rsid w:val="00FE4A72"/>
    <w:rsid w:val="00FE4B8E"/>
    <w:rsid w:val="00FE5A22"/>
    <w:rsid w:val="00FE6688"/>
    <w:rsid w:val="00FE69E5"/>
    <w:rsid w:val="00FE7499"/>
    <w:rsid w:val="00FE7EE0"/>
    <w:rsid w:val="00FF05D0"/>
    <w:rsid w:val="00FF0917"/>
    <w:rsid w:val="00FF0A6E"/>
    <w:rsid w:val="00FF0C88"/>
    <w:rsid w:val="00FF0E20"/>
    <w:rsid w:val="00FF0E7B"/>
    <w:rsid w:val="00FF10AA"/>
    <w:rsid w:val="00FF1A0D"/>
    <w:rsid w:val="00FF2404"/>
    <w:rsid w:val="00FF2C5D"/>
    <w:rsid w:val="00FF3497"/>
    <w:rsid w:val="00FF45A9"/>
    <w:rsid w:val="00FF4AA0"/>
    <w:rsid w:val="00FF4C06"/>
    <w:rsid w:val="00FF4C0D"/>
    <w:rsid w:val="00FF4C28"/>
    <w:rsid w:val="00FF5B74"/>
    <w:rsid w:val="00FF5E39"/>
    <w:rsid w:val="00FF6268"/>
    <w:rsid w:val="00FF6982"/>
    <w:rsid w:val="01194D45"/>
    <w:rsid w:val="0155C702"/>
    <w:rsid w:val="018F5554"/>
    <w:rsid w:val="01E1ECA1"/>
    <w:rsid w:val="021B4FB0"/>
    <w:rsid w:val="025AB944"/>
    <w:rsid w:val="0292DED5"/>
    <w:rsid w:val="02B81907"/>
    <w:rsid w:val="02FCFF50"/>
    <w:rsid w:val="030BCFBB"/>
    <w:rsid w:val="0383628F"/>
    <w:rsid w:val="03B644A7"/>
    <w:rsid w:val="03FAECF1"/>
    <w:rsid w:val="03FE2019"/>
    <w:rsid w:val="040C6927"/>
    <w:rsid w:val="046AF3CC"/>
    <w:rsid w:val="04AF562D"/>
    <w:rsid w:val="054B22C4"/>
    <w:rsid w:val="05CEBDBA"/>
    <w:rsid w:val="06118BBC"/>
    <w:rsid w:val="06197041"/>
    <w:rsid w:val="061FA7F2"/>
    <w:rsid w:val="06432FCC"/>
    <w:rsid w:val="06650504"/>
    <w:rsid w:val="0695947D"/>
    <w:rsid w:val="0772F37F"/>
    <w:rsid w:val="07890352"/>
    <w:rsid w:val="07CDE8EB"/>
    <w:rsid w:val="07D69F76"/>
    <w:rsid w:val="0850D518"/>
    <w:rsid w:val="08D437ED"/>
    <w:rsid w:val="0977B12E"/>
    <w:rsid w:val="09ECADA0"/>
    <w:rsid w:val="0A1AC785"/>
    <w:rsid w:val="0AABB703"/>
    <w:rsid w:val="0B1650BE"/>
    <w:rsid w:val="0B501992"/>
    <w:rsid w:val="0BC6343B"/>
    <w:rsid w:val="0BD0F597"/>
    <w:rsid w:val="0C0E2A75"/>
    <w:rsid w:val="0C100883"/>
    <w:rsid w:val="0D002026"/>
    <w:rsid w:val="0D3512AE"/>
    <w:rsid w:val="0D5F0CA6"/>
    <w:rsid w:val="0D91D2C0"/>
    <w:rsid w:val="0DB08A94"/>
    <w:rsid w:val="0DEF4526"/>
    <w:rsid w:val="0E03EAC5"/>
    <w:rsid w:val="0E8966CE"/>
    <w:rsid w:val="0E8C1343"/>
    <w:rsid w:val="0EAA401C"/>
    <w:rsid w:val="0EB0A17C"/>
    <w:rsid w:val="0EC6A201"/>
    <w:rsid w:val="0ED4BF36"/>
    <w:rsid w:val="0F21DE18"/>
    <w:rsid w:val="0FC2B8D0"/>
    <w:rsid w:val="0FD53D0E"/>
    <w:rsid w:val="0FEC9361"/>
    <w:rsid w:val="103454E8"/>
    <w:rsid w:val="103953A0"/>
    <w:rsid w:val="109E354C"/>
    <w:rsid w:val="10D5D0DA"/>
    <w:rsid w:val="10DD11CF"/>
    <w:rsid w:val="10F2695B"/>
    <w:rsid w:val="1121F50A"/>
    <w:rsid w:val="117F81AD"/>
    <w:rsid w:val="11A64E99"/>
    <w:rsid w:val="11E14C93"/>
    <w:rsid w:val="12438ED7"/>
    <w:rsid w:val="12E464CD"/>
    <w:rsid w:val="13351DBF"/>
    <w:rsid w:val="13B52562"/>
    <w:rsid w:val="13E3CF50"/>
    <w:rsid w:val="1429260D"/>
    <w:rsid w:val="145BB110"/>
    <w:rsid w:val="15289C2A"/>
    <w:rsid w:val="15349D46"/>
    <w:rsid w:val="15626C26"/>
    <w:rsid w:val="1633FC22"/>
    <w:rsid w:val="16372E7F"/>
    <w:rsid w:val="1646DCF0"/>
    <w:rsid w:val="16D00B0F"/>
    <w:rsid w:val="17014FB2"/>
    <w:rsid w:val="174170C2"/>
    <w:rsid w:val="177841A7"/>
    <w:rsid w:val="17AB0F89"/>
    <w:rsid w:val="17CAD913"/>
    <w:rsid w:val="17F8ACBE"/>
    <w:rsid w:val="17FF1CB2"/>
    <w:rsid w:val="189419C1"/>
    <w:rsid w:val="19340DCC"/>
    <w:rsid w:val="1962BEF2"/>
    <w:rsid w:val="199FA84F"/>
    <w:rsid w:val="19B31883"/>
    <w:rsid w:val="1A2E8965"/>
    <w:rsid w:val="1A8720C7"/>
    <w:rsid w:val="1AE62FCB"/>
    <w:rsid w:val="1B145C49"/>
    <w:rsid w:val="1B3D045C"/>
    <w:rsid w:val="1B4D32C4"/>
    <w:rsid w:val="1BAD2C0E"/>
    <w:rsid w:val="1BC676F3"/>
    <w:rsid w:val="1BCA99C6"/>
    <w:rsid w:val="1BEFEE59"/>
    <w:rsid w:val="1C290B81"/>
    <w:rsid w:val="1C5DAD11"/>
    <w:rsid w:val="1C887E1D"/>
    <w:rsid w:val="1CB1E886"/>
    <w:rsid w:val="1D074D79"/>
    <w:rsid w:val="1D5AA338"/>
    <w:rsid w:val="1D6943EB"/>
    <w:rsid w:val="1D69AE92"/>
    <w:rsid w:val="1DBA5CB3"/>
    <w:rsid w:val="1DD8A123"/>
    <w:rsid w:val="1E507F08"/>
    <w:rsid w:val="1E5DBBA1"/>
    <w:rsid w:val="1E863BD1"/>
    <w:rsid w:val="1F5AA971"/>
    <w:rsid w:val="1F5EA76D"/>
    <w:rsid w:val="2016F5CD"/>
    <w:rsid w:val="2036570A"/>
    <w:rsid w:val="208007C5"/>
    <w:rsid w:val="20E83FBA"/>
    <w:rsid w:val="20F76EE3"/>
    <w:rsid w:val="20FC7FC9"/>
    <w:rsid w:val="20FE6303"/>
    <w:rsid w:val="21A6FE30"/>
    <w:rsid w:val="21ABA565"/>
    <w:rsid w:val="2269C115"/>
    <w:rsid w:val="229F6AE9"/>
    <w:rsid w:val="22D3CF0A"/>
    <w:rsid w:val="230FA676"/>
    <w:rsid w:val="231452CE"/>
    <w:rsid w:val="23321393"/>
    <w:rsid w:val="2369D113"/>
    <w:rsid w:val="2383401E"/>
    <w:rsid w:val="23865F86"/>
    <w:rsid w:val="23A2DFC4"/>
    <w:rsid w:val="23C2788F"/>
    <w:rsid w:val="23C771E3"/>
    <w:rsid w:val="249BDC1A"/>
    <w:rsid w:val="24A85FC5"/>
    <w:rsid w:val="24E0A6C2"/>
    <w:rsid w:val="253EC056"/>
    <w:rsid w:val="25CF6D98"/>
    <w:rsid w:val="2678BC26"/>
    <w:rsid w:val="269E83BE"/>
    <w:rsid w:val="26BF9AA2"/>
    <w:rsid w:val="26E6FD42"/>
    <w:rsid w:val="272972C6"/>
    <w:rsid w:val="27378EB9"/>
    <w:rsid w:val="273B3C2B"/>
    <w:rsid w:val="27B3631E"/>
    <w:rsid w:val="280AEA99"/>
    <w:rsid w:val="280C3A5F"/>
    <w:rsid w:val="281C136D"/>
    <w:rsid w:val="287571E2"/>
    <w:rsid w:val="2890CD33"/>
    <w:rsid w:val="2924FC48"/>
    <w:rsid w:val="29744F5B"/>
    <w:rsid w:val="2974BEFC"/>
    <w:rsid w:val="299C2404"/>
    <w:rsid w:val="2A2CDB75"/>
    <w:rsid w:val="2A81BCF6"/>
    <w:rsid w:val="2AD1A821"/>
    <w:rsid w:val="2B04B188"/>
    <w:rsid w:val="2B5F720E"/>
    <w:rsid w:val="2B948F50"/>
    <w:rsid w:val="2BB59C0F"/>
    <w:rsid w:val="2BEB5FB3"/>
    <w:rsid w:val="2C19162F"/>
    <w:rsid w:val="2C306A3D"/>
    <w:rsid w:val="2C393A21"/>
    <w:rsid w:val="2C514348"/>
    <w:rsid w:val="2C8E757D"/>
    <w:rsid w:val="2CF3E417"/>
    <w:rsid w:val="2D3982CC"/>
    <w:rsid w:val="2D636695"/>
    <w:rsid w:val="2E0282C0"/>
    <w:rsid w:val="2E2CA3B0"/>
    <w:rsid w:val="2E901DCA"/>
    <w:rsid w:val="2EF4103E"/>
    <w:rsid w:val="2FB81BDF"/>
    <w:rsid w:val="305D42F1"/>
    <w:rsid w:val="3078776E"/>
    <w:rsid w:val="30CFD29D"/>
    <w:rsid w:val="30DCBF4A"/>
    <w:rsid w:val="30EB6835"/>
    <w:rsid w:val="312503ED"/>
    <w:rsid w:val="31819B4B"/>
    <w:rsid w:val="31867F2D"/>
    <w:rsid w:val="31D2A53D"/>
    <w:rsid w:val="3240BADC"/>
    <w:rsid w:val="326C43E0"/>
    <w:rsid w:val="32A868EC"/>
    <w:rsid w:val="32B49408"/>
    <w:rsid w:val="32C21D1E"/>
    <w:rsid w:val="33131819"/>
    <w:rsid w:val="332D436C"/>
    <w:rsid w:val="332EA46C"/>
    <w:rsid w:val="334ACE86"/>
    <w:rsid w:val="3366615A"/>
    <w:rsid w:val="33670986"/>
    <w:rsid w:val="3373984C"/>
    <w:rsid w:val="33C7E1DA"/>
    <w:rsid w:val="33DCB0B7"/>
    <w:rsid w:val="33ED2E33"/>
    <w:rsid w:val="341109DB"/>
    <w:rsid w:val="341AD818"/>
    <w:rsid w:val="34273842"/>
    <w:rsid w:val="34397CCE"/>
    <w:rsid w:val="34AC862B"/>
    <w:rsid w:val="34CF549F"/>
    <w:rsid w:val="352536BB"/>
    <w:rsid w:val="353F022E"/>
    <w:rsid w:val="354DB6DC"/>
    <w:rsid w:val="35696E9A"/>
    <w:rsid w:val="359DFA74"/>
    <w:rsid w:val="35B286D1"/>
    <w:rsid w:val="35C95298"/>
    <w:rsid w:val="35D65B24"/>
    <w:rsid w:val="35E5BBF4"/>
    <w:rsid w:val="36374B88"/>
    <w:rsid w:val="3664045E"/>
    <w:rsid w:val="36E7B9F3"/>
    <w:rsid w:val="36EF5C40"/>
    <w:rsid w:val="378983A6"/>
    <w:rsid w:val="378F644F"/>
    <w:rsid w:val="378FA9EB"/>
    <w:rsid w:val="37B8E26B"/>
    <w:rsid w:val="37C10F66"/>
    <w:rsid w:val="37EAE2A6"/>
    <w:rsid w:val="38AC1E3A"/>
    <w:rsid w:val="396DD246"/>
    <w:rsid w:val="3987F4B7"/>
    <w:rsid w:val="3A37FA5B"/>
    <w:rsid w:val="3A5E8412"/>
    <w:rsid w:val="3AA68A5D"/>
    <w:rsid w:val="3ADC8D9E"/>
    <w:rsid w:val="3B1BFF9A"/>
    <w:rsid w:val="3B873957"/>
    <w:rsid w:val="3B8FE178"/>
    <w:rsid w:val="3B93197B"/>
    <w:rsid w:val="3B9DDEE6"/>
    <w:rsid w:val="3BA9F401"/>
    <w:rsid w:val="3BB04AAB"/>
    <w:rsid w:val="3C4A600B"/>
    <w:rsid w:val="3CA45849"/>
    <w:rsid w:val="3CC09BF4"/>
    <w:rsid w:val="3D12B372"/>
    <w:rsid w:val="3E4B1EC0"/>
    <w:rsid w:val="3E9A5285"/>
    <w:rsid w:val="3ECE3E6D"/>
    <w:rsid w:val="3F3F3F72"/>
    <w:rsid w:val="3FD1A872"/>
    <w:rsid w:val="4016B861"/>
    <w:rsid w:val="40324CEE"/>
    <w:rsid w:val="4040F9EE"/>
    <w:rsid w:val="406118AC"/>
    <w:rsid w:val="408EF829"/>
    <w:rsid w:val="4118D08B"/>
    <w:rsid w:val="4156B3D0"/>
    <w:rsid w:val="41663874"/>
    <w:rsid w:val="416A6A31"/>
    <w:rsid w:val="4193F0C2"/>
    <w:rsid w:val="420C0C2C"/>
    <w:rsid w:val="4231C235"/>
    <w:rsid w:val="42412E7C"/>
    <w:rsid w:val="4319EAD5"/>
    <w:rsid w:val="439B7592"/>
    <w:rsid w:val="43F85D80"/>
    <w:rsid w:val="44224AF9"/>
    <w:rsid w:val="4493E546"/>
    <w:rsid w:val="4538B897"/>
    <w:rsid w:val="4538CCE2"/>
    <w:rsid w:val="45488FFA"/>
    <w:rsid w:val="454FCEFB"/>
    <w:rsid w:val="4552DE9D"/>
    <w:rsid w:val="457EA8B2"/>
    <w:rsid w:val="4580A3C4"/>
    <w:rsid w:val="45EA469A"/>
    <w:rsid w:val="4601F2F8"/>
    <w:rsid w:val="460A1F64"/>
    <w:rsid w:val="463619B6"/>
    <w:rsid w:val="46CDA593"/>
    <w:rsid w:val="473082BF"/>
    <w:rsid w:val="4769EA18"/>
    <w:rsid w:val="479D2221"/>
    <w:rsid w:val="47A92941"/>
    <w:rsid w:val="47C19B8B"/>
    <w:rsid w:val="47CA4B20"/>
    <w:rsid w:val="4830C442"/>
    <w:rsid w:val="484533A8"/>
    <w:rsid w:val="484FC675"/>
    <w:rsid w:val="48FC6252"/>
    <w:rsid w:val="49252C94"/>
    <w:rsid w:val="4935C9A5"/>
    <w:rsid w:val="4977E9F9"/>
    <w:rsid w:val="49D0642F"/>
    <w:rsid w:val="4A374E33"/>
    <w:rsid w:val="4A5D0226"/>
    <w:rsid w:val="4A883E58"/>
    <w:rsid w:val="4AFE8C17"/>
    <w:rsid w:val="4AFEED59"/>
    <w:rsid w:val="4B06044D"/>
    <w:rsid w:val="4B1FC67E"/>
    <w:rsid w:val="4B2C386D"/>
    <w:rsid w:val="4B3A6A89"/>
    <w:rsid w:val="4B3FDFFA"/>
    <w:rsid w:val="4B41EF81"/>
    <w:rsid w:val="4C0EC2F7"/>
    <w:rsid w:val="4C6088FA"/>
    <w:rsid w:val="4D37CF25"/>
    <w:rsid w:val="4D87AC0A"/>
    <w:rsid w:val="4DD98282"/>
    <w:rsid w:val="4DF7B02F"/>
    <w:rsid w:val="4E1069FA"/>
    <w:rsid w:val="4E4E8A83"/>
    <w:rsid w:val="4E75DFB6"/>
    <w:rsid w:val="4E829A5F"/>
    <w:rsid w:val="4EAE3582"/>
    <w:rsid w:val="4F2FA7D5"/>
    <w:rsid w:val="4F43CE69"/>
    <w:rsid w:val="4F56D8E6"/>
    <w:rsid w:val="4F81BCE1"/>
    <w:rsid w:val="4FBADBC3"/>
    <w:rsid w:val="4FE5BA90"/>
    <w:rsid w:val="501A16A3"/>
    <w:rsid w:val="509AD8D7"/>
    <w:rsid w:val="50C53659"/>
    <w:rsid w:val="50FDB00E"/>
    <w:rsid w:val="5101C9DB"/>
    <w:rsid w:val="51184E9A"/>
    <w:rsid w:val="513B90A9"/>
    <w:rsid w:val="51438FBE"/>
    <w:rsid w:val="515C0A3D"/>
    <w:rsid w:val="51627EE8"/>
    <w:rsid w:val="51849D6D"/>
    <w:rsid w:val="51E14DB9"/>
    <w:rsid w:val="525D4A52"/>
    <w:rsid w:val="52B4A9C5"/>
    <w:rsid w:val="52CA2C36"/>
    <w:rsid w:val="5300CF95"/>
    <w:rsid w:val="5303754B"/>
    <w:rsid w:val="5325017D"/>
    <w:rsid w:val="53D5A388"/>
    <w:rsid w:val="546FE56A"/>
    <w:rsid w:val="549DA05F"/>
    <w:rsid w:val="549DC407"/>
    <w:rsid w:val="54D41C8E"/>
    <w:rsid w:val="54EB8595"/>
    <w:rsid w:val="551D9DBD"/>
    <w:rsid w:val="55960339"/>
    <w:rsid w:val="559B380B"/>
    <w:rsid w:val="55B7CF1E"/>
    <w:rsid w:val="5607DF31"/>
    <w:rsid w:val="56B6CDD3"/>
    <w:rsid w:val="56BCE48B"/>
    <w:rsid w:val="56D990D7"/>
    <w:rsid w:val="57421428"/>
    <w:rsid w:val="576F0F13"/>
    <w:rsid w:val="577B3F3F"/>
    <w:rsid w:val="5790FC7D"/>
    <w:rsid w:val="57B32DDB"/>
    <w:rsid w:val="57EF706D"/>
    <w:rsid w:val="57F47C85"/>
    <w:rsid w:val="57F9E7AA"/>
    <w:rsid w:val="58440966"/>
    <w:rsid w:val="585DECAA"/>
    <w:rsid w:val="586125B6"/>
    <w:rsid w:val="58772958"/>
    <w:rsid w:val="58B701C0"/>
    <w:rsid w:val="58C6EB59"/>
    <w:rsid w:val="58F419D1"/>
    <w:rsid w:val="59267F51"/>
    <w:rsid w:val="5985D0D5"/>
    <w:rsid w:val="59B56C46"/>
    <w:rsid w:val="59BCF019"/>
    <w:rsid w:val="5A297E89"/>
    <w:rsid w:val="5A4E8874"/>
    <w:rsid w:val="5AD98F25"/>
    <w:rsid w:val="5AF9219E"/>
    <w:rsid w:val="5B23DEA2"/>
    <w:rsid w:val="5B451138"/>
    <w:rsid w:val="5B844B90"/>
    <w:rsid w:val="5B9B9364"/>
    <w:rsid w:val="5BAE5AD9"/>
    <w:rsid w:val="5BEF0B82"/>
    <w:rsid w:val="5C178087"/>
    <w:rsid w:val="5C4CAE22"/>
    <w:rsid w:val="5CA9576A"/>
    <w:rsid w:val="5CC296C3"/>
    <w:rsid w:val="5CE61766"/>
    <w:rsid w:val="5D3F8DB3"/>
    <w:rsid w:val="5D5E0735"/>
    <w:rsid w:val="5DFCDAE3"/>
    <w:rsid w:val="5E2990A7"/>
    <w:rsid w:val="5E2CAAB9"/>
    <w:rsid w:val="5E2EC44B"/>
    <w:rsid w:val="5EB55F75"/>
    <w:rsid w:val="5EB68C73"/>
    <w:rsid w:val="5ECC895D"/>
    <w:rsid w:val="5EF40911"/>
    <w:rsid w:val="5F2AFA3B"/>
    <w:rsid w:val="5F657B38"/>
    <w:rsid w:val="5F98A126"/>
    <w:rsid w:val="600CEEA0"/>
    <w:rsid w:val="6027F9D0"/>
    <w:rsid w:val="60783656"/>
    <w:rsid w:val="60B8EEEB"/>
    <w:rsid w:val="60C2A479"/>
    <w:rsid w:val="60CB20E6"/>
    <w:rsid w:val="60E23F48"/>
    <w:rsid w:val="60FF43D3"/>
    <w:rsid w:val="610C9155"/>
    <w:rsid w:val="613791D2"/>
    <w:rsid w:val="613A362F"/>
    <w:rsid w:val="61974E62"/>
    <w:rsid w:val="6199B196"/>
    <w:rsid w:val="61DFB05B"/>
    <w:rsid w:val="61EBB1A9"/>
    <w:rsid w:val="624A39C2"/>
    <w:rsid w:val="624F46AE"/>
    <w:rsid w:val="62A8D865"/>
    <w:rsid w:val="62ECEE71"/>
    <w:rsid w:val="63351BC6"/>
    <w:rsid w:val="6491C188"/>
    <w:rsid w:val="64A6D062"/>
    <w:rsid w:val="64F1F3BF"/>
    <w:rsid w:val="64F3E6B8"/>
    <w:rsid w:val="65269D70"/>
    <w:rsid w:val="652B5E37"/>
    <w:rsid w:val="656FB98F"/>
    <w:rsid w:val="665D0686"/>
    <w:rsid w:val="66661D7A"/>
    <w:rsid w:val="668DFC4F"/>
    <w:rsid w:val="66A46D3A"/>
    <w:rsid w:val="66E6F2A6"/>
    <w:rsid w:val="6752A416"/>
    <w:rsid w:val="67C1E386"/>
    <w:rsid w:val="67FD34A5"/>
    <w:rsid w:val="681A5D94"/>
    <w:rsid w:val="68546B85"/>
    <w:rsid w:val="68735BCD"/>
    <w:rsid w:val="6893277F"/>
    <w:rsid w:val="68D60A8E"/>
    <w:rsid w:val="68E07524"/>
    <w:rsid w:val="6956150F"/>
    <w:rsid w:val="6973E520"/>
    <w:rsid w:val="698E3F97"/>
    <w:rsid w:val="69D7AAB9"/>
    <w:rsid w:val="69DD2AEA"/>
    <w:rsid w:val="6A5A6607"/>
    <w:rsid w:val="6ACAC4C3"/>
    <w:rsid w:val="6ADDD417"/>
    <w:rsid w:val="6B0E8444"/>
    <w:rsid w:val="6B21ED59"/>
    <w:rsid w:val="6B2B7A38"/>
    <w:rsid w:val="6B49870A"/>
    <w:rsid w:val="6C79B66E"/>
    <w:rsid w:val="6C8C1D06"/>
    <w:rsid w:val="6CB8B5B3"/>
    <w:rsid w:val="6CE4147A"/>
    <w:rsid w:val="6D17DD2F"/>
    <w:rsid w:val="6D5CB2C5"/>
    <w:rsid w:val="6DB88CA5"/>
    <w:rsid w:val="6DBC4E0E"/>
    <w:rsid w:val="6DC3DAEA"/>
    <w:rsid w:val="6DDF2EEF"/>
    <w:rsid w:val="6E2E0266"/>
    <w:rsid w:val="6E30F4F6"/>
    <w:rsid w:val="6E53E8D3"/>
    <w:rsid w:val="6EC45E92"/>
    <w:rsid w:val="6EC80A40"/>
    <w:rsid w:val="6EEF12F5"/>
    <w:rsid w:val="6F1AD505"/>
    <w:rsid w:val="6F24BA23"/>
    <w:rsid w:val="6F86EEDE"/>
    <w:rsid w:val="6FF4B32B"/>
    <w:rsid w:val="701288AD"/>
    <w:rsid w:val="7066EC73"/>
    <w:rsid w:val="70AA2A22"/>
    <w:rsid w:val="71186F73"/>
    <w:rsid w:val="7152EB42"/>
    <w:rsid w:val="716F7522"/>
    <w:rsid w:val="71980B33"/>
    <w:rsid w:val="7289B05E"/>
    <w:rsid w:val="72B5C7FA"/>
    <w:rsid w:val="72B5E7C9"/>
    <w:rsid w:val="72C6AEC3"/>
    <w:rsid w:val="72E629BC"/>
    <w:rsid w:val="73093A66"/>
    <w:rsid w:val="7315035F"/>
    <w:rsid w:val="73A23003"/>
    <w:rsid w:val="73B82FC8"/>
    <w:rsid w:val="73CDB581"/>
    <w:rsid w:val="73FCBBC4"/>
    <w:rsid w:val="743FFEF1"/>
    <w:rsid w:val="74485052"/>
    <w:rsid w:val="74B17804"/>
    <w:rsid w:val="74E313AA"/>
    <w:rsid w:val="751CBE4A"/>
    <w:rsid w:val="755FC556"/>
    <w:rsid w:val="75635AB7"/>
    <w:rsid w:val="758118D0"/>
    <w:rsid w:val="75A3EF61"/>
    <w:rsid w:val="75A9FF04"/>
    <w:rsid w:val="75AF0160"/>
    <w:rsid w:val="75E11C89"/>
    <w:rsid w:val="75F529B3"/>
    <w:rsid w:val="76311D28"/>
    <w:rsid w:val="768B7C62"/>
    <w:rsid w:val="76A4EA10"/>
    <w:rsid w:val="76BD52BA"/>
    <w:rsid w:val="76DA8633"/>
    <w:rsid w:val="77129045"/>
    <w:rsid w:val="77361558"/>
    <w:rsid w:val="7761FA8A"/>
    <w:rsid w:val="7820185C"/>
    <w:rsid w:val="789B820F"/>
    <w:rsid w:val="78B48934"/>
    <w:rsid w:val="78BA04AD"/>
    <w:rsid w:val="78EA20EE"/>
    <w:rsid w:val="78EB0820"/>
    <w:rsid w:val="7972998E"/>
    <w:rsid w:val="79D2C0C7"/>
    <w:rsid w:val="7A5186C3"/>
    <w:rsid w:val="7A887F9E"/>
    <w:rsid w:val="7BD504C5"/>
    <w:rsid w:val="7C4B061F"/>
    <w:rsid w:val="7D06AE75"/>
    <w:rsid w:val="7D0B5D4E"/>
    <w:rsid w:val="7D1BB663"/>
    <w:rsid w:val="7DC28B86"/>
    <w:rsid w:val="7E0066E5"/>
    <w:rsid w:val="7E5D999A"/>
    <w:rsid w:val="7E6D5396"/>
    <w:rsid w:val="7EADF040"/>
    <w:rsid w:val="7EFB9419"/>
    <w:rsid w:val="7F0F049D"/>
    <w:rsid w:val="7F135B9B"/>
    <w:rsid w:val="7F19CE19"/>
    <w:rsid w:val="7F1E3FAE"/>
    <w:rsid w:val="7FD7CEC3"/>
    <w:rsid w:val="7FE661C9"/>
    <w:rsid w:val="7FF1CB02"/>
    <w:rsid w:val="7FFECB78"/>
  </w:rsids>
  <m:mathPr>
    <m:mathFont m:val="Cambria Math"/>
    <m:brkBin m:val="before"/>
    <m:brkBinSub m:val="--"/>
    <m:smallFrac m:val="0"/>
    <m:dispDef/>
    <m:lMargin m:val="0"/>
    <m:rMargin m:val="0"/>
    <m:defJc m:val="centerGroup"/>
    <m:wrapIndent m:val="1440"/>
    <m:intLim m:val="subSup"/>
    <m:naryLim m:val="undOvr"/>
  </m:mathPr>
  <w:themeFontLang w:val="fi-F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798833"/>
  <w15:docId w15:val="{9DF9DDE2-03B3-443E-B0FC-9CA4B02B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Theme="minorHAnsi" w:cstheme="minorHAnsi"/>
        <w:sz w:val="24"/>
        <w:szCs w:val="24"/>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locked="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ali" w:default="1">
    <w:name w:val="Normal"/>
    <w:qFormat/>
    <w:rsid w:val="00B0722F"/>
    <w:pPr>
      <w:spacing w:after="480" w:line="360" w:lineRule="auto"/>
    </w:pPr>
    <w:rPr>
      <w:color w:val="000000" w:themeColor="text1"/>
    </w:rPr>
  </w:style>
  <w:style w:type="paragraph" w:styleId="Otsikko1">
    <w:name w:val="heading 1"/>
    <w:basedOn w:val="Normaali"/>
    <w:next w:val="Normaali"/>
    <w:link w:val="Otsikko1Char"/>
    <w:uiPriority w:val="9"/>
    <w:qFormat/>
    <w:rsid w:val="00C03E35"/>
    <w:pPr>
      <w:keepNext/>
      <w:keepLines/>
      <w:numPr>
        <w:numId w:val="24"/>
      </w:numPr>
      <w:spacing w:before="480" w:after="360" w:line="240" w:lineRule="auto"/>
      <w:outlineLvl w:val="0"/>
    </w:pPr>
    <w:rPr>
      <w:rFonts w:eastAsiaTheme="majorEastAsia" w:cstheme="majorHAnsi"/>
      <w:b/>
      <w:noProof/>
      <w:sz w:val="32"/>
      <w:szCs w:val="32"/>
      <w:lang w:val="en-US"/>
    </w:rPr>
  </w:style>
  <w:style w:type="paragraph" w:styleId="Otsikko2">
    <w:name w:val="heading 2"/>
    <w:basedOn w:val="Normaali"/>
    <w:next w:val="Normaali"/>
    <w:link w:val="Otsikko2Char"/>
    <w:uiPriority w:val="9"/>
    <w:qFormat/>
    <w:rsid w:val="00C03E35"/>
    <w:pPr>
      <w:keepNext/>
      <w:keepLines/>
      <w:numPr>
        <w:ilvl w:val="1"/>
        <w:numId w:val="24"/>
      </w:numPr>
      <w:spacing w:after="360" w:line="240" w:lineRule="auto"/>
      <w:outlineLvl w:val="1"/>
    </w:pPr>
    <w:rPr>
      <w:rFonts w:eastAsiaTheme="majorEastAsia" w:cstheme="majorBidi"/>
      <w:b/>
      <w:sz w:val="28"/>
      <w:szCs w:val="26"/>
    </w:rPr>
  </w:style>
  <w:style w:type="paragraph" w:styleId="Otsikko3">
    <w:name w:val="heading 3"/>
    <w:basedOn w:val="Normaali"/>
    <w:next w:val="Normaali"/>
    <w:link w:val="Otsikko3Char"/>
    <w:uiPriority w:val="9"/>
    <w:qFormat/>
    <w:rsid w:val="00C03E35"/>
    <w:pPr>
      <w:keepNext/>
      <w:keepLines/>
      <w:numPr>
        <w:ilvl w:val="2"/>
        <w:numId w:val="24"/>
      </w:numPr>
      <w:spacing w:after="360" w:line="240" w:lineRule="auto"/>
      <w:outlineLvl w:val="2"/>
    </w:pPr>
    <w:rPr>
      <w:rFonts w:asciiTheme="minorHAnsi" w:hAnsiTheme="minorHAnsi" w:eastAsiaTheme="majorEastAsia" w:cstheme="majorBidi"/>
      <w:b/>
      <w:noProof/>
    </w:rPr>
  </w:style>
  <w:style w:type="paragraph" w:styleId="Otsikko4">
    <w:name w:val="heading 4"/>
    <w:basedOn w:val="Normaali"/>
    <w:next w:val="Normaali"/>
    <w:link w:val="Otsikko4Char"/>
    <w:uiPriority w:val="9"/>
    <w:unhideWhenUsed/>
    <w:rsid w:val="00893194"/>
    <w:pPr>
      <w:keepNext/>
      <w:keepLines/>
      <w:spacing w:before="240" w:after="240"/>
      <w:outlineLvl w:val="3"/>
    </w:pPr>
    <w:rPr>
      <w:rFonts w:eastAsiaTheme="majorEastAsia" w:cstheme="majorBidi"/>
      <w:b/>
      <w:iCs/>
    </w:rPr>
  </w:style>
  <w:style w:type="paragraph" w:styleId="Otsikko5">
    <w:name w:val="heading 5"/>
    <w:basedOn w:val="Normaali"/>
    <w:next w:val="Normaali"/>
    <w:link w:val="Otsikko5Char"/>
    <w:uiPriority w:val="9"/>
    <w:unhideWhenUsed/>
    <w:rsid w:val="00F37D61"/>
    <w:pPr>
      <w:keepNext/>
      <w:keepLines/>
      <w:numPr>
        <w:ilvl w:val="4"/>
        <w:numId w:val="24"/>
      </w:numPr>
      <w:spacing w:before="40" w:after="0"/>
      <w:outlineLvl w:val="4"/>
    </w:pPr>
    <w:rPr>
      <w:rFonts w:asciiTheme="majorHAnsi" w:hAnsiTheme="majorHAnsi" w:eastAsiaTheme="majorEastAsia" w:cstheme="majorBidi"/>
      <w:color w:val="A90452" w:themeColor="accent1" w:themeShade="BF"/>
    </w:rPr>
  </w:style>
  <w:style w:type="paragraph" w:styleId="Otsikko6">
    <w:name w:val="heading 6"/>
    <w:basedOn w:val="Normaali"/>
    <w:next w:val="Normaali"/>
    <w:link w:val="Otsikko6Char"/>
    <w:uiPriority w:val="9"/>
    <w:semiHidden/>
    <w:unhideWhenUsed/>
    <w:rsid w:val="00F37D61"/>
    <w:pPr>
      <w:keepNext/>
      <w:keepLines/>
      <w:numPr>
        <w:ilvl w:val="5"/>
        <w:numId w:val="24"/>
      </w:numPr>
      <w:spacing w:before="40" w:after="0"/>
      <w:outlineLvl w:val="5"/>
    </w:pPr>
    <w:rPr>
      <w:rFonts w:asciiTheme="majorHAnsi" w:hAnsiTheme="majorHAnsi" w:eastAsiaTheme="majorEastAsia" w:cstheme="majorBidi"/>
      <w:color w:val="700336" w:themeColor="accent1" w:themeShade="7F"/>
    </w:rPr>
  </w:style>
  <w:style w:type="paragraph" w:styleId="Otsikko7">
    <w:name w:val="heading 7"/>
    <w:basedOn w:val="Normaali"/>
    <w:next w:val="Normaali"/>
    <w:link w:val="Otsikko7Char"/>
    <w:uiPriority w:val="9"/>
    <w:semiHidden/>
    <w:unhideWhenUsed/>
    <w:qFormat/>
    <w:rsid w:val="00F37D61"/>
    <w:pPr>
      <w:keepNext/>
      <w:keepLines/>
      <w:numPr>
        <w:ilvl w:val="6"/>
        <w:numId w:val="24"/>
      </w:numPr>
      <w:spacing w:before="40" w:after="0"/>
      <w:outlineLvl w:val="6"/>
    </w:pPr>
    <w:rPr>
      <w:rFonts w:asciiTheme="majorHAnsi" w:hAnsiTheme="majorHAnsi" w:eastAsiaTheme="majorEastAsia" w:cstheme="majorBidi"/>
      <w:i/>
      <w:iCs/>
      <w:color w:val="700336" w:themeColor="accent1" w:themeShade="7F"/>
    </w:rPr>
  </w:style>
  <w:style w:type="paragraph" w:styleId="Otsikko8">
    <w:name w:val="heading 8"/>
    <w:basedOn w:val="Normaali"/>
    <w:next w:val="Normaali"/>
    <w:link w:val="Otsikko8Char"/>
    <w:uiPriority w:val="9"/>
    <w:semiHidden/>
    <w:unhideWhenUsed/>
    <w:qFormat/>
    <w:rsid w:val="00F37D61"/>
    <w:pPr>
      <w:keepNext/>
      <w:keepLines/>
      <w:numPr>
        <w:ilvl w:val="7"/>
        <w:numId w:val="24"/>
      </w:numPr>
      <w:spacing w:before="40" w:after="0"/>
      <w:outlineLvl w:val="7"/>
    </w:pPr>
    <w:rPr>
      <w:rFonts w:asciiTheme="majorHAnsi" w:hAnsiTheme="majorHAnsi" w:eastAsiaTheme="majorEastAsia"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F37D61"/>
    <w:pPr>
      <w:keepNext/>
      <w:keepLines/>
      <w:numPr>
        <w:ilvl w:val="8"/>
        <w:numId w:val="24"/>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Kappaleenoletusfontti" w:default="1">
    <w:name w:val="Default Paragraph Font"/>
    <w:uiPriority w:val="1"/>
    <w:semiHidden/>
    <w:unhideWhenUsed/>
  </w:style>
  <w:style w:type="table" w:styleId="Normaalitaulukko" w:default="1">
    <w:name w:val="Normal Table"/>
    <w:uiPriority w:val="99"/>
    <w:semiHidden/>
    <w:unhideWhenUsed/>
    <w:tblPr>
      <w:tblInd w:w="0" w:type="dxa"/>
      <w:tblCellMar>
        <w:top w:w="0" w:type="dxa"/>
        <w:left w:w="108" w:type="dxa"/>
        <w:bottom w:w="0" w:type="dxa"/>
        <w:right w:w="108" w:type="dxa"/>
      </w:tblCellMar>
    </w:tblPr>
  </w:style>
  <w:style w:type="numbering" w:styleId="Eiluetteloa" w:default="1">
    <w:name w:val="No List"/>
    <w:uiPriority w:val="99"/>
    <w:semiHidden/>
    <w:unhideWhenUsed/>
  </w:style>
  <w:style w:type="character" w:styleId="Otsikko1Char" w:customStyle="1">
    <w:name w:val="Otsikko 1 Char"/>
    <w:basedOn w:val="Kappaleenoletusfontti"/>
    <w:link w:val="Otsikko1"/>
    <w:uiPriority w:val="9"/>
    <w:rsid w:val="00C03E35"/>
    <w:rPr>
      <w:rFonts w:eastAsiaTheme="majorEastAsia" w:cstheme="majorHAnsi"/>
      <w:b/>
      <w:noProof/>
      <w:color w:val="000000" w:themeColor="text1"/>
      <w:sz w:val="32"/>
      <w:szCs w:val="32"/>
      <w:lang w:val="en-US"/>
    </w:rPr>
  </w:style>
  <w:style w:type="character" w:styleId="Otsikko2Char" w:customStyle="1">
    <w:name w:val="Otsikko 2 Char"/>
    <w:basedOn w:val="Kappaleenoletusfontti"/>
    <w:link w:val="Otsikko2"/>
    <w:uiPriority w:val="9"/>
    <w:rsid w:val="00C03E35"/>
    <w:rPr>
      <w:rFonts w:eastAsiaTheme="majorEastAsia" w:cstheme="majorBidi"/>
      <w:b/>
      <w:color w:val="000000" w:themeColor="text1"/>
      <w:sz w:val="28"/>
      <w:szCs w:val="26"/>
    </w:rPr>
  </w:style>
  <w:style w:type="character" w:styleId="Otsikko3Char" w:customStyle="1">
    <w:name w:val="Otsikko 3 Char"/>
    <w:basedOn w:val="Kappaleenoletusfontti"/>
    <w:link w:val="Otsikko3"/>
    <w:uiPriority w:val="9"/>
    <w:rsid w:val="00C03E35"/>
    <w:rPr>
      <w:rFonts w:asciiTheme="minorHAnsi" w:hAnsiTheme="minorHAnsi" w:eastAsiaTheme="majorEastAsia" w:cstheme="majorBidi"/>
      <w:b/>
      <w:noProof/>
      <w:color w:val="000000" w:themeColor="text1"/>
    </w:rPr>
  </w:style>
  <w:style w:type="character" w:styleId="Otsikko4Char" w:customStyle="1">
    <w:name w:val="Otsikko 4 Char"/>
    <w:basedOn w:val="Kappaleenoletusfontti"/>
    <w:link w:val="Otsikko4"/>
    <w:uiPriority w:val="9"/>
    <w:rsid w:val="00893194"/>
    <w:rPr>
      <w:rFonts w:eastAsiaTheme="majorEastAsia" w:cstheme="majorBidi"/>
      <w:b/>
      <w:iCs/>
      <w:color w:val="000000" w:themeColor="text1"/>
    </w:rPr>
  </w:style>
  <w:style w:type="character" w:styleId="Otsikko5Char" w:customStyle="1">
    <w:name w:val="Otsikko 5 Char"/>
    <w:basedOn w:val="Kappaleenoletusfontti"/>
    <w:link w:val="Otsikko5"/>
    <w:uiPriority w:val="9"/>
    <w:rsid w:val="00F37D61"/>
    <w:rPr>
      <w:rFonts w:asciiTheme="majorHAnsi" w:hAnsiTheme="majorHAnsi" w:eastAsiaTheme="majorEastAsia" w:cstheme="majorBidi"/>
      <w:color w:val="A90452" w:themeColor="accent1" w:themeShade="BF"/>
    </w:rPr>
  </w:style>
  <w:style w:type="character" w:styleId="Otsikko6Char" w:customStyle="1">
    <w:name w:val="Otsikko 6 Char"/>
    <w:basedOn w:val="Kappaleenoletusfontti"/>
    <w:link w:val="Otsikko6"/>
    <w:uiPriority w:val="9"/>
    <w:semiHidden/>
    <w:rsid w:val="00F37D61"/>
    <w:rPr>
      <w:rFonts w:asciiTheme="majorHAnsi" w:hAnsiTheme="majorHAnsi" w:eastAsiaTheme="majorEastAsia" w:cstheme="majorBidi"/>
      <w:color w:val="700336" w:themeColor="accent1" w:themeShade="7F"/>
    </w:rPr>
  </w:style>
  <w:style w:type="character" w:styleId="Otsikko7Char" w:customStyle="1">
    <w:name w:val="Otsikko 7 Char"/>
    <w:basedOn w:val="Kappaleenoletusfontti"/>
    <w:link w:val="Otsikko7"/>
    <w:uiPriority w:val="9"/>
    <w:semiHidden/>
    <w:rsid w:val="00F37D61"/>
    <w:rPr>
      <w:rFonts w:asciiTheme="majorHAnsi" w:hAnsiTheme="majorHAnsi" w:eastAsiaTheme="majorEastAsia" w:cstheme="majorBidi"/>
      <w:i/>
      <w:iCs/>
      <w:color w:val="700336" w:themeColor="accent1" w:themeShade="7F"/>
    </w:rPr>
  </w:style>
  <w:style w:type="character" w:styleId="Otsikko8Char" w:customStyle="1">
    <w:name w:val="Otsikko 8 Char"/>
    <w:basedOn w:val="Kappaleenoletusfontti"/>
    <w:link w:val="Otsikko8"/>
    <w:uiPriority w:val="9"/>
    <w:semiHidden/>
    <w:rsid w:val="00F37D61"/>
    <w:rPr>
      <w:rFonts w:asciiTheme="majorHAnsi" w:hAnsiTheme="majorHAnsi" w:eastAsiaTheme="majorEastAsia" w:cstheme="majorBidi"/>
      <w:color w:val="272727" w:themeColor="text1" w:themeTint="D8"/>
      <w:sz w:val="21"/>
      <w:szCs w:val="21"/>
    </w:rPr>
  </w:style>
  <w:style w:type="character" w:styleId="Otsikko9Char" w:customStyle="1">
    <w:name w:val="Otsikko 9 Char"/>
    <w:basedOn w:val="Kappaleenoletusfontti"/>
    <w:link w:val="Otsikko9"/>
    <w:uiPriority w:val="9"/>
    <w:semiHidden/>
    <w:rsid w:val="00F37D61"/>
    <w:rPr>
      <w:rFonts w:asciiTheme="majorHAnsi" w:hAnsiTheme="majorHAnsi" w:eastAsiaTheme="majorEastAsia" w:cstheme="majorBidi"/>
      <w:i/>
      <w:iCs/>
      <w:color w:val="272727" w:themeColor="text1" w:themeTint="D8"/>
      <w:sz w:val="21"/>
      <w:szCs w:val="21"/>
    </w:rPr>
  </w:style>
  <w:style w:type="character" w:styleId="Sivunumero">
    <w:name w:val="page number"/>
    <w:basedOn w:val="Kappaleenoletusfontti"/>
    <w:uiPriority w:val="99"/>
    <w:unhideWhenUsed/>
    <w:rsid w:val="00B80541"/>
    <w:rPr>
      <w:rFonts w:ascii="Calibri" w:hAnsi="Calibri"/>
      <w:sz w:val="22"/>
    </w:rPr>
  </w:style>
  <w:style w:type="paragraph" w:styleId="Yltunniste">
    <w:name w:val="header"/>
    <w:basedOn w:val="Normaali"/>
    <w:link w:val="YltunnisteChar"/>
    <w:uiPriority w:val="99"/>
    <w:unhideWhenUsed/>
    <w:rsid w:val="00520772"/>
    <w:pPr>
      <w:tabs>
        <w:tab w:val="center" w:pos="4513"/>
        <w:tab w:val="right" w:pos="9026"/>
      </w:tabs>
      <w:spacing w:after="0" w:line="240" w:lineRule="auto"/>
    </w:pPr>
  </w:style>
  <w:style w:type="character" w:styleId="YltunnisteChar" w:customStyle="1">
    <w:name w:val="Ylätunniste Char"/>
    <w:basedOn w:val="Kappaleenoletusfontti"/>
    <w:link w:val="Yltunniste"/>
    <w:uiPriority w:val="99"/>
    <w:rsid w:val="00520772"/>
    <w:rPr>
      <w:sz w:val="24"/>
    </w:rPr>
  </w:style>
  <w:style w:type="paragraph" w:styleId="Alatunniste">
    <w:name w:val="footer"/>
    <w:basedOn w:val="Normaali"/>
    <w:link w:val="AlatunnisteChar"/>
    <w:uiPriority w:val="99"/>
    <w:rsid w:val="00520772"/>
    <w:pPr>
      <w:tabs>
        <w:tab w:val="center" w:pos="4513"/>
        <w:tab w:val="right" w:pos="9026"/>
      </w:tabs>
      <w:spacing w:after="0" w:line="240" w:lineRule="auto"/>
    </w:pPr>
  </w:style>
  <w:style w:type="character" w:styleId="AlatunnisteChar" w:customStyle="1">
    <w:name w:val="Alatunniste Char"/>
    <w:basedOn w:val="Kappaleenoletusfontti"/>
    <w:link w:val="Alatunniste"/>
    <w:uiPriority w:val="99"/>
    <w:rsid w:val="0056618C"/>
  </w:style>
  <w:style w:type="paragraph" w:styleId="Kuvailulehtinormaali" w:customStyle="1">
    <w:name w:val="Kuvailulehti_normaali"/>
    <w:link w:val="KuvailulehtinormaaliChar"/>
    <w:rsid w:val="003D3422"/>
    <w:pPr>
      <w:spacing w:after="0" w:line="240" w:lineRule="auto"/>
    </w:pPr>
    <w:rPr>
      <w:rFonts w:eastAsia="Times New Roman" w:cs="Times New Roman"/>
      <w:color w:val="000000" w:themeColor="text1"/>
      <w:sz w:val="22"/>
      <w:szCs w:val="20"/>
      <w:lang w:eastAsia="fi-FI"/>
    </w:rPr>
  </w:style>
  <w:style w:type="character" w:styleId="KuvailulehtinormaaliChar" w:customStyle="1">
    <w:name w:val="Kuvailulehti_normaali Char"/>
    <w:basedOn w:val="Kappaleenoletusfontti"/>
    <w:link w:val="Kuvailulehtinormaali"/>
    <w:rsid w:val="003D3422"/>
    <w:rPr>
      <w:rFonts w:eastAsia="Times New Roman" w:cs="Times New Roman"/>
      <w:color w:val="000000" w:themeColor="text1"/>
      <w:sz w:val="22"/>
      <w:szCs w:val="20"/>
      <w:lang w:eastAsia="fi-FI"/>
    </w:rPr>
  </w:style>
  <w:style w:type="character" w:styleId="Hyperlinkki">
    <w:name w:val="Hyperlink"/>
    <w:uiPriority w:val="99"/>
    <w:rsid w:val="00390AE8"/>
    <w:rPr>
      <w:rFonts w:ascii="Calibri" w:hAnsi="Calibri"/>
      <w:color w:val="0D004C"/>
      <w:sz w:val="24"/>
      <w:u w:val="single"/>
    </w:rPr>
  </w:style>
  <w:style w:type="paragraph" w:styleId="Luettelokappale">
    <w:name w:val="List Paragraph"/>
    <w:basedOn w:val="Normaali"/>
    <w:uiPriority w:val="34"/>
    <w:qFormat/>
    <w:rsid w:val="003E0724"/>
    <w:pPr>
      <w:spacing w:after="0" w:line="240" w:lineRule="auto"/>
      <w:ind w:left="720"/>
    </w:pPr>
    <w:rPr>
      <w:rFonts w:cs="Times New Roman"/>
      <w:sz w:val="22"/>
    </w:rPr>
  </w:style>
  <w:style w:type="paragraph" w:styleId="Sisllysluettelonotsikko">
    <w:name w:val="TOC Heading"/>
    <w:next w:val="Normaali"/>
    <w:uiPriority w:val="39"/>
    <w:semiHidden/>
    <w:qFormat/>
    <w:rsid w:val="00D2427A"/>
    <w:pPr>
      <w:spacing w:after="360" w:line="240" w:lineRule="auto"/>
    </w:pPr>
    <w:rPr>
      <w:rFonts w:eastAsiaTheme="majorEastAsia" w:cstheme="majorHAnsi"/>
      <w:b/>
      <w:noProof/>
      <w:color w:val="000000" w:themeColor="text1"/>
      <w:szCs w:val="32"/>
      <w:lang w:val="en-US" w:eastAsia="fi-FI"/>
    </w:rPr>
  </w:style>
  <w:style w:type="paragraph" w:styleId="Sisluet1">
    <w:name w:val="toc 1"/>
    <w:basedOn w:val="Otsikko1"/>
    <w:next w:val="Normaali"/>
    <w:autoRedefine/>
    <w:uiPriority w:val="39"/>
    <w:unhideWhenUsed/>
    <w:rsid w:val="009946BB"/>
    <w:pPr>
      <w:numPr>
        <w:numId w:val="0"/>
      </w:numPr>
      <w:tabs>
        <w:tab w:val="left" w:pos="480"/>
        <w:tab w:val="right" w:leader="dot" w:pos="9214"/>
      </w:tabs>
      <w:spacing w:before="0" w:after="100" w:line="259" w:lineRule="auto"/>
      <w:outlineLvl w:val="9"/>
    </w:pPr>
    <w:rPr>
      <w:sz w:val="24"/>
    </w:rPr>
  </w:style>
  <w:style w:type="paragraph" w:styleId="Sisluet2">
    <w:name w:val="toc 2"/>
    <w:basedOn w:val="Normaali"/>
    <w:next w:val="Normaali"/>
    <w:autoRedefine/>
    <w:uiPriority w:val="39"/>
    <w:unhideWhenUsed/>
    <w:rsid w:val="009946BB"/>
    <w:pPr>
      <w:tabs>
        <w:tab w:val="left" w:pos="709"/>
        <w:tab w:val="right" w:leader="dot" w:pos="9214"/>
      </w:tabs>
      <w:spacing w:after="100" w:line="259" w:lineRule="auto"/>
      <w:ind w:left="170"/>
    </w:pPr>
    <w:rPr>
      <w:noProof/>
    </w:rPr>
  </w:style>
  <w:style w:type="paragraph" w:styleId="Sisluet3">
    <w:name w:val="toc 3"/>
    <w:basedOn w:val="Normaali"/>
    <w:next w:val="Normaali"/>
    <w:autoRedefine/>
    <w:uiPriority w:val="39"/>
    <w:unhideWhenUsed/>
    <w:rsid w:val="008C22D4"/>
    <w:pPr>
      <w:tabs>
        <w:tab w:val="left" w:pos="1276"/>
        <w:tab w:val="left" w:pos="1783"/>
        <w:tab w:val="right" w:leader="dot" w:pos="9214"/>
      </w:tabs>
      <w:spacing w:after="100" w:line="240" w:lineRule="auto"/>
      <w:ind w:left="397"/>
    </w:pPr>
  </w:style>
  <w:style w:type="paragraph" w:styleId="Kuvaotsikkoluettelo">
    <w:name w:val="table of figures"/>
    <w:basedOn w:val="Normaali"/>
    <w:next w:val="Normaali"/>
    <w:uiPriority w:val="99"/>
    <w:unhideWhenUsed/>
    <w:rsid w:val="00CA77C5"/>
    <w:pPr>
      <w:tabs>
        <w:tab w:val="right" w:leader="dot" w:pos="9214"/>
      </w:tabs>
      <w:spacing w:after="100" w:line="259" w:lineRule="auto"/>
    </w:pPr>
  </w:style>
  <w:style w:type="paragraph" w:styleId="LhteetOtsikko" w:customStyle="1">
    <w:name w:val="Lähteet_Otsikko"/>
    <w:next w:val="Lhdeluettelo"/>
    <w:qFormat/>
    <w:rsid w:val="00974F3E"/>
    <w:pPr>
      <w:spacing w:before="480" w:after="360" w:line="240" w:lineRule="auto"/>
      <w:outlineLvl w:val="0"/>
    </w:pPr>
    <w:rPr>
      <w:b/>
      <w:noProof/>
      <w:color w:val="000000" w:themeColor="text1"/>
      <w:sz w:val="32"/>
    </w:rPr>
  </w:style>
  <w:style w:type="paragraph" w:styleId="Erottuvalainaus">
    <w:name w:val="Intense Quote"/>
    <w:basedOn w:val="Normaali"/>
    <w:next w:val="Normaali"/>
    <w:link w:val="ErottuvalainausChar"/>
    <w:uiPriority w:val="30"/>
    <w:rsid w:val="003D3422"/>
    <w:pPr>
      <w:pBdr>
        <w:top w:val="single" w:color="E2066E" w:themeColor="accent1" w:sz="4" w:space="10"/>
        <w:bottom w:val="single" w:color="E2066E" w:themeColor="accent1" w:sz="4" w:space="10"/>
      </w:pBdr>
      <w:spacing w:before="360" w:after="360"/>
      <w:ind w:left="864" w:right="864"/>
      <w:jc w:val="center"/>
    </w:pPr>
    <w:rPr>
      <w:i/>
      <w:iCs/>
    </w:rPr>
  </w:style>
  <w:style w:type="paragraph" w:styleId="Liitteetotsikko2" w:customStyle="1">
    <w:name w:val="Liitteet_otsikko_2"/>
    <w:next w:val="Normaali"/>
    <w:qFormat/>
    <w:rsid w:val="001C3C89"/>
    <w:pPr>
      <w:spacing w:after="360" w:line="240" w:lineRule="auto"/>
      <w:outlineLvl w:val="1"/>
    </w:pPr>
    <w:rPr>
      <w:b/>
      <w:noProof/>
      <w:color w:val="000000" w:themeColor="text1"/>
      <w:sz w:val="28"/>
    </w:rPr>
  </w:style>
  <w:style w:type="character" w:styleId="Kommentinviite">
    <w:name w:val="annotation reference"/>
    <w:basedOn w:val="Kappaleenoletusfontti"/>
    <w:uiPriority w:val="99"/>
    <w:semiHidden/>
    <w:unhideWhenUsed/>
    <w:rsid w:val="005D332D"/>
    <w:rPr>
      <w:sz w:val="16"/>
      <w:szCs w:val="16"/>
    </w:rPr>
  </w:style>
  <w:style w:type="paragraph" w:styleId="Kommentinteksti">
    <w:name w:val="annotation text"/>
    <w:basedOn w:val="Normaali"/>
    <w:link w:val="KommentintekstiChar"/>
    <w:uiPriority w:val="99"/>
    <w:semiHidden/>
    <w:unhideWhenUsed/>
    <w:rsid w:val="005D332D"/>
    <w:pPr>
      <w:spacing w:line="240" w:lineRule="auto"/>
    </w:pPr>
    <w:rPr>
      <w:sz w:val="20"/>
      <w:szCs w:val="20"/>
    </w:rPr>
  </w:style>
  <w:style w:type="character" w:styleId="KommentintekstiChar" w:customStyle="1">
    <w:name w:val="Kommentin teksti Char"/>
    <w:basedOn w:val="Kappaleenoletusfontti"/>
    <w:link w:val="Kommentinteksti"/>
    <w:uiPriority w:val="99"/>
    <w:semiHidden/>
    <w:rsid w:val="005D332D"/>
    <w:rPr>
      <w:sz w:val="20"/>
      <w:szCs w:val="20"/>
    </w:rPr>
  </w:style>
  <w:style w:type="paragraph" w:styleId="Kommentinotsikko">
    <w:name w:val="annotation subject"/>
    <w:basedOn w:val="Kommentinteksti"/>
    <w:next w:val="Kommentinteksti"/>
    <w:link w:val="KommentinotsikkoChar"/>
    <w:uiPriority w:val="99"/>
    <w:semiHidden/>
    <w:unhideWhenUsed/>
    <w:rsid w:val="005D332D"/>
    <w:rPr>
      <w:b/>
      <w:bCs/>
    </w:rPr>
  </w:style>
  <w:style w:type="character" w:styleId="KommentinotsikkoChar" w:customStyle="1">
    <w:name w:val="Kommentin otsikko Char"/>
    <w:basedOn w:val="KommentintekstiChar"/>
    <w:link w:val="Kommentinotsikko"/>
    <w:uiPriority w:val="99"/>
    <w:semiHidden/>
    <w:rsid w:val="005D332D"/>
    <w:rPr>
      <w:b/>
      <w:bCs/>
      <w:sz w:val="20"/>
      <w:szCs w:val="20"/>
    </w:rPr>
  </w:style>
  <w:style w:type="paragraph" w:styleId="Seliteteksti">
    <w:name w:val="Balloon Text"/>
    <w:basedOn w:val="Normaali"/>
    <w:link w:val="SelitetekstiChar"/>
    <w:uiPriority w:val="99"/>
    <w:semiHidden/>
    <w:unhideWhenUsed/>
    <w:rsid w:val="005D332D"/>
    <w:pPr>
      <w:spacing w:after="0" w:line="240" w:lineRule="auto"/>
    </w:pPr>
    <w:rPr>
      <w:rFonts w:ascii="Segoe UI" w:hAnsi="Segoe UI" w:cs="Segoe UI"/>
      <w:sz w:val="18"/>
      <w:szCs w:val="18"/>
    </w:rPr>
  </w:style>
  <w:style w:type="character" w:styleId="SelitetekstiChar" w:customStyle="1">
    <w:name w:val="Seliteteksti Char"/>
    <w:basedOn w:val="Kappaleenoletusfontti"/>
    <w:link w:val="Seliteteksti"/>
    <w:uiPriority w:val="99"/>
    <w:semiHidden/>
    <w:rsid w:val="005D332D"/>
    <w:rPr>
      <w:rFonts w:ascii="Segoe UI" w:hAnsi="Segoe UI" w:cs="Segoe UI"/>
      <w:sz w:val="18"/>
      <w:szCs w:val="18"/>
    </w:rPr>
  </w:style>
  <w:style w:type="paragraph" w:styleId="Kuvailulehtitiivistelm" w:customStyle="1">
    <w:name w:val="Kuvailulehti_tiivistelmä"/>
    <w:link w:val="KuvailulehtitiivistelmChar"/>
    <w:qFormat/>
    <w:rsid w:val="00100B3E"/>
    <w:pPr>
      <w:spacing w:before="60" w:after="60" w:line="240" w:lineRule="auto"/>
    </w:pPr>
    <w:rPr>
      <w:rFonts w:eastAsia="Times New Roman" w:cs="Times New Roman"/>
      <w:color w:val="000000" w:themeColor="text1"/>
      <w:sz w:val="22"/>
      <w:szCs w:val="22"/>
      <w:lang w:eastAsia="fi-FI"/>
    </w:rPr>
  </w:style>
  <w:style w:type="character" w:styleId="KuvailulehtitiivistelmChar" w:customStyle="1">
    <w:name w:val="Kuvailulehti_tiivistelmä Char"/>
    <w:basedOn w:val="KuvailulehtinormaaliChar"/>
    <w:link w:val="Kuvailulehtitiivistelm"/>
    <w:rsid w:val="00100B3E"/>
    <w:rPr>
      <w:rFonts w:eastAsia="Times New Roman" w:cs="Times New Roman"/>
      <w:color w:val="000000" w:themeColor="text1"/>
      <w:sz w:val="22"/>
      <w:szCs w:val="22"/>
      <w:lang w:eastAsia="fi-FI"/>
    </w:rPr>
  </w:style>
  <w:style w:type="paragraph" w:styleId="Kuvaotsikko">
    <w:name w:val="caption"/>
    <w:basedOn w:val="Normaali"/>
    <w:next w:val="Normaali"/>
    <w:autoRedefine/>
    <w:uiPriority w:val="35"/>
    <w:unhideWhenUsed/>
    <w:qFormat/>
    <w:rsid w:val="00F859C9"/>
    <w:rPr>
      <w:bCs/>
      <w:iCs/>
      <w:noProof/>
      <w:szCs w:val="18"/>
    </w:rPr>
  </w:style>
  <w:style w:type="paragraph" w:styleId="Otsikko">
    <w:name w:val="Title"/>
    <w:basedOn w:val="Normaali"/>
    <w:next w:val="Kansilehtialanimi"/>
    <w:link w:val="OtsikkoChar"/>
    <w:uiPriority w:val="10"/>
    <w:qFormat/>
    <w:rsid w:val="00893194"/>
    <w:pPr>
      <w:spacing w:before="3120" w:line="240" w:lineRule="auto"/>
      <w:ind w:left="1276"/>
      <w:contextualSpacing/>
    </w:pPr>
    <w:rPr>
      <w:rFonts w:eastAsiaTheme="majorEastAsia" w:cstheme="majorBidi"/>
      <w:b/>
      <w:spacing w:val="-10"/>
      <w:kern w:val="28"/>
      <w:sz w:val="52"/>
      <w:szCs w:val="56"/>
    </w:rPr>
  </w:style>
  <w:style w:type="character" w:styleId="OtsikkoChar" w:customStyle="1">
    <w:name w:val="Otsikko Char"/>
    <w:basedOn w:val="Kappaleenoletusfontti"/>
    <w:link w:val="Otsikko"/>
    <w:uiPriority w:val="10"/>
    <w:rsid w:val="00893194"/>
    <w:rPr>
      <w:rFonts w:eastAsiaTheme="majorEastAsia" w:cstheme="majorBidi"/>
      <w:b/>
      <w:color w:val="000000" w:themeColor="text1"/>
      <w:spacing w:val="-10"/>
      <w:kern w:val="28"/>
      <w:sz w:val="52"/>
      <w:szCs w:val="56"/>
    </w:rPr>
  </w:style>
  <w:style w:type="paragraph" w:styleId="Alaotsikko">
    <w:name w:val="Subtitle"/>
    <w:basedOn w:val="Normaali"/>
    <w:next w:val="Normaali"/>
    <w:link w:val="AlaotsikkoChar"/>
    <w:uiPriority w:val="11"/>
    <w:qFormat/>
    <w:rsid w:val="00880298"/>
    <w:pPr>
      <w:numPr>
        <w:ilvl w:val="1"/>
      </w:numPr>
    </w:pPr>
    <w:rPr>
      <w:rFonts w:asciiTheme="minorHAnsi" w:hAnsiTheme="minorHAnsi" w:eastAsiaTheme="minorEastAsia" w:cstheme="minorBidi"/>
      <w:color w:val="5A5A5A" w:themeColor="text1" w:themeTint="A5"/>
      <w:spacing w:val="15"/>
      <w:sz w:val="22"/>
    </w:rPr>
  </w:style>
  <w:style w:type="character" w:styleId="AlaotsikkoChar" w:customStyle="1">
    <w:name w:val="Alaotsikko Char"/>
    <w:basedOn w:val="Kappaleenoletusfontti"/>
    <w:link w:val="Alaotsikko"/>
    <w:uiPriority w:val="11"/>
    <w:rsid w:val="00880298"/>
    <w:rPr>
      <w:rFonts w:asciiTheme="minorHAnsi" w:hAnsiTheme="minorHAnsi" w:eastAsiaTheme="minorEastAsia" w:cstheme="minorBidi"/>
      <w:color w:val="5A5A5A" w:themeColor="text1" w:themeTint="A5"/>
      <w:spacing w:val="15"/>
      <w:sz w:val="22"/>
    </w:rPr>
  </w:style>
  <w:style w:type="paragraph" w:styleId="Lainaus">
    <w:name w:val="Quote"/>
    <w:next w:val="Normaali"/>
    <w:link w:val="LainausChar"/>
    <w:uiPriority w:val="29"/>
    <w:qFormat/>
    <w:rsid w:val="00560194"/>
    <w:pPr>
      <w:spacing w:after="360" w:line="240" w:lineRule="auto"/>
      <w:ind w:left="1304"/>
    </w:pPr>
    <w:rPr>
      <w:i/>
      <w:iCs/>
      <w:color w:val="000000" w:themeColor="text1"/>
    </w:rPr>
  </w:style>
  <w:style w:type="character" w:styleId="LainausChar" w:customStyle="1">
    <w:name w:val="Lainaus Char"/>
    <w:basedOn w:val="Kappaleenoletusfontti"/>
    <w:link w:val="Lainaus"/>
    <w:uiPriority w:val="29"/>
    <w:rsid w:val="00560194"/>
    <w:rPr>
      <w:i/>
      <w:iCs/>
      <w:color w:val="000000" w:themeColor="text1"/>
    </w:rPr>
  </w:style>
  <w:style w:type="character" w:styleId="AvattuHyperlinkki">
    <w:name w:val="FollowedHyperlink"/>
    <w:basedOn w:val="Kappaleenoletusfontti"/>
    <w:uiPriority w:val="99"/>
    <w:semiHidden/>
    <w:unhideWhenUsed/>
    <w:rsid w:val="008E6EC1"/>
    <w:rPr>
      <w:color w:val="7861A8" w:themeColor="followedHyperlink"/>
      <w:u w:val="single"/>
    </w:rPr>
  </w:style>
  <w:style w:type="paragraph" w:styleId="Kansilehtialanimi" w:customStyle="1">
    <w:name w:val="Kansilehti_alanimi"/>
    <w:qFormat/>
    <w:rsid w:val="00CA1851"/>
    <w:pPr>
      <w:spacing w:before="240" w:after="240"/>
      <w:ind w:left="1276"/>
    </w:pPr>
    <w:rPr>
      <w:rFonts w:eastAsia="Times New Roman" w:cs="Arial"/>
      <w:b/>
      <w:color w:val="000000" w:themeColor="text1"/>
      <w:sz w:val="36"/>
      <w:szCs w:val="36"/>
      <w:lang w:eastAsia="fi-FI"/>
    </w:rPr>
  </w:style>
  <w:style w:type="paragraph" w:styleId="Kansilehtitekij2" w:customStyle="1">
    <w:name w:val="Kansilehti_tekijä_2"/>
    <w:next w:val="KansilehtiOpintotiedot"/>
    <w:qFormat/>
    <w:rsid w:val="00422958"/>
    <w:pPr>
      <w:spacing w:before="120" w:after="3600"/>
      <w:ind w:left="1276"/>
    </w:pPr>
    <w:rPr>
      <w:rFonts w:eastAsia="Times New Roman" w:cs="Arial"/>
      <w:color w:val="000000"/>
      <w:sz w:val="28"/>
      <w:szCs w:val="28"/>
      <w:lang w:eastAsia="fi-FI"/>
    </w:rPr>
  </w:style>
  <w:style w:type="paragraph" w:styleId="KansilehtiOpintotiedot" w:customStyle="1">
    <w:name w:val="Kansilehti_Opintotiedot"/>
    <w:qFormat/>
    <w:rsid w:val="00CA1851"/>
    <w:pPr>
      <w:spacing w:before="60" w:after="60" w:line="240" w:lineRule="auto"/>
      <w:ind w:left="1276"/>
    </w:pPr>
    <w:rPr>
      <w:rFonts w:eastAsia="Times New Roman" w:cs="Arial"/>
      <w:bCs/>
      <w:color w:val="000000"/>
      <w:sz w:val="28"/>
      <w:szCs w:val="28"/>
      <w:lang w:eastAsia="fi-FI"/>
    </w:rPr>
  </w:style>
  <w:style w:type="paragraph" w:styleId="KuvailulehtiOtsikko" w:customStyle="1">
    <w:name w:val="Kuvailulehti_Otsikko"/>
    <w:qFormat/>
    <w:rsid w:val="003D3422"/>
    <w:rPr>
      <w:rFonts w:eastAsia="Times New Roman" w:cs="Times New Roman"/>
      <w:b/>
      <w:color w:val="000000" w:themeColor="text1"/>
      <w:lang w:eastAsia="fi-FI"/>
    </w:rPr>
  </w:style>
  <w:style w:type="paragraph" w:styleId="Kuvailulehtitiedotkorostettu" w:customStyle="1">
    <w:name w:val="Kuvailulehti_tiedot_korostettu"/>
    <w:qFormat/>
    <w:rsid w:val="008C3364"/>
    <w:pPr>
      <w:spacing w:before="240" w:after="240" w:line="240" w:lineRule="auto"/>
    </w:pPr>
    <w:rPr>
      <w:rFonts w:eastAsia="Times New Roman" w:cs="Times New Roman"/>
      <w:b/>
      <w:color w:val="000000" w:themeColor="text1"/>
      <w:sz w:val="22"/>
      <w:szCs w:val="20"/>
      <w:lang w:eastAsia="fi-FI"/>
    </w:rPr>
  </w:style>
  <w:style w:type="paragraph" w:styleId="Lhdeluettelo">
    <w:name w:val="Bibliography"/>
    <w:basedOn w:val="Eivli"/>
    <w:rsid w:val="00A46B18"/>
    <w:pPr>
      <w:spacing w:after="320"/>
    </w:pPr>
  </w:style>
  <w:style w:type="table" w:styleId="TaulukkoRuudukko">
    <w:name w:val="Table Grid"/>
    <w:basedOn w:val="Normaalitaulukko"/>
    <w:uiPriority w:val="39"/>
    <w:rsid w:val="000F524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ErottuvalainausChar" w:customStyle="1">
    <w:name w:val="Erottuva lainaus Char"/>
    <w:basedOn w:val="Kappaleenoletusfontti"/>
    <w:link w:val="Erottuvalainaus"/>
    <w:uiPriority w:val="30"/>
    <w:rsid w:val="003D3422"/>
    <w:rPr>
      <w:i/>
      <w:iCs/>
      <w:color w:val="000000" w:themeColor="text1"/>
    </w:rPr>
  </w:style>
  <w:style w:type="character" w:styleId="Erottuvaviittaus">
    <w:name w:val="Intense Reference"/>
    <w:basedOn w:val="Kappaleenoletusfontti"/>
    <w:uiPriority w:val="32"/>
    <w:qFormat/>
    <w:rsid w:val="003D3422"/>
    <w:rPr>
      <w:rFonts w:ascii="Calibri" w:hAnsi="Calibri"/>
      <w:b/>
      <w:bCs/>
      <w:smallCaps/>
      <w:color w:val="000000" w:themeColor="text1"/>
      <w:spacing w:val="5"/>
      <w:sz w:val="24"/>
    </w:rPr>
  </w:style>
  <w:style w:type="character" w:styleId="Hienovarainenkorostus">
    <w:name w:val="Subtle Emphasis"/>
    <w:basedOn w:val="Kappaleenoletusfontti"/>
    <w:uiPriority w:val="19"/>
    <w:qFormat/>
    <w:rsid w:val="003D3422"/>
    <w:rPr>
      <w:rFonts w:ascii="Calibri" w:hAnsi="Calibri"/>
      <w:i/>
      <w:iCs/>
      <w:color w:val="404040" w:themeColor="text1" w:themeTint="BF"/>
      <w:sz w:val="24"/>
    </w:rPr>
  </w:style>
  <w:style w:type="character" w:styleId="Hienovarainenviittaus">
    <w:name w:val="Subtle Reference"/>
    <w:basedOn w:val="Kappaleenoletusfontti"/>
    <w:uiPriority w:val="31"/>
    <w:qFormat/>
    <w:rsid w:val="003D3422"/>
    <w:rPr>
      <w:rFonts w:ascii="Calibri" w:hAnsi="Calibri"/>
      <w:smallCaps/>
      <w:color w:val="5A5A5A" w:themeColor="text1" w:themeTint="A5"/>
      <w:sz w:val="24"/>
    </w:rPr>
  </w:style>
  <w:style w:type="paragraph" w:styleId="Kappaleotsikko" w:customStyle="1">
    <w:name w:val="Kappaleotsikko"/>
    <w:basedOn w:val="Otsikko4"/>
    <w:rsid w:val="00F859C9"/>
    <w:pPr>
      <w:spacing w:before="0" w:after="360" w:line="240" w:lineRule="auto"/>
    </w:pPr>
  </w:style>
  <w:style w:type="paragraph" w:styleId="Kuvailulehtiasiasanatmuuttiedot" w:customStyle="1">
    <w:name w:val="Kuvailulehti_asiasanat_muut tiedot"/>
    <w:basedOn w:val="Kuvailulehtitiedotkorostettu"/>
    <w:qFormat/>
    <w:rsid w:val="00690C1F"/>
    <w:rPr>
      <w:b w:val="0"/>
    </w:rPr>
  </w:style>
  <w:style w:type="paragraph" w:styleId="Kuvailulehtitiedotnormaali" w:customStyle="1">
    <w:name w:val="Kuvailulehti_tiedot_normaali"/>
    <w:basedOn w:val="Kuvailulehtitiedotkorostettu"/>
    <w:qFormat/>
    <w:rsid w:val="00E47B26"/>
    <w:rPr>
      <w:b w:val="0"/>
    </w:rPr>
  </w:style>
  <w:style w:type="character" w:styleId="Paikkamerkkiteksti">
    <w:name w:val="Placeholder Text"/>
    <w:basedOn w:val="Kappaleenoletusfontti"/>
    <w:uiPriority w:val="99"/>
    <w:semiHidden/>
    <w:rsid w:val="002417F0"/>
    <w:rPr>
      <w:color w:val="808080"/>
    </w:rPr>
  </w:style>
  <w:style w:type="character" w:styleId="Ratkaisematonmaininta">
    <w:name w:val="Unresolved Mention"/>
    <w:basedOn w:val="Kappaleenoletusfontti"/>
    <w:uiPriority w:val="99"/>
    <w:semiHidden/>
    <w:unhideWhenUsed/>
    <w:rsid w:val="003D2BDC"/>
    <w:rPr>
      <w:color w:val="605E5C"/>
      <w:shd w:val="clear" w:color="auto" w:fill="E1DFDD"/>
    </w:rPr>
  </w:style>
  <w:style w:type="paragraph" w:styleId="Luettelo3">
    <w:name w:val="List 3"/>
    <w:basedOn w:val="Normaali"/>
    <w:uiPriority w:val="99"/>
    <w:unhideWhenUsed/>
    <w:rsid w:val="00A67A4F"/>
    <w:pPr>
      <w:ind w:left="849" w:hanging="283"/>
      <w:contextualSpacing/>
    </w:pPr>
  </w:style>
  <w:style w:type="paragraph" w:styleId="Alaviitteenteksti">
    <w:name w:val="footnote text"/>
    <w:basedOn w:val="Normaali"/>
    <w:link w:val="AlaviitteentekstiChar"/>
    <w:uiPriority w:val="99"/>
    <w:unhideWhenUsed/>
    <w:rsid w:val="00C02995"/>
    <w:pPr>
      <w:spacing w:after="0" w:line="240" w:lineRule="auto"/>
    </w:pPr>
    <w:rPr>
      <w:sz w:val="20"/>
      <w:szCs w:val="20"/>
    </w:rPr>
  </w:style>
  <w:style w:type="character" w:styleId="AlaviitteentekstiChar" w:customStyle="1">
    <w:name w:val="Alaviitteen teksti Char"/>
    <w:basedOn w:val="Kappaleenoletusfontti"/>
    <w:link w:val="Alaviitteenteksti"/>
    <w:uiPriority w:val="99"/>
    <w:rsid w:val="00C02995"/>
    <w:rPr>
      <w:color w:val="000000" w:themeColor="text1"/>
      <w:sz w:val="20"/>
      <w:szCs w:val="20"/>
    </w:rPr>
  </w:style>
  <w:style w:type="paragraph" w:styleId="Sisllysluettelootsikko" w:customStyle="1">
    <w:name w:val="Sisällysluettelo otsikko"/>
    <w:basedOn w:val="Sisllysluettelonotsikko"/>
    <w:qFormat/>
    <w:rsid w:val="00FF4C28"/>
    <w:pPr>
      <w:spacing w:before="360"/>
    </w:pPr>
    <w:rPr>
      <w:szCs w:val="28"/>
    </w:rPr>
  </w:style>
  <w:style w:type="paragraph" w:styleId="Merkittyluettelo4">
    <w:name w:val="List Bullet 4"/>
    <w:basedOn w:val="Normaali"/>
    <w:uiPriority w:val="99"/>
    <w:unhideWhenUsed/>
    <w:rsid w:val="00BC1473"/>
    <w:pPr>
      <w:numPr>
        <w:numId w:val="31"/>
      </w:numPr>
      <w:spacing w:line="240" w:lineRule="auto"/>
      <w:ind w:left="1208" w:hanging="357"/>
      <w:contextualSpacing/>
    </w:pPr>
  </w:style>
  <w:style w:type="paragraph" w:styleId="Numeroituluettelo4">
    <w:name w:val="List Number 4"/>
    <w:basedOn w:val="Normaali"/>
    <w:uiPriority w:val="99"/>
    <w:unhideWhenUsed/>
    <w:rsid w:val="001C3C89"/>
    <w:pPr>
      <w:numPr>
        <w:numId w:val="36"/>
      </w:numPr>
      <w:spacing w:line="240" w:lineRule="auto"/>
      <w:ind w:left="1208" w:hanging="357"/>
      <w:contextualSpacing/>
    </w:pPr>
  </w:style>
  <w:style w:type="paragraph" w:styleId="Merkittyluettelo">
    <w:name w:val="List Bullet"/>
    <w:basedOn w:val="Normaali"/>
    <w:uiPriority w:val="99"/>
    <w:semiHidden/>
    <w:unhideWhenUsed/>
    <w:rsid w:val="0001273A"/>
    <w:pPr>
      <w:numPr>
        <w:numId w:val="28"/>
      </w:numPr>
      <w:spacing w:line="240" w:lineRule="auto"/>
      <w:ind w:left="357" w:hanging="357"/>
      <w:contextualSpacing/>
    </w:pPr>
  </w:style>
  <w:style w:type="paragraph" w:styleId="LiiteOtsikko" w:customStyle="1">
    <w:name w:val="LiiteOtsikko"/>
    <w:basedOn w:val="LhteetOtsikko"/>
    <w:next w:val="Liitteetotsikko2"/>
    <w:qFormat/>
    <w:rsid w:val="001C3C89"/>
    <w:pPr>
      <w:spacing w:before="0"/>
    </w:pPr>
  </w:style>
  <w:style w:type="paragraph" w:styleId="Kansilehtitekij1" w:customStyle="1">
    <w:name w:val="Kansilehti_tekijä_1"/>
    <w:basedOn w:val="Kansilehtitekij2"/>
    <w:next w:val="Kansilehtitekij2"/>
    <w:rsid w:val="003772DD"/>
    <w:pPr>
      <w:spacing w:after="120"/>
    </w:pPr>
  </w:style>
  <w:style w:type="paragraph" w:styleId="Eivli">
    <w:name w:val="No Spacing"/>
    <w:uiPriority w:val="1"/>
    <w:locked/>
    <w:rsid w:val="00F859C9"/>
    <w:pPr>
      <w:spacing w:after="0" w:line="240" w:lineRule="auto"/>
    </w:pPr>
    <w:rPr>
      <w:color w:val="000000" w:themeColor="text1"/>
    </w:rPr>
  </w:style>
  <w:style w:type="paragraph" w:styleId="Kansilehtiyksitekij" w:customStyle="1">
    <w:name w:val="Kansilehti_yksi tekijä"/>
    <w:basedOn w:val="Kansilehtitekij2"/>
    <w:next w:val="KansilehtiOpintotiedot"/>
    <w:qFormat/>
    <w:rsid w:val="00EC6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18432632">
      <w:bodyDiv w:val="1"/>
      <w:marLeft w:val="0"/>
      <w:marRight w:val="0"/>
      <w:marTop w:val="0"/>
      <w:marBottom w:val="0"/>
      <w:divBdr>
        <w:top w:val="none" w:sz="0" w:space="0" w:color="auto"/>
        <w:left w:val="none" w:sz="0" w:space="0" w:color="auto"/>
        <w:bottom w:val="none" w:sz="0" w:space="0" w:color="auto"/>
        <w:right w:val="none" w:sz="0" w:space="0" w:color="auto"/>
      </w:divBdr>
      <w:divsChild>
        <w:div w:id="767391726">
          <w:marLeft w:val="0"/>
          <w:marRight w:val="0"/>
          <w:marTop w:val="0"/>
          <w:marBottom w:val="0"/>
          <w:divBdr>
            <w:top w:val="none" w:sz="0" w:space="0" w:color="auto"/>
            <w:left w:val="none" w:sz="0" w:space="0" w:color="auto"/>
            <w:bottom w:val="none" w:sz="0" w:space="0" w:color="auto"/>
            <w:right w:val="none" w:sz="0" w:space="0" w:color="auto"/>
          </w:divBdr>
        </w:div>
        <w:div w:id="1093210141">
          <w:marLeft w:val="0"/>
          <w:marRight w:val="0"/>
          <w:marTop w:val="0"/>
          <w:marBottom w:val="0"/>
          <w:divBdr>
            <w:top w:val="none" w:sz="0" w:space="0" w:color="auto"/>
            <w:left w:val="none" w:sz="0" w:space="0" w:color="auto"/>
            <w:bottom w:val="none" w:sz="0" w:space="0" w:color="auto"/>
            <w:right w:val="none" w:sz="0" w:space="0" w:color="auto"/>
          </w:divBdr>
        </w:div>
      </w:divsChild>
    </w:div>
    <w:div w:id="340742391">
      <w:bodyDiv w:val="1"/>
      <w:marLeft w:val="0"/>
      <w:marRight w:val="0"/>
      <w:marTop w:val="0"/>
      <w:marBottom w:val="0"/>
      <w:divBdr>
        <w:top w:val="none" w:sz="0" w:space="0" w:color="auto"/>
        <w:left w:val="none" w:sz="0" w:space="0" w:color="auto"/>
        <w:bottom w:val="none" w:sz="0" w:space="0" w:color="auto"/>
        <w:right w:val="none" w:sz="0" w:space="0" w:color="auto"/>
      </w:divBdr>
      <w:divsChild>
        <w:div w:id="315188959">
          <w:marLeft w:val="0"/>
          <w:marRight w:val="0"/>
          <w:marTop w:val="0"/>
          <w:marBottom w:val="0"/>
          <w:divBdr>
            <w:top w:val="none" w:sz="0" w:space="0" w:color="auto"/>
            <w:left w:val="none" w:sz="0" w:space="0" w:color="auto"/>
            <w:bottom w:val="none" w:sz="0" w:space="0" w:color="auto"/>
            <w:right w:val="none" w:sz="0" w:space="0" w:color="auto"/>
          </w:divBdr>
        </w:div>
        <w:div w:id="1132098592">
          <w:marLeft w:val="0"/>
          <w:marRight w:val="0"/>
          <w:marTop w:val="0"/>
          <w:marBottom w:val="0"/>
          <w:divBdr>
            <w:top w:val="none" w:sz="0" w:space="0" w:color="auto"/>
            <w:left w:val="none" w:sz="0" w:space="0" w:color="auto"/>
            <w:bottom w:val="none" w:sz="0" w:space="0" w:color="auto"/>
            <w:right w:val="none" w:sz="0" w:space="0" w:color="auto"/>
          </w:divBdr>
        </w:div>
      </w:divsChild>
    </w:div>
    <w:div w:id="435561875">
      <w:bodyDiv w:val="1"/>
      <w:marLeft w:val="0"/>
      <w:marRight w:val="0"/>
      <w:marTop w:val="0"/>
      <w:marBottom w:val="0"/>
      <w:divBdr>
        <w:top w:val="none" w:sz="0" w:space="0" w:color="auto"/>
        <w:left w:val="none" w:sz="0" w:space="0" w:color="auto"/>
        <w:bottom w:val="none" w:sz="0" w:space="0" w:color="auto"/>
        <w:right w:val="none" w:sz="0" w:space="0" w:color="auto"/>
      </w:divBdr>
      <w:divsChild>
        <w:div w:id="412119081">
          <w:marLeft w:val="0"/>
          <w:marRight w:val="0"/>
          <w:marTop w:val="0"/>
          <w:marBottom w:val="0"/>
          <w:divBdr>
            <w:top w:val="none" w:sz="0" w:space="0" w:color="auto"/>
            <w:left w:val="none" w:sz="0" w:space="0" w:color="auto"/>
            <w:bottom w:val="none" w:sz="0" w:space="0" w:color="auto"/>
            <w:right w:val="none" w:sz="0" w:space="0" w:color="auto"/>
          </w:divBdr>
        </w:div>
        <w:div w:id="1009717944">
          <w:marLeft w:val="0"/>
          <w:marRight w:val="0"/>
          <w:marTop w:val="0"/>
          <w:marBottom w:val="0"/>
          <w:divBdr>
            <w:top w:val="none" w:sz="0" w:space="0" w:color="auto"/>
            <w:left w:val="none" w:sz="0" w:space="0" w:color="auto"/>
            <w:bottom w:val="none" w:sz="0" w:space="0" w:color="auto"/>
            <w:right w:val="none" w:sz="0" w:space="0" w:color="auto"/>
          </w:divBdr>
        </w:div>
        <w:div w:id="1953778348">
          <w:marLeft w:val="0"/>
          <w:marRight w:val="0"/>
          <w:marTop w:val="0"/>
          <w:marBottom w:val="0"/>
          <w:divBdr>
            <w:top w:val="none" w:sz="0" w:space="0" w:color="auto"/>
            <w:left w:val="none" w:sz="0" w:space="0" w:color="auto"/>
            <w:bottom w:val="none" w:sz="0" w:space="0" w:color="auto"/>
            <w:right w:val="none" w:sz="0" w:space="0" w:color="auto"/>
          </w:divBdr>
          <w:divsChild>
            <w:div w:id="1443331968">
              <w:marLeft w:val="-75"/>
              <w:marRight w:val="0"/>
              <w:marTop w:val="30"/>
              <w:marBottom w:val="30"/>
              <w:divBdr>
                <w:top w:val="none" w:sz="0" w:space="0" w:color="auto"/>
                <w:left w:val="none" w:sz="0" w:space="0" w:color="auto"/>
                <w:bottom w:val="none" w:sz="0" w:space="0" w:color="auto"/>
                <w:right w:val="none" w:sz="0" w:space="0" w:color="auto"/>
              </w:divBdr>
              <w:divsChild>
                <w:div w:id="12003882">
                  <w:marLeft w:val="0"/>
                  <w:marRight w:val="0"/>
                  <w:marTop w:val="0"/>
                  <w:marBottom w:val="0"/>
                  <w:divBdr>
                    <w:top w:val="none" w:sz="0" w:space="0" w:color="auto"/>
                    <w:left w:val="none" w:sz="0" w:space="0" w:color="auto"/>
                    <w:bottom w:val="none" w:sz="0" w:space="0" w:color="auto"/>
                    <w:right w:val="none" w:sz="0" w:space="0" w:color="auto"/>
                  </w:divBdr>
                  <w:divsChild>
                    <w:div w:id="627662891">
                      <w:marLeft w:val="0"/>
                      <w:marRight w:val="0"/>
                      <w:marTop w:val="0"/>
                      <w:marBottom w:val="0"/>
                      <w:divBdr>
                        <w:top w:val="none" w:sz="0" w:space="0" w:color="auto"/>
                        <w:left w:val="none" w:sz="0" w:space="0" w:color="auto"/>
                        <w:bottom w:val="none" w:sz="0" w:space="0" w:color="auto"/>
                        <w:right w:val="none" w:sz="0" w:space="0" w:color="auto"/>
                      </w:divBdr>
                    </w:div>
                  </w:divsChild>
                </w:div>
                <w:div w:id="52774831">
                  <w:marLeft w:val="0"/>
                  <w:marRight w:val="0"/>
                  <w:marTop w:val="0"/>
                  <w:marBottom w:val="0"/>
                  <w:divBdr>
                    <w:top w:val="none" w:sz="0" w:space="0" w:color="auto"/>
                    <w:left w:val="none" w:sz="0" w:space="0" w:color="auto"/>
                    <w:bottom w:val="none" w:sz="0" w:space="0" w:color="auto"/>
                    <w:right w:val="none" w:sz="0" w:space="0" w:color="auto"/>
                  </w:divBdr>
                  <w:divsChild>
                    <w:div w:id="1804738305">
                      <w:marLeft w:val="0"/>
                      <w:marRight w:val="0"/>
                      <w:marTop w:val="0"/>
                      <w:marBottom w:val="0"/>
                      <w:divBdr>
                        <w:top w:val="none" w:sz="0" w:space="0" w:color="auto"/>
                        <w:left w:val="none" w:sz="0" w:space="0" w:color="auto"/>
                        <w:bottom w:val="none" w:sz="0" w:space="0" w:color="auto"/>
                        <w:right w:val="none" w:sz="0" w:space="0" w:color="auto"/>
                      </w:divBdr>
                    </w:div>
                  </w:divsChild>
                </w:div>
                <w:div w:id="87165231">
                  <w:marLeft w:val="0"/>
                  <w:marRight w:val="0"/>
                  <w:marTop w:val="0"/>
                  <w:marBottom w:val="0"/>
                  <w:divBdr>
                    <w:top w:val="none" w:sz="0" w:space="0" w:color="auto"/>
                    <w:left w:val="none" w:sz="0" w:space="0" w:color="auto"/>
                    <w:bottom w:val="none" w:sz="0" w:space="0" w:color="auto"/>
                    <w:right w:val="none" w:sz="0" w:space="0" w:color="auto"/>
                  </w:divBdr>
                  <w:divsChild>
                    <w:div w:id="595091890">
                      <w:marLeft w:val="0"/>
                      <w:marRight w:val="0"/>
                      <w:marTop w:val="0"/>
                      <w:marBottom w:val="0"/>
                      <w:divBdr>
                        <w:top w:val="none" w:sz="0" w:space="0" w:color="auto"/>
                        <w:left w:val="none" w:sz="0" w:space="0" w:color="auto"/>
                        <w:bottom w:val="none" w:sz="0" w:space="0" w:color="auto"/>
                        <w:right w:val="none" w:sz="0" w:space="0" w:color="auto"/>
                      </w:divBdr>
                    </w:div>
                  </w:divsChild>
                </w:div>
                <w:div w:id="99297942">
                  <w:marLeft w:val="0"/>
                  <w:marRight w:val="0"/>
                  <w:marTop w:val="0"/>
                  <w:marBottom w:val="0"/>
                  <w:divBdr>
                    <w:top w:val="none" w:sz="0" w:space="0" w:color="auto"/>
                    <w:left w:val="none" w:sz="0" w:space="0" w:color="auto"/>
                    <w:bottom w:val="none" w:sz="0" w:space="0" w:color="auto"/>
                    <w:right w:val="none" w:sz="0" w:space="0" w:color="auto"/>
                  </w:divBdr>
                  <w:divsChild>
                    <w:div w:id="1683236330">
                      <w:marLeft w:val="0"/>
                      <w:marRight w:val="0"/>
                      <w:marTop w:val="0"/>
                      <w:marBottom w:val="0"/>
                      <w:divBdr>
                        <w:top w:val="none" w:sz="0" w:space="0" w:color="auto"/>
                        <w:left w:val="none" w:sz="0" w:space="0" w:color="auto"/>
                        <w:bottom w:val="none" w:sz="0" w:space="0" w:color="auto"/>
                        <w:right w:val="none" w:sz="0" w:space="0" w:color="auto"/>
                      </w:divBdr>
                    </w:div>
                  </w:divsChild>
                </w:div>
                <w:div w:id="107049841">
                  <w:marLeft w:val="0"/>
                  <w:marRight w:val="0"/>
                  <w:marTop w:val="0"/>
                  <w:marBottom w:val="0"/>
                  <w:divBdr>
                    <w:top w:val="none" w:sz="0" w:space="0" w:color="auto"/>
                    <w:left w:val="none" w:sz="0" w:space="0" w:color="auto"/>
                    <w:bottom w:val="none" w:sz="0" w:space="0" w:color="auto"/>
                    <w:right w:val="none" w:sz="0" w:space="0" w:color="auto"/>
                  </w:divBdr>
                  <w:divsChild>
                    <w:div w:id="1062365058">
                      <w:marLeft w:val="0"/>
                      <w:marRight w:val="0"/>
                      <w:marTop w:val="0"/>
                      <w:marBottom w:val="0"/>
                      <w:divBdr>
                        <w:top w:val="none" w:sz="0" w:space="0" w:color="auto"/>
                        <w:left w:val="none" w:sz="0" w:space="0" w:color="auto"/>
                        <w:bottom w:val="none" w:sz="0" w:space="0" w:color="auto"/>
                        <w:right w:val="none" w:sz="0" w:space="0" w:color="auto"/>
                      </w:divBdr>
                    </w:div>
                  </w:divsChild>
                </w:div>
                <w:div w:id="128208506">
                  <w:marLeft w:val="0"/>
                  <w:marRight w:val="0"/>
                  <w:marTop w:val="0"/>
                  <w:marBottom w:val="0"/>
                  <w:divBdr>
                    <w:top w:val="none" w:sz="0" w:space="0" w:color="auto"/>
                    <w:left w:val="none" w:sz="0" w:space="0" w:color="auto"/>
                    <w:bottom w:val="none" w:sz="0" w:space="0" w:color="auto"/>
                    <w:right w:val="none" w:sz="0" w:space="0" w:color="auto"/>
                  </w:divBdr>
                  <w:divsChild>
                    <w:div w:id="497813738">
                      <w:marLeft w:val="0"/>
                      <w:marRight w:val="0"/>
                      <w:marTop w:val="0"/>
                      <w:marBottom w:val="0"/>
                      <w:divBdr>
                        <w:top w:val="none" w:sz="0" w:space="0" w:color="auto"/>
                        <w:left w:val="none" w:sz="0" w:space="0" w:color="auto"/>
                        <w:bottom w:val="none" w:sz="0" w:space="0" w:color="auto"/>
                        <w:right w:val="none" w:sz="0" w:space="0" w:color="auto"/>
                      </w:divBdr>
                    </w:div>
                  </w:divsChild>
                </w:div>
                <w:div w:id="135878371">
                  <w:marLeft w:val="0"/>
                  <w:marRight w:val="0"/>
                  <w:marTop w:val="0"/>
                  <w:marBottom w:val="0"/>
                  <w:divBdr>
                    <w:top w:val="none" w:sz="0" w:space="0" w:color="auto"/>
                    <w:left w:val="none" w:sz="0" w:space="0" w:color="auto"/>
                    <w:bottom w:val="none" w:sz="0" w:space="0" w:color="auto"/>
                    <w:right w:val="none" w:sz="0" w:space="0" w:color="auto"/>
                  </w:divBdr>
                  <w:divsChild>
                    <w:div w:id="719551427">
                      <w:marLeft w:val="0"/>
                      <w:marRight w:val="0"/>
                      <w:marTop w:val="0"/>
                      <w:marBottom w:val="0"/>
                      <w:divBdr>
                        <w:top w:val="none" w:sz="0" w:space="0" w:color="auto"/>
                        <w:left w:val="none" w:sz="0" w:space="0" w:color="auto"/>
                        <w:bottom w:val="none" w:sz="0" w:space="0" w:color="auto"/>
                        <w:right w:val="none" w:sz="0" w:space="0" w:color="auto"/>
                      </w:divBdr>
                    </w:div>
                  </w:divsChild>
                </w:div>
                <w:div w:id="185294294">
                  <w:marLeft w:val="0"/>
                  <w:marRight w:val="0"/>
                  <w:marTop w:val="0"/>
                  <w:marBottom w:val="0"/>
                  <w:divBdr>
                    <w:top w:val="none" w:sz="0" w:space="0" w:color="auto"/>
                    <w:left w:val="none" w:sz="0" w:space="0" w:color="auto"/>
                    <w:bottom w:val="none" w:sz="0" w:space="0" w:color="auto"/>
                    <w:right w:val="none" w:sz="0" w:space="0" w:color="auto"/>
                  </w:divBdr>
                  <w:divsChild>
                    <w:div w:id="66731866">
                      <w:marLeft w:val="0"/>
                      <w:marRight w:val="0"/>
                      <w:marTop w:val="0"/>
                      <w:marBottom w:val="0"/>
                      <w:divBdr>
                        <w:top w:val="none" w:sz="0" w:space="0" w:color="auto"/>
                        <w:left w:val="none" w:sz="0" w:space="0" w:color="auto"/>
                        <w:bottom w:val="none" w:sz="0" w:space="0" w:color="auto"/>
                        <w:right w:val="none" w:sz="0" w:space="0" w:color="auto"/>
                      </w:divBdr>
                    </w:div>
                  </w:divsChild>
                </w:div>
                <w:div w:id="249043190">
                  <w:marLeft w:val="0"/>
                  <w:marRight w:val="0"/>
                  <w:marTop w:val="0"/>
                  <w:marBottom w:val="0"/>
                  <w:divBdr>
                    <w:top w:val="none" w:sz="0" w:space="0" w:color="auto"/>
                    <w:left w:val="none" w:sz="0" w:space="0" w:color="auto"/>
                    <w:bottom w:val="none" w:sz="0" w:space="0" w:color="auto"/>
                    <w:right w:val="none" w:sz="0" w:space="0" w:color="auto"/>
                  </w:divBdr>
                  <w:divsChild>
                    <w:div w:id="777916601">
                      <w:marLeft w:val="0"/>
                      <w:marRight w:val="0"/>
                      <w:marTop w:val="0"/>
                      <w:marBottom w:val="0"/>
                      <w:divBdr>
                        <w:top w:val="none" w:sz="0" w:space="0" w:color="auto"/>
                        <w:left w:val="none" w:sz="0" w:space="0" w:color="auto"/>
                        <w:bottom w:val="none" w:sz="0" w:space="0" w:color="auto"/>
                        <w:right w:val="none" w:sz="0" w:space="0" w:color="auto"/>
                      </w:divBdr>
                    </w:div>
                  </w:divsChild>
                </w:div>
                <w:div w:id="255096927">
                  <w:marLeft w:val="0"/>
                  <w:marRight w:val="0"/>
                  <w:marTop w:val="0"/>
                  <w:marBottom w:val="0"/>
                  <w:divBdr>
                    <w:top w:val="none" w:sz="0" w:space="0" w:color="auto"/>
                    <w:left w:val="none" w:sz="0" w:space="0" w:color="auto"/>
                    <w:bottom w:val="none" w:sz="0" w:space="0" w:color="auto"/>
                    <w:right w:val="none" w:sz="0" w:space="0" w:color="auto"/>
                  </w:divBdr>
                  <w:divsChild>
                    <w:div w:id="2129229886">
                      <w:marLeft w:val="0"/>
                      <w:marRight w:val="0"/>
                      <w:marTop w:val="0"/>
                      <w:marBottom w:val="0"/>
                      <w:divBdr>
                        <w:top w:val="none" w:sz="0" w:space="0" w:color="auto"/>
                        <w:left w:val="none" w:sz="0" w:space="0" w:color="auto"/>
                        <w:bottom w:val="none" w:sz="0" w:space="0" w:color="auto"/>
                        <w:right w:val="none" w:sz="0" w:space="0" w:color="auto"/>
                      </w:divBdr>
                    </w:div>
                  </w:divsChild>
                </w:div>
                <w:div w:id="258567069">
                  <w:marLeft w:val="0"/>
                  <w:marRight w:val="0"/>
                  <w:marTop w:val="0"/>
                  <w:marBottom w:val="0"/>
                  <w:divBdr>
                    <w:top w:val="none" w:sz="0" w:space="0" w:color="auto"/>
                    <w:left w:val="none" w:sz="0" w:space="0" w:color="auto"/>
                    <w:bottom w:val="none" w:sz="0" w:space="0" w:color="auto"/>
                    <w:right w:val="none" w:sz="0" w:space="0" w:color="auto"/>
                  </w:divBdr>
                  <w:divsChild>
                    <w:div w:id="1795517548">
                      <w:marLeft w:val="0"/>
                      <w:marRight w:val="0"/>
                      <w:marTop w:val="0"/>
                      <w:marBottom w:val="0"/>
                      <w:divBdr>
                        <w:top w:val="none" w:sz="0" w:space="0" w:color="auto"/>
                        <w:left w:val="none" w:sz="0" w:space="0" w:color="auto"/>
                        <w:bottom w:val="none" w:sz="0" w:space="0" w:color="auto"/>
                        <w:right w:val="none" w:sz="0" w:space="0" w:color="auto"/>
                      </w:divBdr>
                    </w:div>
                  </w:divsChild>
                </w:div>
                <w:div w:id="287669602">
                  <w:marLeft w:val="0"/>
                  <w:marRight w:val="0"/>
                  <w:marTop w:val="0"/>
                  <w:marBottom w:val="0"/>
                  <w:divBdr>
                    <w:top w:val="none" w:sz="0" w:space="0" w:color="auto"/>
                    <w:left w:val="none" w:sz="0" w:space="0" w:color="auto"/>
                    <w:bottom w:val="none" w:sz="0" w:space="0" w:color="auto"/>
                    <w:right w:val="none" w:sz="0" w:space="0" w:color="auto"/>
                  </w:divBdr>
                  <w:divsChild>
                    <w:div w:id="480269198">
                      <w:marLeft w:val="0"/>
                      <w:marRight w:val="0"/>
                      <w:marTop w:val="0"/>
                      <w:marBottom w:val="0"/>
                      <w:divBdr>
                        <w:top w:val="none" w:sz="0" w:space="0" w:color="auto"/>
                        <w:left w:val="none" w:sz="0" w:space="0" w:color="auto"/>
                        <w:bottom w:val="none" w:sz="0" w:space="0" w:color="auto"/>
                        <w:right w:val="none" w:sz="0" w:space="0" w:color="auto"/>
                      </w:divBdr>
                    </w:div>
                  </w:divsChild>
                </w:div>
                <w:div w:id="293026344">
                  <w:marLeft w:val="0"/>
                  <w:marRight w:val="0"/>
                  <w:marTop w:val="0"/>
                  <w:marBottom w:val="0"/>
                  <w:divBdr>
                    <w:top w:val="none" w:sz="0" w:space="0" w:color="auto"/>
                    <w:left w:val="none" w:sz="0" w:space="0" w:color="auto"/>
                    <w:bottom w:val="none" w:sz="0" w:space="0" w:color="auto"/>
                    <w:right w:val="none" w:sz="0" w:space="0" w:color="auto"/>
                  </w:divBdr>
                  <w:divsChild>
                    <w:div w:id="940649946">
                      <w:marLeft w:val="0"/>
                      <w:marRight w:val="0"/>
                      <w:marTop w:val="0"/>
                      <w:marBottom w:val="0"/>
                      <w:divBdr>
                        <w:top w:val="none" w:sz="0" w:space="0" w:color="auto"/>
                        <w:left w:val="none" w:sz="0" w:space="0" w:color="auto"/>
                        <w:bottom w:val="none" w:sz="0" w:space="0" w:color="auto"/>
                        <w:right w:val="none" w:sz="0" w:space="0" w:color="auto"/>
                      </w:divBdr>
                    </w:div>
                  </w:divsChild>
                </w:div>
                <w:div w:id="298803779">
                  <w:marLeft w:val="0"/>
                  <w:marRight w:val="0"/>
                  <w:marTop w:val="0"/>
                  <w:marBottom w:val="0"/>
                  <w:divBdr>
                    <w:top w:val="none" w:sz="0" w:space="0" w:color="auto"/>
                    <w:left w:val="none" w:sz="0" w:space="0" w:color="auto"/>
                    <w:bottom w:val="none" w:sz="0" w:space="0" w:color="auto"/>
                    <w:right w:val="none" w:sz="0" w:space="0" w:color="auto"/>
                  </w:divBdr>
                  <w:divsChild>
                    <w:div w:id="1038360775">
                      <w:marLeft w:val="0"/>
                      <w:marRight w:val="0"/>
                      <w:marTop w:val="0"/>
                      <w:marBottom w:val="0"/>
                      <w:divBdr>
                        <w:top w:val="none" w:sz="0" w:space="0" w:color="auto"/>
                        <w:left w:val="none" w:sz="0" w:space="0" w:color="auto"/>
                        <w:bottom w:val="none" w:sz="0" w:space="0" w:color="auto"/>
                        <w:right w:val="none" w:sz="0" w:space="0" w:color="auto"/>
                      </w:divBdr>
                    </w:div>
                  </w:divsChild>
                </w:div>
                <w:div w:id="337001382">
                  <w:marLeft w:val="0"/>
                  <w:marRight w:val="0"/>
                  <w:marTop w:val="0"/>
                  <w:marBottom w:val="0"/>
                  <w:divBdr>
                    <w:top w:val="none" w:sz="0" w:space="0" w:color="auto"/>
                    <w:left w:val="none" w:sz="0" w:space="0" w:color="auto"/>
                    <w:bottom w:val="none" w:sz="0" w:space="0" w:color="auto"/>
                    <w:right w:val="none" w:sz="0" w:space="0" w:color="auto"/>
                  </w:divBdr>
                  <w:divsChild>
                    <w:div w:id="515997031">
                      <w:marLeft w:val="0"/>
                      <w:marRight w:val="0"/>
                      <w:marTop w:val="0"/>
                      <w:marBottom w:val="0"/>
                      <w:divBdr>
                        <w:top w:val="none" w:sz="0" w:space="0" w:color="auto"/>
                        <w:left w:val="none" w:sz="0" w:space="0" w:color="auto"/>
                        <w:bottom w:val="none" w:sz="0" w:space="0" w:color="auto"/>
                        <w:right w:val="none" w:sz="0" w:space="0" w:color="auto"/>
                      </w:divBdr>
                    </w:div>
                  </w:divsChild>
                </w:div>
                <w:div w:id="343628437">
                  <w:marLeft w:val="0"/>
                  <w:marRight w:val="0"/>
                  <w:marTop w:val="0"/>
                  <w:marBottom w:val="0"/>
                  <w:divBdr>
                    <w:top w:val="none" w:sz="0" w:space="0" w:color="auto"/>
                    <w:left w:val="none" w:sz="0" w:space="0" w:color="auto"/>
                    <w:bottom w:val="none" w:sz="0" w:space="0" w:color="auto"/>
                    <w:right w:val="none" w:sz="0" w:space="0" w:color="auto"/>
                  </w:divBdr>
                  <w:divsChild>
                    <w:div w:id="431629011">
                      <w:marLeft w:val="0"/>
                      <w:marRight w:val="0"/>
                      <w:marTop w:val="0"/>
                      <w:marBottom w:val="0"/>
                      <w:divBdr>
                        <w:top w:val="none" w:sz="0" w:space="0" w:color="auto"/>
                        <w:left w:val="none" w:sz="0" w:space="0" w:color="auto"/>
                        <w:bottom w:val="none" w:sz="0" w:space="0" w:color="auto"/>
                        <w:right w:val="none" w:sz="0" w:space="0" w:color="auto"/>
                      </w:divBdr>
                    </w:div>
                  </w:divsChild>
                </w:div>
                <w:div w:id="356123779">
                  <w:marLeft w:val="0"/>
                  <w:marRight w:val="0"/>
                  <w:marTop w:val="0"/>
                  <w:marBottom w:val="0"/>
                  <w:divBdr>
                    <w:top w:val="none" w:sz="0" w:space="0" w:color="auto"/>
                    <w:left w:val="none" w:sz="0" w:space="0" w:color="auto"/>
                    <w:bottom w:val="none" w:sz="0" w:space="0" w:color="auto"/>
                    <w:right w:val="none" w:sz="0" w:space="0" w:color="auto"/>
                  </w:divBdr>
                  <w:divsChild>
                    <w:div w:id="1372268988">
                      <w:marLeft w:val="0"/>
                      <w:marRight w:val="0"/>
                      <w:marTop w:val="0"/>
                      <w:marBottom w:val="0"/>
                      <w:divBdr>
                        <w:top w:val="none" w:sz="0" w:space="0" w:color="auto"/>
                        <w:left w:val="none" w:sz="0" w:space="0" w:color="auto"/>
                        <w:bottom w:val="none" w:sz="0" w:space="0" w:color="auto"/>
                        <w:right w:val="none" w:sz="0" w:space="0" w:color="auto"/>
                      </w:divBdr>
                    </w:div>
                  </w:divsChild>
                </w:div>
                <w:div w:id="363749504">
                  <w:marLeft w:val="0"/>
                  <w:marRight w:val="0"/>
                  <w:marTop w:val="0"/>
                  <w:marBottom w:val="0"/>
                  <w:divBdr>
                    <w:top w:val="none" w:sz="0" w:space="0" w:color="auto"/>
                    <w:left w:val="none" w:sz="0" w:space="0" w:color="auto"/>
                    <w:bottom w:val="none" w:sz="0" w:space="0" w:color="auto"/>
                    <w:right w:val="none" w:sz="0" w:space="0" w:color="auto"/>
                  </w:divBdr>
                  <w:divsChild>
                    <w:div w:id="1894807120">
                      <w:marLeft w:val="0"/>
                      <w:marRight w:val="0"/>
                      <w:marTop w:val="0"/>
                      <w:marBottom w:val="0"/>
                      <w:divBdr>
                        <w:top w:val="none" w:sz="0" w:space="0" w:color="auto"/>
                        <w:left w:val="none" w:sz="0" w:space="0" w:color="auto"/>
                        <w:bottom w:val="none" w:sz="0" w:space="0" w:color="auto"/>
                        <w:right w:val="none" w:sz="0" w:space="0" w:color="auto"/>
                      </w:divBdr>
                    </w:div>
                  </w:divsChild>
                </w:div>
                <w:div w:id="379011981">
                  <w:marLeft w:val="0"/>
                  <w:marRight w:val="0"/>
                  <w:marTop w:val="0"/>
                  <w:marBottom w:val="0"/>
                  <w:divBdr>
                    <w:top w:val="none" w:sz="0" w:space="0" w:color="auto"/>
                    <w:left w:val="none" w:sz="0" w:space="0" w:color="auto"/>
                    <w:bottom w:val="none" w:sz="0" w:space="0" w:color="auto"/>
                    <w:right w:val="none" w:sz="0" w:space="0" w:color="auto"/>
                  </w:divBdr>
                  <w:divsChild>
                    <w:div w:id="1897813592">
                      <w:marLeft w:val="0"/>
                      <w:marRight w:val="0"/>
                      <w:marTop w:val="0"/>
                      <w:marBottom w:val="0"/>
                      <w:divBdr>
                        <w:top w:val="none" w:sz="0" w:space="0" w:color="auto"/>
                        <w:left w:val="none" w:sz="0" w:space="0" w:color="auto"/>
                        <w:bottom w:val="none" w:sz="0" w:space="0" w:color="auto"/>
                        <w:right w:val="none" w:sz="0" w:space="0" w:color="auto"/>
                      </w:divBdr>
                    </w:div>
                  </w:divsChild>
                </w:div>
                <w:div w:id="487019427">
                  <w:marLeft w:val="0"/>
                  <w:marRight w:val="0"/>
                  <w:marTop w:val="0"/>
                  <w:marBottom w:val="0"/>
                  <w:divBdr>
                    <w:top w:val="none" w:sz="0" w:space="0" w:color="auto"/>
                    <w:left w:val="none" w:sz="0" w:space="0" w:color="auto"/>
                    <w:bottom w:val="none" w:sz="0" w:space="0" w:color="auto"/>
                    <w:right w:val="none" w:sz="0" w:space="0" w:color="auto"/>
                  </w:divBdr>
                  <w:divsChild>
                    <w:div w:id="617639678">
                      <w:marLeft w:val="0"/>
                      <w:marRight w:val="0"/>
                      <w:marTop w:val="0"/>
                      <w:marBottom w:val="0"/>
                      <w:divBdr>
                        <w:top w:val="none" w:sz="0" w:space="0" w:color="auto"/>
                        <w:left w:val="none" w:sz="0" w:space="0" w:color="auto"/>
                        <w:bottom w:val="none" w:sz="0" w:space="0" w:color="auto"/>
                        <w:right w:val="none" w:sz="0" w:space="0" w:color="auto"/>
                      </w:divBdr>
                    </w:div>
                  </w:divsChild>
                </w:div>
                <w:div w:id="599877100">
                  <w:marLeft w:val="0"/>
                  <w:marRight w:val="0"/>
                  <w:marTop w:val="0"/>
                  <w:marBottom w:val="0"/>
                  <w:divBdr>
                    <w:top w:val="none" w:sz="0" w:space="0" w:color="auto"/>
                    <w:left w:val="none" w:sz="0" w:space="0" w:color="auto"/>
                    <w:bottom w:val="none" w:sz="0" w:space="0" w:color="auto"/>
                    <w:right w:val="none" w:sz="0" w:space="0" w:color="auto"/>
                  </w:divBdr>
                  <w:divsChild>
                    <w:div w:id="1801533968">
                      <w:marLeft w:val="0"/>
                      <w:marRight w:val="0"/>
                      <w:marTop w:val="0"/>
                      <w:marBottom w:val="0"/>
                      <w:divBdr>
                        <w:top w:val="none" w:sz="0" w:space="0" w:color="auto"/>
                        <w:left w:val="none" w:sz="0" w:space="0" w:color="auto"/>
                        <w:bottom w:val="none" w:sz="0" w:space="0" w:color="auto"/>
                        <w:right w:val="none" w:sz="0" w:space="0" w:color="auto"/>
                      </w:divBdr>
                    </w:div>
                  </w:divsChild>
                </w:div>
                <w:div w:id="605160257">
                  <w:marLeft w:val="0"/>
                  <w:marRight w:val="0"/>
                  <w:marTop w:val="0"/>
                  <w:marBottom w:val="0"/>
                  <w:divBdr>
                    <w:top w:val="none" w:sz="0" w:space="0" w:color="auto"/>
                    <w:left w:val="none" w:sz="0" w:space="0" w:color="auto"/>
                    <w:bottom w:val="none" w:sz="0" w:space="0" w:color="auto"/>
                    <w:right w:val="none" w:sz="0" w:space="0" w:color="auto"/>
                  </w:divBdr>
                  <w:divsChild>
                    <w:div w:id="355541719">
                      <w:marLeft w:val="0"/>
                      <w:marRight w:val="0"/>
                      <w:marTop w:val="0"/>
                      <w:marBottom w:val="0"/>
                      <w:divBdr>
                        <w:top w:val="none" w:sz="0" w:space="0" w:color="auto"/>
                        <w:left w:val="none" w:sz="0" w:space="0" w:color="auto"/>
                        <w:bottom w:val="none" w:sz="0" w:space="0" w:color="auto"/>
                        <w:right w:val="none" w:sz="0" w:space="0" w:color="auto"/>
                      </w:divBdr>
                    </w:div>
                  </w:divsChild>
                </w:div>
                <w:div w:id="611058565">
                  <w:marLeft w:val="0"/>
                  <w:marRight w:val="0"/>
                  <w:marTop w:val="0"/>
                  <w:marBottom w:val="0"/>
                  <w:divBdr>
                    <w:top w:val="none" w:sz="0" w:space="0" w:color="auto"/>
                    <w:left w:val="none" w:sz="0" w:space="0" w:color="auto"/>
                    <w:bottom w:val="none" w:sz="0" w:space="0" w:color="auto"/>
                    <w:right w:val="none" w:sz="0" w:space="0" w:color="auto"/>
                  </w:divBdr>
                  <w:divsChild>
                    <w:div w:id="1830052548">
                      <w:marLeft w:val="0"/>
                      <w:marRight w:val="0"/>
                      <w:marTop w:val="0"/>
                      <w:marBottom w:val="0"/>
                      <w:divBdr>
                        <w:top w:val="none" w:sz="0" w:space="0" w:color="auto"/>
                        <w:left w:val="none" w:sz="0" w:space="0" w:color="auto"/>
                        <w:bottom w:val="none" w:sz="0" w:space="0" w:color="auto"/>
                        <w:right w:val="none" w:sz="0" w:space="0" w:color="auto"/>
                      </w:divBdr>
                    </w:div>
                  </w:divsChild>
                </w:div>
                <w:div w:id="632029897">
                  <w:marLeft w:val="0"/>
                  <w:marRight w:val="0"/>
                  <w:marTop w:val="0"/>
                  <w:marBottom w:val="0"/>
                  <w:divBdr>
                    <w:top w:val="none" w:sz="0" w:space="0" w:color="auto"/>
                    <w:left w:val="none" w:sz="0" w:space="0" w:color="auto"/>
                    <w:bottom w:val="none" w:sz="0" w:space="0" w:color="auto"/>
                    <w:right w:val="none" w:sz="0" w:space="0" w:color="auto"/>
                  </w:divBdr>
                  <w:divsChild>
                    <w:div w:id="1229195519">
                      <w:marLeft w:val="0"/>
                      <w:marRight w:val="0"/>
                      <w:marTop w:val="0"/>
                      <w:marBottom w:val="0"/>
                      <w:divBdr>
                        <w:top w:val="none" w:sz="0" w:space="0" w:color="auto"/>
                        <w:left w:val="none" w:sz="0" w:space="0" w:color="auto"/>
                        <w:bottom w:val="none" w:sz="0" w:space="0" w:color="auto"/>
                        <w:right w:val="none" w:sz="0" w:space="0" w:color="auto"/>
                      </w:divBdr>
                    </w:div>
                  </w:divsChild>
                </w:div>
                <w:div w:id="636374950">
                  <w:marLeft w:val="0"/>
                  <w:marRight w:val="0"/>
                  <w:marTop w:val="0"/>
                  <w:marBottom w:val="0"/>
                  <w:divBdr>
                    <w:top w:val="none" w:sz="0" w:space="0" w:color="auto"/>
                    <w:left w:val="none" w:sz="0" w:space="0" w:color="auto"/>
                    <w:bottom w:val="none" w:sz="0" w:space="0" w:color="auto"/>
                    <w:right w:val="none" w:sz="0" w:space="0" w:color="auto"/>
                  </w:divBdr>
                  <w:divsChild>
                    <w:div w:id="1503088039">
                      <w:marLeft w:val="0"/>
                      <w:marRight w:val="0"/>
                      <w:marTop w:val="0"/>
                      <w:marBottom w:val="0"/>
                      <w:divBdr>
                        <w:top w:val="none" w:sz="0" w:space="0" w:color="auto"/>
                        <w:left w:val="none" w:sz="0" w:space="0" w:color="auto"/>
                        <w:bottom w:val="none" w:sz="0" w:space="0" w:color="auto"/>
                        <w:right w:val="none" w:sz="0" w:space="0" w:color="auto"/>
                      </w:divBdr>
                    </w:div>
                  </w:divsChild>
                </w:div>
                <w:div w:id="651566560">
                  <w:marLeft w:val="0"/>
                  <w:marRight w:val="0"/>
                  <w:marTop w:val="0"/>
                  <w:marBottom w:val="0"/>
                  <w:divBdr>
                    <w:top w:val="none" w:sz="0" w:space="0" w:color="auto"/>
                    <w:left w:val="none" w:sz="0" w:space="0" w:color="auto"/>
                    <w:bottom w:val="none" w:sz="0" w:space="0" w:color="auto"/>
                    <w:right w:val="none" w:sz="0" w:space="0" w:color="auto"/>
                  </w:divBdr>
                  <w:divsChild>
                    <w:div w:id="1738631186">
                      <w:marLeft w:val="0"/>
                      <w:marRight w:val="0"/>
                      <w:marTop w:val="0"/>
                      <w:marBottom w:val="0"/>
                      <w:divBdr>
                        <w:top w:val="none" w:sz="0" w:space="0" w:color="auto"/>
                        <w:left w:val="none" w:sz="0" w:space="0" w:color="auto"/>
                        <w:bottom w:val="none" w:sz="0" w:space="0" w:color="auto"/>
                        <w:right w:val="none" w:sz="0" w:space="0" w:color="auto"/>
                      </w:divBdr>
                    </w:div>
                  </w:divsChild>
                </w:div>
                <w:div w:id="692804545">
                  <w:marLeft w:val="0"/>
                  <w:marRight w:val="0"/>
                  <w:marTop w:val="0"/>
                  <w:marBottom w:val="0"/>
                  <w:divBdr>
                    <w:top w:val="none" w:sz="0" w:space="0" w:color="auto"/>
                    <w:left w:val="none" w:sz="0" w:space="0" w:color="auto"/>
                    <w:bottom w:val="none" w:sz="0" w:space="0" w:color="auto"/>
                    <w:right w:val="none" w:sz="0" w:space="0" w:color="auto"/>
                  </w:divBdr>
                  <w:divsChild>
                    <w:div w:id="466095696">
                      <w:marLeft w:val="0"/>
                      <w:marRight w:val="0"/>
                      <w:marTop w:val="0"/>
                      <w:marBottom w:val="0"/>
                      <w:divBdr>
                        <w:top w:val="none" w:sz="0" w:space="0" w:color="auto"/>
                        <w:left w:val="none" w:sz="0" w:space="0" w:color="auto"/>
                        <w:bottom w:val="none" w:sz="0" w:space="0" w:color="auto"/>
                        <w:right w:val="none" w:sz="0" w:space="0" w:color="auto"/>
                      </w:divBdr>
                    </w:div>
                  </w:divsChild>
                </w:div>
                <w:div w:id="751396830">
                  <w:marLeft w:val="0"/>
                  <w:marRight w:val="0"/>
                  <w:marTop w:val="0"/>
                  <w:marBottom w:val="0"/>
                  <w:divBdr>
                    <w:top w:val="none" w:sz="0" w:space="0" w:color="auto"/>
                    <w:left w:val="none" w:sz="0" w:space="0" w:color="auto"/>
                    <w:bottom w:val="none" w:sz="0" w:space="0" w:color="auto"/>
                    <w:right w:val="none" w:sz="0" w:space="0" w:color="auto"/>
                  </w:divBdr>
                  <w:divsChild>
                    <w:div w:id="915241110">
                      <w:marLeft w:val="0"/>
                      <w:marRight w:val="0"/>
                      <w:marTop w:val="0"/>
                      <w:marBottom w:val="0"/>
                      <w:divBdr>
                        <w:top w:val="none" w:sz="0" w:space="0" w:color="auto"/>
                        <w:left w:val="none" w:sz="0" w:space="0" w:color="auto"/>
                        <w:bottom w:val="none" w:sz="0" w:space="0" w:color="auto"/>
                        <w:right w:val="none" w:sz="0" w:space="0" w:color="auto"/>
                      </w:divBdr>
                    </w:div>
                  </w:divsChild>
                </w:div>
                <w:div w:id="763458252">
                  <w:marLeft w:val="0"/>
                  <w:marRight w:val="0"/>
                  <w:marTop w:val="0"/>
                  <w:marBottom w:val="0"/>
                  <w:divBdr>
                    <w:top w:val="none" w:sz="0" w:space="0" w:color="auto"/>
                    <w:left w:val="none" w:sz="0" w:space="0" w:color="auto"/>
                    <w:bottom w:val="none" w:sz="0" w:space="0" w:color="auto"/>
                    <w:right w:val="none" w:sz="0" w:space="0" w:color="auto"/>
                  </w:divBdr>
                  <w:divsChild>
                    <w:div w:id="582952730">
                      <w:marLeft w:val="0"/>
                      <w:marRight w:val="0"/>
                      <w:marTop w:val="0"/>
                      <w:marBottom w:val="0"/>
                      <w:divBdr>
                        <w:top w:val="none" w:sz="0" w:space="0" w:color="auto"/>
                        <w:left w:val="none" w:sz="0" w:space="0" w:color="auto"/>
                        <w:bottom w:val="none" w:sz="0" w:space="0" w:color="auto"/>
                        <w:right w:val="none" w:sz="0" w:space="0" w:color="auto"/>
                      </w:divBdr>
                    </w:div>
                  </w:divsChild>
                </w:div>
                <w:div w:id="787238181">
                  <w:marLeft w:val="0"/>
                  <w:marRight w:val="0"/>
                  <w:marTop w:val="0"/>
                  <w:marBottom w:val="0"/>
                  <w:divBdr>
                    <w:top w:val="none" w:sz="0" w:space="0" w:color="auto"/>
                    <w:left w:val="none" w:sz="0" w:space="0" w:color="auto"/>
                    <w:bottom w:val="none" w:sz="0" w:space="0" w:color="auto"/>
                    <w:right w:val="none" w:sz="0" w:space="0" w:color="auto"/>
                  </w:divBdr>
                  <w:divsChild>
                    <w:div w:id="1103455921">
                      <w:marLeft w:val="0"/>
                      <w:marRight w:val="0"/>
                      <w:marTop w:val="0"/>
                      <w:marBottom w:val="0"/>
                      <w:divBdr>
                        <w:top w:val="none" w:sz="0" w:space="0" w:color="auto"/>
                        <w:left w:val="none" w:sz="0" w:space="0" w:color="auto"/>
                        <w:bottom w:val="none" w:sz="0" w:space="0" w:color="auto"/>
                        <w:right w:val="none" w:sz="0" w:space="0" w:color="auto"/>
                      </w:divBdr>
                    </w:div>
                  </w:divsChild>
                </w:div>
                <w:div w:id="790324535">
                  <w:marLeft w:val="0"/>
                  <w:marRight w:val="0"/>
                  <w:marTop w:val="0"/>
                  <w:marBottom w:val="0"/>
                  <w:divBdr>
                    <w:top w:val="none" w:sz="0" w:space="0" w:color="auto"/>
                    <w:left w:val="none" w:sz="0" w:space="0" w:color="auto"/>
                    <w:bottom w:val="none" w:sz="0" w:space="0" w:color="auto"/>
                    <w:right w:val="none" w:sz="0" w:space="0" w:color="auto"/>
                  </w:divBdr>
                  <w:divsChild>
                    <w:div w:id="2005207842">
                      <w:marLeft w:val="0"/>
                      <w:marRight w:val="0"/>
                      <w:marTop w:val="0"/>
                      <w:marBottom w:val="0"/>
                      <w:divBdr>
                        <w:top w:val="none" w:sz="0" w:space="0" w:color="auto"/>
                        <w:left w:val="none" w:sz="0" w:space="0" w:color="auto"/>
                        <w:bottom w:val="none" w:sz="0" w:space="0" w:color="auto"/>
                        <w:right w:val="none" w:sz="0" w:space="0" w:color="auto"/>
                      </w:divBdr>
                    </w:div>
                  </w:divsChild>
                </w:div>
                <w:div w:id="956064859">
                  <w:marLeft w:val="0"/>
                  <w:marRight w:val="0"/>
                  <w:marTop w:val="0"/>
                  <w:marBottom w:val="0"/>
                  <w:divBdr>
                    <w:top w:val="none" w:sz="0" w:space="0" w:color="auto"/>
                    <w:left w:val="none" w:sz="0" w:space="0" w:color="auto"/>
                    <w:bottom w:val="none" w:sz="0" w:space="0" w:color="auto"/>
                    <w:right w:val="none" w:sz="0" w:space="0" w:color="auto"/>
                  </w:divBdr>
                  <w:divsChild>
                    <w:div w:id="345602011">
                      <w:marLeft w:val="0"/>
                      <w:marRight w:val="0"/>
                      <w:marTop w:val="0"/>
                      <w:marBottom w:val="0"/>
                      <w:divBdr>
                        <w:top w:val="none" w:sz="0" w:space="0" w:color="auto"/>
                        <w:left w:val="none" w:sz="0" w:space="0" w:color="auto"/>
                        <w:bottom w:val="none" w:sz="0" w:space="0" w:color="auto"/>
                        <w:right w:val="none" w:sz="0" w:space="0" w:color="auto"/>
                      </w:divBdr>
                    </w:div>
                  </w:divsChild>
                </w:div>
                <w:div w:id="993751897">
                  <w:marLeft w:val="0"/>
                  <w:marRight w:val="0"/>
                  <w:marTop w:val="0"/>
                  <w:marBottom w:val="0"/>
                  <w:divBdr>
                    <w:top w:val="none" w:sz="0" w:space="0" w:color="auto"/>
                    <w:left w:val="none" w:sz="0" w:space="0" w:color="auto"/>
                    <w:bottom w:val="none" w:sz="0" w:space="0" w:color="auto"/>
                    <w:right w:val="none" w:sz="0" w:space="0" w:color="auto"/>
                  </w:divBdr>
                  <w:divsChild>
                    <w:div w:id="631717260">
                      <w:marLeft w:val="0"/>
                      <w:marRight w:val="0"/>
                      <w:marTop w:val="0"/>
                      <w:marBottom w:val="0"/>
                      <w:divBdr>
                        <w:top w:val="none" w:sz="0" w:space="0" w:color="auto"/>
                        <w:left w:val="none" w:sz="0" w:space="0" w:color="auto"/>
                        <w:bottom w:val="none" w:sz="0" w:space="0" w:color="auto"/>
                        <w:right w:val="none" w:sz="0" w:space="0" w:color="auto"/>
                      </w:divBdr>
                    </w:div>
                  </w:divsChild>
                </w:div>
                <w:div w:id="995690107">
                  <w:marLeft w:val="0"/>
                  <w:marRight w:val="0"/>
                  <w:marTop w:val="0"/>
                  <w:marBottom w:val="0"/>
                  <w:divBdr>
                    <w:top w:val="none" w:sz="0" w:space="0" w:color="auto"/>
                    <w:left w:val="none" w:sz="0" w:space="0" w:color="auto"/>
                    <w:bottom w:val="none" w:sz="0" w:space="0" w:color="auto"/>
                    <w:right w:val="none" w:sz="0" w:space="0" w:color="auto"/>
                  </w:divBdr>
                  <w:divsChild>
                    <w:div w:id="741759941">
                      <w:marLeft w:val="0"/>
                      <w:marRight w:val="0"/>
                      <w:marTop w:val="0"/>
                      <w:marBottom w:val="0"/>
                      <w:divBdr>
                        <w:top w:val="none" w:sz="0" w:space="0" w:color="auto"/>
                        <w:left w:val="none" w:sz="0" w:space="0" w:color="auto"/>
                        <w:bottom w:val="none" w:sz="0" w:space="0" w:color="auto"/>
                        <w:right w:val="none" w:sz="0" w:space="0" w:color="auto"/>
                      </w:divBdr>
                    </w:div>
                  </w:divsChild>
                </w:div>
                <w:div w:id="1015375867">
                  <w:marLeft w:val="0"/>
                  <w:marRight w:val="0"/>
                  <w:marTop w:val="0"/>
                  <w:marBottom w:val="0"/>
                  <w:divBdr>
                    <w:top w:val="none" w:sz="0" w:space="0" w:color="auto"/>
                    <w:left w:val="none" w:sz="0" w:space="0" w:color="auto"/>
                    <w:bottom w:val="none" w:sz="0" w:space="0" w:color="auto"/>
                    <w:right w:val="none" w:sz="0" w:space="0" w:color="auto"/>
                  </w:divBdr>
                  <w:divsChild>
                    <w:div w:id="1344933547">
                      <w:marLeft w:val="0"/>
                      <w:marRight w:val="0"/>
                      <w:marTop w:val="0"/>
                      <w:marBottom w:val="0"/>
                      <w:divBdr>
                        <w:top w:val="none" w:sz="0" w:space="0" w:color="auto"/>
                        <w:left w:val="none" w:sz="0" w:space="0" w:color="auto"/>
                        <w:bottom w:val="none" w:sz="0" w:space="0" w:color="auto"/>
                        <w:right w:val="none" w:sz="0" w:space="0" w:color="auto"/>
                      </w:divBdr>
                    </w:div>
                  </w:divsChild>
                </w:div>
                <w:div w:id="1019620675">
                  <w:marLeft w:val="0"/>
                  <w:marRight w:val="0"/>
                  <w:marTop w:val="0"/>
                  <w:marBottom w:val="0"/>
                  <w:divBdr>
                    <w:top w:val="none" w:sz="0" w:space="0" w:color="auto"/>
                    <w:left w:val="none" w:sz="0" w:space="0" w:color="auto"/>
                    <w:bottom w:val="none" w:sz="0" w:space="0" w:color="auto"/>
                    <w:right w:val="none" w:sz="0" w:space="0" w:color="auto"/>
                  </w:divBdr>
                  <w:divsChild>
                    <w:div w:id="88086341">
                      <w:marLeft w:val="0"/>
                      <w:marRight w:val="0"/>
                      <w:marTop w:val="0"/>
                      <w:marBottom w:val="0"/>
                      <w:divBdr>
                        <w:top w:val="none" w:sz="0" w:space="0" w:color="auto"/>
                        <w:left w:val="none" w:sz="0" w:space="0" w:color="auto"/>
                        <w:bottom w:val="none" w:sz="0" w:space="0" w:color="auto"/>
                        <w:right w:val="none" w:sz="0" w:space="0" w:color="auto"/>
                      </w:divBdr>
                    </w:div>
                  </w:divsChild>
                </w:div>
                <w:div w:id="1025715281">
                  <w:marLeft w:val="0"/>
                  <w:marRight w:val="0"/>
                  <w:marTop w:val="0"/>
                  <w:marBottom w:val="0"/>
                  <w:divBdr>
                    <w:top w:val="none" w:sz="0" w:space="0" w:color="auto"/>
                    <w:left w:val="none" w:sz="0" w:space="0" w:color="auto"/>
                    <w:bottom w:val="none" w:sz="0" w:space="0" w:color="auto"/>
                    <w:right w:val="none" w:sz="0" w:space="0" w:color="auto"/>
                  </w:divBdr>
                  <w:divsChild>
                    <w:div w:id="583153693">
                      <w:marLeft w:val="0"/>
                      <w:marRight w:val="0"/>
                      <w:marTop w:val="0"/>
                      <w:marBottom w:val="0"/>
                      <w:divBdr>
                        <w:top w:val="none" w:sz="0" w:space="0" w:color="auto"/>
                        <w:left w:val="none" w:sz="0" w:space="0" w:color="auto"/>
                        <w:bottom w:val="none" w:sz="0" w:space="0" w:color="auto"/>
                        <w:right w:val="none" w:sz="0" w:space="0" w:color="auto"/>
                      </w:divBdr>
                    </w:div>
                  </w:divsChild>
                </w:div>
                <w:div w:id="1105731146">
                  <w:marLeft w:val="0"/>
                  <w:marRight w:val="0"/>
                  <w:marTop w:val="0"/>
                  <w:marBottom w:val="0"/>
                  <w:divBdr>
                    <w:top w:val="none" w:sz="0" w:space="0" w:color="auto"/>
                    <w:left w:val="none" w:sz="0" w:space="0" w:color="auto"/>
                    <w:bottom w:val="none" w:sz="0" w:space="0" w:color="auto"/>
                    <w:right w:val="none" w:sz="0" w:space="0" w:color="auto"/>
                  </w:divBdr>
                  <w:divsChild>
                    <w:div w:id="136999168">
                      <w:marLeft w:val="0"/>
                      <w:marRight w:val="0"/>
                      <w:marTop w:val="0"/>
                      <w:marBottom w:val="0"/>
                      <w:divBdr>
                        <w:top w:val="none" w:sz="0" w:space="0" w:color="auto"/>
                        <w:left w:val="none" w:sz="0" w:space="0" w:color="auto"/>
                        <w:bottom w:val="none" w:sz="0" w:space="0" w:color="auto"/>
                        <w:right w:val="none" w:sz="0" w:space="0" w:color="auto"/>
                      </w:divBdr>
                    </w:div>
                  </w:divsChild>
                </w:div>
                <w:div w:id="1110319144">
                  <w:marLeft w:val="0"/>
                  <w:marRight w:val="0"/>
                  <w:marTop w:val="0"/>
                  <w:marBottom w:val="0"/>
                  <w:divBdr>
                    <w:top w:val="none" w:sz="0" w:space="0" w:color="auto"/>
                    <w:left w:val="none" w:sz="0" w:space="0" w:color="auto"/>
                    <w:bottom w:val="none" w:sz="0" w:space="0" w:color="auto"/>
                    <w:right w:val="none" w:sz="0" w:space="0" w:color="auto"/>
                  </w:divBdr>
                  <w:divsChild>
                    <w:div w:id="530069139">
                      <w:marLeft w:val="0"/>
                      <w:marRight w:val="0"/>
                      <w:marTop w:val="0"/>
                      <w:marBottom w:val="0"/>
                      <w:divBdr>
                        <w:top w:val="none" w:sz="0" w:space="0" w:color="auto"/>
                        <w:left w:val="none" w:sz="0" w:space="0" w:color="auto"/>
                        <w:bottom w:val="none" w:sz="0" w:space="0" w:color="auto"/>
                        <w:right w:val="none" w:sz="0" w:space="0" w:color="auto"/>
                      </w:divBdr>
                    </w:div>
                  </w:divsChild>
                </w:div>
                <w:div w:id="1110973754">
                  <w:marLeft w:val="0"/>
                  <w:marRight w:val="0"/>
                  <w:marTop w:val="0"/>
                  <w:marBottom w:val="0"/>
                  <w:divBdr>
                    <w:top w:val="none" w:sz="0" w:space="0" w:color="auto"/>
                    <w:left w:val="none" w:sz="0" w:space="0" w:color="auto"/>
                    <w:bottom w:val="none" w:sz="0" w:space="0" w:color="auto"/>
                    <w:right w:val="none" w:sz="0" w:space="0" w:color="auto"/>
                  </w:divBdr>
                  <w:divsChild>
                    <w:div w:id="288824140">
                      <w:marLeft w:val="0"/>
                      <w:marRight w:val="0"/>
                      <w:marTop w:val="0"/>
                      <w:marBottom w:val="0"/>
                      <w:divBdr>
                        <w:top w:val="none" w:sz="0" w:space="0" w:color="auto"/>
                        <w:left w:val="none" w:sz="0" w:space="0" w:color="auto"/>
                        <w:bottom w:val="none" w:sz="0" w:space="0" w:color="auto"/>
                        <w:right w:val="none" w:sz="0" w:space="0" w:color="auto"/>
                      </w:divBdr>
                    </w:div>
                  </w:divsChild>
                </w:div>
                <w:div w:id="1133450833">
                  <w:marLeft w:val="0"/>
                  <w:marRight w:val="0"/>
                  <w:marTop w:val="0"/>
                  <w:marBottom w:val="0"/>
                  <w:divBdr>
                    <w:top w:val="none" w:sz="0" w:space="0" w:color="auto"/>
                    <w:left w:val="none" w:sz="0" w:space="0" w:color="auto"/>
                    <w:bottom w:val="none" w:sz="0" w:space="0" w:color="auto"/>
                    <w:right w:val="none" w:sz="0" w:space="0" w:color="auto"/>
                  </w:divBdr>
                  <w:divsChild>
                    <w:div w:id="757600162">
                      <w:marLeft w:val="0"/>
                      <w:marRight w:val="0"/>
                      <w:marTop w:val="0"/>
                      <w:marBottom w:val="0"/>
                      <w:divBdr>
                        <w:top w:val="none" w:sz="0" w:space="0" w:color="auto"/>
                        <w:left w:val="none" w:sz="0" w:space="0" w:color="auto"/>
                        <w:bottom w:val="none" w:sz="0" w:space="0" w:color="auto"/>
                        <w:right w:val="none" w:sz="0" w:space="0" w:color="auto"/>
                      </w:divBdr>
                    </w:div>
                  </w:divsChild>
                </w:div>
                <w:div w:id="1163396332">
                  <w:marLeft w:val="0"/>
                  <w:marRight w:val="0"/>
                  <w:marTop w:val="0"/>
                  <w:marBottom w:val="0"/>
                  <w:divBdr>
                    <w:top w:val="none" w:sz="0" w:space="0" w:color="auto"/>
                    <w:left w:val="none" w:sz="0" w:space="0" w:color="auto"/>
                    <w:bottom w:val="none" w:sz="0" w:space="0" w:color="auto"/>
                    <w:right w:val="none" w:sz="0" w:space="0" w:color="auto"/>
                  </w:divBdr>
                  <w:divsChild>
                    <w:div w:id="1427381602">
                      <w:marLeft w:val="0"/>
                      <w:marRight w:val="0"/>
                      <w:marTop w:val="0"/>
                      <w:marBottom w:val="0"/>
                      <w:divBdr>
                        <w:top w:val="none" w:sz="0" w:space="0" w:color="auto"/>
                        <w:left w:val="none" w:sz="0" w:space="0" w:color="auto"/>
                        <w:bottom w:val="none" w:sz="0" w:space="0" w:color="auto"/>
                        <w:right w:val="none" w:sz="0" w:space="0" w:color="auto"/>
                      </w:divBdr>
                    </w:div>
                  </w:divsChild>
                </w:div>
                <w:div w:id="1173032762">
                  <w:marLeft w:val="0"/>
                  <w:marRight w:val="0"/>
                  <w:marTop w:val="0"/>
                  <w:marBottom w:val="0"/>
                  <w:divBdr>
                    <w:top w:val="none" w:sz="0" w:space="0" w:color="auto"/>
                    <w:left w:val="none" w:sz="0" w:space="0" w:color="auto"/>
                    <w:bottom w:val="none" w:sz="0" w:space="0" w:color="auto"/>
                    <w:right w:val="none" w:sz="0" w:space="0" w:color="auto"/>
                  </w:divBdr>
                  <w:divsChild>
                    <w:div w:id="1956279996">
                      <w:marLeft w:val="0"/>
                      <w:marRight w:val="0"/>
                      <w:marTop w:val="0"/>
                      <w:marBottom w:val="0"/>
                      <w:divBdr>
                        <w:top w:val="none" w:sz="0" w:space="0" w:color="auto"/>
                        <w:left w:val="none" w:sz="0" w:space="0" w:color="auto"/>
                        <w:bottom w:val="none" w:sz="0" w:space="0" w:color="auto"/>
                        <w:right w:val="none" w:sz="0" w:space="0" w:color="auto"/>
                      </w:divBdr>
                    </w:div>
                  </w:divsChild>
                </w:div>
                <w:div w:id="1246455634">
                  <w:marLeft w:val="0"/>
                  <w:marRight w:val="0"/>
                  <w:marTop w:val="0"/>
                  <w:marBottom w:val="0"/>
                  <w:divBdr>
                    <w:top w:val="none" w:sz="0" w:space="0" w:color="auto"/>
                    <w:left w:val="none" w:sz="0" w:space="0" w:color="auto"/>
                    <w:bottom w:val="none" w:sz="0" w:space="0" w:color="auto"/>
                    <w:right w:val="none" w:sz="0" w:space="0" w:color="auto"/>
                  </w:divBdr>
                  <w:divsChild>
                    <w:div w:id="1408192006">
                      <w:marLeft w:val="0"/>
                      <w:marRight w:val="0"/>
                      <w:marTop w:val="0"/>
                      <w:marBottom w:val="0"/>
                      <w:divBdr>
                        <w:top w:val="none" w:sz="0" w:space="0" w:color="auto"/>
                        <w:left w:val="none" w:sz="0" w:space="0" w:color="auto"/>
                        <w:bottom w:val="none" w:sz="0" w:space="0" w:color="auto"/>
                        <w:right w:val="none" w:sz="0" w:space="0" w:color="auto"/>
                      </w:divBdr>
                    </w:div>
                  </w:divsChild>
                </w:div>
                <w:div w:id="1294015824">
                  <w:marLeft w:val="0"/>
                  <w:marRight w:val="0"/>
                  <w:marTop w:val="0"/>
                  <w:marBottom w:val="0"/>
                  <w:divBdr>
                    <w:top w:val="none" w:sz="0" w:space="0" w:color="auto"/>
                    <w:left w:val="none" w:sz="0" w:space="0" w:color="auto"/>
                    <w:bottom w:val="none" w:sz="0" w:space="0" w:color="auto"/>
                    <w:right w:val="none" w:sz="0" w:space="0" w:color="auto"/>
                  </w:divBdr>
                  <w:divsChild>
                    <w:div w:id="1524124809">
                      <w:marLeft w:val="0"/>
                      <w:marRight w:val="0"/>
                      <w:marTop w:val="0"/>
                      <w:marBottom w:val="0"/>
                      <w:divBdr>
                        <w:top w:val="none" w:sz="0" w:space="0" w:color="auto"/>
                        <w:left w:val="none" w:sz="0" w:space="0" w:color="auto"/>
                        <w:bottom w:val="none" w:sz="0" w:space="0" w:color="auto"/>
                        <w:right w:val="none" w:sz="0" w:space="0" w:color="auto"/>
                      </w:divBdr>
                    </w:div>
                  </w:divsChild>
                </w:div>
                <w:div w:id="1296183013">
                  <w:marLeft w:val="0"/>
                  <w:marRight w:val="0"/>
                  <w:marTop w:val="0"/>
                  <w:marBottom w:val="0"/>
                  <w:divBdr>
                    <w:top w:val="none" w:sz="0" w:space="0" w:color="auto"/>
                    <w:left w:val="none" w:sz="0" w:space="0" w:color="auto"/>
                    <w:bottom w:val="none" w:sz="0" w:space="0" w:color="auto"/>
                    <w:right w:val="none" w:sz="0" w:space="0" w:color="auto"/>
                  </w:divBdr>
                  <w:divsChild>
                    <w:div w:id="251547098">
                      <w:marLeft w:val="0"/>
                      <w:marRight w:val="0"/>
                      <w:marTop w:val="0"/>
                      <w:marBottom w:val="0"/>
                      <w:divBdr>
                        <w:top w:val="none" w:sz="0" w:space="0" w:color="auto"/>
                        <w:left w:val="none" w:sz="0" w:space="0" w:color="auto"/>
                        <w:bottom w:val="none" w:sz="0" w:space="0" w:color="auto"/>
                        <w:right w:val="none" w:sz="0" w:space="0" w:color="auto"/>
                      </w:divBdr>
                    </w:div>
                  </w:divsChild>
                </w:div>
                <w:div w:id="1307467424">
                  <w:marLeft w:val="0"/>
                  <w:marRight w:val="0"/>
                  <w:marTop w:val="0"/>
                  <w:marBottom w:val="0"/>
                  <w:divBdr>
                    <w:top w:val="none" w:sz="0" w:space="0" w:color="auto"/>
                    <w:left w:val="none" w:sz="0" w:space="0" w:color="auto"/>
                    <w:bottom w:val="none" w:sz="0" w:space="0" w:color="auto"/>
                    <w:right w:val="none" w:sz="0" w:space="0" w:color="auto"/>
                  </w:divBdr>
                  <w:divsChild>
                    <w:div w:id="1816529325">
                      <w:marLeft w:val="0"/>
                      <w:marRight w:val="0"/>
                      <w:marTop w:val="0"/>
                      <w:marBottom w:val="0"/>
                      <w:divBdr>
                        <w:top w:val="none" w:sz="0" w:space="0" w:color="auto"/>
                        <w:left w:val="none" w:sz="0" w:space="0" w:color="auto"/>
                        <w:bottom w:val="none" w:sz="0" w:space="0" w:color="auto"/>
                        <w:right w:val="none" w:sz="0" w:space="0" w:color="auto"/>
                      </w:divBdr>
                    </w:div>
                  </w:divsChild>
                </w:div>
                <w:div w:id="1340348871">
                  <w:marLeft w:val="0"/>
                  <w:marRight w:val="0"/>
                  <w:marTop w:val="0"/>
                  <w:marBottom w:val="0"/>
                  <w:divBdr>
                    <w:top w:val="none" w:sz="0" w:space="0" w:color="auto"/>
                    <w:left w:val="none" w:sz="0" w:space="0" w:color="auto"/>
                    <w:bottom w:val="none" w:sz="0" w:space="0" w:color="auto"/>
                    <w:right w:val="none" w:sz="0" w:space="0" w:color="auto"/>
                  </w:divBdr>
                  <w:divsChild>
                    <w:div w:id="171727857">
                      <w:marLeft w:val="0"/>
                      <w:marRight w:val="0"/>
                      <w:marTop w:val="0"/>
                      <w:marBottom w:val="0"/>
                      <w:divBdr>
                        <w:top w:val="none" w:sz="0" w:space="0" w:color="auto"/>
                        <w:left w:val="none" w:sz="0" w:space="0" w:color="auto"/>
                        <w:bottom w:val="none" w:sz="0" w:space="0" w:color="auto"/>
                        <w:right w:val="none" w:sz="0" w:space="0" w:color="auto"/>
                      </w:divBdr>
                    </w:div>
                  </w:divsChild>
                </w:div>
                <w:div w:id="1354377582">
                  <w:marLeft w:val="0"/>
                  <w:marRight w:val="0"/>
                  <w:marTop w:val="0"/>
                  <w:marBottom w:val="0"/>
                  <w:divBdr>
                    <w:top w:val="none" w:sz="0" w:space="0" w:color="auto"/>
                    <w:left w:val="none" w:sz="0" w:space="0" w:color="auto"/>
                    <w:bottom w:val="none" w:sz="0" w:space="0" w:color="auto"/>
                    <w:right w:val="none" w:sz="0" w:space="0" w:color="auto"/>
                  </w:divBdr>
                  <w:divsChild>
                    <w:div w:id="1606377464">
                      <w:marLeft w:val="0"/>
                      <w:marRight w:val="0"/>
                      <w:marTop w:val="0"/>
                      <w:marBottom w:val="0"/>
                      <w:divBdr>
                        <w:top w:val="none" w:sz="0" w:space="0" w:color="auto"/>
                        <w:left w:val="none" w:sz="0" w:space="0" w:color="auto"/>
                        <w:bottom w:val="none" w:sz="0" w:space="0" w:color="auto"/>
                        <w:right w:val="none" w:sz="0" w:space="0" w:color="auto"/>
                      </w:divBdr>
                    </w:div>
                  </w:divsChild>
                </w:div>
                <w:div w:id="1374387613">
                  <w:marLeft w:val="0"/>
                  <w:marRight w:val="0"/>
                  <w:marTop w:val="0"/>
                  <w:marBottom w:val="0"/>
                  <w:divBdr>
                    <w:top w:val="none" w:sz="0" w:space="0" w:color="auto"/>
                    <w:left w:val="none" w:sz="0" w:space="0" w:color="auto"/>
                    <w:bottom w:val="none" w:sz="0" w:space="0" w:color="auto"/>
                    <w:right w:val="none" w:sz="0" w:space="0" w:color="auto"/>
                  </w:divBdr>
                  <w:divsChild>
                    <w:div w:id="369115326">
                      <w:marLeft w:val="0"/>
                      <w:marRight w:val="0"/>
                      <w:marTop w:val="0"/>
                      <w:marBottom w:val="0"/>
                      <w:divBdr>
                        <w:top w:val="none" w:sz="0" w:space="0" w:color="auto"/>
                        <w:left w:val="none" w:sz="0" w:space="0" w:color="auto"/>
                        <w:bottom w:val="none" w:sz="0" w:space="0" w:color="auto"/>
                        <w:right w:val="none" w:sz="0" w:space="0" w:color="auto"/>
                      </w:divBdr>
                    </w:div>
                  </w:divsChild>
                </w:div>
                <w:div w:id="1396784412">
                  <w:marLeft w:val="0"/>
                  <w:marRight w:val="0"/>
                  <w:marTop w:val="0"/>
                  <w:marBottom w:val="0"/>
                  <w:divBdr>
                    <w:top w:val="none" w:sz="0" w:space="0" w:color="auto"/>
                    <w:left w:val="none" w:sz="0" w:space="0" w:color="auto"/>
                    <w:bottom w:val="none" w:sz="0" w:space="0" w:color="auto"/>
                    <w:right w:val="none" w:sz="0" w:space="0" w:color="auto"/>
                  </w:divBdr>
                  <w:divsChild>
                    <w:div w:id="1897159004">
                      <w:marLeft w:val="0"/>
                      <w:marRight w:val="0"/>
                      <w:marTop w:val="0"/>
                      <w:marBottom w:val="0"/>
                      <w:divBdr>
                        <w:top w:val="none" w:sz="0" w:space="0" w:color="auto"/>
                        <w:left w:val="none" w:sz="0" w:space="0" w:color="auto"/>
                        <w:bottom w:val="none" w:sz="0" w:space="0" w:color="auto"/>
                        <w:right w:val="none" w:sz="0" w:space="0" w:color="auto"/>
                      </w:divBdr>
                    </w:div>
                  </w:divsChild>
                </w:div>
                <w:div w:id="1419643679">
                  <w:marLeft w:val="0"/>
                  <w:marRight w:val="0"/>
                  <w:marTop w:val="0"/>
                  <w:marBottom w:val="0"/>
                  <w:divBdr>
                    <w:top w:val="none" w:sz="0" w:space="0" w:color="auto"/>
                    <w:left w:val="none" w:sz="0" w:space="0" w:color="auto"/>
                    <w:bottom w:val="none" w:sz="0" w:space="0" w:color="auto"/>
                    <w:right w:val="none" w:sz="0" w:space="0" w:color="auto"/>
                  </w:divBdr>
                  <w:divsChild>
                    <w:div w:id="15666296">
                      <w:marLeft w:val="0"/>
                      <w:marRight w:val="0"/>
                      <w:marTop w:val="0"/>
                      <w:marBottom w:val="0"/>
                      <w:divBdr>
                        <w:top w:val="none" w:sz="0" w:space="0" w:color="auto"/>
                        <w:left w:val="none" w:sz="0" w:space="0" w:color="auto"/>
                        <w:bottom w:val="none" w:sz="0" w:space="0" w:color="auto"/>
                        <w:right w:val="none" w:sz="0" w:space="0" w:color="auto"/>
                      </w:divBdr>
                    </w:div>
                  </w:divsChild>
                </w:div>
                <w:div w:id="1429959611">
                  <w:marLeft w:val="0"/>
                  <w:marRight w:val="0"/>
                  <w:marTop w:val="0"/>
                  <w:marBottom w:val="0"/>
                  <w:divBdr>
                    <w:top w:val="none" w:sz="0" w:space="0" w:color="auto"/>
                    <w:left w:val="none" w:sz="0" w:space="0" w:color="auto"/>
                    <w:bottom w:val="none" w:sz="0" w:space="0" w:color="auto"/>
                    <w:right w:val="none" w:sz="0" w:space="0" w:color="auto"/>
                  </w:divBdr>
                  <w:divsChild>
                    <w:div w:id="1317952871">
                      <w:marLeft w:val="0"/>
                      <w:marRight w:val="0"/>
                      <w:marTop w:val="0"/>
                      <w:marBottom w:val="0"/>
                      <w:divBdr>
                        <w:top w:val="none" w:sz="0" w:space="0" w:color="auto"/>
                        <w:left w:val="none" w:sz="0" w:space="0" w:color="auto"/>
                        <w:bottom w:val="none" w:sz="0" w:space="0" w:color="auto"/>
                        <w:right w:val="none" w:sz="0" w:space="0" w:color="auto"/>
                      </w:divBdr>
                    </w:div>
                  </w:divsChild>
                </w:div>
                <w:div w:id="1509519605">
                  <w:marLeft w:val="0"/>
                  <w:marRight w:val="0"/>
                  <w:marTop w:val="0"/>
                  <w:marBottom w:val="0"/>
                  <w:divBdr>
                    <w:top w:val="none" w:sz="0" w:space="0" w:color="auto"/>
                    <w:left w:val="none" w:sz="0" w:space="0" w:color="auto"/>
                    <w:bottom w:val="none" w:sz="0" w:space="0" w:color="auto"/>
                    <w:right w:val="none" w:sz="0" w:space="0" w:color="auto"/>
                  </w:divBdr>
                  <w:divsChild>
                    <w:div w:id="310982629">
                      <w:marLeft w:val="0"/>
                      <w:marRight w:val="0"/>
                      <w:marTop w:val="0"/>
                      <w:marBottom w:val="0"/>
                      <w:divBdr>
                        <w:top w:val="none" w:sz="0" w:space="0" w:color="auto"/>
                        <w:left w:val="none" w:sz="0" w:space="0" w:color="auto"/>
                        <w:bottom w:val="none" w:sz="0" w:space="0" w:color="auto"/>
                        <w:right w:val="none" w:sz="0" w:space="0" w:color="auto"/>
                      </w:divBdr>
                    </w:div>
                  </w:divsChild>
                </w:div>
                <w:div w:id="1521164543">
                  <w:marLeft w:val="0"/>
                  <w:marRight w:val="0"/>
                  <w:marTop w:val="0"/>
                  <w:marBottom w:val="0"/>
                  <w:divBdr>
                    <w:top w:val="none" w:sz="0" w:space="0" w:color="auto"/>
                    <w:left w:val="none" w:sz="0" w:space="0" w:color="auto"/>
                    <w:bottom w:val="none" w:sz="0" w:space="0" w:color="auto"/>
                    <w:right w:val="none" w:sz="0" w:space="0" w:color="auto"/>
                  </w:divBdr>
                  <w:divsChild>
                    <w:div w:id="604270505">
                      <w:marLeft w:val="0"/>
                      <w:marRight w:val="0"/>
                      <w:marTop w:val="0"/>
                      <w:marBottom w:val="0"/>
                      <w:divBdr>
                        <w:top w:val="none" w:sz="0" w:space="0" w:color="auto"/>
                        <w:left w:val="none" w:sz="0" w:space="0" w:color="auto"/>
                        <w:bottom w:val="none" w:sz="0" w:space="0" w:color="auto"/>
                        <w:right w:val="none" w:sz="0" w:space="0" w:color="auto"/>
                      </w:divBdr>
                    </w:div>
                  </w:divsChild>
                </w:div>
                <w:div w:id="1575238303">
                  <w:marLeft w:val="0"/>
                  <w:marRight w:val="0"/>
                  <w:marTop w:val="0"/>
                  <w:marBottom w:val="0"/>
                  <w:divBdr>
                    <w:top w:val="none" w:sz="0" w:space="0" w:color="auto"/>
                    <w:left w:val="none" w:sz="0" w:space="0" w:color="auto"/>
                    <w:bottom w:val="none" w:sz="0" w:space="0" w:color="auto"/>
                    <w:right w:val="none" w:sz="0" w:space="0" w:color="auto"/>
                  </w:divBdr>
                  <w:divsChild>
                    <w:div w:id="1686858235">
                      <w:marLeft w:val="0"/>
                      <w:marRight w:val="0"/>
                      <w:marTop w:val="0"/>
                      <w:marBottom w:val="0"/>
                      <w:divBdr>
                        <w:top w:val="none" w:sz="0" w:space="0" w:color="auto"/>
                        <w:left w:val="none" w:sz="0" w:space="0" w:color="auto"/>
                        <w:bottom w:val="none" w:sz="0" w:space="0" w:color="auto"/>
                        <w:right w:val="none" w:sz="0" w:space="0" w:color="auto"/>
                      </w:divBdr>
                    </w:div>
                  </w:divsChild>
                </w:div>
                <w:div w:id="1627001501">
                  <w:marLeft w:val="0"/>
                  <w:marRight w:val="0"/>
                  <w:marTop w:val="0"/>
                  <w:marBottom w:val="0"/>
                  <w:divBdr>
                    <w:top w:val="none" w:sz="0" w:space="0" w:color="auto"/>
                    <w:left w:val="none" w:sz="0" w:space="0" w:color="auto"/>
                    <w:bottom w:val="none" w:sz="0" w:space="0" w:color="auto"/>
                    <w:right w:val="none" w:sz="0" w:space="0" w:color="auto"/>
                  </w:divBdr>
                  <w:divsChild>
                    <w:div w:id="790365066">
                      <w:marLeft w:val="0"/>
                      <w:marRight w:val="0"/>
                      <w:marTop w:val="0"/>
                      <w:marBottom w:val="0"/>
                      <w:divBdr>
                        <w:top w:val="none" w:sz="0" w:space="0" w:color="auto"/>
                        <w:left w:val="none" w:sz="0" w:space="0" w:color="auto"/>
                        <w:bottom w:val="none" w:sz="0" w:space="0" w:color="auto"/>
                        <w:right w:val="none" w:sz="0" w:space="0" w:color="auto"/>
                      </w:divBdr>
                    </w:div>
                  </w:divsChild>
                </w:div>
                <w:div w:id="1744789318">
                  <w:marLeft w:val="0"/>
                  <w:marRight w:val="0"/>
                  <w:marTop w:val="0"/>
                  <w:marBottom w:val="0"/>
                  <w:divBdr>
                    <w:top w:val="none" w:sz="0" w:space="0" w:color="auto"/>
                    <w:left w:val="none" w:sz="0" w:space="0" w:color="auto"/>
                    <w:bottom w:val="none" w:sz="0" w:space="0" w:color="auto"/>
                    <w:right w:val="none" w:sz="0" w:space="0" w:color="auto"/>
                  </w:divBdr>
                  <w:divsChild>
                    <w:div w:id="423457923">
                      <w:marLeft w:val="0"/>
                      <w:marRight w:val="0"/>
                      <w:marTop w:val="0"/>
                      <w:marBottom w:val="0"/>
                      <w:divBdr>
                        <w:top w:val="none" w:sz="0" w:space="0" w:color="auto"/>
                        <w:left w:val="none" w:sz="0" w:space="0" w:color="auto"/>
                        <w:bottom w:val="none" w:sz="0" w:space="0" w:color="auto"/>
                        <w:right w:val="none" w:sz="0" w:space="0" w:color="auto"/>
                      </w:divBdr>
                    </w:div>
                  </w:divsChild>
                </w:div>
                <w:div w:id="1746026795">
                  <w:marLeft w:val="0"/>
                  <w:marRight w:val="0"/>
                  <w:marTop w:val="0"/>
                  <w:marBottom w:val="0"/>
                  <w:divBdr>
                    <w:top w:val="none" w:sz="0" w:space="0" w:color="auto"/>
                    <w:left w:val="none" w:sz="0" w:space="0" w:color="auto"/>
                    <w:bottom w:val="none" w:sz="0" w:space="0" w:color="auto"/>
                    <w:right w:val="none" w:sz="0" w:space="0" w:color="auto"/>
                  </w:divBdr>
                  <w:divsChild>
                    <w:div w:id="1474717165">
                      <w:marLeft w:val="0"/>
                      <w:marRight w:val="0"/>
                      <w:marTop w:val="0"/>
                      <w:marBottom w:val="0"/>
                      <w:divBdr>
                        <w:top w:val="none" w:sz="0" w:space="0" w:color="auto"/>
                        <w:left w:val="none" w:sz="0" w:space="0" w:color="auto"/>
                        <w:bottom w:val="none" w:sz="0" w:space="0" w:color="auto"/>
                        <w:right w:val="none" w:sz="0" w:space="0" w:color="auto"/>
                      </w:divBdr>
                    </w:div>
                  </w:divsChild>
                </w:div>
                <w:div w:id="1796483833">
                  <w:marLeft w:val="0"/>
                  <w:marRight w:val="0"/>
                  <w:marTop w:val="0"/>
                  <w:marBottom w:val="0"/>
                  <w:divBdr>
                    <w:top w:val="none" w:sz="0" w:space="0" w:color="auto"/>
                    <w:left w:val="none" w:sz="0" w:space="0" w:color="auto"/>
                    <w:bottom w:val="none" w:sz="0" w:space="0" w:color="auto"/>
                    <w:right w:val="none" w:sz="0" w:space="0" w:color="auto"/>
                  </w:divBdr>
                  <w:divsChild>
                    <w:div w:id="1578319552">
                      <w:marLeft w:val="0"/>
                      <w:marRight w:val="0"/>
                      <w:marTop w:val="0"/>
                      <w:marBottom w:val="0"/>
                      <w:divBdr>
                        <w:top w:val="none" w:sz="0" w:space="0" w:color="auto"/>
                        <w:left w:val="none" w:sz="0" w:space="0" w:color="auto"/>
                        <w:bottom w:val="none" w:sz="0" w:space="0" w:color="auto"/>
                        <w:right w:val="none" w:sz="0" w:space="0" w:color="auto"/>
                      </w:divBdr>
                    </w:div>
                  </w:divsChild>
                </w:div>
                <w:div w:id="1801075981">
                  <w:marLeft w:val="0"/>
                  <w:marRight w:val="0"/>
                  <w:marTop w:val="0"/>
                  <w:marBottom w:val="0"/>
                  <w:divBdr>
                    <w:top w:val="none" w:sz="0" w:space="0" w:color="auto"/>
                    <w:left w:val="none" w:sz="0" w:space="0" w:color="auto"/>
                    <w:bottom w:val="none" w:sz="0" w:space="0" w:color="auto"/>
                    <w:right w:val="none" w:sz="0" w:space="0" w:color="auto"/>
                  </w:divBdr>
                  <w:divsChild>
                    <w:div w:id="427195033">
                      <w:marLeft w:val="0"/>
                      <w:marRight w:val="0"/>
                      <w:marTop w:val="0"/>
                      <w:marBottom w:val="0"/>
                      <w:divBdr>
                        <w:top w:val="none" w:sz="0" w:space="0" w:color="auto"/>
                        <w:left w:val="none" w:sz="0" w:space="0" w:color="auto"/>
                        <w:bottom w:val="none" w:sz="0" w:space="0" w:color="auto"/>
                        <w:right w:val="none" w:sz="0" w:space="0" w:color="auto"/>
                      </w:divBdr>
                    </w:div>
                  </w:divsChild>
                </w:div>
                <w:div w:id="1871381131">
                  <w:marLeft w:val="0"/>
                  <w:marRight w:val="0"/>
                  <w:marTop w:val="0"/>
                  <w:marBottom w:val="0"/>
                  <w:divBdr>
                    <w:top w:val="none" w:sz="0" w:space="0" w:color="auto"/>
                    <w:left w:val="none" w:sz="0" w:space="0" w:color="auto"/>
                    <w:bottom w:val="none" w:sz="0" w:space="0" w:color="auto"/>
                    <w:right w:val="none" w:sz="0" w:space="0" w:color="auto"/>
                  </w:divBdr>
                  <w:divsChild>
                    <w:div w:id="1713845892">
                      <w:marLeft w:val="0"/>
                      <w:marRight w:val="0"/>
                      <w:marTop w:val="0"/>
                      <w:marBottom w:val="0"/>
                      <w:divBdr>
                        <w:top w:val="none" w:sz="0" w:space="0" w:color="auto"/>
                        <w:left w:val="none" w:sz="0" w:space="0" w:color="auto"/>
                        <w:bottom w:val="none" w:sz="0" w:space="0" w:color="auto"/>
                        <w:right w:val="none" w:sz="0" w:space="0" w:color="auto"/>
                      </w:divBdr>
                    </w:div>
                  </w:divsChild>
                </w:div>
                <w:div w:id="1883403118">
                  <w:marLeft w:val="0"/>
                  <w:marRight w:val="0"/>
                  <w:marTop w:val="0"/>
                  <w:marBottom w:val="0"/>
                  <w:divBdr>
                    <w:top w:val="none" w:sz="0" w:space="0" w:color="auto"/>
                    <w:left w:val="none" w:sz="0" w:space="0" w:color="auto"/>
                    <w:bottom w:val="none" w:sz="0" w:space="0" w:color="auto"/>
                    <w:right w:val="none" w:sz="0" w:space="0" w:color="auto"/>
                  </w:divBdr>
                  <w:divsChild>
                    <w:div w:id="669255400">
                      <w:marLeft w:val="0"/>
                      <w:marRight w:val="0"/>
                      <w:marTop w:val="0"/>
                      <w:marBottom w:val="0"/>
                      <w:divBdr>
                        <w:top w:val="none" w:sz="0" w:space="0" w:color="auto"/>
                        <w:left w:val="none" w:sz="0" w:space="0" w:color="auto"/>
                        <w:bottom w:val="none" w:sz="0" w:space="0" w:color="auto"/>
                        <w:right w:val="none" w:sz="0" w:space="0" w:color="auto"/>
                      </w:divBdr>
                    </w:div>
                  </w:divsChild>
                </w:div>
                <w:div w:id="1945502711">
                  <w:marLeft w:val="0"/>
                  <w:marRight w:val="0"/>
                  <w:marTop w:val="0"/>
                  <w:marBottom w:val="0"/>
                  <w:divBdr>
                    <w:top w:val="none" w:sz="0" w:space="0" w:color="auto"/>
                    <w:left w:val="none" w:sz="0" w:space="0" w:color="auto"/>
                    <w:bottom w:val="none" w:sz="0" w:space="0" w:color="auto"/>
                    <w:right w:val="none" w:sz="0" w:space="0" w:color="auto"/>
                  </w:divBdr>
                  <w:divsChild>
                    <w:div w:id="684016050">
                      <w:marLeft w:val="0"/>
                      <w:marRight w:val="0"/>
                      <w:marTop w:val="0"/>
                      <w:marBottom w:val="0"/>
                      <w:divBdr>
                        <w:top w:val="none" w:sz="0" w:space="0" w:color="auto"/>
                        <w:left w:val="none" w:sz="0" w:space="0" w:color="auto"/>
                        <w:bottom w:val="none" w:sz="0" w:space="0" w:color="auto"/>
                        <w:right w:val="none" w:sz="0" w:space="0" w:color="auto"/>
                      </w:divBdr>
                    </w:div>
                  </w:divsChild>
                </w:div>
                <w:div w:id="1980303803">
                  <w:marLeft w:val="0"/>
                  <w:marRight w:val="0"/>
                  <w:marTop w:val="0"/>
                  <w:marBottom w:val="0"/>
                  <w:divBdr>
                    <w:top w:val="none" w:sz="0" w:space="0" w:color="auto"/>
                    <w:left w:val="none" w:sz="0" w:space="0" w:color="auto"/>
                    <w:bottom w:val="none" w:sz="0" w:space="0" w:color="auto"/>
                    <w:right w:val="none" w:sz="0" w:space="0" w:color="auto"/>
                  </w:divBdr>
                  <w:divsChild>
                    <w:div w:id="880553446">
                      <w:marLeft w:val="0"/>
                      <w:marRight w:val="0"/>
                      <w:marTop w:val="0"/>
                      <w:marBottom w:val="0"/>
                      <w:divBdr>
                        <w:top w:val="none" w:sz="0" w:space="0" w:color="auto"/>
                        <w:left w:val="none" w:sz="0" w:space="0" w:color="auto"/>
                        <w:bottom w:val="none" w:sz="0" w:space="0" w:color="auto"/>
                        <w:right w:val="none" w:sz="0" w:space="0" w:color="auto"/>
                      </w:divBdr>
                    </w:div>
                  </w:divsChild>
                </w:div>
                <w:div w:id="2026789406">
                  <w:marLeft w:val="0"/>
                  <w:marRight w:val="0"/>
                  <w:marTop w:val="0"/>
                  <w:marBottom w:val="0"/>
                  <w:divBdr>
                    <w:top w:val="none" w:sz="0" w:space="0" w:color="auto"/>
                    <w:left w:val="none" w:sz="0" w:space="0" w:color="auto"/>
                    <w:bottom w:val="none" w:sz="0" w:space="0" w:color="auto"/>
                    <w:right w:val="none" w:sz="0" w:space="0" w:color="auto"/>
                  </w:divBdr>
                  <w:divsChild>
                    <w:div w:id="802307606">
                      <w:marLeft w:val="0"/>
                      <w:marRight w:val="0"/>
                      <w:marTop w:val="0"/>
                      <w:marBottom w:val="0"/>
                      <w:divBdr>
                        <w:top w:val="none" w:sz="0" w:space="0" w:color="auto"/>
                        <w:left w:val="none" w:sz="0" w:space="0" w:color="auto"/>
                        <w:bottom w:val="none" w:sz="0" w:space="0" w:color="auto"/>
                        <w:right w:val="none" w:sz="0" w:space="0" w:color="auto"/>
                      </w:divBdr>
                    </w:div>
                  </w:divsChild>
                </w:div>
                <w:div w:id="2046977995">
                  <w:marLeft w:val="0"/>
                  <w:marRight w:val="0"/>
                  <w:marTop w:val="0"/>
                  <w:marBottom w:val="0"/>
                  <w:divBdr>
                    <w:top w:val="none" w:sz="0" w:space="0" w:color="auto"/>
                    <w:left w:val="none" w:sz="0" w:space="0" w:color="auto"/>
                    <w:bottom w:val="none" w:sz="0" w:space="0" w:color="auto"/>
                    <w:right w:val="none" w:sz="0" w:space="0" w:color="auto"/>
                  </w:divBdr>
                  <w:divsChild>
                    <w:div w:id="720637602">
                      <w:marLeft w:val="0"/>
                      <w:marRight w:val="0"/>
                      <w:marTop w:val="0"/>
                      <w:marBottom w:val="0"/>
                      <w:divBdr>
                        <w:top w:val="none" w:sz="0" w:space="0" w:color="auto"/>
                        <w:left w:val="none" w:sz="0" w:space="0" w:color="auto"/>
                        <w:bottom w:val="none" w:sz="0" w:space="0" w:color="auto"/>
                        <w:right w:val="none" w:sz="0" w:space="0" w:color="auto"/>
                      </w:divBdr>
                    </w:div>
                  </w:divsChild>
                </w:div>
                <w:div w:id="2092580395">
                  <w:marLeft w:val="0"/>
                  <w:marRight w:val="0"/>
                  <w:marTop w:val="0"/>
                  <w:marBottom w:val="0"/>
                  <w:divBdr>
                    <w:top w:val="none" w:sz="0" w:space="0" w:color="auto"/>
                    <w:left w:val="none" w:sz="0" w:space="0" w:color="auto"/>
                    <w:bottom w:val="none" w:sz="0" w:space="0" w:color="auto"/>
                    <w:right w:val="none" w:sz="0" w:space="0" w:color="auto"/>
                  </w:divBdr>
                  <w:divsChild>
                    <w:div w:id="892161816">
                      <w:marLeft w:val="0"/>
                      <w:marRight w:val="0"/>
                      <w:marTop w:val="0"/>
                      <w:marBottom w:val="0"/>
                      <w:divBdr>
                        <w:top w:val="none" w:sz="0" w:space="0" w:color="auto"/>
                        <w:left w:val="none" w:sz="0" w:space="0" w:color="auto"/>
                        <w:bottom w:val="none" w:sz="0" w:space="0" w:color="auto"/>
                        <w:right w:val="none" w:sz="0" w:space="0" w:color="auto"/>
                      </w:divBdr>
                    </w:div>
                  </w:divsChild>
                </w:div>
                <w:div w:id="2096046550">
                  <w:marLeft w:val="0"/>
                  <w:marRight w:val="0"/>
                  <w:marTop w:val="0"/>
                  <w:marBottom w:val="0"/>
                  <w:divBdr>
                    <w:top w:val="none" w:sz="0" w:space="0" w:color="auto"/>
                    <w:left w:val="none" w:sz="0" w:space="0" w:color="auto"/>
                    <w:bottom w:val="none" w:sz="0" w:space="0" w:color="auto"/>
                    <w:right w:val="none" w:sz="0" w:space="0" w:color="auto"/>
                  </w:divBdr>
                  <w:divsChild>
                    <w:div w:id="1345938455">
                      <w:marLeft w:val="0"/>
                      <w:marRight w:val="0"/>
                      <w:marTop w:val="0"/>
                      <w:marBottom w:val="0"/>
                      <w:divBdr>
                        <w:top w:val="none" w:sz="0" w:space="0" w:color="auto"/>
                        <w:left w:val="none" w:sz="0" w:space="0" w:color="auto"/>
                        <w:bottom w:val="none" w:sz="0" w:space="0" w:color="auto"/>
                        <w:right w:val="none" w:sz="0" w:space="0" w:color="auto"/>
                      </w:divBdr>
                    </w:div>
                  </w:divsChild>
                </w:div>
                <w:div w:id="2101563814">
                  <w:marLeft w:val="0"/>
                  <w:marRight w:val="0"/>
                  <w:marTop w:val="0"/>
                  <w:marBottom w:val="0"/>
                  <w:divBdr>
                    <w:top w:val="none" w:sz="0" w:space="0" w:color="auto"/>
                    <w:left w:val="none" w:sz="0" w:space="0" w:color="auto"/>
                    <w:bottom w:val="none" w:sz="0" w:space="0" w:color="auto"/>
                    <w:right w:val="none" w:sz="0" w:space="0" w:color="auto"/>
                  </w:divBdr>
                  <w:divsChild>
                    <w:div w:id="365368892">
                      <w:marLeft w:val="0"/>
                      <w:marRight w:val="0"/>
                      <w:marTop w:val="0"/>
                      <w:marBottom w:val="0"/>
                      <w:divBdr>
                        <w:top w:val="none" w:sz="0" w:space="0" w:color="auto"/>
                        <w:left w:val="none" w:sz="0" w:space="0" w:color="auto"/>
                        <w:bottom w:val="none" w:sz="0" w:space="0" w:color="auto"/>
                        <w:right w:val="none" w:sz="0" w:space="0" w:color="auto"/>
                      </w:divBdr>
                    </w:div>
                  </w:divsChild>
                </w:div>
                <w:div w:id="2102069887">
                  <w:marLeft w:val="0"/>
                  <w:marRight w:val="0"/>
                  <w:marTop w:val="0"/>
                  <w:marBottom w:val="0"/>
                  <w:divBdr>
                    <w:top w:val="none" w:sz="0" w:space="0" w:color="auto"/>
                    <w:left w:val="none" w:sz="0" w:space="0" w:color="auto"/>
                    <w:bottom w:val="none" w:sz="0" w:space="0" w:color="auto"/>
                    <w:right w:val="none" w:sz="0" w:space="0" w:color="auto"/>
                  </w:divBdr>
                  <w:divsChild>
                    <w:div w:id="708258916">
                      <w:marLeft w:val="0"/>
                      <w:marRight w:val="0"/>
                      <w:marTop w:val="0"/>
                      <w:marBottom w:val="0"/>
                      <w:divBdr>
                        <w:top w:val="none" w:sz="0" w:space="0" w:color="auto"/>
                        <w:left w:val="none" w:sz="0" w:space="0" w:color="auto"/>
                        <w:bottom w:val="none" w:sz="0" w:space="0" w:color="auto"/>
                        <w:right w:val="none" w:sz="0" w:space="0" w:color="auto"/>
                      </w:divBdr>
                    </w:div>
                  </w:divsChild>
                </w:div>
                <w:div w:id="2142535454">
                  <w:marLeft w:val="0"/>
                  <w:marRight w:val="0"/>
                  <w:marTop w:val="0"/>
                  <w:marBottom w:val="0"/>
                  <w:divBdr>
                    <w:top w:val="none" w:sz="0" w:space="0" w:color="auto"/>
                    <w:left w:val="none" w:sz="0" w:space="0" w:color="auto"/>
                    <w:bottom w:val="none" w:sz="0" w:space="0" w:color="auto"/>
                    <w:right w:val="none" w:sz="0" w:space="0" w:color="auto"/>
                  </w:divBdr>
                  <w:divsChild>
                    <w:div w:id="160499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5585">
          <w:marLeft w:val="0"/>
          <w:marRight w:val="0"/>
          <w:marTop w:val="0"/>
          <w:marBottom w:val="0"/>
          <w:divBdr>
            <w:top w:val="none" w:sz="0" w:space="0" w:color="auto"/>
            <w:left w:val="none" w:sz="0" w:space="0" w:color="auto"/>
            <w:bottom w:val="none" w:sz="0" w:space="0" w:color="auto"/>
            <w:right w:val="none" w:sz="0" w:space="0" w:color="auto"/>
          </w:divBdr>
        </w:div>
      </w:divsChild>
    </w:div>
    <w:div w:id="456528654">
      <w:bodyDiv w:val="1"/>
      <w:marLeft w:val="0"/>
      <w:marRight w:val="0"/>
      <w:marTop w:val="0"/>
      <w:marBottom w:val="0"/>
      <w:divBdr>
        <w:top w:val="none" w:sz="0" w:space="0" w:color="auto"/>
        <w:left w:val="none" w:sz="0" w:space="0" w:color="auto"/>
        <w:bottom w:val="none" w:sz="0" w:space="0" w:color="auto"/>
        <w:right w:val="none" w:sz="0" w:space="0" w:color="auto"/>
      </w:divBdr>
      <w:divsChild>
        <w:div w:id="1352301217">
          <w:marLeft w:val="0"/>
          <w:marRight w:val="0"/>
          <w:marTop w:val="0"/>
          <w:marBottom w:val="0"/>
          <w:divBdr>
            <w:top w:val="none" w:sz="0" w:space="0" w:color="auto"/>
            <w:left w:val="none" w:sz="0" w:space="0" w:color="auto"/>
            <w:bottom w:val="none" w:sz="0" w:space="0" w:color="auto"/>
            <w:right w:val="none" w:sz="0" w:space="0" w:color="auto"/>
          </w:divBdr>
        </w:div>
        <w:div w:id="1639215140">
          <w:marLeft w:val="0"/>
          <w:marRight w:val="0"/>
          <w:marTop w:val="0"/>
          <w:marBottom w:val="0"/>
          <w:divBdr>
            <w:top w:val="none" w:sz="0" w:space="0" w:color="auto"/>
            <w:left w:val="none" w:sz="0" w:space="0" w:color="auto"/>
            <w:bottom w:val="none" w:sz="0" w:space="0" w:color="auto"/>
            <w:right w:val="none" w:sz="0" w:space="0" w:color="auto"/>
          </w:divBdr>
        </w:div>
      </w:divsChild>
    </w:div>
    <w:div w:id="535198560">
      <w:bodyDiv w:val="1"/>
      <w:marLeft w:val="0"/>
      <w:marRight w:val="0"/>
      <w:marTop w:val="0"/>
      <w:marBottom w:val="0"/>
      <w:divBdr>
        <w:top w:val="none" w:sz="0" w:space="0" w:color="auto"/>
        <w:left w:val="none" w:sz="0" w:space="0" w:color="auto"/>
        <w:bottom w:val="none" w:sz="0" w:space="0" w:color="auto"/>
        <w:right w:val="none" w:sz="0" w:space="0" w:color="auto"/>
      </w:divBdr>
      <w:divsChild>
        <w:div w:id="32459822">
          <w:marLeft w:val="0"/>
          <w:marRight w:val="0"/>
          <w:marTop w:val="0"/>
          <w:marBottom w:val="0"/>
          <w:divBdr>
            <w:top w:val="none" w:sz="0" w:space="0" w:color="auto"/>
            <w:left w:val="none" w:sz="0" w:space="0" w:color="auto"/>
            <w:bottom w:val="none" w:sz="0" w:space="0" w:color="auto"/>
            <w:right w:val="none" w:sz="0" w:space="0" w:color="auto"/>
          </w:divBdr>
        </w:div>
        <w:div w:id="295455252">
          <w:marLeft w:val="0"/>
          <w:marRight w:val="0"/>
          <w:marTop w:val="0"/>
          <w:marBottom w:val="0"/>
          <w:divBdr>
            <w:top w:val="none" w:sz="0" w:space="0" w:color="auto"/>
            <w:left w:val="none" w:sz="0" w:space="0" w:color="auto"/>
            <w:bottom w:val="none" w:sz="0" w:space="0" w:color="auto"/>
            <w:right w:val="none" w:sz="0" w:space="0" w:color="auto"/>
          </w:divBdr>
        </w:div>
        <w:div w:id="1472363526">
          <w:marLeft w:val="0"/>
          <w:marRight w:val="0"/>
          <w:marTop w:val="0"/>
          <w:marBottom w:val="0"/>
          <w:divBdr>
            <w:top w:val="none" w:sz="0" w:space="0" w:color="auto"/>
            <w:left w:val="none" w:sz="0" w:space="0" w:color="auto"/>
            <w:bottom w:val="none" w:sz="0" w:space="0" w:color="auto"/>
            <w:right w:val="none" w:sz="0" w:space="0" w:color="auto"/>
          </w:divBdr>
        </w:div>
      </w:divsChild>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061946107">
      <w:bodyDiv w:val="1"/>
      <w:marLeft w:val="0"/>
      <w:marRight w:val="0"/>
      <w:marTop w:val="0"/>
      <w:marBottom w:val="0"/>
      <w:divBdr>
        <w:top w:val="none" w:sz="0" w:space="0" w:color="auto"/>
        <w:left w:val="none" w:sz="0" w:space="0" w:color="auto"/>
        <w:bottom w:val="none" w:sz="0" w:space="0" w:color="auto"/>
        <w:right w:val="none" w:sz="0" w:space="0" w:color="auto"/>
      </w:divBdr>
      <w:divsChild>
        <w:div w:id="593636645">
          <w:marLeft w:val="0"/>
          <w:marRight w:val="0"/>
          <w:marTop w:val="0"/>
          <w:marBottom w:val="0"/>
          <w:divBdr>
            <w:top w:val="none" w:sz="0" w:space="0" w:color="auto"/>
            <w:left w:val="none" w:sz="0" w:space="0" w:color="auto"/>
            <w:bottom w:val="none" w:sz="0" w:space="0" w:color="auto"/>
            <w:right w:val="none" w:sz="0" w:space="0" w:color="auto"/>
          </w:divBdr>
        </w:div>
        <w:div w:id="742021130">
          <w:marLeft w:val="0"/>
          <w:marRight w:val="0"/>
          <w:marTop w:val="0"/>
          <w:marBottom w:val="0"/>
          <w:divBdr>
            <w:top w:val="none" w:sz="0" w:space="0" w:color="auto"/>
            <w:left w:val="none" w:sz="0" w:space="0" w:color="auto"/>
            <w:bottom w:val="none" w:sz="0" w:space="0" w:color="auto"/>
            <w:right w:val="none" w:sz="0" w:space="0" w:color="auto"/>
          </w:divBdr>
        </w:div>
        <w:div w:id="1753576562">
          <w:marLeft w:val="0"/>
          <w:marRight w:val="0"/>
          <w:marTop w:val="0"/>
          <w:marBottom w:val="0"/>
          <w:divBdr>
            <w:top w:val="none" w:sz="0" w:space="0" w:color="auto"/>
            <w:left w:val="none" w:sz="0" w:space="0" w:color="auto"/>
            <w:bottom w:val="none" w:sz="0" w:space="0" w:color="auto"/>
            <w:right w:val="none" w:sz="0" w:space="0" w:color="auto"/>
          </w:divBdr>
        </w:div>
        <w:div w:id="1892033316">
          <w:marLeft w:val="0"/>
          <w:marRight w:val="0"/>
          <w:marTop w:val="0"/>
          <w:marBottom w:val="0"/>
          <w:divBdr>
            <w:top w:val="none" w:sz="0" w:space="0" w:color="auto"/>
            <w:left w:val="none" w:sz="0" w:space="0" w:color="auto"/>
            <w:bottom w:val="none" w:sz="0" w:space="0" w:color="auto"/>
            <w:right w:val="none" w:sz="0" w:space="0" w:color="auto"/>
          </w:divBdr>
        </w:div>
      </w:divsChild>
    </w:div>
    <w:div w:id="1066993788">
      <w:bodyDiv w:val="1"/>
      <w:marLeft w:val="0"/>
      <w:marRight w:val="0"/>
      <w:marTop w:val="0"/>
      <w:marBottom w:val="0"/>
      <w:divBdr>
        <w:top w:val="none" w:sz="0" w:space="0" w:color="auto"/>
        <w:left w:val="none" w:sz="0" w:space="0" w:color="auto"/>
        <w:bottom w:val="none" w:sz="0" w:space="0" w:color="auto"/>
        <w:right w:val="none" w:sz="0" w:space="0" w:color="auto"/>
      </w:divBdr>
    </w:div>
    <w:div w:id="1218324809">
      <w:bodyDiv w:val="1"/>
      <w:marLeft w:val="0"/>
      <w:marRight w:val="0"/>
      <w:marTop w:val="0"/>
      <w:marBottom w:val="0"/>
      <w:divBdr>
        <w:top w:val="none" w:sz="0" w:space="0" w:color="auto"/>
        <w:left w:val="none" w:sz="0" w:space="0" w:color="auto"/>
        <w:bottom w:val="none" w:sz="0" w:space="0" w:color="auto"/>
        <w:right w:val="none" w:sz="0" w:space="0" w:color="auto"/>
      </w:divBdr>
      <w:divsChild>
        <w:div w:id="136456294">
          <w:marLeft w:val="0"/>
          <w:marRight w:val="0"/>
          <w:marTop w:val="0"/>
          <w:marBottom w:val="0"/>
          <w:divBdr>
            <w:top w:val="none" w:sz="0" w:space="0" w:color="auto"/>
            <w:left w:val="none" w:sz="0" w:space="0" w:color="auto"/>
            <w:bottom w:val="none" w:sz="0" w:space="0" w:color="auto"/>
            <w:right w:val="none" w:sz="0" w:space="0" w:color="auto"/>
          </w:divBdr>
        </w:div>
        <w:div w:id="336734138">
          <w:marLeft w:val="0"/>
          <w:marRight w:val="0"/>
          <w:marTop w:val="0"/>
          <w:marBottom w:val="0"/>
          <w:divBdr>
            <w:top w:val="none" w:sz="0" w:space="0" w:color="auto"/>
            <w:left w:val="none" w:sz="0" w:space="0" w:color="auto"/>
            <w:bottom w:val="none" w:sz="0" w:space="0" w:color="auto"/>
            <w:right w:val="none" w:sz="0" w:space="0" w:color="auto"/>
          </w:divBdr>
        </w:div>
        <w:div w:id="509754881">
          <w:marLeft w:val="0"/>
          <w:marRight w:val="0"/>
          <w:marTop w:val="0"/>
          <w:marBottom w:val="0"/>
          <w:divBdr>
            <w:top w:val="none" w:sz="0" w:space="0" w:color="auto"/>
            <w:left w:val="none" w:sz="0" w:space="0" w:color="auto"/>
            <w:bottom w:val="none" w:sz="0" w:space="0" w:color="auto"/>
            <w:right w:val="none" w:sz="0" w:space="0" w:color="auto"/>
          </w:divBdr>
        </w:div>
        <w:div w:id="563296336">
          <w:marLeft w:val="0"/>
          <w:marRight w:val="0"/>
          <w:marTop w:val="0"/>
          <w:marBottom w:val="0"/>
          <w:divBdr>
            <w:top w:val="none" w:sz="0" w:space="0" w:color="auto"/>
            <w:left w:val="none" w:sz="0" w:space="0" w:color="auto"/>
            <w:bottom w:val="none" w:sz="0" w:space="0" w:color="auto"/>
            <w:right w:val="none" w:sz="0" w:space="0" w:color="auto"/>
          </w:divBdr>
        </w:div>
        <w:div w:id="1798915808">
          <w:marLeft w:val="0"/>
          <w:marRight w:val="0"/>
          <w:marTop w:val="0"/>
          <w:marBottom w:val="0"/>
          <w:divBdr>
            <w:top w:val="none" w:sz="0" w:space="0" w:color="auto"/>
            <w:left w:val="none" w:sz="0" w:space="0" w:color="auto"/>
            <w:bottom w:val="none" w:sz="0" w:space="0" w:color="auto"/>
            <w:right w:val="none" w:sz="0" w:space="0" w:color="auto"/>
          </w:divBdr>
        </w:div>
        <w:div w:id="1952929992">
          <w:marLeft w:val="0"/>
          <w:marRight w:val="0"/>
          <w:marTop w:val="0"/>
          <w:marBottom w:val="0"/>
          <w:divBdr>
            <w:top w:val="none" w:sz="0" w:space="0" w:color="auto"/>
            <w:left w:val="none" w:sz="0" w:space="0" w:color="auto"/>
            <w:bottom w:val="none" w:sz="0" w:space="0" w:color="auto"/>
            <w:right w:val="none" w:sz="0" w:space="0" w:color="auto"/>
          </w:divBdr>
        </w:div>
      </w:divsChild>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359548703">
      <w:bodyDiv w:val="1"/>
      <w:marLeft w:val="0"/>
      <w:marRight w:val="0"/>
      <w:marTop w:val="0"/>
      <w:marBottom w:val="0"/>
      <w:divBdr>
        <w:top w:val="none" w:sz="0" w:space="0" w:color="auto"/>
        <w:left w:val="none" w:sz="0" w:space="0" w:color="auto"/>
        <w:bottom w:val="none" w:sz="0" w:space="0" w:color="auto"/>
        <w:right w:val="none" w:sz="0" w:space="0" w:color="auto"/>
      </w:divBdr>
      <w:divsChild>
        <w:div w:id="92092208">
          <w:marLeft w:val="0"/>
          <w:marRight w:val="0"/>
          <w:marTop w:val="0"/>
          <w:marBottom w:val="0"/>
          <w:divBdr>
            <w:top w:val="none" w:sz="0" w:space="0" w:color="auto"/>
            <w:left w:val="none" w:sz="0" w:space="0" w:color="auto"/>
            <w:bottom w:val="none" w:sz="0" w:space="0" w:color="auto"/>
            <w:right w:val="none" w:sz="0" w:space="0" w:color="auto"/>
          </w:divBdr>
        </w:div>
        <w:div w:id="953483678">
          <w:marLeft w:val="0"/>
          <w:marRight w:val="0"/>
          <w:marTop w:val="0"/>
          <w:marBottom w:val="0"/>
          <w:divBdr>
            <w:top w:val="none" w:sz="0" w:space="0" w:color="auto"/>
            <w:left w:val="none" w:sz="0" w:space="0" w:color="auto"/>
            <w:bottom w:val="none" w:sz="0" w:space="0" w:color="auto"/>
            <w:right w:val="none" w:sz="0" w:space="0" w:color="auto"/>
          </w:divBdr>
        </w:div>
        <w:div w:id="1537617484">
          <w:marLeft w:val="0"/>
          <w:marRight w:val="0"/>
          <w:marTop w:val="0"/>
          <w:marBottom w:val="0"/>
          <w:divBdr>
            <w:top w:val="none" w:sz="0" w:space="0" w:color="auto"/>
            <w:left w:val="none" w:sz="0" w:space="0" w:color="auto"/>
            <w:bottom w:val="none" w:sz="0" w:space="0" w:color="auto"/>
            <w:right w:val="none" w:sz="0" w:space="0" w:color="auto"/>
          </w:divBdr>
        </w:div>
      </w:divsChild>
    </w:div>
    <w:div w:id="1528641630">
      <w:bodyDiv w:val="1"/>
      <w:marLeft w:val="0"/>
      <w:marRight w:val="0"/>
      <w:marTop w:val="0"/>
      <w:marBottom w:val="0"/>
      <w:divBdr>
        <w:top w:val="none" w:sz="0" w:space="0" w:color="auto"/>
        <w:left w:val="none" w:sz="0" w:space="0" w:color="auto"/>
        <w:bottom w:val="none" w:sz="0" w:space="0" w:color="auto"/>
        <w:right w:val="none" w:sz="0" w:space="0" w:color="auto"/>
      </w:divBdr>
    </w:div>
    <w:div w:id="1575510526">
      <w:bodyDiv w:val="1"/>
      <w:marLeft w:val="0"/>
      <w:marRight w:val="0"/>
      <w:marTop w:val="0"/>
      <w:marBottom w:val="0"/>
      <w:divBdr>
        <w:top w:val="none" w:sz="0" w:space="0" w:color="auto"/>
        <w:left w:val="none" w:sz="0" w:space="0" w:color="auto"/>
        <w:bottom w:val="none" w:sz="0" w:space="0" w:color="auto"/>
        <w:right w:val="none" w:sz="0" w:space="0" w:color="auto"/>
      </w:divBdr>
      <w:divsChild>
        <w:div w:id="259609987">
          <w:marLeft w:val="0"/>
          <w:marRight w:val="0"/>
          <w:marTop w:val="0"/>
          <w:marBottom w:val="0"/>
          <w:divBdr>
            <w:top w:val="none" w:sz="0" w:space="0" w:color="auto"/>
            <w:left w:val="none" w:sz="0" w:space="0" w:color="auto"/>
            <w:bottom w:val="none" w:sz="0" w:space="0" w:color="auto"/>
            <w:right w:val="none" w:sz="0" w:space="0" w:color="auto"/>
          </w:divBdr>
        </w:div>
        <w:div w:id="793138001">
          <w:marLeft w:val="0"/>
          <w:marRight w:val="0"/>
          <w:marTop w:val="0"/>
          <w:marBottom w:val="0"/>
          <w:divBdr>
            <w:top w:val="none" w:sz="0" w:space="0" w:color="auto"/>
            <w:left w:val="none" w:sz="0" w:space="0" w:color="auto"/>
            <w:bottom w:val="none" w:sz="0" w:space="0" w:color="auto"/>
            <w:right w:val="none" w:sz="0" w:space="0" w:color="auto"/>
          </w:divBdr>
        </w:div>
        <w:div w:id="1720544674">
          <w:marLeft w:val="0"/>
          <w:marRight w:val="0"/>
          <w:marTop w:val="0"/>
          <w:marBottom w:val="0"/>
          <w:divBdr>
            <w:top w:val="none" w:sz="0" w:space="0" w:color="auto"/>
            <w:left w:val="none" w:sz="0" w:space="0" w:color="auto"/>
            <w:bottom w:val="none" w:sz="0" w:space="0" w:color="auto"/>
            <w:right w:val="none" w:sz="0" w:space="0" w:color="auto"/>
          </w:divBdr>
        </w:div>
        <w:div w:id="1804303041">
          <w:marLeft w:val="0"/>
          <w:marRight w:val="0"/>
          <w:marTop w:val="0"/>
          <w:marBottom w:val="0"/>
          <w:divBdr>
            <w:top w:val="none" w:sz="0" w:space="0" w:color="auto"/>
            <w:left w:val="none" w:sz="0" w:space="0" w:color="auto"/>
            <w:bottom w:val="none" w:sz="0" w:space="0" w:color="auto"/>
            <w:right w:val="none" w:sz="0" w:space="0" w:color="auto"/>
          </w:divBdr>
        </w:div>
      </w:divsChild>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 w:id="1731032866">
      <w:bodyDiv w:val="1"/>
      <w:marLeft w:val="0"/>
      <w:marRight w:val="0"/>
      <w:marTop w:val="0"/>
      <w:marBottom w:val="0"/>
      <w:divBdr>
        <w:top w:val="none" w:sz="0" w:space="0" w:color="auto"/>
        <w:left w:val="none" w:sz="0" w:space="0" w:color="auto"/>
        <w:bottom w:val="none" w:sz="0" w:space="0" w:color="auto"/>
        <w:right w:val="none" w:sz="0" w:space="0" w:color="auto"/>
      </w:divBdr>
      <w:divsChild>
        <w:div w:id="700325246">
          <w:marLeft w:val="0"/>
          <w:marRight w:val="0"/>
          <w:marTop w:val="0"/>
          <w:marBottom w:val="0"/>
          <w:divBdr>
            <w:top w:val="none" w:sz="0" w:space="0" w:color="auto"/>
            <w:left w:val="none" w:sz="0" w:space="0" w:color="auto"/>
            <w:bottom w:val="none" w:sz="0" w:space="0" w:color="auto"/>
            <w:right w:val="none" w:sz="0" w:space="0" w:color="auto"/>
          </w:divBdr>
        </w:div>
        <w:div w:id="907955538">
          <w:marLeft w:val="0"/>
          <w:marRight w:val="0"/>
          <w:marTop w:val="0"/>
          <w:marBottom w:val="0"/>
          <w:divBdr>
            <w:top w:val="none" w:sz="0" w:space="0" w:color="auto"/>
            <w:left w:val="none" w:sz="0" w:space="0" w:color="auto"/>
            <w:bottom w:val="none" w:sz="0" w:space="0" w:color="auto"/>
            <w:right w:val="none" w:sz="0" w:space="0" w:color="auto"/>
          </w:divBdr>
        </w:div>
        <w:div w:id="1332609597">
          <w:marLeft w:val="0"/>
          <w:marRight w:val="0"/>
          <w:marTop w:val="0"/>
          <w:marBottom w:val="0"/>
          <w:divBdr>
            <w:top w:val="none" w:sz="0" w:space="0" w:color="auto"/>
            <w:left w:val="none" w:sz="0" w:space="0" w:color="auto"/>
            <w:bottom w:val="none" w:sz="0" w:space="0" w:color="auto"/>
            <w:right w:val="none" w:sz="0" w:space="0" w:color="auto"/>
          </w:divBdr>
        </w:div>
        <w:div w:id="1478036811">
          <w:marLeft w:val="0"/>
          <w:marRight w:val="0"/>
          <w:marTop w:val="0"/>
          <w:marBottom w:val="0"/>
          <w:divBdr>
            <w:top w:val="none" w:sz="0" w:space="0" w:color="auto"/>
            <w:left w:val="none" w:sz="0" w:space="0" w:color="auto"/>
            <w:bottom w:val="none" w:sz="0" w:space="0" w:color="auto"/>
            <w:right w:val="none" w:sz="0" w:space="0" w:color="auto"/>
          </w:divBdr>
        </w:div>
        <w:div w:id="1941260681">
          <w:marLeft w:val="0"/>
          <w:marRight w:val="0"/>
          <w:marTop w:val="0"/>
          <w:marBottom w:val="0"/>
          <w:divBdr>
            <w:top w:val="none" w:sz="0" w:space="0" w:color="auto"/>
            <w:left w:val="none" w:sz="0" w:space="0" w:color="auto"/>
            <w:bottom w:val="none" w:sz="0" w:space="0" w:color="auto"/>
            <w:right w:val="none" w:sz="0" w:space="0" w:color="auto"/>
          </w:divBdr>
        </w:div>
        <w:div w:id="2106606765">
          <w:marLeft w:val="0"/>
          <w:marRight w:val="0"/>
          <w:marTop w:val="0"/>
          <w:marBottom w:val="0"/>
          <w:divBdr>
            <w:top w:val="none" w:sz="0" w:space="0" w:color="auto"/>
            <w:left w:val="none" w:sz="0" w:space="0" w:color="auto"/>
            <w:bottom w:val="none" w:sz="0" w:space="0" w:color="auto"/>
            <w:right w:val="none" w:sz="0" w:space="0" w:color="auto"/>
          </w:divBdr>
        </w:div>
      </w:divsChild>
    </w:div>
    <w:div w:id="1834711448">
      <w:bodyDiv w:val="1"/>
      <w:marLeft w:val="0"/>
      <w:marRight w:val="0"/>
      <w:marTop w:val="0"/>
      <w:marBottom w:val="0"/>
      <w:divBdr>
        <w:top w:val="none" w:sz="0" w:space="0" w:color="auto"/>
        <w:left w:val="none" w:sz="0" w:space="0" w:color="auto"/>
        <w:bottom w:val="none" w:sz="0" w:space="0" w:color="auto"/>
        <w:right w:val="none" w:sz="0" w:space="0" w:color="auto"/>
      </w:divBdr>
    </w:div>
    <w:div w:id="184759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5.png" Id="rId26" /><Relationship Type="http://schemas.openxmlformats.org/officeDocument/2006/relationships/image" Target="media/image11.png" Id="rId21" /><Relationship Type="http://schemas.openxmlformats.org/officeDocument/2006/relationships/image" Target="media/image31.png" Id="rId42" /><Relationship Type="http://schemas.openxmlformats.org/officeDocument/2006/relationships/image" Target="media/image36.png" Id="rId47" /><Relationship Type="http://schemas.openxmlformats.org/officeDocument/2006/relationships/hyperlink" Target="https://www.techtarget.com/searchnetworking/definition/file-server" TargetMode="External" Id="rId63" /><Relationship Type="http://schemas.openxmlformats.org/officeDocument/2006/relationships/fontTable" Target="fontTable.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8.png" Id="rId29" /><Relationship Type="http://schemas.openxmlformats.org/officeDocument/2006/relationships/header" Target="header1.xml" Id="rId11" /><Relationship Type="http://schemas.openxmlformats.org/officeDocument/2006/relationships/image" Target="media/image14.png" Id="rId24" /><Relationship Type="http://schemas.openxmlformats.org/officeDocument/2006/relationships/image" Target="media/image21.png" Id="rId32" /><Relationship Type="http://schemas.openxmlformats.org/officeDocument/2006/relationships/image" Target="media/image26.png" Id="rId37" /><Relationship Type="http://schemas.openxmlformats.org/officeDocument/2006/relationships/image" Target="media/image29.png" Id="rId40" /><Relationship Type="http://schemas.openxmlformats.org/officeDocument/2006/relationships/image" Target="media/image34.png" Id="rId45" /><Relationship Type="http://schemas.openxmlformats.org/officeDocument/2006/relationships/image" Target="media/image42.png" Id="rId53" /><Relationship Type="http://schemas.openxmlformats.org/officeDocument/2006/relationships/hyperlink" Target="https://learn.microsoft.com/en-us/previous-versions/windows/it-pro/windows-10/security/threat-protection/security-policy-settings/microsoft-network-server-digitally-sign-communications-always" TargetMode="External" Id="rId58" /><Relationship Type="http://schemas.openxmlformats.org/officeDocument/2006/relationships/header" Target="header3.xml" Id="rId66" /><Relationship Type="http://schemas.openxmlformats.org/officeDocument/2006/relationships/numbering" Target="numbering.xml" Id="rId5" /><Relationship Type="http://schemas.openxmlformats.org/officeDocument/2006/relationships/hyperlink" Target="https://www.quest.com/solutions/active-directory/what-is-active-directory.aspx" TargetMode="External" Id="rId61" /><Relationship Type="http://schemas.openxmlformats.org/officeDocument/2006/relationships/image" Target="media/image9.png" Id="rId1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image" Target="media/image32.png" Id="rId43" /><Relationship Type="http://schemas.openxmlformats.org/officeDocument/2006/relationships/image" Target="media/image37.png" Id="rId48" /><Relationship Type="http://schemas.openxmlformats.org/officeDocument/2006/relationships/image" Target="media/image45.png" Id="rId56" /><Relationship Type="http://schemas.openxmlformats.org/officeDocument/2006/relationships/hyperlink" Target="https://blog.synology.com/file-server" TargetMode="External" Id="rId64" /><Relationship Type="http://schemas.openxmlformats.org/officeDocument/2006/relationships/theme" Target="theme/theme1.xml" Id="rId69" /><Relationship Type="http://schemas.openxmlformats.org/officeDocument/2006/relationships/webSettings" Target="webSettings.xml" Id="rId8" /><Relationship Type="http://schemas.openxmlformats.org/officeDocument/2006/relationships/image" Target="media/image40.png" Id="rId51"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7.png" Id="rId17" /><Relationship Type="http://schemas.openxmlformats.org/officeDocument/2006/relationships/hyperlink" Target="file:///\\SRV01\" TargetMode="External"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image" Target="media/image35.png" Id="rId46" /><Relationship Type="http://schemas.openxmlformats.org/officeDocument/2006/relationships/hyperlink" Target="https://blog.netwrix.com/2023/02/22/system-hardening/" TargetMode="External" Id="rId59" /><Relationship Type="http://schemas.openxmlformats.org/officeDocument/2006/relationships/header" Target="header4.xml" Id="rId67" /><Relationship Type="http://schemas.openxmlformats.org/officeDocument/2006/relationships/image" Target="media/image10.png" Id="rId20" /><Relationship Type="http://schemas.openxmlformats.org/officeDocument/2006/relationships/image" Target="media/image30.png" Id="rId41" /><Relationship Type="http://schemas.openxmlformats.org/officeDocument/2006/relationships/image" Target="media/image43.png" Id="rId54" /><Relationship Type="http://schemas.openxmlformats.org/officeDocument/2006/relationships/hyperlink" Target="https://www.lepide.com/blog/what-is-active-directory-and-how-does-it-work/" TargetMode="Externa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7.png" Id="rId28" /><Relationship Type="http://schemas.openxmlformats.org/officeDocument/2006/relationships/image" Target="media/image25.png" Id="rId36" /><Relationship Type="http://schemas.openxmlformats.org/officeDocument/2006/relationships/image" Target="media/image38.png" Id="rId49" /><Relationship Type="http://schemas.openxmlformats.org/officeDocument/2006/relationships/hyperlink" Target="https://www.trio.so/blog/how-does-ldap-work/" TargetMode="External" Id="rId57" /><Relationship Type="http://schemas.openxmlformats.org/officeDocument/2006/relationships/endnotes" Target="endnotes.xml" Id="rId10" /><Relationship Type="http://schemas.openxmlformats.org/officeDocument/2006/relationships/image" Target="media/image20.png" Id="rId31" /><Relationship Type="http://schemas.openxmlformats.org/officeDocument/2006/relationships/image" Target="media/image33.png" Id="rId44" /><Relationship Type="http://schemas.openxmlformats.org/officeDocument/2006/relationships/image" Target="media/image41.png" Id="rId52" /><Relationship Type="http://schemas.openxmlformats.org/officeDocument/2006/relationships/hyperlink" Target="https://www.beyondtrust.com/resources/glossary/systems-hardening" TargetMode="External" Id="rId60" /><Relationship Type="http://schemas.openxmlformats.org/officeDocument/2006/relationships/header" Target="header2.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28.png" Id="rId39" /><Relationship Type="http://schemas.openxmlformats.org/officeDocument/2006/relationships/image" Target="media/image23.png" Id="rId34" /><Relationship Type="http://schemas.openxmlformats.org/officeDocument/2006/relationships/image" Target="media/image39.png" Id="rId50" /><Relationship Type="http://schemas.openxmlformats.org/officeDocument/2006/relationships/image" Target="media/image44.png" Id="rId55"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G:\Ladatut%20tiedostot\Opinnaytetyo_mallipohja_2022.dotx" TargetMode="External"/></Relationships>
</file>

<file path=word/theme/theme1.xml><?xml version="1.0" encoding="utf-8"?>
<a:theme xmlns:a="http://schemas.openxmlformats.org/drawingml/2006/main" name="Office-teema">
  <a:themeElements>
    <a:clrScheme name="JAMK Word">
      <a:dk1>
        <a:srgbClr val="000000"/>
      </a:dk1>
      <a:lt1>
        <a:srgbClr val="FFFFFF"/>
      </a:lt1>
      <a:dk2>
        <a:srgbClr val="0D004C"/>
      </a:dk2>
      <a:lt2>
        <a:srgbClr val="E7E6E6"/>
      </a:lt2>
      <a:accent1>
        <a:srgbClr val="E2066E"/>
      </a:accent1>
      <a:accent2>
        <a:srgbClr val="FDB913"/>
      </a:accent2>
      <a:accent3>
        <a:srgbClr val="00B39C"/>
      </a:accent3>
      <a:accent4>
        <a:srgbClr val="EA590C"/>
      </a:accent4>
      <a:accent5>
        <a:srgbClr val="3FB8E2"/>
      </a:accent5>
      <a:accent6>
        <a:srgbClr val="A5A5A5"/>
      </a:accent6>
      <a:hlink>
        <a:srgbClr val="3FB9E3"/>
      </a:hlink>
      <a:folHlink>
        <a:srgbClr val="7861A8"/>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Asiakirja" ma:contentTypeID="0x010100794D6A09661D8A46893AE34EAD384B75" ma:contentTypeVersion="4" ma:contentTypeDescription="Luo uusi asiakirja." ma:contentTypeScope="" ma:versionID="eff7883ab4b8d9cc61411f75a010d3a4">
  <xsd:schema xmlns:xsd="http://www.w3.org/2001/XMLSchema" xmlns:xs="http://www.w3.org/2001/XMLSchema" xmlns:p="http://schemas.microsoft.com/office/2006/metadata/properties" xmlns:ns2="faa2bbd0-5c06-47cc-ab70-5745d6ef9c9a" targetNamespace="http://schemas.microsoft.com/office/2006/metadata/properties" ma:root="true" ma:fieldsID="e347bbec5c11528dbed2eae55da60f24" ns2:_="">
    <xsd:import namespace="faa2bbd0-5c06-47cc-ab70-5745d6ef9c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a2bbd0-5c06-47cc-ab70-5745d6ef9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D0765C-D186-4CE9-A1BF-A2846C6776BF}">
  <ds:schemaRefs>
    <ds:schemaRef ds:uri="http://schemas.openxmlformats.org/officeDocument/2006/bibliography"/>
  </ds:schemaRefs>
</ds:datastoreItem>
</file>

<file path=customXml/itemProps2.xml><?xml version="1.0" encoding="utf-8"?>
<ds:datastoreItem xmlns:ds="http://schemas.openxmlformats.org/officeDocument/2006/customXml" ds:itemID="{DB4B26A0-0E05-472C-B0A4-D0064A82C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a2bbd0-5c06-47cc-ab70-5745d6ef9c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F86400-8DF1-4C7E-89CA-D93CF16F2957}">
  <ds:schemaRefs>
    <ds:schemaRef ds:uri="http://schemas.microsoft.com/sharepoint/v3/contenttype/forms"/>
  </ds:schemaRefs>
</ds:datastoreItem>
</file>

<file path=customXml/itemProps4.xml><?xml version="1.0" encoding="utf-8"?>
<ds:datastoreItem xmlns:ds="http://schemas.openxmlformats.org/officeDocument/2006/customXml" ds:itemID="{219A2DC3-8302-4FE8-8685-0E0E7A07D574}">
  <ds:schemaRefs>
    <ds:schemaRef ds:uri="http://schemas.microsoft.com/office/2006/metadata/properties"/>
    <ds:schemaRef ds:uri="faa2bbd0-5c06-47cc-ab70-5745d6ef9c9a"/>
    <ds:schemaRef ds:uri="http://purl.org/dc/elements/1.1/"/>
    <ds:schemaRef ds:uri="http://purl.org/dc/dcmitype/"/>
    <ds:schemaRef ds:uri="http://schemas.microsoft.com/office/infopath/2007/PartnerControls"/>
    <ds:schemaRef ds:uri="http://schemas.microsoft.com/office/2006/documentManagement/types"/>
    <ds:schemaRef ds:uri="http://purl.org/dc/terms/"/>
    <ds:schemaRef ds:uri="http://schemas.openxmlformats.org/package/2006/metadata/core-properties"/>
    <ds:schemaRef ds:uri="http://www.w3.org/XML/1998/namespa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Opinnaytetyo_mallipohja_2022.dotx</ap:Template>
  <ap:Application>Microsoft Word for the web</ap:Application>
  <ap:DocSecurity>0</ap:DocSecurity>
  <ap:ScaleCrop>false</ap:ScaleCrop>
  <ap:Manager/>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Opinnäytetyön raportoinnin mallipohja</dc:title>
  <dc:subject>Opinnäytetyö</dc:subject>
  <dc:creator/>
  <keywords>JAMK Opinnäytetyö; opinnäytetyö;mallipohja</keywords>
  <dc:description>JAMK ONT</dc:description>
  <lastModifiedBy>Kauranen Leevi</lastModifiedBy>
  <revision>797</revision>
  <dcterms:created xsi:type="dcterms:W3CDTF">2024-09-17T06:52:00.0000000Z</dcterms:created>
  <dcterms:modified xsi:type="dcterms:W3CDTF">2024-09-30T07:46:39.2670826Z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0x010100794D6A09661D8A46893AE34EAD384B75</vt:lpwstr>
  </property>
  <property fmtid="{D5CDD505-2E9C-101B-9397-08002B2CF9AE}" pid="3" name="Avainsanat">
    <vt:lpwstr>10;#opinnäytetyö|96b1f92f-9d52-4634-866c-478691c8f5f5</vt:lpwstr>
  </property>
</Properties>
</file>