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F685B" w14:textId="1BDAB27C" w:rsidR="00616A56" w:rsidRPr="00F401FE" w:rsidRDefault="08927EE8" w:rsidP="00606E2F">
      <w:pPr>
        <w:pStyle w:val="Otsikko"/>
      </w:pPr>
      <w:r>
        <w:t>Linux, Docker, Wordpress koventaminen</w:t>
      </w:r>
    </w:p>
    <w:p w14:paraId="48F35994" w14:textId="065C88F6" w:rsidR="00616A56" w:rsidRPr="00F401FE" w:rsidRDefault="005713A7" w:rsidP="008E1D38">
      <w:pPr>
        <w:pStyle w:val="Kansilehtialanimi"/>
      </w:pPr>
      <w:r>
        <w:t xml:space="preserve">Ryhmä </w:t>
      </w:r>
      <w:r w:rsidR="005B3CA5">
        <w:t>13</w:t>
      </w:r>
    </w:p>
    <w:p w14:paraId="3AC05989" w14:textId="14A622C5" w:rsidR="00616A56" w:rsidRPr="00365149" w:rsidRDefault="005B3CA5" w:rsidP="005B3CA5">
      <w:pPr>
        <w:pStyle w:val="KansilehtiOpintotiedot"/>
        <w:rPr>
          <w:lang w:val="sv-SE"/>
        </w:rPr>
      </w:pPr>
      <w:r w:rsidRPr="00365149">
        <w:rPr>
          <w:lang w:val="sv-SE"/>
        </w:rPr>
        <w:t>Leevi Kauranen, AC7750</w:t>
      </w:r>
    </w:p>
    <w:p w14:paraId="00379D49" w14:textId="18F24198" w:rsidR="00EC6E41" w:rsidRPr="00365149" w:rsidRDefault="005B3CA5" w:rsidP="005B3CA5">
      <w:pPr>
        <w:pStyle w:val="KansilehtiOpintotiedot"/>
        <w:rPr>
          <w:lang w:val="sv-SE"/>
        </w:rPr>
      </w:pPr>
      <w:r w:rsidRPr="00365149">
        <w:rPr>
          <w:lang w:val="sv-SE"/>
        </w:rPr>
        <w:t>Samir Benjenna, AD1437</w:t>
      </w:r>
    </w:p>
    <w:p w14:paraId="765E9007" w14:textId="531FC081" w:rsidR="005B3CA5" w:rsidRDefault="005B3CA5" w:rsidP="005B3CA5">
      <w:pPr>
        <w:pStyle w:val="KansilehtiOpintotiedot"/>
      </w:pPr>
      <w:r>
        <w:t>Eelis Suhonen, AA3910</w:t>
      </w:r>
    </w:p>
    <w:p w14:paraId="30D8E6E2" w14:textId="669E79B6" w:rsidR="005B3CA5" w:rsidRDefault="005B3CA5" w:rsidP="005B3CA5">
      <w:pPr>
        <w:pStyle w:val="KansilehtiOpintotiedot"/>
      </w:pPr>
      <w:r>
        <w:t>Juho Eräjärvi, AD1276</w:t>
      </w:r>
    </w:p>
    <w:p w14:paraId="465A4A17" w14:textId="190DD375" w:rsidR="005B3CA5" w:rsidRDefault="005B3CA5" w:rsidP="005B3CA5">
      <w:pPr>
        <w:pStyle w:val="KansilehtiOpintotiedot"/>
      </w:pPr>
      <w:r>
        <w:t>Mikke Kuula, AC7806</w:t>
      </w:r>
    </w:p>
    <w:p w14:paraId="29E21604" w14:textId="77777777" w:rsidR="005B3CA5" w:rsidRDefault="005B3CA5" w:rsidP="005B3CA5">
      <w:pPr>
        <w:pStyle w:val="KansilehtiOpintotiedot"/>
      </w:pPr>
    </w:p>
    <w:p w14:paraId="22025C1F" w14:textId="77777777" w:rsidR="005B3CA5" w:rsidRDefault="005B3CA5" w:rsidP="005B3CA5">
      <w:pPr>
        <w:pStyle w:val="KansilehtiOpintotiedot"/>
      </w:pPr>
    </w:p>
    <w:p w14:paraId="7CF1D7BB" w14:textId="77777777" w:rsidR="005B3CA5" w:rsidRDefault="005B3CA5" w:rsidP="005B3CA5">
      <w:pPr>
        <w:pStyle w:val="KansilehtiOpintotiedot"/>
      </w:pPr>
    </w:p>
    <w:p w14:paraId="1E9F6BB5" w14:textId="77777777" w:rsidR="005B3CA5" w:rsidRDefault="005B3CA5" w:rsidP="005B3CA5">
      <w:pPr>
        <w:pStyle w:val="KansilehtiOpintotiedot"/>
      </w:pPr>
    </w:p>
    <w:p w14:paraId="4421BC31" w14:textId="77777777" w:rsidR="005B3CA5" w:rsidRDefault="005B3CA5" w:rsidP="005B3CA5">
      <w:pPr>
        <w:pStyle w:val="KansilehtiOpintotiedot"/>
      </w:pPr>
    </w:p>
    <w:p w14:paraId="7E66B776" w14:textId="77777777" w:rsidR="005B3CA5" w:rsidRPr="005B3CA5" w:rsidRDefault="005B3CA5" w:rsidP="005B3CA5">
      <w:pPr>
        <w:pStyle w:val="KansilehtiOpintotiedot"/>
        <w:ind w:left="0"/>
      </w:pPr>
    </w:p>
    <w:p w14:paraId="7099BC0E" w14:textId="02499593" w:rsidR="00180EDE" w:rsidRPr="00DD209B" w:rsidRDefault="4FB31DEF" w:rsidP="008E1D38">
      <w:pPr>
        <w:pStyle w:val="KansilehtiOpintotiedot"/>
      </w:pPr>
      <w:r>
        <w:t>Koventaminen</w:t>
      </w:r>
      <w:r w:rsidR="00942636">
        <w:t xml:space="preserve"> TTC60</w:t>
      </w:r>
      <w:r w:rsidR="001F0936">
        <w:t>5</w:t>
      </w:r>
      <w:r w:rsidR="00942636">
        <w:t>0</w:t>
      </w:r>
      <w:r w:rsidR="001D3C5E">
        <w:t>-300</w:t>
      </w:r>
      <w:r w:rsidR="52FD4F57">
        <w:t>7</w:t>
      </w:r>
    </w:p>
    <w:p w14:paraId="54D04A51" w14:textId="5E6ECCB7" w:rsidR="00180EDE" w:rsidRPr="001E78E3" w:rsidRDefault="00243739" w:rsidP="001E78E3">
      <w:pPr>
        <w:pStyle w:val="KansilehtiOpintotiedot"/>
      </w:pPr>
      <w:r>
        <w:t>27.11.2024</w:t>
      </w:r>
    </w:p>
    <w:p w14:paraId="55BFD692" w14:textId="18E8F313" w:rsidR="001E78E3" w:rsidRDefault="005B3CA5" w:rsidP="001E78E3">
      <w:pPr>
        <w:pStyle w:val="KansilehtiOpintotiedot"/>
      </w:pPr>
      <w:r>
        <w:t>Tieto- ja viestintätekniikka</w:t>
      </w:r>
    </w:p>
    <w:p w14:paraId="3B979461" w14:textId="77777777" w:rsidR="001E78E3" w:rsidRDefault="001E78E3" w:rsidP="001E78E3">
      <w:pPr>
        <w:pStyle w:val="KansilehtiOpintotiedot"/>
      </w:pPr>
    </w:p>
    <w:p w14:paraId="412411F3" w14:textId="77777777" w:rsidR="001E78E3" w:rsidRDefault="001E78E3">
      <w:pPr>
        <w:sectPr w:rsidR="001E78E3" w:rsidSect="0058148B">
          <w:headerReference w:type="default" r:id="rId11"/>
          <w:footerReference w:type="default" r:id="rId12"/>
          <w:pgSz w:w="11907" w:h="16839" w:code="9"/>
          <w:pgMar w:top="1134" w:right="1134" w:bottom="1134" w:left="1134" w:header="1128" w:footer="1162" w:gutter="0"/>
          <w:cols w:space="708"/>
          <w:docGrid w:linePitch="360"/>
        </w:sectPr>
      </w:pPr>
    </w:p>
    <w:p w14:paraId="1FD16069" w14:textId="77777777" w:rsidR="00115876" w:rsidRPr="00E84789" w:rsidRDefault="005B1701" w:rsidP="00FF4C28">
      <w:pPr>
        <w:pStyle w:val="Sisllysluettelootsikko"/>
        <w:rPr>
          <w:lang w:val="fi-FI"/>
        </w:rPr>
      </w:pPr>
      <w:r w:rsidRPr="00E84789">
        <w:rPr>
          <w:lang w:val="fi-FI"/>
        </w:rPr>
        <w:lastRenderedPageBreak/>
        <w:t>Sisä</w:t>
      </w:r>
      <w:r w:rsidR="004666C1" w:rsidRPr="00E84789">
        <w:rPr>
          <w:lang w:val="fi-FI"/>
        </w:rPr>
        <w:t>ltö</w:t>
      </w:r>
    </w:p>
    <w:p w14:paraId="5C33EBD6" w14:textId="7DF2FCDE" w:rsidR="00492F91" w:rsidRDefault="00F131CE">
      <w:pPr>
        <w:pStyle w:val="Sisluet1"/>
        <w:rPr>
          <w:rFonts w:asciiTheme="minorHAnsi" w:eastAsiaTheme="minorEastAsia" w:hAnsiTheme="minorHAnsi" w:cstheme="minorBidi"/>
          <w:b w:val="0"/>
          <w:color w:val="auto"/>
          <w:kern w:val="2"/>
          <w:szCs w:val="24"/>
          <w:lang w:val="fi-FI" w:eastAsia="fi-FI"/>
          <w14:ligatures w14:val="standardContextual"/>
        </w:rPr>
      </w:pPr>
      <w:r>
        <w:fldChar w:fldCharType="begin"/>
      </w:r>
      <w:r>
        <w:instrText xml:space="preserve"> TOC \o "1-3" \h \z \u </w:instrText>
      </w:r>
      <w:r>
        <w:fldChar w:fldCharType="separate"/>
      </w:r>
      <w:hyperlink w:anchor="_Toc183642844" w:history="1">
        <w:r w:rsidR="00492F91" w:rsidRPr="00E34D8B">
          <w:rPr>
            <w:rStyle w:val="Hyperlinkki"/>
            <w:lang w:val="fi-FI"/>
          </w:rPr>
          <w:t>1</w:t>
        </w:r>
        <w:r w:rsidR="00492F91">
          <w:rPr>
            <w:rFonts w:asciiTheme="minorHAnsi" w:eastAsiaTheme="minorEastAsia" w:hAnsiTheme="minorHAnsi" w:cstheme="minorBidi"/>
            <w:b w:val="0"/>
            <w:color w:val="auto"/>
            <w:kern w:val="2"/>
            <w:szCs w:val="24"/>
            <w:lang w:val="fi-FI" w:eastAsia="fi-FI"/>
            <w14:ligatures w14:val="standardContextual"/>
          </w:rPr>
          <w:tab/>
        </w:r>
        <w:r w:rsidR="00492F91" w:rsidRPr="00E34D8B">
          <w:rPr>
            <w:rStyle w:val="Hyperlinkki"/>
          </w:rPr>
          <w:t>Johdanto</w:t>
        </w:r>
        <w:r w:rsidR="00492F91">
          <w:rPr>
            <w:webHidden/>
          </w:rPr>
          <w:tab/>
        </w:r>
        <w:r w:rsidR="00492F91">
          <w:rPr>
            <w:webHidden/>
          </w:rPr>
          <w:fldChar w:fldCharType="begin"/>
        </w:r>
        <w:r w:rsidR="00492F91">
          <w:rPr>
            <w:webHidden/>
          </w:rPr>
          <w:instrText xml:space="preserve"> PAGEREF _Toc183642844 \h </w:instrText>
        </w:r>
        <w:r w:rsidR="00492F91">
          <w:rPr>
            <w:webHidden/>
          </w:rPr>
        </w:r>
        <w:r w:rsidR="00492F91">
          <w:rPr>
            <w:webHidden/>
          </w:rPr>
          <w:fldChar w:fldCharType="separate"/>
        </w:r>
        <w:r w:rsidR="00000140">
          <w:rPr>
            <w:webHidden/>
          </w:rPr>
          <w:t>5</w:t>
        </w:r>
        <w:r w:rsidR="00492F91">
          <w:rPr>
            <w:webHidden/>
          </w:rPr>
          <w:fldChar w:fldCharType="end"/>
        </w:r>
      </w:hyperlink>
    </w:p>
    <w:p w14:paraId="4EEB6ACD" w14:textId="4C382E89" w:rsidR="00492F91" w:rsidRDefault="00492F91">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83642845" w:history="1">
        <w:r w:rsidRPr="00E34D8B">
          <w:rPr>
            <w:rStyle w:val="Hyperlinkki"/>
          </w:rPr>
          <w:t>2</w:t>
        </w:r>
        <w:r>
          <w:rPr>
            <w:rFonts w:asciiTheme="minorHAnsi" w:eastAsiaTheme="minorEastAsia" w:hAnsiTheme="minorHAnsi" w:cstheme="minorBidi"/>
            <w:b w:val="0"/>
            <w:color w:val="auto"/>
            <w:kern w:val="2"/>
            <w:szCs w:val="24"/>
            <w:lang w:val="fi-FI" w:eastAsia="fi-FI"/>
            <w14:ligatures w14:val="standardContextual"/>
          </w:rPr>
          <w:tab/>
        </w:r>
        <w:r w:rsidRPr="00E34D8B">
          <w:rPr>
            <w:rStyle w:val="Hyperlinkki"/>
          </w:rPr>
          <w:t>Teoria</w:t>
        </w:r>
        <w:r>
          <w:rPr>
            <w:webHidden/>
          </w:rPr>
          <w:tab/>
        </w:r>
        <w:r>
          <w:rPr>
            <w:webHidden/>
          </w:rPr>
          <w:fldChar w:fldCharType="begin"/>
        </w:r>
        <w:r>
          <w:rPr>
            <w:webHidden/>
          </w:rPr>
          <w:instrText xml:space="preserve"> PAGEREF _Toc183642845 \h </w:instrText>
        </w:r>
        <w:r>
          <w:rPr>
            <w:webHidden/>
          </w:rPr>
        </w:r>
        <w:r>
          <w:rPr>
            <w:webHidden/>
          </w:rPr>
          <w:fldChar w:fldCharType="separate"/>
        </w:r>
        <w:r w:rsidR="00000140">
          <w:rPr>
            <w:webHidden/>
          </w:rPr>
          <w:t>6</w:t>
        </w:r>
        <w:r>
          <w:rPr>
            <w:webHidden/>
          </w:rPr>
          <w:fldChar w:fldCharType="end"/>
        </w:r>
      </w:hyperlink>
    </w:p>
    <w:p w14:paraId="386D1031" w14:textId="0D16005C"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46" w:history="1">
        <w:r w:rsidRPr="00E34D8B">
          <w:rPr>
            <w:rStyle w:val="Hyperlinkki"/>
          </w:rPr>
          <w:t>2.1</w:t>
        </w:r>
        <w:r>
          <w:rPr>
            <w:rFonts w:asciiTheme="minorHAnsi" w:eastAsiaTheme="minorEastAsia" w:hAnsiTheme="minorHAnsi" w:cstheme="minorBidi"/>
            <w:color w:val="auto"/>
            <w:kern w:val="2"/>
            <w:lang w:eastAsia="fi-FI"/>
            <w14:ligatures w14:val="standardContextual"/>
          </w:rPr>
          <w:tab/>
        </w:r>
        <w:r w:rsidRPr="00E34D8B">
          <w:rPr>
            <w:rStyle w:val="Hyperlinkki"/>
          </w:rPr>
          <w:t>Koventaminen</w:t>
        </w:r>
        <w:r>
          <w:rPr>
            <w:webHidden/>
          </w:rPr>
          <w:tab/>
        </w:r>
        <w:r>
          <w:rPr>
            <w:webHidden/>
          </w:rPr>
          <w:fldChar w:fldCharType="begin"/>
        </w:r>
        <w:r>
          <w:rPr>
            <w:webHidden/>
          </w:rPr>
          <w:instrText xml:space="preserve"> PAGEREF _Toc183642846 \h </w:instrText>
        </w:r>
        <w:r>
          <w:rPr>
            <w:webHidden/>
          </w:rPr>
        </w:r>
        <w:r>
          <w:rPr>
            <w:webHidden/>
          </w:rPr>
          <w:fldChar w:fldCharType="separate"/>
        </w:r>
        <w:r w:rsidR="00000140">
          <w:rPr>
            <w:webHidden/>
          </w:rPr>
          <w:t>6</w:t>
        </w:r>
        <w:r>
          <w:rPr>
            <w:webHidden/>
          </w:rPr>
          <w:fldChar w:fldCharType="end"/>
        </w:r>
      </w:hyperlink>
    </w:p>
    <w:p w14:paraId="4B12F9D9" w14:textId="653783D7"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47" w:history="1">
        <w:r w:rsidRPr="00E34D8B">
          <w:rPr>
            <w:rStyle w:val="Hyperlinkki"/>
            <w:rFonts w:cs="Calibri"/>
          </w:rPr>
          <w:t>2.2</w:t>
        </w:r>
        <w:r>
          <w:rPr>
            <w:rFonts w:asciiTheme="minorHAnsi" w:eastAsiaTheme="minorEastAsia" w:hAnsiTheme="minorHAnsi" w:cstheme="minorBidi"/>
            <w:color w:val="auto"/>
            <w:kern w:val="2"/>
            <w:lang w:eastAsia="fi-FI"/>
            <w14:ligatures w14:val="standardContextual"/>
          </w:rPr>
          <w:tab/>
        </w:r>
        <w:r w:rsidRPr="00E34D8B">
          <w:rPr>
            <w:rStyle w:val="Hyperlinkki"/>
            <w:rFonts w:cs="Calibri"/>
          </w:rPr>
          <w:t>WordPress</w:t>
        </w:r>
        <w:r>
          <w:rPr>
            <w:webHidden/>
          </w:rPr>
          <w:tab/>
        </w:r>
        <w:r>
          <w:rPr>
            <w:webHidden/>
          </w:rPr>
          <w:fldChar w:fldCharType="begin"/>
        </w:r>
        <w:r>
          <w:rPr>
            <w:webHidden/>
          </w:rPr>
          <w:instrText xml:space="preserve"> PAGEREF _Toc183642847 \h </w:instrText>
        </w:r>
        <w:r>
          <w:rPr>
            <w:webHidden/>
          </w:rPr>
        </w:r>
        <w:r>
          <w:rPr>
            <w:webHidden/>
          </w:rPr>
          <w:fldChar w:fldCharType="separate"/>
        </w:r>
        <w:r w:rsidR="00000140">
          <w:rPr>
            <w:webHidden/>
          </w:rPr>
          <w:t>6</w:t>
        </w:r>
        <w:r>
          <w:rPr>
            <w:webHidden/>
          </w:rPr>
          <w:fldChar w:fldCharType="end"/>
        </w:r>
      </w:hyperlink>
    </w:p>
    <w:p w14:paraId="3207CFB3" w14:textId="5D1DF52E"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48" w:history="1">
        <w:r w:rsidRPr="00E34D8B">
          <w:rPr>
            <w:rStyle w:val="Hyperlinkki"/>
            <w:rFonts w:cs="Calibri"/>
          </w:rPr>
          <w:t>2.3</w:t>
        </w:r>
        <w:r>
          <w:rPr>
            <w:rFonts w:asciiTheme="minorHAnsi" w:eastAsiaTheme="minorEastAsia" w:hAnsiTheme="minorHAnsi" w:cstheme="minorBidi"/>
            <w:color w:val="auto"/>
            <w:kern w:val="2"/>
            <w:lang w:eastAsia="fi-FI"/>
            <w14:ligatures w14:val="standardContextual"/>
          </w:rPr>
          <w:tab/>
        </w:r>
        <w:r w:rsidRPr="00E34D8B">
          <w:rPr>
            <w:rStyle w:val="Hyperlinkki"/>
            <w:rFonts w:cs="Calibri"/>
          </w:rPr>
          <w:t>Lynis</w:t>
        </w:r>
        <w:r>
          <w:rPr>
            <w:webHidden/>
          </w:rPr>
          <w:tab/>
        </w:r>
        <w:r>
          <w:rPr>
            <w:webHidden/>
          </w:rPr>
          <w:fldChar w:fldCharType="begin"/>
        </w:r>
        <w:r>
          <w:rPr>
            <w:webHidden/>
          </w:rPr>
          <w:instrText xml:space="preserve"> PAGEREF _Toc183642848 \h </w:instrText>
        </w:r>
        <w:r>
          <w:rPr>
            <w:webHidden/>
          </w:rPr>
        </w:r>
        <w:r>
          <w:rPr>
            <w:webHidden/>
          </w:rPr>
          <w:fldChar w:fldCharType="separate"/>
        </w:r>
        <w:r w:rsidR="00000140">
          <w:rPr>
            <w:webHidden/>
          </w:rPr>
          <w:t>7</w:t>
        </w:r>
        <w:r>
          <w:rPr>
            <w:webHidden/>
          </w:rPr>
          <w:fldChar w:fldCharType="end"/>
        </w:r>
      </w:hyperlink>
    </w:p>
    <w:p w14:paraId="70B7E602" w14:textId="64F0F581" w:rsidR="00492F91" w:rsidRDefault="00492F91">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83642849" w:history="1">
        <w:r w:rsidRPr="00E34D8B">
          <w:rPr>
            <w:rStyle w:val="Hyperlinkki"/>
          </w:rPr>
          <w:t>3</w:t>
        </w:r>
        <w:r>
          <w:rPr>
            <w:rFonts w:asciiTheme="minorHAnsi" w:eastAsiaTheme="minorEastAsia" w:hAnsiTheme="minorHAnsi" w:cstheme="minorBidi"/>
            <w:b w:val="0"/>
            <w:color w:val="auto"/>
            <w:kern w:val="2"/>
            <w:szCs w:val="24"/>
            <w:lang w:val="fi-FI" w:eastAsia="fi-FI"/>
            <w14:ligatures w14:val="standardContextual"/>
          </w:rPr>
          <w:tab/>
        </w:r>
        <w:r w:rsidRPr="00E34D8B">
          <w:rPr>
            <w:rStyle w:val="Hyperlinkki"/>
          </w:rPr>
          <w:t>Toteutus</w:t>
        </w:r>
        <w:r>
          <w:rPr>
            <w:webHidden/>
          </w:rPr>
          <w:tab/>
        </w:r>
        <w:r>
          <w:rPr>
            <w:webHidden/>
          </w:rPr>
          <w:fldChar w:fldCharType="begin"/>
        </w:r>
        <w:r>
          <w:rPr>
            <w:webHidden/>
          </w:rPr>
          <w:instrText xml:space="preserve"> PAGEREF _Toc183642849 \h </w:instrText>
        </w:r>
        <w:r>
          <w:rPr>
            <w:webHidden/>
          </w:rPr>
        </w:r>
        <w:r>
          <w:rPr>
            <w:webHidden/>
          </w:rPr>
          <w:fldChar w:fldCharType="separate"/>
        </w:r>
        <w:r w:rsidR="00000140">
          <w:rPr>
            <w:webHidden/>
          </w:rPr>
          <w:t>7</w:t>
        </w:r>
        <w:r>
          <w:rPr>
            <w:webHidden/>
          </w:rPr>
          <w:fldChar w:fldCharType="end"/>
        </w:r>
      </w:hyperlink>
    </w:p>
    <w:p w14:paraId="59FFCEB7" w14:textId="319211F7"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50" w:history="1">
        <w:r w:rsidRPr="00E34D8B">
          <w:rPr>
            <w:rStyle w:val="Hyperlinkki"/>
          </w:rPr>
          <w:t>3.1</w:t>
        </w:r>
        <w:r>
          <w:rPr>
            <w:rFonts w:asciiTheme="minorHAnsi" w:eastAsiaTheme="minorEastAsia" w:hAnsiTheme="minorHAnsi" w:cstheme="minorBidi"/>
            <w:color w:val="auto"/>
            <w:kern w:val="2"/>
            <w:lang w:eastAsia="fi-FI"/>
            <w14:ligatures w14:val="standardContextual"/>
          </w:rPr>
          <w:tab/>
        </w:r>
        <w:r w:rsidRPr="00E34D8B">
          <w:rPr>
            <w:rStyle w:val="Hyperlinkki"/>
          </w:rPr>
          <w:t>Linux kovennukset</w:t>
        </w:r>
        <w:r>
          <w:rPr>
            <w:webHidden/>
          </w:rPr>
          <w:tab/>
        </w:r>
        <w:r>
          <w:rPr>
            <w:webHidden/>
          </w:rPr>
          <w:fldChar w:fldCharType="begin"/>
        </w:r>
        <w:r>
          <w:rPr>
            <w:webHidden/>
          </w:rPr>
          <w:instrText xml:space="preserve"> PAGEREF _Toc183642850 \h </w:instrText>
        </w:r>
        <w:r>
          <w:rPr>
            <w:webHidden/>
          </w:rPr>
        </w:r>
        <w:r>
          <w:rPr>
            <w:webHidden/>
          </w:rPr>
          <w:fldChar w:fldCharType="separate"/>
        </w:r>
        <w:r w:rsidR="00000140">
          <w:rPr>
            <w:webHidden/>
          </w:rPr>
          <w:t>11</w:t>
        </w:r>
        <w:r>
          <w:rPr>
            <w:webHidden/>
          </w:rPr>
          <w:fldChar w:fldCharType="end"/>
        </w:r>
      </w:hyperlink>
    </w:p>
    <w:p w14:paraId="45AA2336" w14:textId="50989F42"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51" w:history="1">
        <w:r w:rsidRPr="00E34D8B">
          <w:rPr>
            <w:rStyle w:val="Hyperlinkki"/>
          </w:rPr>
          <w:t>3.2</w:t>
        </w:r>
        <w:r>
          <w:rPr>
            <w:rFonts w:asciiTheme="minorHAnsi" w:eastAsiaTheme="minorEastAsia" w:hAnsiTheme="minorHAnsi" w:cstheme="minorBidi"/>
            <w:color w:val="auto"/>
            <w:kern w:val="2"/>
            <w:lang w:eastAsia="fi-FI"/>
            <w14:ligatures w14:val="standardContextual"/>
          </w:rPr>
          <w:tab/>
        </w:r>
        <w:r w:rsidRPr="00E34D8B">
          <w:rPr>
            <w:rStyle w:val="Hyperlinkki"/>
          </w:rPr>
          <w:t>SSH (Secure Shell) kovennus</w:t>
        </w:r>
        <w:r>
          <w:rPr>
            <w:webHidden/>
          </w:rPr>
          <w:tab/>
        </w:r>
        <w:r>
          <w:rPr>
            <w:webHidden/>
          </w:rPr>
          <w:fldChar w:fldCharType="begin"/>
        </w:r>
        <w:r>
          <w:rPr>
            <w:webHidden/>
          </w:rPr>
          <w:instrText xml:space="preserve"> PAGEREF _Toc183642851 \h </w:instrText>
        </w:r>
        <w:r>
          <w:rPr>
            <w:webHidden/>
          </w:rPr>
        </w:r>
        <w:r>
          <w:rPr>
            <w:webHidden/>
          </w:rPr>
          <w:fldChar w:fldCharType="separate"/>
        </w:r>
        <w:r w:rsidR="00000140">
          <w:rPr>
            <w:webHidden/>
          </w:rPr>
          <w:t>15</w:t>
        </w:r>
        <w:r>
          <w:rPr>
            <w:webHidden/>
          </w:rPr>
          <w:fldChar w:fldCharType="end"/>
        </w:r>
      </w:hyperlink>
    </w:p>
    <w:p w14:paraId="2B15BB91" w14:textId="6A9A6DBD"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52" w:history="1">
        <w:r w:rsidRPr="00E34D8B">
          <w:rPr>
            <w:rStyle w:val="Hyperlinkki"/>
          </w:rPr>
          <w:t>3.3</w:t>
        </w:r>
        <w:r>
          <w:rPr>
            <w:rFonts w:asciiTheme="minorHAnsi" w:eastAsiaTheme="minorEastAsia" w:hAnsiTheme="minorHAnsi" w:cstheme="minorBidi"/>
            <w:color w:val="auto"/>
            <w:kern w:val="2"/>
            <w:lang w:eastAsia="fi-FI"/>
            <w14:ligatures w14:val="standardContextual"/>
          </w:rPr>
          <w:tab/>
        </w:r>
        <w:r w:rsidRPr="00E34D8B">
          <w:rPr>
            <w:rStyle w:val="Hyperlinkki"/>
          </w:rPr>
          <w:t>Certbot</w:t>
        </w:r>
        <w:r>
          <w:rPr>
            <w:webHidden/>
          </w:rPr>
          <w:tab/>
        </w:r>
        <w:r>
          <w:rPr>
            <w:webHidden/>
          </w:rPr>
          <w:fldChar w:fldCharType="begin"/>
        </w:r>
        <w:r>
          <w:rPr>
            <w:webHidden/>
          </w:rPr>
          <w:instrText xml:space="preserve"> PAGEREF _Toc183642852 \h </w:instrText>
        </w:r>
        <w:r>
          <w:rPr>
            <w:webHidden/>
          </w:rPr>
        </w:r>
        <w:r>
          <w:rPr>
            <w:webHidden/>
          </w:rPr>
          <w:fldChar w:fldCharType="separate"/>
        </w:r>
        <w:r w:rsidR="00000140">
          <w:rPr>
            <w:webHidden/>
          </w:rPr>
          <w:t>20</w:t>
        </w:r>
        <w:r>
          <w:rPr>
            <w:webHidden/>
          </w:rPr>
          <w:fldChar w:fldCharType="end"/>
        </w:r>
      </w:hyperlink>
    </w:p>
    <w:p w14:paraId="7BC96132" w14:textId="2320F9F4"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53" w:history="1">
        <w:r w:rsidRPr="00E34D8B">
          <w:rPr>
            <w:rStyle w:val="Hyperlinkki"/>
          </w:rPr>
          <w:t>3.4</w:t>
        </w:r>
        <w:r>
          <w:rPr>
            <w:rFonts w:asciiTheme="minorHAnsi" w:eastAsiaTheme="minorEastAsia" w:hAnsiTheme="minorHAnsi" w:cstheme="minorBidi"/>
            <w:color w:val="auto"/>
            <w:kern w:val="2"/>
            <w:lang w:eastAsia="fi-FI"/>
            <w14:ligatures w14:val="standardContextual"/>
          </w:rPr>
          <w:tab/>
        </w:r>
        <w:r w:rsidRPr="00E34D8B">
          <w:rPr>
            <w:rStyle w:val="Hyperlinkki"/>
          </w:rPr>
          <w:t>Docker kovennus</w:t>
        </w:r>
        <w:r>
          <w:rPr>
            <w:webHidden/>
          </w:rPr>
          <w:tab/>
        </w:r>
        <w:r>
          <w:rPr>
            <w:webHidden/>
          </w:rPr>
          <w:fldChar w:fldCharType="begin"/>
        </w:r>
        <w:r>
          <w:rPr>
            <w:webHidden/>
          </w:rPr>
          <w:instrText xml:space="preserve"> PAGEREF _Toc183642853 \h </w:instrText>
        </w:r>
        <w:r>
          <w:rPr>
            <w:webHidden/>
          </w:rPr>
        </w:r>
        <w:r>
          <w:rPr>
            <w:webHidden/>
          </w:rPr>
          <w:fldChar w:fldCharType="separate"/>
        </w:r>
        <w:r w:rsidR="00000140">
          <w:rPr>
            <w:webHidden/>
          </w:rPr>
          <w:t>26</w:t>
        </w:r>
        <w:r>
          <w:rPr>
            <w:webHidden/>
          </w:rPr>
          <w:fldChar w:fldCharType="end"/>
        </w:r>
      </w:hyperlink>
    </w:p>
    <w:p w14:paraId="77A2ABDA" w14:textId="0076DDB0" w:rsidR="00492F91" w:rsidRDefault="00492F91">
      <w:pPr>
        <w:pStyle w:val="Sisluet3"/>
        <w:rPr>
          <w:rFonts w:asciiTheme="minorHAnsi" w:eastAsiaTheme="minorEastAsia" w:hAnsiTheme="minorHAnsi" w:cstheme="minorBidi"/>
          <w:noProof/>
          <w:color w:val="auto"/>
          <w:kern w:val="2"/>
          <w:lang w:eastAsia="fi-FI"/>
          <w14:ligatures w14:val="standardContextual"/>
        </w:rPr>
      </w:pPr>
      <w:hyperlink w:anchor="_Toc183642854" w:history="1">
        <w:r w:rsidRPr="00E34D8B">
          <w:rPr>
            <w:rStyle w:val="Hyperlinkki"/>
            <w:noProof/>
          </w:rPr>
          <w:t>3.4.1</w:t>
        </w:r>
        <w:r>
          <w:rPr>
            <w:rFonts w:asciiTheme="minorHAnsi" w:eastAsiaTheme="minorEastAsia" w:hAnsiTheme="minorHAnsi" w:cstheme="minorBidi"/>
            <w:noProof/>
            <w:color w:val="auto"/>
            <w:kern w:val="2"/>
            <w:lang w:eastAsia="fi-FI"/>
            <w14:ligatures w14:val="standardContextual"/>
          </w:rPr>
          <w:tab/>
        </w:r>
        <w:r w:rsidRPr="00E34D8B">
          <w:rPr>
            <w:rStyle w:val="Hyperlinkki"/>
            <w:noProof/>
          </w:rPr>
          <w:t>SELinux</w:t>
        </w:r>
        <w:r>
          <w:rPr>
            <w:noProof/>
            <w:webHidden/>
          </w:rPr>
          <w:tab/>
        </w:r>
        <w:r>
          <w:rPr>
            <w:noProof/>
            <w:webHidden/>
          </w:rPr>
          <w:fldChar w:fldCharType="begin"/>
        </w:r>
        <w:r>
          <w:rPr>
            <w:noProof/>
            <w:webHidden/>
          </w:rPr>
          <w:instrText xml:space="preserve"> PAGEREF _Toc183642854 \h </w:instrText>
        </w:r>
        <w:r>
          <w:rPr>
            <w:noProof/>
            <w:webHidden/>
          </w:rPr>
        </w:r>
        <w:r>
          <w:rPr>
            <w:noProof/>
            <w:webHidden/>
          </w:rPr>
          <w:fldChar w:fldCharType="separate"/>
        </w:r>
        <w:r w:rsidR="00000140">
          <w:rPr>
            <w:noProof/>
            <w:webHidden/>
          </w:rPr>
          <w:t>26</w:t>
        </w:r>
        <w:r>
          <w:rPr>
            <w:noProof/>
            <w:webHidden/>
          </w:rPr>
          <w:fldChar w:fldCharType="end"/>
        </w:r>
      </w:hyperlink>
    </w:p>
    <w:p w14:paraId="36A7D197" w14:textId="435E658E" w:rsidR="00492F91" w:rsidRDefault="00492F91">
      <w:pPr>
        <w:pStyle w:val="Sisluet3"/>
        <w:rPr>
          <w:rFonts w:asciiTheme="minorHAnsi" w:eastAsiaTheme="minorEastAsia" w:hAnsiTheme="minorHAnsi" w:cstheme="minorBidi"/>
          <w:noProof/>
          <w:color w:val="auto"/>
          <w:kern w:val="2"/>
          <w:lang w:eastAsia="fi-FI"/>
          <w14:ligatures w14:val="standardContextual"/>
        </w:rPr>
      </w:pPr>
      <w:hyperlink w:anchor="_Toc183642855" w:history="1">
        <w:r w:rsidRPr="00E34D8B">
          <w:rPr>
            <w:rStyle w:val="Hyperlinkki"/>
            <w:noProof/>
          </w:rPr>
          <w:t>3.4.2</w:t>
        </w:r>
        <w:r>
          <w:rPr>
            <w:rFonts w:asciiTheme="minorHAnsi" w:eastAsiaTheme="minorEastAsia" w:hAnsiTheme="minorHAnsi" w:cstheme="minorBidi"/>
            <w:noProof/>
            <w:color w:val="auto"/>
            <w:kern w:val="2"/>
            <w:lang w:eastAsia="fi-FI"/>
            <w14:ligatures w14:val="standardContextual"/>
          </w:rPr>
          <w:tab/>
        </w:r>
        <w:r w:rsidRPr="00E34D8B">
          <w:rPr>
            <w:rStyle w:val="Hyperlinkki"/>
            <w:noProof/>
          </w:rPr>
          <w:t>Rootless</w:t>
        </w:r>
        <w:r>
          <w:rPr>
            <w:noProof/>
            <w:webHidden/>
          </w:rPr>
          <w:tab/>
        </w:r>
        <w:r>
          <w:rPr>
            <w:noProof/>
            <w:webHidden/>
          </w:rPr>
          <w:fldChar w:fldCharType="begin"/>
        </w:r>
        <w:r>
          <w:rPr>
            <w:noProof/>
            <w:webHidden/>
          </w:rPr>
          <w:instrText xml:space="preserve"> PAGEREF _Toc183642855 \h </w:instrText>
        </w:r>
        <w:r>
          <w:rPr>
            <w:noProof/>
            <w:webHidden/>
          </w:rPr>
        </w:r>
        <w:r>
          <w:rPr>
            <w:noProof/>
            <w:webHidden/>
          </w:rPr>
          <w:fldChar w:fldCharType="separate"/>
        </w:r>
        <w:r w:rsidR="00000140">
          <w:rPr>
            <w:noProof/>
            <w:webHidden/>
          </w:rPr>
          <w:t>27</w:t>
        </w:r>
        <w:r>
          <w:rPr>
            <w:noProof/>
            <w:webHidden/>
          </w:rPr>
          <w:fldChar w:fldCharType="end"/>
        </w:r>
      </w:hyperlink>
    </w:p>
    <w:p w14:paraId="5F207062" w14:textId="7A05DB06" w:rsidR="00492F91" w:rsidRDefault="00492F91">
      <w:pPr>
        <w:pStyle w:val="Sisluet2"/>
        <w:rPr>
          <w:rFonts w:asciiTheme="minorHAnsi" w:eastAsiaTheme="minorEastAsia" w:hAnsiTheme="minorHAnsi" w:cstheme="minorBidi"/>
          <w:color w:val="auto"/>
          <w:kern w:val="2"/>
          <w:lang w:eastAsia="fi-FI"/>
          <w14:ligatures w14:val="standardContextual"/>
        </w:rPr>
      </w:pPr>
      <w:hyperlink w:anchor="_Toc183642856" w:history="1">
        <w:r w:rsidRPr="00E34D8B">
          <w:rPr>
            <w:rStyle w:val="Hyperlinkki"/>
            <w:lang w:val="en-US"/>
          </w:rPr>
          <w:t>3.5</w:t>
        </w:r>
        <w:r>
          <w:rPr>
            <w:rFonts w:asciiTheme="minorHAnsi" w:eastAsiaTheme="minorEastAsia" w:hAnsiTheme="minorHAnsi" w:cstheme="minorBidi"/>
            <w:color w:val="auto"/>
            <w:kern w:val="2"/>
            <w:lang w:eastAsia="fi-FI"/>
            <w14:ligatures w14:val="standardContextual"/>
          </w:rPr>
          <w:tab/>
        </w:r>
        <w:r w:rsidRPr="00E34D8B">
          <w:rPr>
            <w:rStyle w:val="Hyperlinkki"/>
            <w:lang w:val="en-US"/>
          </w:rPr>
          <w:t>WordPressin kovennus</w:t>
        </w:r>
        <w:r>
          <w:rPr>
            <w:webHidden/>
          </w:rPr>
          <w:tab/>
        </w:r>
        <w:r>
          <w:rPr>
            <w:webHidden/>
          </w:rPr>
          <w:fldChar w:fldCharType="begin"/>
        </w:r>
        <w:r>
          <w:rPr>
            <w:webHidden/>
          </w:rPr>
          <w:instrText xml:space="preserve"> PAGEREF _Toc183642856 \h </w:instrText>
        </w:r>
        <w:r>
          <w:rPr>
            <w:webHidden/>
          </w:rPr>
        </w:r>
        <w:r>
          <w:rPr>
            <w:webHidden/>
          </w:rPr>
          <w:fldChar w:fldCharType="separate"/>
        </w:r>
        <w:r w:rsidR="00000140">
          <w:rPr>
            <w:webHidden/>
          </w:rPr>
          <w:t>36</w:t>
        </w:r>
        <w:r>
          <w:rPr>
            <w:webHidden/>
          </w:rPr>
          <w:fldChar w:fldCharType="end"/>
        </w:r>
      </w:hyperlink>
    </w:p>
    <w:p w14:paraId="7A845A55" w14:textId="02C562AF" w:rsidR="00492F91" w:rsidRDefault="00492F91">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83642857" w:history="1">
        <w:r w:rsidRPr="00E34D8B">
          <w:rPr>
            <w:rStyle w:val="Hyperlinkki"/>
          </w:rPr>
          <w:t>4</w:t>
        </w:r>
        <w:r>
          <w:rPr>
            <w:rFonts w:asciiTheme="minorHAnsi" w:eastAsiaTheme="minorEastAsia" w:hAnsiTheme="minorHAnsi" w:cstheme="minorBidi"/>
            <w:b w:val="0"/>
            <w:color w:val="auto"/>
            <w:kern w:val="2"/>
            <w:szCs w:val="24"/>
            <w:lang w:val="fi-FI" w:eastAsia="fi-FI"/>
            <w14:ligatures w14:val="standardContextual"/>
          </w:rPr>
          <w:tab/>
        </w:r>
        <w:r w:rsidRPr="00E34D8B">
          <w:rPr>
            <w:rStyle w:val="Hyperlinkki"/>
          </w:rPr>
          <w:t>Pohdinta</w:t>
        </w:r>
        <w:r>
          <w:rPr>
            <w:webHidden/>
          </w:rPr>
          <w:tab/>
        </w:r>
        <w:r>
          <w:rPr>
            <w:webHidden/>
          </w:rPr>
          <w:fldChar w:fldCharType="begin"/>
        </w:r>
        <w:r>
          <w:rPr>
            <w:webHidden/>
          </w:rPr>
          <w:instrText xml:space="preserve"> PAGEREF _Toc183642857 \h </w:instrText>
        </w:r>
        <w:r>
          <w:rPr>
            <w:webHidden/>
          </w:rPr>
        </w:r>
        <w:r>
          <w:rPr>
            <w:webHidden/>
          </w:rPr>
          <w:fldChar w:fldCharType="separate"/>
        </w:r>
        <w:r w:rsidR="00000140">
          <w:rPr>
            <w:webHidden/>
          </w:rPr>
          <w:t>42</w:t>
        </w:r>
        <w:r>
          <w:rPr>
            <w:webHidden/>
          </w:rPr>
          <w:fldChar w:fldCharType="end"/>
        </w:r>
      </w:hyperlink>
    </w:p>
    <w:p w14:paraId="428A5CF3" w14:textId="43DA2DB7" w:rsidR="00492F91" w:rsidRDefault="00492F91">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83642858" w:history="1">
        <w:r w:rsidRPr="00E34D8B">
          <w:rPr>
            <w:rStyle w:val="Hyperlinkki"/>
          </w:rPr>
          <w:t>Lähteet</w:t>
        </w:r>
        <w:r>
          <w:rPr>
            <w:webHidden/>
          </w:rPr>
          <w:tab/>
        </w:r>
        <w:r>
          <w:rPr>
            <w:webHidden/>
          </w:rPr>
          <w:fldChar w:fldCharType="begin"/>
        </w:r>
        <w:r>
          <w:rPr>
            <w:webHidden/>
          </w:rPr>
          <w:instrText xml:space="preserve"> PAGEREF _Toc183642858 \h </w:instrText>
        </w:r>
        <w:r>
          <w:rPr>
            <w:webHidden/>
          </w:rPr>
        </w:r>
        <w:r>
          <w:rPr>
            <w:webHidden/>
          </w:rPr>
          <w:fldChar w:fldCharType="separate"/>
        </w:r>
        <w:r w:rsidR="00000140">
          <w:rPr>
            <w:webHidden/>
          </w:rPr>
          <w:t>44</w:t>
        </w:r>
        <w:r>
          <w:rPr>
            <w:webHidden/>
          </w:rPr>
          <w:fldChar w:fldCharType="end"/>
        </w:r>
      </w:hyperlink>
    </w:p>
    <w:p w14:paraId="0B6594C3" w14:textId="77777777" w:rsidR="00492F91" w:rsidRDefault="00F131CE" w:rsidP="00CA77C5">
      <w:pPr>
        <w:pStyle w:val="Sisllysluettelootsikko"/>
      </w:pPr>
      <w:r>
        <w:fldChar w:fldCharType="end"/>
      </w:r>
      <w:r w:rsidR="00016973" w:rsidRPr="00FF4C28">
        <w:t>Kuviot</w:t>
      </w:r>
      <w:r w:rsidR="00CA77C5">
        <w:fldChar w:fldCharType="begin"/>
      </w:r>
      <w:r w:rsidR="00CA77C5">
        <w:instrText xml:space="preserve"> TOC \h \z \c "Kuvio" </w:instrText>
      </w:r>
      <w:r w:rsidR="00CA77C5">
        <w:fldChar w:fldCharType="separate"/>
      </w:r>
    </w:p>
    <w:p w14:paraId="5308C046" w14:textId="6F38C663"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59" w:history="1">
        <w:r w:rsidRPr="008C428A">
          <w:rPr>
            <w:rStyle w:val="Hyperlinkki"/>
            <w:noProof/>
          </w:rPr>
          <w:t>Kuvio 1. VLE</w:t>
        </w:r>
        <w:r>
          <w:rPr>
            <w:noProof/>
            <w:webHidden/>
          </w:rPr>
          <w:tab/>
        </w:r>
        <w:r>
          <w:rPr>
            <w:noProof/>
            <w:webHidden/>
          </w:rPr>
          <w:fldChar w:fldCharType="begin"/>
        </w:r>
        <w:r>
          <w:rPr>
            <w:noProof/>
            <w:webHidden/>
          </w:rPr>
          <w:instrText xml:space="preserve"> PAGEREF _Toc183642859 \h </w:instrText>
        </w:r>
        <w:r>
          <w:rPr>
            <w:noProof/>
            <w:webHidden/>
          </w:rPr>
        </w:r>
        <w:r>
          <w:rPr>
            <w:noProof/>
            <w:webHidden/>
          </w:rPr>
          <w:fldChar w:fldCharType="separate"/>
        </w:r>
        <w:r w:rsidR="00000140">
          <w:rPr>
            <w:noProof/>
            <w:webHidden/>
          </w:rPr>
          <w:t>5</w:t>
        </w:r>
        <w:r>
          <w:rPr>
            <w:noProof/>
            <w:webHidden/>
          </w:rPr>
          <w:fldChar w:fldCharType="end"/>
        </w:r>
      </w:hyperlink>
    </w:p>
    <w:p w14:paraId="11C5298E" w14:textId="0D061F56"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0" w:history="1">
        <w:r w:rsidRPr="008C428A">
          <w:rPr>
            <w:rStyle w:val="Hyperlinkki"/>
            <w:noProof/>
          </w:rPr>
          <w:t>Kuvio 2. Turvallisussääntö</w:t>
        </w:r>
        <w:r>
          <w:rPr>
            <w:noProof/>
            <w:webHidden/>
          </w:rPr>
          <w:tab/>
        </w:r>
        <w:r>
          <w:rPr>
            <w:noProof/>
            <w:webHidden/>
          </w:rPr>
          <w:fldChar w:fldCharType="begin"/>
        </w:r>
        <w:r>
          <w:rPr>
            <w:noProof/>
            <w:webHidden/>
          </w:rPr>
          <w:instrText xml:space="preserve"> PAGEREF _Toc183642860 \h </w:instrText>
        </w:r>
        <w:r>
          <w:rPr>
            <w:noProof/>
            <w:webHidden/>
          </w:rPr>
        </w:r>
        <w:r>
          <w:rPr>
            <w:noProof/>
            <w:webHidden/>
          </w:rPr>
          <w:fldChar w:fldCharType="separate"/>
        </w:r>
        <w:r w:rsidR="00000140">
          <w:rPr>
            <w:noProof/>
            <w:webHidden/>
          </w:rPr>
          <w:t>7</w:t>
        </w:r>
        <w:r>
          <w:rPr>
            <w:noProof/>
            <w:webHidden/>
          </w:rPr>
          <w:fldChar w:fldCharType="end"/>
        </w:r>
      </w:hyperlink>
    </w:p>
    <w:p w14:paraId="53D7E42F" w14:textId="1EDF3FB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1" w:history="1">
        <w:r w:rsidRPr="008C428A">
          <w:rPr>
            <w:rStyle w:val="Hyperlinkki"/>
            <w:noProof/>
          </w:rPr>
          <w:t>Kuvio 3. Putty</w:t>
        </w:r>
        <w:r>
          <w:rPr>
            <w:noProof/>
            <w:webHidden/>
          </w:rPr>
          <w:tab/>
        </w:r>
        <w:r>
          <w:rPr>
            <w:noProof/>
            <w:webHidden/>
          </w:rPr>
          <w:fldChar w:fldCharType="begin"/>
        </w:r>
        <w:r>
          <w:rPr>
            <w:noProof/>
            <w:webHidden/>
          </w:rPr>
          <w:instrText xml:space="preserve"> PAGEREF _Toc183642861 \h </w:instrText>
        </w:r>
        <w:r>
          <w:rPr>
            <w:noProof/>
            <w:webHidden/>
          </w:rPr>
        </w:r>
        <w:r>
          <w:rPr>
            <w:noProof/>
            <w:webHidden/>
          </w:rPr>
          <w:fldChar w:fldCharType="separate"/>
        </w:r>
        <w:r w:rsidR="00000140">
          <w:rPr>
            <w:noProof/>
            <w:webHidden/>
          </w:rPr>
          <w:t>8</w:t>
        </w:r>
        <w:r>
          <w:rPr>
            <w:noProof/>
            <w:webHidden/>
          </w:rPr>
          <w:fldChar w:fldCharType="end"/>
        </w:r>
      </w:hyperlink>
    </w:p>
    <w:p w14:paraId="1C59B060" w14:textId="0F3E327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2" w:history="1">
        <w:r w:rsidRPr="008C428A">
          <w:rPr>
            <w:rStyle w:val="Hyperlinkki"/>
            <w:noProof/>
          </w:rPr>
          <w:t>Kuvio 4. Käyttäjien luonti</w:t>
        </w:r>
        <w:r>
          <w:rPr>
            <w:noProof/>
            <w:webHidden/>
          </w:rPr>
          <w:tab/>
        </w:r>
        <w:r>
          <w:rPr>
            <w:noProof/>
            <w:webHidden/>
          </w:rPr>
          <w:fldChar w:fldCharType="begin"/>
        </w:r>
        <w:r>
          <w:rPr>
            <w:noProof/>
            <w:webHidden/>
          </w:rPr>
          <w:instrText xml:space="preserve"> PAGEREF _Toc183642862 \h </w:instrText>
        </w:r>
        <w:r>
          <w:rPr>
            <w:noProof/>
            <w:webHidden/>
          </w:rPr>
        </w:r>
        <w:r>
          <w:rPr>
            <w:noProof/>
            <w:webHidden/>
          </w:rPr>
          <w:fldChar w:fldCharType="separate"/>
        </w:r>
        <w:r w:rsidR="00000140">
          <w:rPr>
            <w:noProof/>
            <w:webHidden/>
          </w:rPr>
          <w:t>8</w:t>
        </w:r>
        <w:r>
          <w:rPr>
            <w:noProof/>
            <w:webHidden/>
          </w:rPr>
          <w:fldChar w:fldCharType="end"/>
        </w:r>
      </w:hyperlink>
    </w:p>
    <w:p w14:paraId="37D0096C" w14:textId="2E6818D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3" w:history="1">
        <w:r w:rsidRPr="008C428A">
          <w:rPr>
            <w:rStyle w:val="Hyperlinkki"/>
            <w:noProof/>
          </w:rPr>
          <w:t>Kuvio 5. Wheel-ryhmä</w:t>
        </w:r>
        <w:r>
          <w:rPr>
            <w:noProof/>
            <w:webHidden/>
          </w:rPr>
          <w:tab/>
        </w:r>
        <w:r>
          <w:rPr>
            <w:noProof/>
            <w:webHidden/>
          </w:rPr>
          <w:fldChar w:fldCharType="begin"/>
        </w:r>
        <w:r>
          <w:rPr>
            <w:noProof/>
            <w:webHidden/>
          </w:rPr>
          <w:instrText xml:space="preserve"> PAGEREF _Toc183642863 \h </w:instrText>
        </w:r>
        <w:r>
          <w:rPr>
            <w:noProof/>
            <w:webHidden/>
          </w:rPr>
        </w:r>
        <w:r>
          <w:rPr>
            <w:noProof/>
            <w:webHidden/>
          </w:rPr>
          <w:fldChar w:fldCharType="separate"/>
        </w:r>
        <w:r w:rsidR="00000140">
          <w:rPr>
            <w:noProof/>
            <w:webHidden/>
          </w:rPr>
          <w:t>9</w:t>
        </w:r>
        <w:r>
          <w:rPr>
            <w:noProof/>
            <w:webHidden/>
          </w:rPr>
          <w:fldChar w:fldCharType="end"/>
        </w:r>
      </w:hyperlink>
    </w:p>
    <w:p w14:paraId="43065711" w14:textId="5B9D6530"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4" w:history="1">
        <w:r w:rsidRPr="008C428A">
          <w:rPr>
            <w:rStyle w:val="Hyperlinkki"/>
            <w:noProof/>
          </w:rPr>
          <w:t>Kuvio 6. Käyttäjäryhmän lisääminen</w:t>
        </w:r>
        <w:r>
          <w:rPr>
            <w:noProof/>
            <w:webHidden/>
          </w:rPr>
          <w:tab/>
        </w:r>
        <w:r>
          <w:rPr>
            <w:noProof/>
            <w:webHidden/>
          </w:rPr>
          <w:fldChar w:fldCharType="begin"/>
        </w:r>
        <w:r>
          <w:rPr>
            <w:noProof/>
            <w:webHidden/>
          </w:rPr>
          <w:instrText xml:space="preserve"> PAGEREF _Toc183642864 \h </w:instrText>
        </w:r>
        <w:r>
          <w:rPr>
            <w:noProof/>
            <w:webHidden/>
          </w:rPr>
        </w:r>
        <w:r>
          <w:rPr>
            <w:noProof/>
            <w:webHidden/>
          </w:rPr>
          <w:fldChar w:fldCharType="separate"/>
        </w:r>
        <w:r w:rsidR="00000140">
          <w:rPr>
            <w:noProof/>
            <w:webHidden/>
          </w:rPr>
          <w:t>9</w:t>
        </w:r>
        <w:r>
          <w:rPr>
            <w:noProof/>
            <w:webHidden/>
          </w:rPr>
          <w:fldChar w:fldCharType="end"/>
        </w:r>
      </w:hyperlink>
    </w:p>
    <w:p w14:paraId="6546F10E" w14:textId="6CBB8CB3"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5" w:history="1">
        <w:r w:rsidRPr="008C428A">
          <w:rPr>
            <w:rStyle w:val="Hyperlinkki"/>
            <w:noProof/>
          </w:rPr>
          <w:t>Kuvio 7. PermitRootLogin</w:t>
        </w:r>
        <w:r>
          <w:rPr>
            <w:noProof/>
            <w:webHidden/>
          </w:rPr>
          <w:tab/>
        </w:r>
        <w:r>
          <w:rPr>
            <w:noProof/>
            <w:webHidden/>
          </w:rPr>
          <w:fldChar w:fldCharType="begin"/>
        </w:r>
        <w:r>
          <w:rPr>
            <w:noProof/>
            <w:webHidden/>
          </w:rPr>
          <w:instrText xml:space="preserve"> PAGEREF _Toc183642865 \h </w:instrText>
        </w:r>
        <w:r>
          <w:rPr>
            <w:noProof/>
            <w:webHidden/>
          </w:rPr>
        </w:r>
        <w:r>
          <w:rPr>
            <w:noProof/>
            <w:webHidden/>
          </w:rPr>
          <w:fldChar w:fldCharType="separate"/>
        </w:r>
        <w:r w:rsidR="00000140">
          <w:rPr>
            <w:noProof/>
            <w:webHidden/>
          </w:rPr>
          <w:t>10</w:t>
        </w:r>
        <w:r>
          <w:rPr>
            <w:noProof/>
            <w:webHidden/>
          </w:rPr>
          <w:fldChar w:fldCharType="end"/>
        </w:r>
      </w:hyperlink>
    </w:p>
    <w:p w14:paraId="6D9A83AB" w14:textId="26A833CB"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6" w:history="1">
        <w:r w:rsidRPr="008C428A">
          <w:rPr>
            <w:rStyle w:val="Hyperlinkki"/>
            <w:noProof/>
          </w:rPr>
          <w:t>Kuvio 8. Paikallisen root-kirjautumisen estäminen</w:t>
        </w:r>
        <w:r>
          <w:rPr>
            <w:noProof/>
            <w:webHidden/>
          </w:rPr>
          <w:tab/>
        </w:r>
        <w:r>
          <w:rPr>
            <w:noProof/>
            <w:webHidden/>
          </w:rPr>
          <w:fldChar w:fldCharType="begin"/>
        </w:r>
        <w:r>
          <w:rPr>
            <w:noProof/>
            <w:webHidden/>
          </w:rPr>
          <w:instrText xml:space="preserve"> PAGEREF _Toc183642866 \h </w:instrText>
        </w:r>
        <w:r>
          <w:rPr>
            <w:noProof/>
            <w:webHidden/>
          </w:rPr>
        </w:r>
        <w:r>
          <w:rPr>
            <w:noProof/>
            <w:webHidden/>
          </w:rPr>
          <w:fldChar w:fldCharType="separate"/>
        </w:r>
        <w:r w:rsidR="00000140">
          <w:rPr>
            <w:noProof/>
            <w:webHidden/>
          </w:rPr>
          <w:t>10</w:t>
        </w:r>
        <w:r>
          <w:rPr>
            <w:noProof/>
            <w:webHidden/>
          </w:rPr>
          <w:fldChar w:fldCharType="end"/>
        </w:r>
      </w:hyperlink>
    </w:p>
    <w:p w14:paraId="5BBA324D" w14:textId="7727525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7" w:history="1">
        <w:r w:rsidRPr="008C428A">
          <w:rPr>
            <w:rStyle w:val="Hyperlinkki"/>
            <w:noProof/>
          </w:rPr>
          <w:t>Kuvio 9. Git:n asennus</w:t>
        </w:r>
        <w:r>
          <w:rPr>
            <w:noProof/>
            <w:webHidden/>
          </w:rPr>
          <w:tab/>
        </w:r>
        <w:r>
          <w:rPr>
            <w:noProof/>
            <w:webHidden/>
          </w:rPr>
          <w:fldChar w:fldCharType="begin"/>
        </w:r>
        <w:r>
          <w:rPr>
            <w:noProof/>
            <w:webHidden/>
          </w:rPr>
          <w:instrText xml:space="preserve"> PAGEREF _Toc183642867 \h </w:instrText>
        </w:r>
        <w:r>
          <w:rPr>
            <w:noProof/>
            <w:webHidden/>
          </w:rPr>
        </w:r>
        <w:r>
          <w:rPr>
            <w:noProof/>
            <w:webHidden/>
          </w:rPr>
          <w:fldChar w:fldCharType="separate"/>
        </w:r>
        <w:r w:rsidR="00000140">
          <w:rPr>
            <w:noProof/>
            <w:webHidden/>
          </w:rPr>
          <w:t>11</w:t>
        </w:r>
        <w:r>
          <w:rPr>
            <w:noProof/>
            <w:webHidden/>
          </w:rPr>
          <w:fldChar w:fldCharType="end"/>
        </w:r>
      </w:hyperlink>
    </w:p>
    <w:p w14:paraId="1128A57E" w14:textId="77AD4880"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8" w:history="1">
        <w:r w:rsidRPr="008C428A">
          <w:rPr>
            <w:rStyle w:val="Hyperlinkki"/>
            <w:noProof/>
          </w:rPr>
          <w:t>Kuvio 10. Lyniksen lataus</w:t>
        </w:r>
        <w:r>
          <w:rPr>
            <w:noProof/>
            <w:webHidden/>
          </w:rPr>
          <w:tab/>
        </w:r>
        <w:r>
          <w:rPr>
            <w:noProof/>
            <w:webHidden/>
          </w:rPr>
          <w:fldChar w:fldCharType="begin"/>
        </w:r>
        <w:r>
          <w:rPr>
            <w:noProof/>
            <w:webHidden/>
          </w:rPr>
          <w:instrText xml:space="preserve"> PAGEREF _Toc183642868 \h </w:instrText>
        </w:r>
        <w:r>
          <w:rPr>
            <w:noProof/>
            <w:webHidden/>
          </w:rPr>
        </w:r>
        <w:r>
          <w:rPr>
            <w:noProof/>
            <w:webHidden/>
          </w:rPr>
          <w:fldChar w:fldCharType="separate"/>
        </w:r>
        <w:r w:rsidR="00000140">
          <w:rPr>
            <w:noProof/>
            <w:webHidden/>
          </w:rPr>
          <w:t>11</w:t>
        </w:r>
        <w:r>
          <w:rPr>
            <w:noProof/>
            <w:webHidden/>
          </w:rPr>
          <w:fldChar w:fldCharType="end"/>
        </w:r>
      </w:hyperlink>
    </w:p>
    <w:p w14:paraId="5F618D5E" w14:textId="5863BA69"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69" w:history="1">
        <w:r w:rsidRPr="008C428A">
          <w:rPr>
            <w:rStyle w:val="Hyperlinkki"/>
            <w:noProof/>
          </w:rPr>
          <w:t>Kuvio 11. AUTH-9230 kovennusehdotukset</w:t>
        </w:r>
        <w:r>
          <w:rPr>
            <w:noProof/>
            <w:webHidden/>
          </w:rPr>
          <w:tab/>
        </w:r>
        <w:r>
          <w:rPr>
            <w:noProof/>
            <w:webHidden/>
          </w:rPr>
          <w:fldChar w:fldCharType="begin"/>
        </w:r>
        <w:r>
          <w:rPr>
            <w:noProof/>
            <w:webHidden/>
          </w:rPr>
          <w:instrText xml:space="preserve"> PAGEREF _Toc183642869 \h </w:instrText>
        </w:r>
        <w:r>
          <w:rPr>
            <w:noProof/>
            <w:webHidden/>
          </w:rPr>
        </w:r>
        <w:r>
          <w:rPr>
            <w:noProof/>
            <w:webHidden/>
          </w:rPr>
          <w:fldChar w:fldCharType="separate"/>
        </w:r>
        <w:r w:rsidR="00000140">
          <w:rPr>
            <w:noProof/>
            <w:webHidden/>
          </w:rPr>
          <w:t>12</w:t>
        </w:r>
        <w:r>
          <w:rPr>
            <w:noProof/>
            <w:webHidden/>
          </w:rPr>
          <w:fldChar w:fldCharType="end"/>
        </w:r>
      </w:hyperlink>
    </w:p>
    <w:p w14:paraId="3C792AA3" w14:textId="02FDB5EF"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0" w:history="1">
        <w:r w:rsidRPr="008C428A">
          <w:rPr>
            <w:rStyle w:val="Hyperlinkki"/>
            <w:noProof/>
          </w:rPr>
          <w:t>Kuvio 12. SHA512 kryptauksen kierrokset</w:t>
        </w:r>
        <w:r>
          <w:rPr>
            <w:noProof/>
            <w:webHidden/>
          </w:rPr>
          <w:tab/>
        </w:r>
        <w:r>
          <w:rPr>
            <w:noProof/>
            <w:webHidden/>
          </w:rPr>
          <w:fldChar w:fldCharType="begin"/>
        </w:r>
        <w:r>
          <w:rPr>
            <w:noProof/>
            <w:webHidden/>
          </w:rPr>
          <w:instrText xml:space="preserve"> PAGEREF _Toc183642870 \h </w:instrText>
        </w:r>
        <w:r>
          <w:rPr>
            <w:noProof/>
            <w:webHidden/>
          </w:rPr>
        </w:r>
        <w:r>
          <w:rPr>
            <w:noProof/>
            <w:webHidden/>
          </w:rPr>
          <w:fldChar w:fldCharType="separate"/>
        </w:r>
        <w:r w:rsidR="00000140">
          <w:rPr>
            <w:noProof/>
            <w:webHidden/>
          </w:rPr>
          <w:t>12</w:t>
        </w:r>
        <w:r>
          <w:rPr>
            <w:noProof/>
            <w:webHidden/>
          </w:rPr>
          <w:fldChar w:fldCharType="end"/>
        </w:r>
      </w:hyperlink>
    </w:p>
    <w:p w14:paraId="0F6580BD" w14:textId="615855D4"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1" w:history="1">
        <w:r w:rsidRPr="008C428A">
          <w:rPr>
            <w:rStyle w:val="Hyperlinkki"/>
            <w:noProof/>
          </w:rPr>
          <w:t>Kuvio 13. AUTH-9230 kovennuksen jälkeen</w:t>
        </w:r>
        <w:r>
          <w:rPr>
            <w:noProof/>
            <w:webHidden/>
          </w:rPr>
          <w:tab/>
        </w:r>
        <w:r>
          <w:rPr>
            <w:noProof/>
            <w:webHidden/>
          </w:rPr>
          <w:fldChar w:fldCharType="begin"/>
        </w:r>
        <w:r>
          <w:rPr>
            <w:noProof/>
            <w:webHidden/>
          </w:rPr>
          <w:instrText xml:space="preserve"> PAGEREF _Toc183642871 \h </w:instrText>
        </w:r>
        <w:r>
          <w:rPr>
            <w:noProof/>
            <w:webHidden/>
          </w:rPr>
        </w:r>
        <w:r>
          <w:rPr>
            <w:noProof/>
            <w:webHidden/>
          </w:rPr>
          <w:fldChar w:fldCharType="separate"/>
        </w:r>
        <w:r w:rsidR="00000140">
          <w:rPr>
            <w:noProof/>
            <w:webHidden/>
          </w:rPr>
          <w:t>12</w:t>
        </w:r>
        <w:r>
          <w:rPr>
            <w:noProof/>
            <w:webHidden/>
          </w:rPr>
          <w:fldChar w:fldCharType="end"/>
        </w:r>
      </w:hyperlink>
    </w:p>
    <w:p w14:paraId="44089E1D" w14:textId="2B2EF80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2" w:history="1">
        <w:r w:rsidRPr="008C428A">
          <w:rPr>
            <w:rStyle w:val="Hyperlinkki"/>
            <w:noProof/>
          </w:rPr>
          <w:t>Kuvio 14. Salasanakäytännöt</w:t>
        </w:r>
        <w:r>
          <w:rPr>
            <w:noProof/>
            <w:webHidden/>
          </w:rPr>
          <w:tab/>
        </w:r>
        <w:r>
          <w:rPr>
            <w:noProof/>
            <w:webHidden/>
          </w:rPr>
          <w:fldChar w:fldCharType="begin"/>
        </w:r>
        <w:r>
          <w:rPr>
            <w:noProof/>
            <w:webHidden/>
          </w:rPr>
          <w:instrText xml:space="preserve"> PAGEREF _Toc183642872 \h </w:instrText>
        </w:r>
        <w:r>
          <w:rPr>
            <w:noProof/>
            <w:webHidden/>
          </w:rPr>
        </w:r>
        <w:r>
          <w:rPr>
            <w:noProof/>
            <w:webHidden/>
          </w:rPr>
          <w:fldChar w:fldCharType="separate"/>
        </w:r>
        <w:r w:rsidR="00000140">
          <w:rPr>
            <w:noProof/>
            <w:webHidden/>
          </w:rPr>
          <w:t>13</w:t>
        </w:r>
        <w:r>
          <w:rPr>
            <w:noProof/>
            <w:webHidden/>
          </w:rPr>
          <w:fldChar w:fldCharType="end"/>
        </w:r>
      </w:hyperlink>
    </w:p>
    <w:p w14:paraId="19A69501" w14:textId="7AC3492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3" w:history="1">
        <w:r w:rsidRPr="008C428A">
          <w:rPr>
            <w:rStyle w:val="Hyperlinkki"/>
            <w:noProof/>
          </w:rPr>
          <w:t>Kuvio 15. Salasanakäytäntöjen tulokset</w:t>
        </w:r>
        <w:r>
          <w:rPr>
            <w:noProof/>
            <w:webHidden/>
          </w:rPr>
          <w:tab/>
        </w:r>
        <w:r>
          <w:rPr>
            <w:noProof/>
            <w:webHidden/>
          </w:rPr>
          <w:fldChar w:fldCharType="begin"/>
        </w:r>
        <w:r>
          <w:rPr>
            <w:noProof/>
            <w:webHidden/>
          </w:rPr>
          <w:instrText xml:space="preserve"> PAGEREF _Toc183642873 \h </w:instrText>
        </w:r>
        <w:r>
          <w:rPr>
            <w:noProof/>
            <w:webHidden/>
          </w:rPr>
        </w:r>
        <w:r>
          <w:rPr>
            <w:noProof/>
            <w:webHidden/>
          </w:rPr>
          <w:fldChar w:fldCharType="separate"/>
        </w:r>
        <w:r w:rsidR="00000140">
          <w:rPr>
            <w:noProof/>
            <w:webHidden/>
          </w:rPr>
          <w:t>13</w:t>
        </w:r>
        <w:r>
          <w:rPr>
            <w:noProof/>
            <w:webHidden/>
          </w:rPr>
          <w:fldChar w:fldCharType="end"/>
        </w:r>
      </w:hyperlink>
    </w:p>
    <w:p w14:paraId="26AF125E" w14:textId="69CEE688"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4" w:history="1">
        <w:r w:rsidRPr="008C428A">
          <w:rPr>
            <w:rStyle w:val="Hyperlinkki"/>
            <w:noProof/>
          </w:rPr>
          <w:t>Kuvio 16. USB-storagen käytön estäminen</w:t>
        </w:r>
        <w:r>
          <w:rPr>
            <w:noProof/>
            <w:webHidden/>
          </w:rPr>
          <w:tab/>
        </w:r>
        <w:r>
          <w:rPr>
            <w:noProof/>
            <w:webHidden/>
          </w:rPr>
          <w:fldChar w:fldCharType="begin"/>
        </w:r>
        <w:r>
          <w:rPr>
            <w:noProof/>
            <w:webHidden/>
          </w:rPr>
          <w:instrText xml:space="preserve"> PAGEREF _Toc183642874 \h </w:instrText>
        </w:r>
        <w:r>
          <w:rPr>
            <w:noProof/>
            <w:webHidden/>
          </w:rPr>
        </w:r>
        <w:r>
          <w:rPr>
            <w:noProof/>
            <w:webHidden/>
          </w:rPr>
          <w:fldChar w:fldCharType="separate"/>
        </w:r>
        <w:r w:rsidR="00000140">
          <w:rPr>
            <w:noProof/>
            <w:webHidden/>
          </w:rPr>
          <w:t>14</w:t>
        </w:r>
        <w:r>
          <w:rPr>
            <w:noProof/>
            <w:webHidden/>
          </w:rPr>
          <w:fldChar w:fldCharType="end"/>
        </w:r>
      </w:hyperlink>
    </w:p>
    <w:p w14:paraId="2560732C" w14:textId="5666F6CD"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5" w:history="1">
        <w:r w:rsidRPr="008C428A">
          <w:rPr>
            <w:rStyle w:val="Hyperlinkki"/>
            <w:noProof/>
          </w:rPr>
          <w:t>Kuvio 17. etc/hosts tiedoston sisältö</w:t>
        </w:r>
        <w:r>
          <w:rPr>
            <w:noProof/>
            <w:webHidden/>
          </w:rPr>
          <w:tab/>
        </w:r>
        <w:r>
          <w:rPr>
            <w:noProof/>
            <w:webHidden/>
          </w:rPr>
          <w:fldChar w:fldCharType="begin"/>
        </w:r>
        <w:r>
          <w:rPr>
            <w:noProof/>
            <w:webHidden/>
          </w:rPr>
          <w:instrText xml:space="preserve"> PAGEREF _Toc183642875 \h </w:instrText>
        </w:r>
        <w:r>
          <w:rPr>
            <w:noProof/>
            <w:webHidden/>
          </w:rPr>
        </w:r>
        <w:r>
          <w:rPr>
            <w:noProof/>
            <w:webHidden/>
          </w:rPr>
          <w:fldChar w:fldCharType="separate"/>
        </w:r>
        <w:r w:rsidR="00000140">
          <w:rPr>
            <w:noProof/>
            <w:webHidden/>
          </w:rPr>
          <w:t>14</w:t>
        </w:r>
        <w:r>
          <w:rPr>
            <w:noProof/>
            <w:webHidden/>
          </w:rPr>
          <w:fldChar w:fldCharType="end"/>
        </w:r>
      </w:hyperlink>
    </w:p>
    <w:p w14:paraId="002F1C5B" w14:textId="58DF7E46"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6" w:history="1">
        <w:r w:rsidRPr="008C428A">
          <w:rPr>
            <w:rStyle w:val="Hyperlinkki"/>
            <w:noProof/>
          </w:rPr>
          <w:t>Kuvio 18. NAME-4404</w:t>
        </w:r>
        <w:r>
          <w:rPr>
            <w:noProof/>
            <w:webHidden/>
          </w:rPr>
          <w:tab/>
        </w:r>
        <w:r>
          <w:rPr>
            <w:noProof/>
            <w:webHidden/>
          </w:rPr>
          <w:fldChar w:fldCharType="begin"/>
        </w:r>
        <w:r>
          <w:rPr>
            <w:noProof/>
            <w:webHidden/>
          </w:rPr>
          <w:instrText xml:space="preserve"> PAGEREF _Toc183642876 \h </w:instrText>
        </w:r>
        <w:r>
          <w:rPr>
            <w:noProof/>
            <w:webHidden/>
          </w:rPr>
        </w:r>
        <w:r>
          <w:rPr>
            <w:noProof/>
            <w:webHidden/>
          </w:rPr>
          <w:fldChar w:fldCharType="separate"/>
        </w:r>
        <w:r w:rsidR="00000140">
          <w:rPr>
            <w:noProof/>
            <w:webHidden/>
          </w:rPr>
          <w:t>15</w:t>
        </w:r>
        <w:r>
          <w:rPr>
            <w:noProof/>
            <w:webHidden/>
          </w:rPr>
          <w:fldChar w:fldCharType="end"/>
        </w:r>
      </w:hyperlink>
    </w:p>
    <w:p w14:paraId="2A5F7978" w14:textId="3321100F"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7" w:history="1">
        <w:r w:rsidRPr="008C428A">
          <w:rPr>
            <w:rStyle w:val="Hyperlinkki"/>
            <w:noProof/>
          </w:rPr>
          <w:t>Kuvio 19. SSH-avaimen generointi</w:t>
        </w:r>
        <w:r>
          <w:rPr>
            <w:noProof/>
            <w:webHidden/>
          </w:rPr>
          <w:tab/>
        </w:r>
        <w:r>
          <w:rPr>
            <w:noProof/>
            <w:webHidden/>
          </w:rPr>
          <w:fldChar w:fldCharType="begin"/>
        </w:r>
        <w:r>
          <w:rPr>
            <w:noProof/>
            <w:webHidden/>
          </w:rPr>
          <w:instrText xml:space="preserve"> PAGEREF _Toc183642877 \h </w:instrText>
        </w:r>
        <w:r>
          <w:rPr>
            <w:noProof/>
            <w:webHidden/>
          </w:rPr>
        </w:r>
        <w:r>
          <w:rPr>
            <w:noProof/>
            <w:webHidden/>
          </w:rPr>
          <w:fldChar w:fldCharType="separate"/>
        </w:r>
        <w:r w:rsidR="00000140">
          <w:rPr>
            <w:noProof/>
            <w:webHidden/>
          </w:rPr>
          <w:t>16</w:t>
        </w:r>
        <w:r>
          <w:rPr>
            <w:noProof/>
            <w:webHidden/>
          </w:rPr>
          <w:fldChar w:fldCharType="end"/>
        </w:r>
      </w:hyperlink>
    </w:p>
    <w:p w14:paraId="2BC3C318" w14:textId="28B6C896"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8" w:history="1">
        <w:r w:rsidRPr="008C428A">
          <w:rPr>
            <w:rStyle w:val="Hyperlinkki"/>
            <w:noProof/>
          </w:rPr>
          <w:t>Kuvio 20. .ssh kansion sisältö</w:t>
        </w:r>
        <w:r>
          <w:rPr>
            <w:noProof/>
            <w:webHidden/>
          </w:rPr>
          <w:tab/>
        </w:r>
        <w:r>
          <w:rPr>
            <w:noProof/>
            <w:webHidden/>
          </w:rPr>
          <w:fldChar w:fldCharType="begin"/>
        </w:r>
        <w:r>
          <w:rPr>
            <w:noProof/>
            <w:webHidden/>
          </w:rPr>
          <w:instrText xml:space="preserve"> PAGEREF _Toc183642878 \h </w:instrText>
        </w:r>
        <w:r>
          <w:rPr>
            <w:noProof/>
            <w:webHidden/>
          </w:rPr>
        </w:r>
        <w:r>
          <w:rPr>
            <w:noProof/>
            <w:webHidden/>
          </w:rPr>
          <w:fldChar w:fldCharType="separate"/>
        </w:r>
        <w:r w:rsidR="00000140">
          <w:rPr>
            <w:noProof/>
            <w:webHidden/>
          </w:rPr>
          <w:t>16</w:t>
        </w:r>
        <w:r>
          <w:rPr>
            <w:noProof/>
            <w:webHidden/>
          </w:rPr>
          <w:fldChar w:fldCharType="end"/>
        </w:r>
      </w:hyperlink>
    </w:p>
    <w:p w14:paraId="1020310F" w14:textId="53591FAB"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79" w:history="1">
        <w:r w:rsidRPr="008C428A">
          <w:rPr>
            <w:rStyle w:val="Hyperlinkki"/>
            <w:noProof/>
          </w:rPr>
          <w:t>Kuvio 21. Id_rsa.pub -tiedoston kopiointi.</w:t>
        </w:r>
        <w:r>
          <w:rPr>
            <w:noProof/>
            <w:webHidden/>
          </w:rPr>
          <w:tab/>
        </w:r>
        <w:r>
          <w:rPr>
            <w:noProof/>
            <w:webHidden/>
          </w:rPr>
          <w:fldChar w:fldCharType="begin"/>
        </w:r>
        <w:r>
          <w:rPr>
            <w:noProof/>
            <w:webHidden/>
          </w:rPr>
          <w:instrText xml:space="preserve"> PAGEREF _Toc183642879 \h </w:instrText>
        </w:r>
        <w:r>
          <w:rPr>
            <w:noProof/>
            <w:webHidden/>
          </w:rPr>
        </w:r>
        <w:r>
          <w:rPr>
            <w:noProof/>
            <w:webHidden/>
          </w:rPr>
          <w:fldChar w:fldCharType="separate"/>
        </w:r>
        <w:r w:rsidR="00000140">
          <w:rPr>
            <w:noProof/>
            <w:webHidden/>
          </w:rPr>
          <w:t>16</w:t>
        </w:r>
        <w:r>
          <w:rPr>
            <w:noProof/>
            <w:webHidden/>
          </w:rPr>
          <w:fldChar w:fldCharType="end"/>
        </w:r>
      </w:hyperlink>
    </w:p>
    <w:p w14:paraId="3E06CEE9" w14:textId="0AF2A71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0" w:history="1">
        <w:r w:rsidRPr="008C428A">
          <w:rPr>
            <w:rStyle w:val="Hyperlinkki"/>
            <w:noProof/>
          </w:rPr>
          <w:t>Kuvio 22. Putty Key Generator</w:t>
        </w:r>
        <w:r>
          <w:rPr>
            <w:noProof/>
            <w:webHidden/>
          </w:rPr>
          <w:tab/>
        </w:r>
        <w:r>
          <w:rPr>
            <w:noProof/>
            <w:webHidden/>
          </w:rPr>
          <w:fldChar w:fldCharType="begin"/>
        </w:r>
        <w:r>
          <w:rPr>
            <w:noProof/>
            <w:webHidden/>
          </w:rPr>
          <w:instrText xml:space="preserve"> PAGEREF _Toc183642880 \h </w:instrText>
        </w:r>
        <w:r>
          <w:rPr>
            <w:noProof/>
            <w:webHidden/>
          </w:rPr>
        </w:r>
        <w:r>
          <w:rPr>
            <w:noProof/>
            <w:webHidden/>
          </w:rPr>
          <w:fldChar w:fldCharType="separate"/>
        </w:r>
        <w:r w:rsidR="00000140">
          <w:rPr>
            <w:noProof/>
            <w:webHidden/>
          </w:rPr>
          <w:t>17</w:t>
        </w:r>
        <w:r>
          <w:rPr>
            <w:noProof/>
            <w:webHidden/>
          </w:rPr>
          <w:fldChar w:fldCharType="end"/>
        </w:r>
      </w:hyperlink>
    </w:p>
    <w:p w14:paraId="263C9EE8" w14:textId="0F79F98D"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1" w:history="1">
        <w:r w:rsidRPr="008C428A">
          <w:rPr>
            <w:rStyle w:val="Hyperlinkki"/>
            <w:noProof/>
          </w:rPr>
          <w:t>Kuvio 23. Avaimen vienti Puttyyn</w:t>
        </w:r>
        <w:r>
          <w:rPr>
            <w:noProof/>
            <w:webHidden/>
          </w:rPr>
          <w:tab/>
        </w:r>
        <w:r>
          <w:rPr>
            <w:noProof/>
            <w:webHidden/>
          </w:rPr>
          <w:fldChar w:fldCharType="begin"/>
        </w:r>
        <w:r>
          <w:rPr>
            <w:noProof/>
            <w:webHidden/>
          </w:rPr>
          <w:instrText xml:space="preserve"> PAGEREF _Toc183642881 \h </w:instrText>
        </w:r>
        <w:r>
          <w:rPr>
            <w:noProof/>
            <w:webHidden/>
          </w:rPr>
        </w:r>
        <w:r>
          <w:rPr>
            <w:noProof/>
            <w:webHidden/>
          </w:rPr>
          <w:fldChar w:fldCharType="separate"/>
        </w:r>
        <w:r w:rsidR="00000140">
          <w:rPr>
            <w:noProof/>
            <w:webHidden/>
          </w:rPr>
          <w:t>18</w:t>
        </w:r>
        <w:r>
          <w:rPr>
            <w:noProof/>
            <w:webHidden/>
          </w:rPr>
          <w:fldChar w:fldCharType="end"/>
        </w:r>
      </w:hyperlink>
    </w:p>
    <w:p w14:paraId="7EA8F116" w14:textId="777D3E7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2" w:history="1">
        <w:r w:rsidRPr="008C428A">
          <w:rPr>
            <w:rStyle w:val="Hyperlinkki"/>
            <w:noProof/>
          </w:rPr>
          <w:t>Kuvio 24. sshd_config muokkaus</w:t>
        </w:r>
        <w:r>
          <w:rPr>
            <w:noProof/>
            <w:webHidden/>
          </w:rPr>
          <w:tab/>
        </w:r>
        <w:r>
          <w:rPr>
            <w:noProof/>
            <w:webHidden/>
          </w:rPr>
          <w:fldChar w:fldCharType="begin"/>
        </w:r>
        <w:r>
          <w:rPr>
            <w:noProof/>
            <w:webHidden/>
          </w:rPr>
          <w:instrText xml:space="preserve"> PAGEREF _Toc183642882 \h </w:instrText>
        </w:r>
        <w:r>
          <w:rPr>
            <w:noProof/>
            <w:webHidden/>
          </w:rPr>
        </w:r>
        <w:r>
          <w:rPr>
            <w:noProof/>
            <w:webHidden/>
          </w:rPr>
          <w:fldChar w:fldCharType="separate"/>
        </w:r>
        <w:r w:rsidR="00000140">
          <w:rPr>
            <w:noProof/>
            <w:webHidden/>
          </w:rPr>
          <w:t>18</w:t>
        </w:r>
        <w:r>
          <w:rPr>
            <w:noProof/>
            <w:webHidden/>
          </w:rPr>
          <w:fldChar w:fldCharType="end"/>
        </w:r>
      </w:hyperlink>
    </w:p>
    <w:p w14:paraId="3235CBC9" w14:textId="743DC5BC"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3" w:history="1">
        <w:r w:rsidRPr="008C428A">
          <w:rPr>
            <w:rStyle w:val="Hyperlinkki"/>
            <w:noProof/>
          </w:rPr>
          <w:t>Kuvio 25. SSH-kirjautuminen SSH-avaimella</w:t>
        </w:r>
        <w:r>
          <w:rPr>
            <w:noProof/>
            <w:webHidden/>
          </w:rPr>
          <w:tab/>
        </w:r>
        <w:r>
          <w:rPr>
            <w:noProof/>
            <w:webHidden/>
          </w:rPr>
          <w:fldChar w:fldCharType="begin"/>
        </w:r>
        <w:r>
          <w:rPr>
            <w:noProof/>
            <w:webHidden/>
          </w:rPr>
          <w:instrText xml:space="preserve"> PAGEREF _Toc183642883 \h </w:instrText>
        </w:r>
        <w:r>
          <w:rPr>
            <w:noProof/>
            <w:webHidden/>
          </w:rPr>
        </w:r>
        <w:r>
          <w:rPr>
            <w:noProof/>
            <w:webHidden/>
          </w:rPr>
          <w:fldChar w:fldCharType="separate"/>
        </w:r>
        <w:r w:rsidR="00000140">
          <w:rPr>
            <w:noProof/>
            <w:webHidden/>
          </w:rPr>
          <w:t>19</w:t>
        </w:r>
        <w:r>
          <w:rPr>
            <w:noProof/>
            <w:webHidden/>
          </w:rPr>
          <w:fldChar w:fldCharType="end"/>
        </w:r>
      </w:hyperlink>
    </w:p>
    <w:p w14:paraId="54D79BFC" w14:textId="6D8560B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4" w:history="1">
        <w:r w:rsidRPr="008C428A">
          <w:rPr>
            <w:rStyle w:val="Hyperlinkki"/>
            <w:noProof/>
          </w:rPr>
          <w:t>Kuvio 26. sshd_config muokkaus avainta ja salasanaa varten.</w:t>
        </w:r>
        <w:r>
          <w:rPr>
            <w:noProof/>
            <w:webHidden/>
          </w:rPr>
          <w:tab/>
        </w:r>
        <w:r>
          <w:rPr>
            <w:noProof/>
            <w:webHidden/>
          </w:rPr>
          <w:fldChar w:fldCharType="begin"/>
        </w:r>
        <w:r>
          <w:rPr>
            <w:noProof/>
            <w:webHidden/>
          </w:rPr>
          <w:instrText xml:space="preserve"> PAGEREF _Toc183642884 \h </w:instrText>
        </w:r>
        <w:r>
          <w:rPr>
            <w:noProof/>
            <w:webHidden/>
          </w:rPr>
        </w:r>
        <w:r>
          <w:rPr>
            <w:noProof/>
            <w:webHidden/>
          </w:rPr>
          <w:fldChar w:fldCharType="separate"/>
        </w:r>
        <w:r w:rsidR="00000140">
          <w:rPr>
            <w:noProof/>
            <w:webHidden/>
          </w:rPr>
          <w:t>19</w:t>
        </w:r>
        <w:r>
          <w:rPr>
            <w:noProof/>
            <w:webHidden/>
          </w:rPr>
          <w:fldChar w:fldCharType="end"/>
        </w:r>
      </w:hyperlink>
    </w:p>
    <w:p w14:paraId="6E87F4B3" w14:textId="1E8819B9"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5" w:history="1">
        <w:r w:rsidRPr="008C428A">
          <w:rPr>
            <w:rStyle w:val="Hyperlinkki"/>
            <w:noProof/>
          </w:rPr>
          <w:t>Kuvio 27. Kirjautuminen avaimella ja salasanalla</w:t>
        </w:r>
        <w:r>
          <w:rPr>
            <w:noProof/>
            <w:webHidden/>
          </w:rPr>
          <w:tab/>
        </w:r>
        <w:r>
          <w:rPr>
            <w:noProof/>
            <w:webHidden/>
          </w:rPr>
          <w:fldChar w:fldCharType="begin"/>
        </w:r>
        <w:r>
          <w:rPr>
            <w:noProof/>
            <w:webHidden/>
          </w:rPr>
          <w:instrText xml:space="preserve"> PAGEREF _Toc183642885 \h </w:instrText>
        </w:r>
        <w:r>
          <w:rPr>
            <w:noProof/>
            <w:webHidden/>
          </w:rPr>
        </w:r>
        <w:r>
          <w:rPr>
            <w:noProof/>
            <w:webHidden/>
          </w:rPr>
          <w:fldChar w:fldCharType="separate"/>
        </w:r>
        <w:r w:rsidR="00000140">
          <w:rPr>
            <w:noProof/>
            <w:webHidden/>
          </w:rPr>
          <w:t>19</w:t>
        </w:r>
        <w:r>
          <w:rPr>
            <w:noProof/>
            <w:webHidden/>
          </w:rPr>
          <w:fldChar w:fldCharType="end"/>
        </w:r>
      </w:hyperlink>
    </w:p>
    <w:p w14:paraId="70C37547" w14:textId="14907858"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6" w:history="1">
        <w:r w:rsidRPr="008C428A">
          <w:rPr>
            <w:rStyle w:val="Hyperlinkki"/>
            <w:noProof/>
          </w:rPr>
          <w:t>Kuvio 28. Cns.vle.fi</w:t>
        </w:r>
        <w:r>
          <w:rPr>
            <w:noProof/>
            <w:webHidden/>
          </w:rPr>
          <w:tab/>
        </w:r>
        <w:r>
          <w:rPr>
            <w:noProof/>
            <w:webHidden/>
          </w:rPr>
          <w:fldChar w:fldCharType="begin"/>
        </w:r>
        <w:r>
          <w:rPr>
            <w:noProof/>
            <w:webHidden/>
          </w:rPr>
          <w:instrText xml:space="preserve"> PAGEREF _Toc183642886 \h </w:instrText>
        </w:r>
        <w:r>
          <w:rPr>
            <w:noProof/>
            <w:webHidden/>
          </w:rPr>
        </w:r>
        <w:r>
          <w:rPr>
            <w:noProof/>
            <w:webHidden/>
          </w:rPr>
          <w:fldChar w:fldCharType="separate"/>
        </w:r>
        <w:r w:rsidR="00000140">
          <w:rPr>
            <w:noProof/>
            <w:webHidden/>
          </w:rPr>
          <w:t>20</w:t>
        </w:r>
        <w:r>
          <w:rPr>
            <w:noProof/>
            <w:webHidden/>
          </w:rPr>
          <w:fldChar w:fldCharType="end"/>
        </w:r>
      </w:hyperlink>
    </w:p>
    <w:p w14:paraId="1577278C" w14:textId="1FF304F6"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7" w:history="1">
        <w:r w:rsidRPr="008C428A">
          <w:rPr>
            <w:rStyle w:val="Hyperlinkki"/>
            <w:noProof/>
          </w:rPr>
          <w:t>Kuvio 29. Nat-sääntö</w:t>
        </w:r>
        <w:r>
          <w:rPr>
            <w:noProof/>
            <w:webHidden/>
          </w:rPr>
          <w:tab/>
        </w:r>
        <w:r>
          <w:rPr>
            <w:noProof/>
            <w:webHidden/>
          </w:rPr>
          <w:fldChar w:fldCharType="begin"/>
        </w:r>
        <w:r>
          <w:rPr>
            <w:noProof/>
            <w:webHidden/>
          </w:rPr>
          <w:instrText xml:space="preserve"> PAGEREF _Toc183642887 \h </w:instrText>
        </w:r>
        <w:r>
          <w:rPr>
            <w:noProof/>
            <w:webHidden/>
          </w:rPr>
        </w:r>
        <w:r>
          <w:rPr>
            <w:noProof/>
            <w:webHidden/>
          </w:rPr>
          <w:fldChar w:fldCharType="separate"/>
        </w:r>
        <w:r w:rsidR="00000140">
          <w:rPr>
            <w:noProof/>
            <w:webHidden/>
          </w:rPr>
          <w:t>21</w:t>
        </w:r>
        <w:r>
          <w:rPr>
            <w:noProof/>
            <w:webHidden/>
          </w:rPr>
          <w:fldChar w:fldCharType="end"/>
        </w:r>
      </w:hyperlink>
    </w:p>
    <w:p w14:paraId="1734D7FD" w14:textId="5547AD8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8" w:history="1">
        <w:r w:rsidRPr="008C428A">
          <w:rPr>
            <w:rStyle w:val="Hyperlinkki"/>
            <w:noProof/>
          </w:rPr>
          <w:t>Kuvio 30. Epel-releasen asennus</w:t>
        </w:r>
        <w:r>
          <w:rPr>
            <w:noProof/>
            <w:webHidden/>
          </w:rPr>
          <w:tab/>
        </w:r>
        <w:r>
          <w:rPr>
            <w:noProof/>
            <w:webHidden/>
          </w:rPr>
          <w:fldChar w:fldCharType="begin"/>
        </w:r>
        <w:r>
          <w:rPr>
            <w:noProof/>
            <w:webHidden/>
          </w:rPr>
          <w:instrText xml:space="preserve"> PAGEREF _Toc183642888 \h </w:instrText>
        </w:r>
        <w:r>
          <w:rPr>
            <w:noProof/>
            <w:webHidden/>
          </w:rPr>
        </w:r>
        <w:r>
          <w:rPr>
            <w:noProof/>
            <w:webHidden/>
          </w:rPr>
          <w:fldChar w:fldCharType="separate"/>
        </w:r>
        <w:r w:rsidR="00000140">
          <w:rPr>
            <w:noProof/>
            <w:webHidden/>
          </w:rPr>
          <w:t>21</w:t>
        </w:r>
        <w:r>
          <w:rPr>
            <w:noProof/>
            <w:webHidden/>
          </w:rPr>
          <w:fldChar w:fldCharType="end"/>
        </w:r>
      </w:hyperlink>
    </w:p>
    <w:p w14:paraId="614ECC3D" w14:textId="3682E74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89" w:history="1">
        <w:r w:rsidRPr="008C428A">
          <w:rPr>
            <w:rStyle w:val="Hyperlinkki"/>
            <w:noProof/>
          </w:rPr>
          <w:t>Kuvio 31. Certbotin asennus</w:t>
        </w:r>
        <w:r>
          <w:rPr>
            <w:noProof/>
            <w:webHidden/>
          </w:rPr>
          <w:tab/>
        </w:r>
        <w:r>
          <w:rPr>
            <w:noProof/>
            <w:webHidden/>
          </w:rPr>
          <w:fldChar w:fldCharType="begin"/>
        </w:r>
        <w:r>
          <w:rPr>
            <w:noProof/>
            <w:webHidden/>
          </w:rPr>
          <w:instrText xml:space="preserve"> PAGEREF _Toc183642889 \h </w:instrText>
        </w:r>
        <w:r>
          <w:rPr>
            <w:noProof/>
            <w:webHidden/>
          </w:rPr>
        </w:r>
        <w:r>
          <w:rPr>
            <w:noProof/>
            <w:webHidden/>
          </w:rPr>
          <w:fldChar w:fldCharType="separate"/>
        </w:r>
        <w:r w:rsidR="00000140">
          <w:rPr>
            <w:noProof/>
            <w:webHidden/>
          </w:rPr>
          <w:t>22</w:t>
        </w:r>
        <w:r>
          <w:rPr>
            <w:noProof/>
            <w:webHidden/>
          </w:rPr>
          <w:fldChar w:fldCharType="end"/>
        </w:r>
      </w:hyperlink>
    </w:p>
    <w:p w14:paraId="26FE3D5E" w14:textId="5F50CD99"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0" w:history="1">
        <w:r w:rsidRPr="008C428A">
          <w:rPr>
            <w:rStyle w:val="Hyperlinkki"/>
            <w:noProof/>
          </w:rPr>
          <w:t>Kuvio 32. Cns.vle.fi ohjeet</w:t>
        </w:r>
        <w:r>
          <w:rPr>
            <w:noProof/>
            <w:webHidden/>
          </w:rPr>
          <w:tab/>
        </w:r>
        <w:r>
          <w:rPr>
            <w:noProof/>
            <w:webHidden/>
          </w:rPr>
          <w:fldChar w:fldCharType="begin"/>
        </w:r>
        <w:r>
          <w:rPr>
            <w:noProof/>
            <w:webHidden/>
          </w:rPr>
          <w:instrText xml:space="preserve"> PAGEREF _Toc183642890 \h </w:instrText>
        </w:r>
        <w:r>
          <w:rPr>
            <w:noProof/>
            <w:webHidden/>
          </w:rPr>
        </w:r>
        <w:r>
          <w:rPr>
            <w:noProof/>
            <w:webHidden/>
          </w:rPr>
          <w:fldChar w:fldCharType="separate"/>
        </w:r>
        <w:r w:rsidR="00000140">
          <w:rPr>
            <w:noProof/>
            <w:webHidden/>
          </w:rPr>
          <w:t>22</w:t>
        </w:r>
        <w:r>
          <w:rPr>
            <w:noProof/>
            <w:webHidden/>
          </w:rPr>
          <w:fldChar w:fldCharType="end"/>
        </w:r>
      </w:hyperlink>
    </w:p>
    <w:p w14:paraId="028506A2" w14:textId="3BA070AB"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1" w:history="1">
        <w:r w:rsidRPr="008C428A">
          <w:rPr>
            <w:rStyle w:val="Hyperlinkki"/>
            <w:noProof/>
          </w:rPr>
          <w:t>Kuvio 33. Rfc2136.ini</w:t>
        </w:r>
        <w:r>
          <w:rPr>
            <w:noProof/>
            <w:webHidden/>
          </w:rPr>
          <w:tab/>
        </w:r>
        <w:r>
          <w:rPr>
            <w:noProof/>
            <w:webHidden/>
          </w:rPr>
          <w:fldChar w:fldCharType="begin"/>
        </w:r>
        <w:r>
          <w:rPr>
            <w:noProof/>
            <w:webHidden/>
          </w:rPr>
          <w:instrText xml:space="preserve"> PAGEREF _Toc183642891 \h </w:instrText>
        </w:r>
        <w:r>
          <w:rPr>
            <w:noProof/>
            <w:webHidden/>
          </w:rPr>
        </w:r>
        <w:r>
          <w:rPr>
            <w:noProof/>
            <w:webHidden/>
          </w:rPr>
          <w:fldChar w:fldCharType="separate"/>
        </w:r>
        <w:r w:rsidR="00000140">
          <w:rPr>
            <w:noProof/>
            <w:webHidden/>
          </w:rPr>
          <w:t>22</w:t>
        </w:r>
        <w:r>
          <w:rPr>
            <w:noProof/>
            <w:webHidden/>
          </w:rPr>
          <w:fldChar w:fldCharType="end"/>
        </w:r>
      </w:hyperlink>
    </w:p>
    <w:p w14:paraId="445C3344" w14:textId="0153B958"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2" w:history="1">
        <w:r w:rsidRPr="008C428A">
          <w:rPr>
            <w:rStyle w:val="Hyperlinkki"/>
            <w:noProof/>
          </w:rPr>
          <w:t>Kuvio 34. Sertifikaatti</w:t>
        </w:r>
        <w:r>
          <w:rPr>
            <w:noProof/>
            <w:webHidden/>
          </w:rPr>
          <w:tab/>
        </w:r>
        <w:r>
          <w:rPr>
            <w:noProof/>
            <w:webHidden/>
          </w:rPr>
          <w:fldChar w:fldCharType="begin"/>
        </w:r>
        <w:r>
          <w:rPr>
            <w:noProof/>
            <w:webHidden/>
          </w:rPr>
          <w:instrText xml:space="preserve"> PAGEREF _Toc183642892 \h </w:instrText>
        </w:r>
        <w:r>
          <w:rPr>
            <w:noProof/>
            <w:webHidden/>
          </w:rPr>
        </w:r>
        <w:r>
          <w:rPr>
            <w:noProof/>
            <w:webHidden/>
          </w:rPr>
          <w:fldChar w:fldCharType="separate"/>
        </w:r>
        <w:r w:rsidR="00000140">
          <w:rPr>
            <w:noProof/>
            <w:webHidden/>
          </w:rPr>
          <w:t>23</w:t>
        </w:r>
        <w:r>
          <w:rPr>
            <w:noProof/>
            <w:webHidden/>
          </w:rPr>
          <w:fldChar w:fldCharType="end"/>
        </w:r>
      </w:hyperlink>
    </w:p>
    <w:p w14:paraId="20279D4F" w14:textId="2ECA6518"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3" w:history="1">
        <w:r w:rsidRPr="008C428A">
          <w:rPr>
            <w:rStyle w:val="Hyperlinkki"/>
            <w:noProof/>
          </w:rPr>
          <w:t>Kuvio 35. Docker-compose.yml</w:t>
        </w:r>
        <w:r>
          <w:rPr>
            <w:noProof/>
            <w:webHidden/>
          </w:rPr>
          <w:tab/>
        </w:r>
        <w:r>
          <w:rPr>
            <w:noProof/>
            <w:webHidden/>
          </w:rPr>
          <w:fldChar w:fldCharType="begin"/>
        </w:r>
        <w:r>
          <w:rPr>
            <w:noProof/>
            <w:webHidden/>
          </w:rPr>
          <w:instrText xml:space="preserve"> PAGEREF _Toc183642893 \h </w:instrText>
        </w:r>
        <w:r>
          <w:rPr>
            <w:noProof/>
            <w:webHidden/>
          </w:rPr>
        </w:r>
        <w:r>
          <w:rPr>
            <w:noProof/>
            <w:webHidden/>
          </w:rPr>
          <w:fldChar w:fldCharType="separate"/>
        </w:r>
        <w:r w:rsidR="00000140">
          <w:rPr>
            <w:noProof/>
            <w:webHidden/>
          </w:rPr>
          <w:t>24</w:t>
        </w:r>
        <w:r>
          <w:rPr>
            <w:noProof/>
            <w:webHidden/>
          </w:rPr>
          <w:fldChar w:fldCharType="end"/>
        </w:r>
      </w:hyperlink>
    </w:p>
    <w:p w14:paraId="2ACAB5DE" w14:textId="63C2CCB9"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4" w:history="1">
        <w:r w:rsidRPr="008C428A">
          <w:rPr>
            <w:rStyle w:val="Hyperlinkki"/>
            <w:noProof/>
          </w:rPr>
          <w:t>Kuvio 36. docker-compose up</w:t>
        </w:r>
        <w:r>
          <w:rPr>
            <w:noProof/>
            <w:webHidden/>
          </w:rPr>
          <w:tab/>
        </w:r>
        <w:r>
          <w:rPr>
            <w:noProof/>
            <w:webHidden/>
          </w:rPr>
          <w:fldChar w:fldCharType="begin"/>
        </w:r>
        <w:r>
          <w:rPr>
            <w:noProof/>
            <w:webHidden/>
          </w:rPr>
          <w:instrText xml:space="preserve"> PAGEREF _Toc183642894 \h </w:instrText>
        </w:r>
        <w:r>
          <w:rPr>
            <w:noProof/>
            <w:webHidden/>
          </w:rPr>
        </w:r>
        <w:r>
          <w:rPr>
            <w:noProof/>
            <w:webHidden/>
          </w:rPr>
          <w:fldChar w:fldCharType="separate"/>
        </w:r>
        <w:r w:rsidR="00000140">
          <w:rPr>
            <w:noProof/>
            <w:webHidden/>
          </w:rPr>
          <w:t>24</w:t>
        </w:r>
        <w:r>
          <w:rPr>
            <w:noProof/>
            <w:webHidden/>
          </w:rPr>
          <w:fldChar w:fldCharType="end"/>
        </w:r>
      </w:hyperlink>
    </w:p>
    <w:p w14:paraId="3DAFDB24" w14:textId="5AFEF4F5"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5" w:history="1">
        <w:r w:rsidRPr="008C428A">
          <w:rPr>
            <w:rStyle w:val="Hyperlinkki"/>
            <w:noProof/>
          </w:rPr>
          <w:t>Kuvio 37. Mixed content varoitus</w:t>
        </w:r>
        <w:r>
          <w:rPr>
            <w:noProof/>
            <w:webHidden/>
          </w:rPr>
          <w:tab/>
        </w:r>
        <w:r>
          <w:rPr>
            <w:noProof/>
            <w:webHidden/>
          </w:rPr>
          <w:fldChar w:fldCharType="begin"/>
        </w:r>
        <w:r>
          <w:rPr>
            <w:noProof/>
            <w:webHidden/>
          </w:rPr>
          <w:instrText xml:space="preserve"> PAGEREF _Toc183642895 \h </w:instrText>
        </w:r>
        <w:r>
          <w:rPr>
            <w:noProof/>
            <w:webHidden/>
          </w:rPr>
        </w:r>
        <w:r>
          <w:rPr>
            <w:noProof/>
            <w:webHidden/>
          </w:rPr>
          <w:fldChar w:fldCharType="separate"/>
        </w:r>
        <w:r w:rsidR="00000140">
          <w:rPr>
            <w:noProof/>
            <w:webHidden/>
          </w:rPr>
          <w:t>25</w:t>
        </w:r>
        <w:r>
          <w:rPr>
            <w:noProof/>
            <w:webHidden/>
          </w:rPr>
          <w:fldChar w:fldCharType="end"/>
        </w:r>
      </w:hyperlink>
    </w:p>
    <w:p w14:paraId="1E76D796" w14:textId="11B77EEF"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6" w:history="1">
        <w:r w:rsidRPr="008C428A">
          <w:rPr>
            <w:rStyle w:val="Hyperlinkki"/>
            <w:noProof/>
          </w:rPr>
          <w:t>Kuvio 38. Sivusto omalta tietokoneelta tarkasteltuna</w:t>
        </w:r>
        <w:r>
          <w:rPr>
            <w:noProof/>
            <w:webHidden/>
          </w:rPr>
          <w:tab/>
        </w:r>
        <w:r>
          <w:rPr>
            <w:noProof/>
            <w:webHidden/>
          </w:rPr>
          <w:fldChar w:fldCharType="begin"/>
        </w:r>
        <w:r>
          <w:rPr>
            <w:noProof/>
            <w:webHidden/>
          </w:rPr>
          <w:instrText xml:space="preserve"> PAGEREF _Toc183642896 \h </w:instrText>
        </w:r>
        <w:r>
          <w:rPr>
            <w:noProof/>
            <w:webHidden/>
          </w:rPr>
        </w:r>
        <w:r>
          <w:rPr>
            <w:noProof/>
            <w:webHidden/>
          </w:rPr>
          <w:fldChar w:fldCharType="separate"/>
        </w:r>
        <w:r w:rsidR="00000140">
          <w:rPr>
            <w:noProof/>
            <w:webHidden/>
          </w:rPr>
          <w:t>25</w:t>
        </w:r>
        <w:r>
          <w:rPr>
            <w:noProof/>
            <w:webHidden/>
          </w:rPr>
          <w:fldChar w:fldCharType="end"/>
        </w:r>
      </w:hyperlink>
    </w:p>
    <w:p w14:paraId="5039515C" w14:textId="148A7C14"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7" w:history="1">
        <w:r w:rsidRPr="008C428A">
          <w:rPr>
            <w:rStyle w:val="Hyperlinkki"/>
            <w:noProof/>
          </w:rPr>
          <w:t>Kuvio 39. SELinux:n käyttöönotto</w:t>
        </w:r>
        <w:r>
          <w:rPr>
            <w:noProof/>
            <w:webHidden/>
          </w:rPr>
          <w:tab/>
        </w:r>
        <w:r>
          <w:rPr>
            <w:noProof/>
            <w:webHidden/>
          </w:rPr>
          <w:fldChar w:fldCharType="begin"/>
        </w:r>
        <w:r>
          <w:rPr>
            <w:noProof/>
            <w:webHidden/>
          </w:rPr>
          <w:instrText xml:space="preserve"> PAGEREF _Toc183642897 \h </w:instrText>
        </w:r>
        <w:r>
          <w:rPr>
            <w:noProof/>
            <w:webHidden/>
          </w:rPr>
        </w:r>
        <w:r>
          <w:rPr>
            <w:noProof/>
            <w:webHidden/>
          </w:rPr>
          <w:fldChar w:fldCharType="separate"/>
        </w:r>
        <w:r w:rsidR="00000140">
          <w:rPr>
            <w:noProof/>
            <w:webHidden/>
          </w:rPr>
          <w:t>26</w:t>
        </w:r>
        <w:r>
          <w:rPr>
            <w:noProof/>
            <w:webHidden/>
          </w:rPr>
          <w:fldChar w:fldCharType="end"/>
        </w:r>
      </w:hyperlink>
    </w:p>
    <w:p w14:paraId="41F31548" w14:textId="28875A11"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8" w:history="1">
        <w:r w:rsidRPr="008C428A">
          <w:rPr>
            <w:rStyle w:val="Hyperlinkki"/>
            <w:noProof/>
          </w:rPr>
          <w:t>Kuvio 40. SELinux käytössä</w:t>
        </w:r>
        <w:r>
          <w:rPr>
            <w:noProof/>
            <w:webHidden/>
          </w:rPr>
          <w:tab/>
        </w:r>
        <w:r>
          <w:rPr>
            <w:noProof/>
            <w:webHidden/>
          </w:rPr>
          <w:fldChar w:fldCharType="begin"/>
        </w:r>
        <w:r>
          <w:rPr>
            <w:noProof/>
            <w:webHidden/>
          </w:rPr>
          <w:instrText xml:space="preserve"> PAGEREF _Toc183642898 \h </w:instrText>
        </w:r>
        <w:r>
          <w:rPr>
            <w:noProof/>
            <w:webHidden/>
          </w:rPr>
        </w:r>
        <w:r>
          <w:rPr>
            <w:noProof/>
            <w:webHidden/>
          </w:rPr>
          <w:fldChar w:fldCharType="separate"/>
        </w:r>
        <w:r w:rsidR="00000140">
          <w:rPr>
            <w:noProof/>
            <w:webHidden/>
          </w:rPr>
          <w:t>27</w:t>
        </w:r>
        <w:r>
          <w:rPr>
            <w:noProof/>
            <w:webHidden/>
          </w:rPr>
          <w:fldChar w:fldCharType="end"/>
        </w:r>
      </w:hyperlink>
    </w:p>
    <w:p w14:paraId="25844359" w14:textId="19D838CC"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899" w:history="1">
        <w:r w:rsidRPr="008C428A">
          <w:rPr>
            <w:rStyle w:val="Hyperlinkki"/>
            <w:noProof/>
          </w:rPr>
          <w:t>Kuvio 41. SELinux testi</w:t>
        </w:r>
        <w:r>
          <w:rPr>
            <w:noProof/>
            <w:webHidden/>
          </w:rPr>
          <w:tab/>
        </w:r>
        <w:r>
          <w:rPr>
            <w:noProof/>
            <w:webHidden/>
          </w:rPr>
          <w:fldChar w:fldCharType="begin"/>
        </w:r>
        <w:r>
          <w:rPr>
            <w:noProof/>
            <w:webHidden/>
          </w:rPr>
          <w:instrText xml:space="preserve"> PAGEREF _Toc183642899 \h </w:instrText>
        </w:r>
        <w:r>
          <w:rPr>
            <w:noProof/>
            <w:webHidden/>
          </w:rPr>
        </w:r>
        <w:r>
          <w:rPr>
            <w:noProof/>
            <w:webHidden/>
          </w:rPr>
          <w:fldChar w:fldCharType="separate"/>
        </w:r>
        <w:r w:rsidR="00000140">
          <w:rPr>
            <w:noProof/>
            <w:webHidden/>
          </w:rPr>
          <w:t>27</w:t>
        </w:r>
        <w:r>
          <w:rPr>
            <w:noProof/>
            <w:webHidden/>
          </w:rPr>
          <w:fldChar w:fldCharType="end"/>
        </w:r>
      </w:hyperlink>
    </w:p>
    <w:p w14:paraId="5E187F27" w14:textId="1D7CAF6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0" w:history="1">
        <w:r w:rsidRPr="008C428A">
          <w:rPr>
            <w:rStyle w:val="Hyperlinkki"/>
            <w:noProof/>
          </w:rPr>
          <w:t>Kuvio 42. Aureport</w:t>
        </w:r>
        <w:r>
          <w:rPr>
            <w:noProof/>
            <w:webHidden/>
          </w:rPr>
          <w:tab/>
        </w:r>
        <w:r>
          <w:rPr>
            <w:noProof/>
            <w:webHidden/>
          </w:rPr>
          <w:fldChar w:fldCharType="begin"/>
        </w:r>
        <w:r>
          <w:rPr>
            <w:noProof/>
            <w:webHidden/>
          </w:rPr>
          <w:instrText xml:space="preserve"> PAGEREF _Toc183642900 \h </w:instrText>
        </w:r>
        <w:r>
          <w:rPr>
            <w:noProof/>
            <w:webHidden/>
          </w:rPr>
        </w:r>
        <w:r>
          <w:rPr>
            <w:noProof/>
            <w:webHidden/>
          </w:rPr>
          <w:fldChar w:fldCharType="separate"/>
        </w:r>
        <w:r w:rsidR="00000140">
          <w:rPr>
            <w:noProof/>
            <w:webHidden/>
          </w:rPr>
          <w:t>27</w:t>
        </w:r>
        <w:r>
          <w:rPr>
            <w:noProof/>
            <w:webHidden/>
          </w:rPr>
          <w:fldChar w:fldCharType="end"/>
        </w:r>
      </w:hyperlink>
    </w:p>
    <w:p w14:paraId="6CD2E27E" w14:textId="6A1DFABC"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1" w:history="1">
        <w:r w:rsidRPr="008C428A">
          <w:rPr>
            <w:rStyle w:val="Hyperlinkki"/>
            <w:noProof/>
          </w:rPr>
          <w:t>Kuvio 43. Testuser:n luonti</w:t>
        </w:r>
        <w:r>
          <w:rPr>
            <w:noProof/>
            <w:webHidden/>
          </w:rPr>
          <w:tab/>
        </w:r>
        <w:r>
          <w:rPr>
            <w:noProof/>
            <w:webHidden/>
          </w:rPr>
          <w:fldChar w:fldCharType="begin"/>
        </w:r>
        <w:r>
          <w:rPr>
            <w:noProof/>
            <w:webHidden/>
          </w:rPr>
          <w:instrText xml:space="preserve"> PAGEREF _Toc183642901 \h </w:instrText>
        </w:r>
        <w:r>
          <w:rPr>
            <w:noProof/>
            <w:webHidden/>
          </w:rPr>
        </w:r>
        <w:r>
          <w:rPr>
            <w:noProof/>
            <w:webHidden/>
          </w:rPr>
          <w:fldChar w:fldCharType="separate"/>
        </w:r>
        <w:r w:rsidR="00000140">
          <w:rPr>
            <w:noProof/>
            <w:webHidden/>
          </w:rPr>
          <w:t>28</w:t>
        </w:r>
        <w:r>
          <w:rPr>
            <w:noProof/>
            <w:webHidden/>
          </w:rPr>
          <w:fldChar w:fldCharType="end"/>
        </w:r>
      </w:hyperlink>
    </w:p>
    <w:p w14:paraId="7147E81E" w14:textId="0DBB518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2" w:history="1">
        <w:r w:rsidRPr="008C428A">
          <w:rPr>
            <w:rStyle w:val="Hyperlinkki"/>
            <w:noProof/>
          </w:rPr>
          <w:t>Kuvio 44. Asennusten tarkistus</w:t>
        </w:r>
        <w:r>
          <w:rPr>
            <w:noProof/>
            <w:webHidden/>
          </w:rPr>
          <w:tab/>
        </w:r>
        <w:r>
          <w:rPr>
            <w:noProof/>
            <w:webHidden/>
          </w:rPr>
          <w:fldChar w:fldCharType="begin"/>
        </w:r>
        <w:r>
          <w:rPr>
            <w:noProof/>
            <w:webHidden/>
          </w:rPr>
          <w:instrText xml:space="preserve"> PAGEREF _Toc183642902 \h </w:instrText>
        </w:r>
        <w:r>
          <w:rPr>
            <w:noProof/>
            <w:webHidden/>
          </w:rPr>
        </w:r>
        <w:r>
          <w:rPr>
            <w:noProof/>
            <w:webHidden/>
          </w:rPr>
          <w:fldChar w:fldCharType="separate"/>
        </w:r>
        <w:r w:rsidR="00000140">
          <w:rPr>
            <w:noProof/>
            <w:webHidden/>
          </w:rPr>
          <w:t>28</w:t>
        </w:r>
        <w:r>
          <w:rPr>
            <w:noProof/>
            <w:webHidden/>
          </w:rPr>
          <w:fldChar w:fldCharType="end"/>
        </w:r>
      </w:hyperlink>
    </w:p>
    <w:p w14:paraId="6EA0B9E9" w14:textId="0612A243"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3" w:history="1">
        <w:r w:rsidRPr="008C428A">
          <w:rPr>
            <w:rStyle w:val="Hyperlinkki"/>
            <w:noProof/>
          </w:rPr>
          <w:t>Kuvio 45. Testuserin UID ja GID</w:t>
        </w:r>
        <w:r>
          <w:rPr>
            <w:noProof/>
            <w:webHidden/>
          </w:rPr>
          <w:tab/>
        </w:r>
        <w:r>
          <w:rPr>
            <w:noProof/>
            <w:webHidden/>
          </w:rPr>
          <w:fldChar w:fldCharType="begin"/>
        </w:r>
        <w:r>
          <w:rPr>
            <w:noProof/>
            <w:webHidden/>
          </w:rPr>
          <w:instrText xml:space="preserve"> PAGEREF _Toc183642903 \h </w:instrText>
        </w:r>
        <w:r>
          <w:rPr>
            <w:noProof/>
            <w:webHidden/>
          </w:rPr>
        </w:r>
        <w:r>
          <w:rPr>
            <w:noProof/>
            <w:webHidden/>
          </w:rPr>
          <w:fldChar w:fldCharType="separate"/>
        </w:r>
        <w:r w:rsidR="00000140">
          <w:rPr>
            <w:noProof/>
            <w:webHidden/>
          </w:rPr>
          <w:t>28</w:t>
        </w:r>
        <w:r>
          <w:rPr>
            <w:noProof/>
            <w:webHidden/>
          </w:rPr>
          <w:fldChar w:fldCharType="end"/>
        </w:r>
      </w:hyperlink>
    </w:p>
    <w:p w14:paraId="270918F5" w14:textId="350E91BD"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4" w:history="1">
        <w:r w:rsidRPr="008C428A">
          <w:rPr>
            <w:rStyle w:val="Hyperlinkki"/>
            <w:noProof/>
          </w:rPr>
          <w:t>Kuvio 46. Dockerin sulkeminen</w:t>
        </w:r>
        <w:r>
          <w:rPr>
            <w:noProof/>
            <w:webHidden/>
          </w:rPr>
          <w:tab/>
        </w:r>
        <w:r>
          <w:rPr>
            <w:noProof/>
            <w:webHidden/>
          </w:rPr>
          <w:fldChar w:fldCharType="begin"/>
        </w:r>
        <w:r>
          <w:rPr>
            <w:noProof/>
            <w:webHidden/>
          </w:rPr>
          <w:instrText xml:space="preserve"> PAGEREF _Toc183642904 \h </w:instrText>
        </w:r>
        <w:r>
          <w:rPr>
            <w:noProof/>
            <w:webHidden/>
          </w:rPr>
        </w:r>
        <w:r>
          <w:rPr>
            <w:noProof/>
            <w:webHidden/>
          </w:rPr>
          <w:fldChar w:fldCharType="separate"/>
        </w:r>
        <w:r w:rsidR="00000140">
          <w:rPr>
            <w:noProof/>
            <w:webHidden/>
          </w:rPr>
          <w:t>29</w:t>
        </w:r>
        <w:r>
          <w:rPr>
            <w:noProof/>
            <w:webHidden/>
          </w:rPr>
          <w:fldChar w:fldCharType="end"/>
        </w:r>
      </w:hyperlink>
    </w:p>
    <w:p w14:paraId="230F257B" w14:textId="2D731CAD"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5" w:history="1">
        <w:r w:rsidRPr="008C428A">
          <w:rPr>
            <w:rStyle w:val="Hyperlinkki"/>
            <w:noProof/>
          </w:rPr>
          <w:t>Kuvio 47. Varmuuskopio tietokannasta</w:t>
        </w:r>
        <w:r>
          <w:rPr>
            <w:noProof/>
            <w:webHidden/>
          </w:rPr>
          <w:tab/>
        </w:r>
        <w:r>
          <w:rPr>
            <w:noProof/>
            <w:webHidden/>
          </w:rPr>
          <w:fldChar w:fldCharType="begin"/>
        </w:r>
        <w:r>
          <w:rPr>
            <w:noProof/>
            <w:webHidden/>
          </w:rPr>
          <w:instrText xml:space="preserve"> PAGEREF _Toc183642905 \h </w:instrText>
        </w:r>
        <w:r>
          <w:rPr>
            <w:noProof/>
            <w:webHidden/>
          </w:rPr>
        </w:r>
        <w:r>
          <w:rPr>
            <w:noProof/>
            <w:webHidden/>
          </w:rPr>
          <w:fldChar w:fldCharType="separate"/>
        </w:r>
        <w:r w:rsidR="00000140">
          <w:rPr>
            <w:noProof/>
            <w:webHidden/>
          </w:rPr>
          <w:t>29</w:t>
        </w:r>
        <w:r>
          <w:rPr>
            <w:noProof/>
            <w:webHidden/>
          </w:rPr>
          <w:fldChar w:fldCharType="end"/>
        </w:r>
      </w:hyperlink>
    </w:p>
    <w:p w14:paraId="171D952F" w14:textId="44304F5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6" w:history="1">
        <w:r w:rsidRPr="008C428A">
          <w:rPr>
            <w:rStyle w:val="Hyperlinkki"/>
            <w:noProof/>
          </w:rPr>
          <w:t>Kuvio 48. Iptables-moduulin asennus</w:t>
        </w:r>
        <w:r>
          <w:rPr>
            <w:noProof/>
            <w:webHidden/>
          </w:rPr>
          <w:tab/>
        </w:r>
        <w:r>
          <w:rPr>
            <w:noProof/>
            <w:webHidden/>
          </w:rPr>
          <w:fldChar w:fldCharType="begin"/>
        </w:r>
        <w:r>
          <w:rPr>
            <w:noProof/>
            <w:webHidden/>
          </w:rPr>
          <w:instrText xml:space="preserve"> PAGEREF _Toc183642906 \h </w:instrText>
        </w:r>
        <w:r>
          <w:rPr>
            <w:noProof/>
            <w:webHidden/>
          </w:rPr>
        </w:r>
        <w:r>
          <w:rPr>
            <w:noProof/>
            <w:webHidden/>
          </w:rPr>
          <w:fldChar w:fldCharType="separate"/>
        </w:r>
        <w:r w:rsidR="00000140">
          <w:rPr>
            <w:noProof/>
            <w:webHidden/>
          </w:rPr>
          <w:t>29</w:t>
        </w:r>
        <w:r>
          <w:rPr>
            <w:noProof/>
            <w:webHidden/>
          </w:rPr>
          <w:fldChar w:fldCharType="end"/>
        </w:r>
      </w:hyperlink>
    </w:p>
    <w:p w14:paraId="64F0FA13" w14:textId="703927E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7" w:history="1">
        <w:r w:rsidRPr="008C428A">
          <w:rPr>
            <w:rStyle w:val="Hyperlinkki"/>
            <w:noProof/>
          </w:rPr>
          <w:t>Kuvio 49. commands</w:t>
        </w:r>
        <w:r>
          <w:rPr>
            <w:noProof/>
            <w:webHidden/>
          </w:rPr>
          <w:tab/>
        </w:r>
        <w:r>
          <w:rPr>
            <w:noProof/>
            <w:webHidden/>
          </w:rPr>
          <w:fldChar w:fldCharType="begin"/>
        </w:r>
        <w:r>
          <w:rPr>
            <w:noProof/>
            <w:webHidden/>
          </w:rPr>
          <w:instrText xml:space="preserve"> PAGEREF _Toc183642907 \h </w:instrText>
        </w:r>
        <w:r>
          <w:rPr>
            <w:noProof/>
            <w:webHidden/>
          </w:rPr>
        </w:r>
        <w:r>
          <w:rPr>
            <w:noProof/>
            <w:webHidden/>
          </w:rPr>
          <w:fldChar w:fldCharType="separate"/>
        </w:r>
        <w:r w:rsidR="00000140">
          <w:rPr>
            <w:noProof/>
            <w:webHidden/>
          </w:rPr>
          <w:t>29</w:t>
        </w:r>
        <w:r>
          <w:rPr>
            <w:noProof/>
            <w:webHidden/>
          </w:rPr>
          <w:fldChar w:fldCharType="end"/>
        </w:r>
      </w:hyperlink>
    </w:p>
    <w:p w14:paraId="0BB6881E" w14:textId="1900577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8" w:history="1">
        <w:r w:rsidRPr="008C428A">
          <w:rPr>
            <w:rStyle w:val="Hyperlinkki"/>
            <w:noProof/>
          </w:rPr>
          <w:t>Kuvio 50. Rootlessin asennus</w:t>
        </w:r>
        <w:r>
          <w:rPr>
            <w:noProof/>
            <w:webHidden/>
          </w:rPr>
          <w:tab/>
        </w:r>
        <w:r>
          <w:rPr>
            <w:noProof/>
            <w:webHidden/>
          </w:rPr>
          <w:fldChar w:fldCharType="begin"/>
        </w:r>
        <w:r>
          <w:rPr>
            <w:noProof/>
            <w:webHidden/>
          </w:rPr>
          <w:instrText xml:space="preserve"> PAGEREF _Toc183642908 \h </w:instrText>
        </w:r>
        <w:r>
          <w:rPr>
            <w:noProof/>
            <w:webHidden/>
          </w:rPr>
        </w:r>
        <w:r>
          <w:rPr>
            <w:noProof/>
            <w:webHidden/>
          </w:rPr>
          <w:fldChar w:fldCharType="separate"/>
        </w:r>
        <w:r w:rsidR="00000140">
          <w:rPr>
            <w:noProof/>
            <w:webHidden/>
          </w:rPr>
          <w:t>30</w:t>
        </w:r>
        <w:r>
          <w:rPr>
            <w:noProof/>
            <w:webHidden/>
          </w:rPr>
          <w:fldChar w:fldCharType="end"/>
        </w:r>
      </w:hyperlink>
    </w:p>
    <w:p w14:paraId="749098DF" w14:textId="2A3B9E7F"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09" w:history="1">
        <w:r w:rsidRPr="008C428A">
          <w:rPr>
            <w:rStyle w:val="Hyperlinkki"/>
            <w:noProof/>
          </w:rPr>
          <w:t>Kuvio 51. Docker.socket määrittäminen</w:t>
        </w:r>
        <w:r>
          <w:rPr>
            <w:noProof/>
            <w:webHidden/>
          </w:rPr>
          <w:tab/>
        </w:r>
        <w:r>
          <w:rPr>
            <w:noProof/>
            <w:webHidden/>
          </w:rPr>
          <w:fldChar w:fldCharType="begin"/>
        </w:r>
        <w:r>
          <w:rPr>
            <w:noProof/>
            <w:webHidden/>
          </w:rPr>
          <w:instrText xml:space="preserve"> PAGEREF _Toc183642909 \h </w:instrText>
        </w:r>
        <w:r>
          <w:rPr>
            <w:noProof/>
            <w:webHidden/>
          </w:rPr>
        </w:r>
        <w:r>
          <w:rPr>
            <w:noProof/>
            <w:webHidden/>
          </w:rPr>
          <w:fldChar w:fldCharType="separate"/>
        </w:r>
        <w:r w:rsidR="00000140">
          <w:rPr>
            <w:noProof/>
            <w:webHidden/>
          </w:rPr>
          <w:t>30</w:t>
        </w:r>
        <w:r>
          <w:rPr>
            <w:noProof/>
            <w:webHidden/>
          </w:rPr>
          <w:fldChar w:fldCharType="end"/>
        </w:r>
      </w:hyperlink>
    </w:p>
    <w:p w14:paraId="6A45A922" w14:textId="3A91ADD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0" w:history="1">
        <w:r w:rsidRPr="008C428A">
          <w:rPr>
            <w:rStyle w:val="Hyperlinkki"/>
            <w:noProof/>
          </w:rPr>
          <w:t>Kuvio 52. Docker-compose virheet</w:t>
        </w:r>
        <w:r>
          <w:rPr>
            <w:noProof/>
            <w:webHidden/>
          </w:rPr>
          <w:tab/>
        </w:r>
        <w:r>
          <w:rPr>
            <w:noProof/>
            <w:webHidden/>
          </w:rPr>
          <w:fldChar w:fldCharType="begin"/>
        </w:r>
        <w:r>
          <w:rPr>
            <w:noProof/>
            <w:webHidden/>
          </w:rPr>
          <w:instrText xml:space="preserve"> PAGEREF _Toc183642910 \h </w:instrText>
        </w:r>
        <w:r>
          <w:rPr>
            <w:noProof/>
            <w:webHidden/>
          </w:rPr>
        </w:r>
        <w:r>
          <w:rPr>
            <w:noProof/>
            <w:webHidden/>
          </w:rPr>
          <w:fldChar w:fldCharType="separate"/>
        </w:r>
        <w:r w:rsidR="00000140">
          <w:rPr>
            <w:noProof/>
            <w:webHidden/>
          </w:rPr>
          <w:t>31</w:t>
        </w:r>
        <w:r>
          <w:rPr>
            <w:noProof/>
            <w:webHidden/>
          </w:rPr>
          <w:fldChar w:fldCharType="end"/>
        </w:r>
      </w:hyperlink>
    </w:p>
    <w:p w14:paraId="0D765C97" w14:textId="2732A80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1" w:history="1">
        <w:r w:rsidRPr="008C428A">
          <w:rPr>
            <w:rStyle w:val="Hyperlinkki"/>
            <w:noProof/>
          </w:rPr>
          <w:t>Kuvio 53. Tietokantakontin pystyttäminen</w:t>
        </w:r>
        <w:r>
          <w:rPr>
            <w:noProof/>
            <w:webHidden/>
          </w:rPr>
          <w:tab/>
        </w:r>
        <w:r>
          <w:rPr>
            <w:noProof/>
            <w:webHidden/>
          </w:rPr>
          <w:fldChar w:fldCharType="begin"/>
        </w:r>
        <w:r>
          <w:rPr>
            <w:noProof/>
            <w:webHidden/>
          </w:rPr>
          <w:instrText xml:space="preserve"> PAGEREF _Toc183642911 \h </w:instrText>
        </w:r>
        <w:r>
          <w:rPr>
            <w:noProof/>
            <w:webHidden/>
          </w:rPr>
        </w:r>
        <w:r>
          <w:rPr>
            <w:noProof/>
            <w:webHidden/>
          </w:rPr>
          <w:fldChar w:fldCharType="separate"/>
        </w:r>
        <w:r w:rsidR="00000140">
          <w:rPr>
            <w:noProof/>
            <w:webHidden/>
          </w:rPr>
          <w:t>31</w:t>
        </w:r>
        <w:r>
          <w:rPr>
            <w:noProof/>
            <w:webHidden/>
          </w:rPr>
          <w:fldChar w:fldCharType="end"/>
        </w:r>
      </w:hyperlink>
    </w:p>
    <w:p w14:paraId="10CABB2A" w14:textId="0FCA67A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2" w:history="1">
        <w:r w:rsidRPr="008C428A">
          <w:rPr>
            <w:rStyle w:val="Hyperlinkki"/>
            <w:noProof/>
          </w:rPr>
          <w:t>Kuvio 54. Modsecuritykontin pystyttäminen</w:t>
        </w:r>
        <w:r>
          <w:rPr>
            <w:noProof/>
            <w:webHidden/>
          </w:rPr>
          <w:tab/>
        </w:r>
        <w:r>
          <w:rPr>
            <w:noProof/>
            <w:webHidden/>
          </w:rPr>
          <w:fldChar w:fldCharType="begin"/>
        </w:r>
        <w:r>
          <w:rPr>
            <w:noProof/>
            <w:webHidden/>
          </w:rPr>
          <w:instrText xml:space="preserve"> PAGEREF _Toc183642912 \h </w:instrText>
        </w:r>
        <w:r>
          <w:rPr>
            <w:noProof/>
            <w:webHidden/>
          </w:rPr>
        </w:r>
        <w:r>
          <w:rPr>
            <w:noProof/>
            <w:webHidden/>
          </w:rPr>
          <w:fldChar w:fldCharType="separate"/>
        </w:r>
        <w:r w:rsidR="00000140">
          <w:rPr>
            <w:noProof/>
            <w:webHidden/>
          </w:rPr>
          <w:t>31</w:t>
        </w:r>
        <w:r>
          <w:rPr>
            <w:noProof/>
            <w:webHidden/>
          </w:rPr>
          <w:fldChar w:fldCharType="end"/>
        </w:r>
      </w:hyperlink>
    </w:p>
    <w:p w14:paraId="4C7AF779" w14:textId="3DEB930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3" w:history="1">
        <w:r w:rsidRPr="008C428A">
          <w:rPr>
            <w:rStyle w:val="Hyperlinkki"/>
            <w:noProof/>
          </w:rPr>
          <w:t>Kuvio 55. Modsecurityn uusintayritys</w:t>
        </w:r>
        <w:r>
          <w:rPr>
            <w:noProof/>
            <w:webHidden/>
          </w:rPr>
          <w:tab/>
        </w:r>
        <w:r>
          <w:rPr>
            <w:noProof/>
            <w:webHidden/>
          </w:rPr>
          <w:fldChar w:fldCharType="begin"/>
        </w:r>
        <w:r>
          <w:rPr>
            <w:noProof/>
            <w:webHidden/>
          </w:rPr>
          <w:instrText xml:space="preserve"> PAGEREF _Toc183642913 \h </w:instrText>
        </w:r>
        <w:r>
          <w:rPr>
            <w:noProof/>
            <w:webHidden/>
          </w:rPr>
        </w:r>
        <w:r>
          <w:rPr>
            <w:noProof/>
            <w:webHidden/>
          </w:rPr>
          <w:fldChar w:fldCharType="separate"/>
        </w:r>
        <w:r w:rsidR="00000140">
          <w:rPr>
            <w:noProof/>
            <w:webHidden/>
          </w:rPr>
          <w:t>32</w:t>
        </w:r>
        <w:r>
          <w:rPr>
            <w:noProof/>
            <w:webHidden/>
          </w:rPr>
          <w:fldChar w:fldCharType="end"/>
        </w:r>
      </w:hyperlink>
    </w:p>
    <w:p w14:paraId="2474C629" w14:textId="3630F59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4" w:history="1">
        <w:r w:rsidRPr="008C428A">
          <w:rPr>
            <w:rStyle w:val="Hyperlinkki"/>
            <w:noProof/>
          </w:rPr>
          <w:t>Kuvio 56. Internal server error</w:t>
        </w:r>
        <w:r>
          <w:rPr>
            <w:noProof/>
            <w:webHidden/>
          </w:rPr>
          <w:tab/>
        </w:r>
        <w:r>
          <w:rPr>
            <w:noProof/>
            <w:webHidden/>
          </w:rPr>
          <w:fldChar w:fldCharType="begin"/>
        </w:r>
        <w:r>
          <w:rPr>
            <w:noProof/>
            <w:webHidden/>
          </w:rPr>
          <w:instrText xml:space="preserve"> PAGEREF _Toc183642914 \h </w:instrText>
        </w:r>
        <w:r>
          <w:rPr>
            <w:noProof/>
            <w:webHidden/>
          </w:rPr>
        </w:r>
        <w:r>
          <w:rPr>
            <w:noProof/>
            <w:webHidden/>
          </w:rPr>
          <w:fldChar w:fldCharType="separate"/>
        </w:r>
        <w:r w:rsidR="00000140">
          <w:rPr>
            <w:noProof/>
            <w:webHidden/>
          </w:rPr>
          <w:t>32</w:t>
        </w:r>
        <w:r>
          <w:rPr>
            <w:noProof/>
            <w:webHidden/>
          </w:rPr>
          <w:fldChar w:fldCharType="end"/>
        </w:r>
      </w:hyperlink>
    </w:p>
    <w:p w14:paraId="2EE2C745" w14:textId="606895D0"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5" w:history="1">
        <w:r w:rsidRPr="008C428A">
          <w:rPr>
            <w:rStyle w:val="Hyperlinkki"/>
            <w:noProof/>
          </w:rPr>
          <w:t>Kuvio 57. WordPress logit</w:t>
        </w:r>
        <w:r>
          <w:rPr>
            <w:noProof/>
            <w:webHidden/>
          </w:rPr>
          <w:tab/>
        </w:r>
        <w:r>
          <w:rPr>
            <w:noProof/>
            <w:webHidden/>
          </w:rPr>
          <w:fldChar w:fldCharType="begin"/>
        </w:r>
        <w:r>
          <w:rPr>
            <w:noProof/>
            <w:webHidden/>
          </w:rPr>
          <w:instrText xml:space="preserve"> PAGEREF _Toc183642915 \h </w:instrText>
        </w:r>
        <w:r>
          <w:rPr>
            <w:noProof/>
            <w:webHidden/>
          </w:rPr>
        </w:r>
        <w:r>
          <w:rPr>
            <w:noProof/>
            <w:webHidden/>
          </w:rPr>
          <w:fldChar w:fldCharType="separate"/>
        </w:r>
        <w:r w:rsidR="00000140">
          <w:rPr>
            <w:noProof/>
            <w:webHidden/>
          </w:rPr>
          <w:t>33</w:t>
        </w:r>
        <w:r>
          <w:rPr>
            <w:noProof/>
            <w:webHidden/>
          </w:rPr>
          <w:fldChar w:fldCharType="end"/>
        </w:r>
      </w:hyperlink>
    </w:p>
    <w:p w14:paraId="4D037AA2" w14:textId="17D8F95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6" w:history="1">
        <w:r w:rsidRPr="008C428A">
          <w:rPr>
            <w:rStyle w:val="Hyperlinkki"/>
            <w:noProof/>
          </w:rPr>
          <w:t>Kuvio 58. Tietokannan päivitys vaaditaan</w:t>
        </w:r>
        <w:r>
          <w:rPr>
            <w:noProof/>
            <w:webHidden/>
          </w:rPr>
          <w:tab/>
        </w:r>
        <w:r>
          <w:rPr>
            <w:noProof/>
            <w:webHidden/>
          </w:rPr>
          <w:fldChar w:fldCharType="begin"/>
        </w:r>
        <w:r>
          <w:rPr>
            <w:noProof/>
            <w:webHidden/>
          </w:rPr>
          <w:instrText xml:space="preserve"> PAGEREF _Toc183642916 \h </w:instrText>
        </w:r>
        <w:r>
          <w:rPr>
            <w:noProof/>
            <w:webHidden/>
          </w:rPr>
        </w:r>
        <w:r>
          <w:rPr>
            <w:noProof/>
            <w:webHidden/>
          </w:rPr>
          <w:fldChar w:fldCharType="separate"/>
        </w:r>
        <w:r w:rsidR="00000140">
          <w:rPr>
            <w:noProof/>
            <w:webHidden/>
          </w:rPr>
          <w:t>33</w:t>
        </w:r>
        <w:r>
          <w:rPr>
            <w:noProof/>
            <w:webHidden/>
          </w:rPr>
          <w:fldChar w:fldCharType="end"/>
        </w:r>
      </w:hyperlink>
    </w:p>
    <w:p w14:paraId="19846728" w14:textId="1D9015AE"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7" w:history="1">
        <w:r w:rsidRPr="008C428A">
          <w:rPr>
            <w:rStyle w:val="Hyperlinkki"/>
            <w:noProof/>
          </w:rPr>
          <w:t>Kuvio 59. Tyhjä sivu</w:t>
        </w:r>
        <w:r>
          <w:rPr>
            <w:noProof/>
            <w:webHidden/>
          </w:rPr>
          <w:tab/>
        </w:r>
        <w:r>
          <w:rPr>
            <w:noProof/>
            <w:webHidden/>
          </w:rPr>
          <w:fldChar w:fldCharType="begin"/>
        </w:r>
        <w:r>
          <w:rPr>
            <w:noProof/>
            <w:webHidden/>
          </w:rPr>
          <w:instrText xml:space="preserve"> PAGEREF _Toc183642917 \h </w:instrText>
        </w:r>
        <w:r>
          <w:rPr>
            <w:noProof/>
            <w:webHidden/>
          </w:rPr>
        </w:r>
        <w:r>
          <w:rPr>
            <w:noProof/>
            <w:webHidden/>
          </w:rPr>
          <w:fldChar w:fldCharType="separate"/>
        </w:r>
        <w:r w:rsidR="00000140">
          <w:rPr>
            <w:noProof/>
            <w:webHidden/>
          </w:rPr>
          <w:t>34</w:t>
        </w:r>
        <w:r>
          <w:rPr>
            <w:noProof/>
            <w:webHidden/>
          </w:rPr>
          <w:fldChar w:fldCharType="end"/>
        </w:r>
      </w:hyperlink>
    </w:p>
    <w:p w14:paraId="077615E5" w14:textId="7B790EA4"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8" w:history="1">
        <w:r w:rsidRPr="008C428A">
          <w:rPr>
            <w:rStyle w:val="Hyperlinkki"/>
            <w:noProof/>
          </w:rPr>
          <w:t>Kuvio 60. Docker ps</w:t>
        </w:r>
        <w:r>
          <w:rPr>
            <w:noProof/>
            <w:webHidden/>
          </w:rPr>
          <w:tab/>
        </w:r>
        <w:r>
          <w:rPr>
            <w:noProof/>
            <w:webHidden/>
          </w:rPr>
          <w:fldChar w:fldCharType="begin"/>
        </w:r>
        <w:r>
          <w:rPr>
            <w:noProof/>
            <w:webHidden/>
          </w:rPr>
          <w:instrText xml:space="preserve"> PAGEREF _Toc183642918 \h </w:instrText>
        </w:r>
        <w:r>
          <w:rPr>
            <w:noProof/>
            <w:webHidden/>
          </w:rPr>
        </w:r>
        <w:r>
          <w:rPr>
            <w:noProof/>
            <w:webHidden/>
          </w:rPr>
          <w:fldChar w:fldCharType="separate"/>
        </w:r>
        <w:r w:rsidR="00000140">
          <w:rPr>
            <w:noProof/>
            <w:webHidden/>
          </w:rPr>
          <w:t>34</w:t>
        </w:r>
        <w:r>
          <w:rPr>
            <w:noProof/>
            <w:webHidden/>
          </w:rPr>
          <w:fldChar w:fldCharType="end"/>
        </w:r>
      </w:hyperlink>
    </w:p>
    <w:p w14:paraId="583293AF" w14:textId="4B7E9803"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19" w:history="1">
        <w:r w:rsidRPr="008C428A">
          <w:rPr>
            <w:rStyle w:val="Hyperlinkki"/>
            <w:noProof/>
          </w:rPr>
          <w:t>Kuvio 61. Konttien poistaminen</w:t>
        </w:r>
        <w:r>
          <w:rPr>
            <w:noProof/>
            <w:webHidden/>
          </w:rPr>
          <w:tab/>
        </w:r>
        <w:r>
          <w:rPr>
            <w:noProof/>
            <w:webHidden/>
          </w:rPr>
          <w:fldChar w:fldCharType="begin"/>
        </w:r>
        <w:r>
          <w:rPr>
            <w:noProof/>
            <w:webHidden/>
          </w:rPr>
          <w:instrText xml:space="preserve"> PAGEREF _Toc183642919 \h </w:instrText>
        </w:r>
        <w:r>
          <w:rPr>
            <w:noProof/>
            <w:webHidden/>
          </w:rPr>
        </w:r>
        <w:r>
          <w:rPr>
            <w:noProof/>
            <w:webHidden/>
          </w:rPr>
          <w:fldChar w:fldCharType="separate"/>
        </w:r>
        <w:r w:rsidR="00000140">
          <w:rPr>
            <w:noProof/>
            <w:webHidden/>
          </w:rPr>
          <w:t>35</w:t>
        </w:r>
        <w:r>
          <w:rPr>
            <w:noProof/>
            <w:webHidden/>
          </w:rPr>
          <w:fldChar w:fldCharType="end"/>
        </w:r>
      </w:hyperlink>
    </w:p>
    <w:p w14:paraId="275881D5" w14:textId="0C5AB69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0" w:history="1">
        <w:r w:rsidRPr="008C428A">
          <w:rPr>
            <w:rStyle w:val="Hyperlinkki"/>
            <w:noProof/>
          </w:rPr>
          <w:t>Kuvio 62. Dockerin pysäytys</w:t>
        </w:r>
        <w:r>
          <w:rPr>
            <w:noProof/>
            <w:webHidden/>
          </w:rPr>
          <w:tab/>
        </w:r>
        <w:r>
          <w:rPr>
            <w:noProof/>
            <w:webHidden/>
          </w:rPr>
          <w:fldChar w:fldCharType="begin"/>
        </w:r>
        <w:r>
          <w:rPr>
            <w:noProof/>
            <w:webHidden/>
          </w:rPr>
          <w:instrText xml:space="preserve"> PAGEREF _Toc183642920 \h </w:instrText>
        </w:r>
        <w:r>
          <w:rPr>
            <w:noProof/>
            <w:webHidden/>
          </w:rPr>
        </w:r>
        <w:r>
          <w:rPr>
            <w:noProof/>
            <w:webHidden/>
          </w:rPr>
          <w:fldChar w:fldCharType="separate"/>
        </w:r>
        <w:r w:rsidR="00000140">
          <w:rPr>
            <w:noProof/>
            <w:webHidden/>
          </w:rPr>
          <w:t>35</w:t>
        </w:r>
        <w:r>
          <w:rPr>
            <w:noProof/>
            <w:webHidden/>
          </w:rPr>
          <w:fldChar w:fldCharType="end"/>
        </w:r>
      </w:hyperlink>
    </w:p>
    <w:p w14:paraId="09799961" w14:textId="3E4E1A1C"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1" w:history="1">
        <w:r w:rsidRPr="008C428A">
          <w:rPr>
            <w:rStyle w:val="Hyperlinkki"/>
            <w:noProof/>
          </w:rPr>
          <w:t>Kuvio 63. Rootlessin poistaminen</w:t>
        </w:r>
        <w:r>
          <w:rPr>
            <w:noProof/>
            <w:webHidden/>
          </w:rPr>
          <w:tab/>
        </w:r>
        <w:r>
          <w:rPr>
            <w:noProof/>
            <w:webHidden/>
          </w:rPr>
          <w:fldChar w:fldCharType="begin"/>
        </w:r>
        <w:r>
          <w:rPr>
            <w:noProof/>
            <w:webHidden/>
          </w:rPr>
          <w:instrText xml:space="preserve"> PAGEREF _Toc183642921 \h </w:instrText>
        </w:r>
        <w:r>
          <w:rPr>
            <w:noProof/>
            <w:webHidden/>
          </w:rPr>
        </w:r>
        <w:r>
          <w:rPr>
            <w:noProof/>
            <w:webHidden/>
          </w:rPr>
          <w:fldChar w:fldCharType="separate"/>
        </w:r>
        <w:r w:rsidR="00000140">
          <w:rPr>
            <w:noProof/>
            <w:webHidden/>
          </w:rPr>
          <w:t>35</w:t>
        </w:r>
        <w:r>
          <w:rPr>
            <w:noProof/>
            <w:webHidden/>
          </w:rPr>
          <w:fldChar w:fldCharType="end"/>
        </w:r>
      </w:hyperlink>
    </w:p>
    <w:p w14:paraId="18FDDF47" w14:textId="73D2BC04"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2" w:history="1">
        <w:r w:rsidRPr="008C428A">
          <w:rPr>
            <w:rStyle w:val="Hyperlinkki"/>
            <w:noProof/>
          </w:rPr>
          <w:t>Kuvio 64. WordPressin hallintapaneeli</w:t>
        </w:r>
        <w:r>
          <w:rPr>
            <w:noProof/>
            <w:webHidden/>
          </w:rPr>
          <w:tab/>
        </w:r>
        <w:r>
          <w:rPr>
            <w:noProof/>
            <w:webHidden/>
          </w:rPr>
          <w:fldChar w:fldCharType="begin"/>
        </w:r>
        <w:r>
          <w:rPr>
            <w:noProof/>
            <w:webHidden/>
          </w:rPr>
          <w:instrText xml:space="preserve"> PAGEREF _Toc183642922 \h </w:instrText>
        </w:r>
        <w:r>
          <w:rPr>
            <w:noProof/>
            <w:webHidden/>
          </w:rPr>
        </w:r>
        <w:r>
          <w:rPr>
            <w:noProof/>
            <w:webHidden/>
          </w:rPr>
          <w:fldChar w:fldCharType="separate"/>
        </w:r>
        <w:r w:rsidR="00000140">
          <w:rPr>
            <w:noProof/>
            <w:webHidden/>
          </w:rPr>
          <w:t>36</w:t>
        </w:r>
        <w:r>
          <w:rPr>
            <w:noProof/>
            <w:webHidden/>
          </w:rPr>
          <w:fldChar w:fldCharType="end"/>
        </w:r>
      </w:hyperlink>
    </w:p>
    <w:p w14:paraId="5E6B73BE" w14:textId="3B92C0D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3" w:history="1">
        <w:r w:rsidRPr="008C428A">
          <w:rPr>
            <w:rStyle w:val="Hyperlinkki"/>
            <w:noProof/>
          </w:rPr>
          <w:t>Kuvio 65. Wordpressin päivitys</w:t>
        </w:r>
        <w:r>
          <w:rPr>
            <w:noProof/>
            <w:webHidden/>
          </w:rPr>
          <w:tab/>
        </w:r>
        <w:r>
          <w:rPr>
            <w:noProof/>
            <w:webHidden/>
          </w:rPr>
          <w:fldChar w:fldCharType="begin"/>
        </w:r>
        <w:r>
          <w:rPr>
            <w:noProof/>
            <w:webHidden/>
          </w:rPr>
          <w:instrText xml:space="preserve"> PAGEREF _Toc183642923 \h </w:instrText>
        </w:r>
        <w:r>
          <w:rPr>
            <w:noProof/>
            <w:webHidden/>
          </w:rPr>
        </w:r>
        <w:r>
          <w:rPr>
            <w:noProof/>
            <w:webHidden/>
          </w:rPr>
          <w:fldChar w:fldCharType="separate"/>
        </w:r>
        <w:r w:rsidR="00000140">
          <w:rPr>
            <w:noProof/>
            <w:webHidden/>
          </w:rPr>
          <w:t>37</w:t>
        </w:r>
        <w:r>
          <w:rPr>
            <w:noProof/>
            <w:webHidden/>
          </w:rPr>
          <w:fldChar w:fldCharType="end"/>
        </w:r>
      </w:hyperlink>
    </w:p>
    <w:p w14:paraId="5B442EC4" w14:textId="1693E6E1"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4" w:history="1">
        <w:r w:rsidRPr="008C428A">
          <w:rPr>
            <w:rStyle w:val="Hyperlinkki"/>
            <w:noProof/>
          </w:rPr>
          <w:t>Kuvio 66. Virhe WordPressin päivitykessä</w:t>
        </w:r>
        <w:r>
          <w:rPr>
            <w:noProof/>
            <w:webHidden/>
          </w:rPr>
          <w:tab/>
        </w:r>
        <w:r>
          <w:rPr>
            <w:noProof/>
            <w:webHidden/>
          </w:rPr>
          <w:fldChar w:fldCharType="begin"/>
        </w:r>
        <w:r>
          <w:rPr>
            <w:noProof/>
            <w:webHidden/>
          </w:rPr>
          <w:instrText xml:space="preserve"> PAGEREF _Toc183642924 \h </w:instrText>
        </w:r>
        <w:r>
          <w:rPr>
            <w:noProof/>
            <w:webHidden/>
          </w:rPr>
        </w:r>
        <w:r>
          <w:rPr>
            <w:noProof/>
            <w:webHidden/>
          </w:rPr>
          <w:fldChar w:fldCharType="separate"/>
        </w:r>
        <w:r w:rsidR="00000140">
          <w:rPr>
            <w:noProof/>
            <w:webHidden/>
          </w:rPr>
          <w:t>37</w:t>
        </w:r>
        <w:r>
          <w:rPr>
            <w:noProof/>
            <w:webHidden/>
          </w:rPr>
          <w:fldChar w:fldCharType="end"/>
        </w:r>
      </w:hyperlink>
    </w:p>
    <w:p w14:paraId="61C300E0" w14:textId="67819975"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5" w:history="1">
        <w:r w:rsidRPr="008C428A">
          <w:rPr>
            <w:rStyle w:val="Hyperlinkki"/>
            <w:noProof/>
          </w:rPr>
          <w:t>Kuvio 67. Tietokannan päivitys</w:t>
        </w:r>
        <w:r>
          <w:rPr>
            <w:noProof/>
            <w:webHidden/>
          </w:rPr>
          <w:tab/>
        </w:r>
        <w:r>
          <w:rPr>
            <w:noProof/>
            <w:webHidden/>
          </w:rPr>
          <w:fldChar w:fldCharType="begin"/>
        </w:r>
        <w:r>
          <w:rPr>
            <w:noProof/>
            <w:webHidden/>
          </w:rPr>
          <w:instrText xml:space="preserve"> PAGEREF _Toc183642925 \h </w:instrText>
        </w:r>
        <w:r>
          <w:rPr>
            <w:noProof/>
            <w:webHidden/>
          </w:rPr>
        </w:r>
        <w:r>
          <w:rPr>
            <w:noProof/>
            <w:webHidden/>
          </w:rPr>
          <w:fldChar w:fldCharType="separate"/>
        </w:r>
        <w:r w:rsidR="00000140">
          <w:rPr>
            <w:noProof/>
            <w:webHidden/>
          </w:rPr>
          <w:t>38</w:t>
        </w:r>
        <w:r>
          <w:rPr>
            <w:noProof/>
            <w:webHidden/>
          </w:rPr>
          <w:fldChar w:fldCharType="end"/>
        </w:r>
      </w:hyperlink>
    </w:p>
    <w:p w14:paraId="11056BE4" w14:textId="1206B567"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6" w:history="1">
        <w:r w:rsidRPr="008C428A">
          <w:rPr>
            <w:rStyle w:val="Hyperlinkki"/>
            <w:noProof/>
          </w:rPr>
          <w:t>Kuvio 68. WordPress päivitetty versioon 6.7.1</w:t>
        </w:r>
        <w:r>
          <w:rPr>
            <w:noProof/>
            <w:webHidden/>
          </w:rPr>
          <w:tab/>
        </w:r>
        <w:r>
          <w:rPr>
            <w:noProof/>
            <w:webHidden/>
          </w:rPr>
          <w:fldChar w:fldCharType="begin"/>
        </w:r>
        <w:r>
          <w:rPr>
            <w:noProof/>
            <w:webHidden/>
          </w:rPr>
          <w:instrText xml:space="preserve"> PAGEREF _Toc183642926 \h </w:instrText>
        </w:r>
        <w:r>
          <w:rPr>
            <w:noProof/>
            <w:webHidden/>
          </w:rPr>
        </w:r>
        <w:r>
          <w:rPr>
            <w:noProof/>
            <w:webHidden/>
          </w:rPr>
          <w:fldChar w:fldCharType="separate"/>
        </w:r>
        <w:r w:rsidR="00000140">
          <w:rPr>
            <w:noProof/>
            <w:webHidden/>
          </w:rPr>
          <w:t>39</w:t>
        </w:r>
        <w:r>
          <w:rPr>
            <w:noProof/>
            <w:webHidden/>
          </w:rPr>
          <w:fldChar w:fldCharType="end"/>
        </w:r>
      </w:hyperlink>
    </w:p>
    <w:p w14:paraId="1808CD7E" w14:textId="47361B6A"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7" w:history="1">
        <w:r w:rsidRPr="008C428A">
          <w:rPr>
            <w:rStyle w:val="Hyperlinkki"/>
            <w:noProof/>
          </w:rPr>
          <w:t>Kuvio 69. Vanhentunut Akismet Anti-Spam</w:t>
        </w:r>
        <w:r>
          <w:rPr>
            <w:noProof/>
            <w:webHidden/>
          </w:rPr>
          <w:tab/>
        </w:r>
        <w:r>
          <w:rPr>
            <w:noProof/>
            <w:webHidden/>
          </w:rPr>
          <w:fldChar w:fldCharType="begin"/>
        </w:r>
        <w:r>
          <w:rPr>
            <w:noProof/>
            <w:webHidden/>
          </w:rPr>
          <w:instrText xml:space="preserve"> PAGEREF _Toc183642927 \h </w:instrText>
        </w:r>
        <w:r>
          <w:rPr>
            <w:noProof/>
            <w:webHidden/>
          </w:rPr>
        </w:r>
        <w:r>
          <w:rPr>
            <w:noProof/>
            <w:webHidden/>
          </w:rPr>
          <w:fldChar w:fldCharType="separate"/>
        </w:r>
        <w:r w:rsidR="00000140">
          <w:rPr>
            <w:noProof/>
            <w:webHidden/>
          </w:rPr>
          <w:t>40</w:t>
        </w:r>
        <w:r>
          <w:rPr>
            <w:noProof/>
            <w:webHidden/>
          </w:rPr>
          <w:fldChar w:fldCharType="end"/>
        </w:r>
      </w:hyperlink>
    </w:p>
    <w:p w14:paraId="24C00F13" w14:textId="3A74D4A4"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8" w:history="1">
        <w:r w:rsidRPr="008C428A">
          <w:rPr>
            <w:rStyle w:val="Hyperlinkki"/>
            <w:noProof/>
          </w:rPr>
          <w:t>Kuvio 70. Akismet päivitetty</w:t>
        </w:r>
        <w:r>
          <w:rPr>
            <w:noProof/>
            <w:webHidden/>
          </w:rPr>
          <w:tab/>
        </w:r>
        <w:r>
          <w:rPr>
            <w:noProof/>
            <w:webHidden/>
          </w:rPr>
          <w:fldChar w:fldCharType="begin"/>
        </w:r>
        <w:r>
          <w:rPr>
            <w:noProof/>
            <w:webHidden/>
          </w:rPr>
          <w:instrText xml:space="preserve"> PAGEREF _Toc183642928 \h </w:instrText>
        </w:r>
        <w:r>
          <w:rPr>
            <w:noProof/>
            <w:webHidden/>
          </w:rPr>
        </w:r>
        <w:r>
          <w:rPr>
            <w:noProof/>
            <w:webHidden/>
          </w:rPr>
          <w:fldChar w:fldCharType="separate"/>
        </w:r>
        <w:r w:rsidR="00000140">
          <w:rPr>
            <w:noProof/>
            <w:webHidden/>
          </w:rPr>
          <w:t>40</w:t>
        </w:r>
        <w:r>
          <w:rPr>
            <w:noProof/>
            <w:webHidden/>
          </w:rPr>
          <w:fldChar w:fldCharType="end"/>
        </w:r>
      </w:hyperlink>
    </w:p>
    <w:p w14:paraId="770F1D7F" w14:textId="569B102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29" w:history="1">
        <w:r w:rsidRPr="008C428A">
          <w:rPr>
            <w:rStyle w:val="Hyperlinkki"/>
            <w:noProof/>
          </w:rPr>
          <w:t>Kuvio 71. Ninja Forms päivitetty.</w:t>
        </w:r>
        <w:r>
          <w:rPr>
            <w:noProof/>
            <w:webHidden/>
          </w:rPr>
          <w:tab/>
        </w:r>
        <w:r>
          <w:rPr>
            <w:noProof/>
            <w:webHidden/>
          </w:rPr>
          <w:fldChar w:fldCharType="begin"/>
        </w:r>
        <w:r>
          <w:rPr>
            <w:noProof/>
            <w:webHidden/>
          </w:rPr>
          <w:instrText xml:space="preserve"> PAGEREF _Toc183642929 \h </w:instrText>
        </w:r>
        <w:r>
          <w:rPr>
            <w:noProof/>
            <w:webHidden/>
          </w:rPr>
        </w:r>
        <w:r>
          <w:rPr>
            <w:noProof/>
            <w:webHidden/>
          </w:rPr>
          <w:fldChar w:fldCharType="separate"/>
        </w:r>
        <w:r w:rsidR="00000140">
          <w:rPr>
            <w:noProof/>
            <w:webHidden/>
          </w:rPr>
          <w:t>40</w:t>
        </w:r>
        <w:r>
          <w:rPr>
            <w:noProof/>
            <w:webHidden/>
          </w:rPr>
          <w:fldChar w:fldCharType="end"/>
        </w:r>
      </w:hyperlink>
    </w:p>
    <w:p w14:paraId="19EB89EC" w14:textId="07286B8D"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30" w:history="1">
        <w:r w:rsidRPr="008C428A">
          <w:rPr>
            <w:rStyle w:val="Hyperlinkki"/>
            <w:noProof/>
          </w:rPr>
          <w:t>Kuvio 72. Hello Dollyn poisto</w:t>
        </w:r>
        <w:r>
          <w:rPr>
            <w:noProof/>
            <w:webHidden/>
          </w:rPr>
          <w:tab/>
        </w:r>
        <w:r>
          <w:rPr>
            <w:noProof/>
            <w:webHidden/>
          </w:rPr>
          <w:fldChar w:fldCharType="begin"/>
        </w:r>
        <w:r>
          <w:rPr>
            <w:noProof/>
            <w:webHidden/>
          </w:rPr>
          <w:instrText xml:space="preserve"> PAGEREF _Toc183642930 \h </w:instrText>
        </w:r>
        <w:r>
          <w:rPr>
            <w:noProof/>
            <w:webHidden/>
          </w:rPr>
        </w:r>
        <w:r>
          <w:rPr>
            <w:noProof/>
            <w:webHidden/>
          </w:rPr>
          <w:fldChar w:fldCharType="separate"/>
        </w:r>
        <w:r w:rsidR="00000140">
          <w:rPr>
            <w:noProof/>
            <w:webHidden/>
          </w:rPr>
          <w:t>41</w:t>
        </w:r>
        <w:r>
          <w:rPr>
            <w:noProof/>
            <w:webHidden/>
          </w:rPr>
          <w:fldChar w:fldCharType="end"/>
        </w:r>
      </w:hyperlink>
    </w:p>
    <w:p w14:paraId="7C16F514" w14:textId="474E4412"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31" w:history="1">
        <w:r w:rsidRPr="008C428A">
          <w:rPr>
            <w:rStyle w:val="Hyperlinkki"/>
            <w:noProof/>
          </w:rPr>
          <w:t>Kuvio 73. Vanhentuneet teemat</w:t>
        </w:r>
        <w:r>
          <w:rPr>
            <w:noProof/>
            <w:webHidden/>
          </w:rPr>
          <w:tab/>
        </w:r>
        <w:r>
          <w:rPr>
            <w:noProof/>
            <w:webHidden/>
          </w:rPr>
          <w:fldChar w:fldCharType="begin"/>
        </w:r>
        <w:r>
          <w:rPr>
            <w:noProof/>
            <w:webHidden/>
          </w:rPr>
          <w:instrText xml:space="preserve"> PAGEREF _Toc183642931 \h </w:instrText>
        </w:r>
        <w:r>
          <w:rPr>
            <w:noProof/>
            <w:webHidden/>
          </w:rPr>
        </w:r>
        <w:r>
          <w:rPr>
            <w:noProof/>
            <w:webHidden/>
          </w:rPr>
          <w:fldChar w:fldCharType="separate"/>
        </w:r>
        <w:r w:rsidR="00000140">
          <w:rPr>
            <w:noProof/>
            <w:webHidden/>
          </w:rPr>
          <w:t>41</w:t>
        </w:r>
        <w:r>
          <w:rPr>
            <w:noProof/>
            <w:webHidden/>
          </w:rPr>
          <w:fldChar w:fldCharType="end"/>
        </w:r>
      </w:hyperlink>
    </w:p>
    <w:p w14:paraId="17C4F202" w14:textId="3D2E120F" w:rsidR="00492F91" w:rsidRDefault="00492F91">
      <w:pPr>
        <w:pStyle w:val="Kuvaotsikkoluettelo"/>
        <w:rPr>
          <w:rFonts w:asciiTheme="minorHAnsi" w:eastAsiaTheme="minorEastAsia" w:hAnsiTheme="minorHAnsi" w:cstheme="minorBidi"/>
          <w:noProof/>
          <w:color w:val="auto"/>
          <w:kern w:val="2"/>
          <w:lang w:eastAsia="fi-FI"/>
          <w14:ligatures w14:val="standardContextual"/>
        </w:rPr>
      </w:pPr>
      <w:hyperlink w:anchor="_Toc183642932" w:history="1">
        <w:r w:rsidRPr="008C428A">
          <w:rPr>
            <w:rStyle w:val="Hyperlinkki"/>
            <w:noProof/>
          </w:rPr>
          <w:t>Kuvio 74. Teemat päivitetty</w:t>
        </w:r>
        <w:r>
          <w:rPr>
            <w:noProof/>
            <w:webHidden/>
          </w:rPr>
          <w:tab/>
        </w:r>
        <w:r>
          <w:rPr>
            <w:noProof/>
            <w:webHidden/>
          </w:rPr>
          <w:fldChar w:fldCharType="begin"/>
        </w:r>
        <w:r>
          <w:rPr>
            <w:noProof/>
            <w:webHidden/>
          </w:rPr>
          <w:instrText xml:space="preserve"> PAGEREF _Toc183642932 \h </w:instrText>
        </w:r>
        <w:r>
          <w:rPr>
            <w:noProof/>
            <w:webHidden/>
          </w:rPr>
        </w:r>
        <w:r>
          <w:rPr>
            <w:noProof/>
            <w:webHidden/>
          </w:rPr>
          <w:fldChar w:fldCharType="separate"/>
        </w:r>
        <w:r w:rsidR="00000140">
          <w:rPr>
            <w:noProof/>
            <w:webHidden/>
          </w:rPr>
          <w:t>42</w:t>
        </w:r>
        <w:r>
          <w:rPr>
            <w:noProof/>
            <w:webHidden/>
          </w:rPr>
          <w:fldChar w:fldCharType="end"/>
        </w:r>
      </w:hyperlink>
    </w:p>
    <w:p w14:paraId="7F44B891" w14:textId="67E9164B" w:rsidR="00492F91" w:rsidRPr="00CD2D68" w:rsidRDefault="00CA77C5" w:rsidP="00492F91">
      <w:pPr>
        <w:pStyle w:val="Sisllysluettelootsikko"/>
      </w:pPr>
      <w:r>
        <w:lastRenderedPageBreak/>
        <w:fldChar w:fldCharType="end"/>
      </w:r>
      <w:bookmarkStart w:id="0" w:name="_Toc428542252"/>
      <w:bookmarkStart w:id="1" w:name="_Toc428799791"/>
      <w:bookmarkStart w:id="2" w:name="_Toc430675189"/>
      <w:bookmarkStart w:id="3" w:name="_Toc430767989"/>
      <w:bookmarkStart w:id="4" w:name="_Toc527546201"/>
      <w:bookmarkStart w:id="5" w:name="_Toc17205362"/>
      <w:bookmarkStart w:id="6" w:name="_Toc52971244"/>
      <w:bookmarkStart w:id="7" w:name="_Toc52971603"/>
      <w:bookmarkStart w:id="8" w:name="_Toc58338869"/>
      <w:bookmarkStart w:id="9" w:name="_Toc63413616"/>
      <w:bookmarkStart w:id="10" w:name="_Toc183642844"/>
      <w:r w:rsidR="00492F91" w:rsidRPr="00CD2D68">
        <w:t xml:space="preserve"> </w:t>
      </w:r>
    </w:p>
    <w:p w14:paraId="4A76EF3C" w14:textId="5093C8B3" w:rsidR="00767C82" w:rsidRDefault="0071788B" w:rsidP="00767C82">
      <w:pPr>
        <w:pStyle w:val="Otsikko1"/>
        <w:rPr>
          <w:lang w:val="fi-FI"/>
        </w:rPr>
      </w:pPr>
      <w:r w:rsidRPr="00CD2D68">
        <w:t>Johdanto</w:t>
      </w:r>
      <w:bookmarkEnd w:id="0"/>
      <w:bookmarkEnd w:id="1"/>
      <w:bookmarkEnd w:id="2"/>
      <w:bookmarkEnd w:id="3"/>
      <w:bookmarkEnd w:id="4"/>
      <w:bookmarkEnd w:id="5"/>
      <w:bookmarkEnd w:id="6"/>
      <w:bookmarkEnd w:id="7"/>
      <w:bookmarkEnd w:id="8"/>
      <w:bookmarkEnd w:id="9"/>
      <w:bookmarkEnd w:id="10"/>
    </w:p>
    <w:p w14:paraId="1071C52D" w14:textId="13F73864" w:rsidR="002F20AC" w:rsidRDefault="00767C82" w:rsidP="00767C82">
      <w:r w:rsidRPr="00767C82">
        <w:t>Tämän</w:t>
      </w:r>
      <w:r>
        <w:t xml:space="preserve"> harjoitustyön</w:t>
      </w:r>
      <w:r w:rsidRPr="00767C82">
        <w:t xml:space="preserve"> tarkoituksena on tutustua Linuxin, Dockerin ja Wordpressin koventamiseen, parantaen niiden turvallisuutta ja suojausta. Harjoituksessa keskitymme erityisesti Linuxin koventamiseen käyttäen Lynis-ohjelmistoa, joka on työkalu, joka arvioi järjestelmän turvallisuutta ja tarjoaa suosituksia haavoittuvuuksien korjaamiseksi</w:t>
      </w:r>
      <w:r>
        <w:t>.</w:t>
      </w:r>
      <w:r w:rsidR="00DD4192">
        <w:t xml:space="preserve"> Harjoitus toteutetaan VLE ympäristöön (Kuvio 1), tarkalleen WWW-palvelimelle.</w:t>
      </w:r>
    </w:p>
    <w:p w14:paraId="69E079C4" w14:textId="77777777" w:rsidR="008C326C" w:rsidRDefault="00B12D06" w:rsidP="008C326C">
      <w:pPr>
        <w:keepNext/>
      </w:pPr>
      <w:r w:rsidRPr="00B12D06">
        <w:rPr>
          <w:noProof/>
        </w:rPr>
        <w:drawing>
          <wp:inline distT="0" distB="0" distL="0" distR="0" wp14:anchorId="795912E4" wp14:editId="19EA93D7">
            <wp:extent cx="4039262" cy="2515423"/>
            <wp:effectExtent l="0" t="0" r="0" b="0"/>
            <wp:docPr id="1652090837" name="Kuva 1" descr="Kuva, joka sisältää kohteen teksti, kuvakaappaus,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0837" name="Kuva 1" descr="Kuva, joka sisältää kohteen teksti, kuvakaappaus, diagrammi, muotoilu&#10;&#10;Kuvaus luotu automaattisesti"/>
                    <pic:cNvPicPr/>
                  </pic:nvPicPr>
                  <pic:blipFill>
                    <a:blip r:embed="rId13"/>
                    <a:stretch>
                      <a:fillRect/>
                    </a:stretch>
                  </pic:blipFill>
                  <pic:spPr>
                    <a:xfrm>
                      <a:off x="0" y="0"/>
                      <a:ext cx="4047436" cy="2520513"/>
                    </a:xfrm>
                    <a:prstGeom prst="rect">
                      <a:avLst/>
                    </a:prstGeom>
                  </pic:spPr>
                </pic:pic>
              </a:graphicData>
            </a:graphic>
          </wp:inline>
        </w:drawing>
      </w:r>
    </w:p>
    <w:p w14:paraId="668E5709" w14:textId="60F062F0" w:rsidR="00DD4192" w:rsidRDefault="008C326C" w:rsidP="008C326C">
      <w:pPr>
        <w:pStyle w:val="Kuvaotsikko"/>
      </w:pPr>
      <w:bookmarkStart w:id="11" w:name="_Toc183642859"/>
      <w:r>
        <w:t xml:space="preserve">Kuvio </w:t>
      </w:r>
      <w:r>
        <w:fldChar w:fldCharType="begin"/>
      </w:r>
      <w:r>
        <w:instrText xml:space="preserve"> SEQ Kuvio \* ARABIC </w:instrText>
      </w:r>
      <w:r>
        <w:fldChar w:fldCharType="separate"/>
      </w:r>
      <w:r w:rsidR="00000140">
        <w:t>1</w:t>
      </w:r>
      <w:r>
        <w:fldChar w:fldCharType="end"/>
      </w:r>
      <w:r>
        <w:t>. VLE</w:t>
      </w:r>
      <w:bookmarkEnd w:id="11"/>
    </w:p>
    <w:p w14:paraId="645A73DB" w14:textId="77777777" w:rsidR="008C326C" w:rsidRPr="008C326C" w:rsidRDefault="008C326C" w:rsidP="008C326C">
      <w:r w:rsidRPr="008C326C">
        <w:t>Harjoituksen aikana luomme ryhmän jäsenille omat käyttäjätunnukset ja varmennamme, että SSH-yhteydet toimivat turvallisesti. Lisäksi estämme root-käyttäjän SSH-yhteydet, jotta pääkäyttäjätunnus ei ole käytettävissä suoraan kirjautumista varten, mikä helpottaa hallinnan ja auditoinnin seurantaa.</w:t>
      </w:r>
    </w:p>
    <w:p w14:paraId="7D1B8BDF" w14:textId="77777777" w:rsidR="008C326C" w:rsidRPr="008C326C" w:rsidRDefault="008C326C" w:rsidP="008C326C">
      <w:r w:rsidRPr="008C326C">
        <w:t>Tämä prosessi parantaa käytössä olevan WWW-palvelimen turvallisuutta, mahdollistaa tehokkaan seurantakäytännön ja valmistaa ryhmää turvallisuusparannusten toteuttamiseen ja ylläpitämiseen.</w:t>
      </w:r>
    </w:p>
    <w:p w14:paraId="780A8203" w14:textId="77777777" w:rsidR="008C326C" w:rsidRDefault="008C326C" w:rsidP="00767C82"/>
    <w:p w14:paraId="144EE14B" w14:textId="434FA1E3" w:rsidR="00767C82" w:rsidRDefault="00767C82" w:rsidP="00767C82">
      <w:pPr>
        <w:pStyle w:val="Otsikko1"/>
      </w:pPr>
      <w:bookmarkStart w:id="12" w:name="_Toc183642845"/>
      <w:r>
        <w:t>Teoria</w:t>
      </w:r>
      <w:bookmarkEnd w:id="12"/>
    </w:p>
    <w:p w14:paraId="4B15F976" w14:textId="60C6C95B" w:rsidR="008C326C" w:rsidRPr="00094F84" w:rsidRDefault="00E55023" w:rsidP="002F3546">
      <w:r w:rsidRPr="00E55023">
        <w:t>Ve</w:t>
      </w:r>
      <w:r>
        <w:t>rkko</w:t>
      </w:r>
      <w:r w:rsidR="00094F84">
        <w:t>palveluiden, kuten WordPress-sivustojen</w:t>
      </w:r>
      <w:r w:rsidR="006344D1">
        <w:t xml:space="preserve"> suojaaminen on kriittinen osa koventamista ja hyökkäyspinta-alan vähentämistä, sillä ne ovat </w:t>
      </w:r>
      <w:r w:rsidR="00701002">
        <w:t xml:space="preserve">usein ensimmäinen </w:t>
      </w:r>
      <w:r w:rsidR="006963A7">
        <w:t>paikka,</w:t>
      </w:r>
      <w:r w:rsidR="00701002">
        <w:t xml:space="preserve"> johon hyökkääjä osoittaa kiinnostustaan</w:t>
      </w:r>
      <w:r w:rsidR="00902CA2">
        <w:t xml:space="preserve">. Ilman tarvittavia suojaustoimia, </w:t>
      </w:r>
      <w:r w:rsidR="006963A7">
        <w:t>verkkopalvelut</w:t>
      </w:r>
      <w:r w:rsidR="00902CA2">
        <w:t xml:space="preserve"> ovat usein melko heikkoja, ja niiden avulla on helppo </w:t>
      </w:r>
      <w:r w:rsidR="00D52937">
        <w:t xml:space="preserve">päästä tunkeutumaan syvemmälle yrityksen verkkoon ja tietoihin. </w:t>
      </w:r>
      <w:r w:rsidR="001F4ECF">
        <w:t>(Mallory. 2022)</w:t>
      </w:r>
    </w:p>
    <w:p w14:paraId="7A0AC28F" w14:textId="373A1EFA" w:rsidR="00EF736B" w:rsidRDefault="00E55023" w:rsidP="00E55023">
      <w:pPr>
        <w:pStyle w:val="Otsikko2"/>
      </w:pPr>
      <w:bookmarkStart w:id="13" w:name="_Toc183642846"/>
      <w:r>
        <w:t>Koventaminen</w:t>
      </w:r>
      <w:bookmarkEnd w:id="13"/>
    </w:p>
    <w:p w14:paraId="36006838" w14:textId="7338BEB6" w:rsidR="003017FB" w:rsidRDefault="007A77D7" w:rsidP="003017FB">
      <w:r>
        <w:t>Koventamisella tarkoitetaan prosessia, jossa järjestelmän tai sovelluksen turvallisuutta parannetaa</w:t>
      </w:r>
      <w:r w:rsidR="00842AF4">
        <w:t xml:space="preserve">n </w:t>
      </w:r>
      <w:r>
        <w:t>vähentämällä sen haavoittuvuuspinta-alaa</w:t>
      </w:r>
      <w:r w:rsidR="00842AF4">
        <w:t xml:space="preserve">. Koventaminen voi pitää sisällään esimerkiksi seuraavia </w:t>
      </w:r>
      <w:r w:rsidR="00653300">
        <w:t>prosesseja:</w:t>
      </w:r>
    </w:p>
    <w:p w14:paraId="15864CE5" w14:textId="7E1E4B0F" w:rsidR="003017FB" w:rsidRDefault="003017FB" w:rsidP="003017FB">
      <w:pPr>
        <w:pStyle w:val="Luettelokappale"/>
        <w:numPr>
          <w:ilvl w:val="0"/>
          <w:numId w:val="42"/>
        </w:numPr>
      </w:pPr>
      <w:r w:rsidRPr="003017FB">
        <w:t>Poistetaan turhia palveluita sovelluspalvelimilta</w:t>
      </w:r>
    </w:p>
    <w:p w14:paraId="2B245DE6" w14:textId="77777777" w:rsidR="003017FB" w:rsidRDefault="003017FB" w:rsidP="003017FB">
      <w:pPr>
        <w:pStyle w:val="Luettelokappale"/>
        <w:numPr>
          <w:ilvl w:val="0"/>
          <w:numId w:val="42"/>
        </w:numPr>
      </w:pPr>
      <w:r w:rsidRPr="003017FB">
        <w:t>Poistetaan esimerkkisovelluksia</w:t>
      </w:r>
    </w:p>
    <w:p w14:paraId="1BD62E62" w14:textId="77777777" w:rsidR="003017FB" w:rsidRDefault="003017FB" w:rsidP="003017FB">
      <w:pPr>
        <w:pStyle w:val="Luettelokappale"/>
        <w:numPr>
          <w:ilvl w:val="0"/>
          <w:numId w:val="42"/>
        </w:numPr>
      </w:pPr>
      <w:r w:rsidRPr="003017FB">
        <w:t>Muutetaan palveluiden oletusportteja</w:t>
      </w:r>
    </w:p>
    <w:p w14:paraId="558F3B00" w14:textId="77777777" w:rsidR="003017FB" w:rsidRDefault="003017FB" w:rsidP="003017FB">
      <w:pPr>
        <w:pStyle w:val="Luettelokappale"/>
        <w:numPr>
          <w:ilvl w:val="0"/>
          <w:numId w:val="42"/>
        </w:numPr>
      </w:pPr>
      <w:r w:rsidRPr="003017FB">
        <w:t>Poistetaan esimerkkitunnukset</w:t>
      </w:r>
    </w:p>
    <w:p w14:paraId="49EF7350" w14:textId="77777777" w:rsidR="003017FB" w:rsidRDefault="003017FB" w:rsidP="003017FB">
      <w:pPr>
        <w:pStyle w:val="Luettelokappale"/>
        <w:numPr>
          <w:ilvl w:val="0"/>
          <w:numId w:val="42"/>
        </w:numPr>
      </w:pPr>
      <w:r w:rsidRPr="003017FB">
        <w:t>Vaihdetaan oletussalasanat</w:t>
      </w:r>
    </w:p>
    <w:p w14:paraId="446E7DC3" w14:textId="77777777" w:rsidR="003017FB" w:rsidRDefault="003017FB" w:rsidP="003017FB">
      <w:pPr>
        <w:pStyle w:val="Luettelokappale"/>
        <w:numPr>
          <w:ilvl w:val="0"/>
          <w:numId w:val="42"/>
        </w:numPr>
      </w:pPr>
      <w:r w:rsidRPr="003017FB">
        <w:t>Muokataan heikkoja oletusarvoja</w:t>
      </w:r>
    </w:p>
    <w:p w14:paraId="7B5DC381" w14:textId="02279AE9" w:rsidR="003017FB" w:rsidRDefault="003017FB" w:rsidP="003017FB">
      <w:pPr>
        <w:pStyle w:val="Luettelokappale"/>
        <w:numPr>
          <w:ilvl w:val="0"/>
          <w:numId w:val="42"/>
        </w:numPr>
      </w:pPr>
      <w:r w:rsidRPr="003017FB">
        <w:t>Poistetaan turhat protokollat käytöstä</w:t>
      </w:r>
    </w:p>
    <w:p w14:paraId="7FA0594A" w14:textId="77777777" w:rsidR="00D71AD7" w:rsidRPr="003017FB" w:rsidRDefault="00D71AD7" w:rsidP="00D71AD7"/>
    <w:p w14:paraId="03598CDC" w14:textId="44356461" w:rsidR="00842AF4" w:rsidRPr="00E55023" w:rsidRDefault="00842AF4" w:rsidP="003017FB">
      <w:pPr>
        <w:pStyle w:val="Luettelokappale"/>
      </w:pPr>
    </w:p>
    <w:p w14:paraId="77A6139B" w14:textId="44E46C36" w:rsidR="00A67A4F" w:rsidRDefault="00C40709" w:rsidP="00A67A4F">
      <w:pPr>
        <w:pStyle w:val="Otsikko2"/>
        <w:rPr>
          <w:rFonts w:cs="Calibri"/>
          <w:color w:val="000000"/>
        </w:rPr>
      </w:pPr>
      <w:bookmarkStart w:id="14" w:name="_Toc183642847"/>
      <w:r>
        <w:rPr>
          <w:rFonts w:cs="Calibri"/>
          <w:color w:val="000000"/>
        </w:rPr>
        <w:t>WordPress</w:t>
      </w:r>
      <w:bookmarkEnd w:id="14"/>
    </w:p>
    <w:p w14:paraId="71F733C9" w14:textId="27D11711" w:rsidR="002B28E1" w:rsidRDefault="00C40709" w:rsidP="00643B99">
      <w:r>
        <w:t>WordPress</w:t>
      </w:r>
      <w:r w:rsidR="001A0954">
        <w:t xml:space="preserve"> on suosittu sisällönhallintajärjestelmä, joka tekee siitä </w:t>
      </w:r>
      <w:r>
        <w:t>hyvän kohteen hyökkääjille, sillä mitä suositumpi kohde, sitä enemmän siihen on kehitetty hyökkäyskeinoja.</w:t>
      </w:r>
      <w:r w:rsidR="002B28E1">
        <w:t xml:space="preserve"> Yleisiä WordPress-sivustojen haavoittuvuuksia ovat</w:t>
      </w:r>
      <w:r w:rsidR="00F7494B">
        <w:t xml:space="preserve"> esimerkiksi</w:t>
      </w:r>
      <w:r w:rsidR="002B28E1">
        <w:t>:</w:t>
      </w:r>
    </w:p>
    <w:p w14:paraId="4C1D2CE4" w14:textId="05CDA1F0" w:rsidR="00643B99" w:rsidRDefault="00643B99" w:rsidP="00643B99">
      <w:pPr>
        <w:pStyle w:val="Luettelokappale"/>
        <w:numPr>
          <w:ilvl w:val="0"/>
          <w:numId w:val="42"/>
        </w:numPr>
      </w:pPr>
      <w:r>
        <w:t>Vanhentuneet ohjelmaversiot ja lisäosat</w:t>
      </w:r>
    </w:p>
    <w:p w14:paraId="33210DC4" w14:textId="4BA19B81" w:rsidR="00643B99" w:rsidRDefault="00643B99" w:rsidP="00643B99">
      <w:pPr>
        <w:pStyle w:val="Luettelokappale"/>
        <w:numPr>
          <w:ilvl w:val="0"/>
          <w:numId w:val="42"/>
        </w:numPr>
      </w:pPr>
      <w:r>
        <w:lastRenderedPageBreak/>
        <w:t>Heikot salasanat ja käyttäjätunnukset</w:t>
      </w:r>
    </w:p>
    <w:p w14:paraId="138DED99" w14:textId="3AA65271" w:rsidR="00643B99" w:rsidRDefault="00643B99" w:rsidP="00643B99">
      <w:pPr>
        <w:pStyle w:val="Luettelokappale"/>
        <w:numPr>
          <w:ilvl w:val="0"/>
          <w:numId w:val="42"/>
        </w:numPr>
      </w:pPr>
      <w:r>
        <w:t>Tietokannan altistuminen</w:t>
      </w:r>
    </w:p>
    <w:p w14:paraId="67101825" w14:textId="2AC6BE4D" w:rsidR="00643B99" w:rsidRDefault="00643B99" w:rsidP="00643B99">
      <w:pPr>
        <w:pStyle w:val="Luettelokappale"/>
        <w:numPr>
          <w:ilvl w:val="0"/>
          <w:numId w:val="42"/>
        </w:numPr>
        <w:rPr>
          <w:lang w:val="en-US"/>
        </w:rPr>
      </w:pPr>
      <w:r w:rsidRPr="00643B99">
        <w:rPr>
          <w:lang w:val="en-US"/>
        </w:rPr>
        <w:t>XSS (Cross-Site Scripting)</w:t>
      </w:r>
      <w:r>
        <w:rPr>
          <w:lang w:val="en-US"/>
        </w:rPr>
        <w:t xml:space="preserve"> – haavoittuvuudet</w:t>
      </w:r>
    </w:p>
    <w:p w14:paraId="7C6225FC" w14:textId="77777777" w:rsidR="00E41C22" w:rsidRDefault="00E41C22" w:rsidP="00E41C22">
      <w:pPr>
        <w:rPr>
          <w:lang w:val="en-US"/>
        </w:rPr>
      </w:pPr>
    </w:p>
    <w:p w14:paraId="51FFD8ED" w14:textId="3EC9D80E" w:rsidR="00E41C22" w:rsidRPr="00E41C22" w:rsidRDefault="00E41C22" w:rsidP="00E41C22">
      <w:pPr>
        <w:rPr>
          <w:lang w:val="en-US"/>
        </w:rPr>
      </w:pPr>
      <w:r>
        <w:rPr>
          <w:lang w:val="en-US"/>
        </w:rPr>
        <w:t>(Mahendran. 2024)</w:t>
      </w:r>
    </w:p>
    <w:p w14:paraId="34C80BD8" w14:textId="0E9D6CCE" w:rsidR="00CC69F3" w:rsidRDefault="00CC69F3" w:rsidP="00CC69F3">
      <w:pPr>
        <w:pStyle w:val="Otsikko2"/>
        <w:rPr>
          <w:rFonts w:cs="Calibri"/>
          <w:color w:val="000000"/>
        </w:rPr>
      </w:pPr>
      <w:bookmarkStart w:id="15" w:name="_Toc183642848"/>
      <w:r>
        <w:rPr>
          <w:rFonts w:cs="Calibri"/>
          <w:color w:val="000000"/>
        </w:rPr>
        <w:t>Lyni</w:t>
      </w:r>
      <w:r w:rsidR="00AA60E9">
        <w:rPr>
          <w:rFonts w:cs="Calibri"/>
          <w:color w:val="000000"/>
        </w:rPr>
        <w:t>s</w:t>
      </w:r>
      <w:bookmarkEnd w:id="15"/>
    </w:p>
    <w:p w14:paraId="70673656" w14:textId="27DBF9A7" w:rsidR="00643B99" w:rsidRPr="00AF3A88" w:rsidRDefault="00AF3A88" w:rsidP="00643B99">
      <w:r>
        <w:t>Lynis on kattava avoimen lähdekoodin tietoturvan auditointityökalu UNIX-pohjaisille järjestelmille, mukaan lukien Linux, macOS ja BSD. Sen päätavoitteena on arvioida järjestelmän tietoturvaa ja antaa suosituksia järjestelmän koventamiseksi. Lynis suorittaa perusteellisen tietoturvatarkastuksen suoraan järjestelmässä. Se tarkistaa yleisiä järjestelmätietoja, tunnistaa haavoittuvia ohjelmistopaketteja ja havaitsee mahdollisia konfiguraatio-ongelmia</w:t>
      </w:r>
      <w:r w:rsidR="008C2117">
        <w:t>. (Zorz. 2024)</w:t>
      </w:r>
    </w:p>
    <w:p w14:paraId="0F4C3334" w14:textId="04572951" w:rsidR="00A1155B" w:rsidRDefault="007202EF" w:rsidP="0026624F">
      <w:pPr>
        <w:pStyle w:val="Otsikko1"/>
      </w:pPr>
      <w:bookmarkStart w:id="16" w:name="_Toc183642849"/>
      <w:r>
        <w:t>Toteutus</w:t>
      </w:r>
      <w:bookmarkEnd w:id="16"/>
    </w:p>
    <w:p w14:paraId="6446965C" w14:textId="54EE29D3" w:rsidR="00AB172C" w:rsidRDefault="00AB172C" w:rsidP="00AB172C">
      <w:r>
        <w:t xml:space="preserve">Ennen kovennusten toteuttamista </w:t>
      </w:r>
      <w:r w:rsidR="00FE50D6">
        <w:t>sallimme</w:t>
      </w:r>
      <w:r>
        <w:t xml:space="preserve"> ssh yhtey</w:t>
      </w:r>
      <w:r w:rsidR="00155A81">
        <w:t>den</w:t>
      </w:r>
      <w:r>
        <w:t xml:space="preserve"> </w:t>
      </w:r>
      <w:r w:rsidR="00A96331">
        <w:t>WS01 päätelaitteelta WWW-palvelimelle ja l</w:t>
      </w:r>
      <w:r w:rsidR="00155A81">
        <w:t>oimme</w:t>
      </w:r>
      <w:r w:rsidR="00A96331">
        <w:t xml:space="preserve"> omat tunnukset </w:t>
      </w:r>
      <w:r w:rsidR="00D310C7">
        <w:t>jokaiselle ryhmäläiselle, jonka jälkeen</w:t>
      </w:r>
      <w:r w:rsidR="00155A81">
        <w:t xml:space="preserve"> poistimme käytöstä</w:t>
      </w:r>
      <w:r w:rsidR="00D310C7">
        <w:t xml:space="preserve"> roo</w:t>
      </w:r>
      <w:r w:rsidR="00155A81">
        <w:t>t-käyttäjän kirjautumisen.</w:t>
      </w:r>
    </w:p>
    <w:p w14:paraId="11A24820" w14:textId="28F217F8" w:rsidR="00FE0678" w:rsidRDefault="006B0A49" w:rsidP="00AB172C">
      <w:r>
        <w:t xml:space="preserve">Loimme paloaltoon turvallisuussäännön, joka sallii liikenteen WS-netistä DMZ:lle. </w:t>
      </w:r>
      <w:r w:rsidR="00F93D1F">
        <w:t>(Kuvio 2)</w:t>
      </w:r>
    </w:p>
    <w:p w14:paraId="445A608C" w14:textId="77777777" w:rsidR="00F93D1F" w:rsidRDefault="00F93D1F" w:rsidP="00F93D1F">
      <w:pPr>
        <w:keepNext/>
      </w:pPr>
      <w:r w:rsidRPr="00F93D1F">
        <w:rPr>
          <w:noProof/>
        </w:rPr>
        <w:drawing>
          <wp:inline distT="0" distB="0" distL="0" distR="0" wp14:anchorId="4BDE5907" wp14:editId="550289FC">
            <wp:extent cx="6120130" cy="116840"/>
            <wp:effectExtent l="0" t="0" r="0" b="5715"/>
            <wp:docPr id="107346863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8635" name=""/>
                    <pic:cNvPicPr/>
                  </pic:nvPicPr>
                  <pic:blipFill>
                    <a:blip r:embed="rId14"/>
                    <a:stretch>
                      <a:fillRect/>
                    </a:stretch>
                  </pic:blipFill>
                  <pic:spPr>
                    <a:xfrm>
                      <a:off x="0" y="0"/>
                      <a:ext cx="6120130" cy="116840"/>
                    </a:xfrm>
                    <a:prstGeom prst="rect">
                      <a:avLst/>
                    </a:prstGeom>
                  </pic:spPr>
                </pic:pic>
              </a:graphicData>
            </a:graphic>
          </wp:inline>
        </w:drawing>
      </w:r>
    </w:p>
    <w:p w14:paraId="2E8D35DF" w14:textId="767D9881" w:rsidR="00981F79" w:rsidRDefault="00F93D1F" w:rsidP="00981F79">
      <w:pPr>
        <w:pStyle w:val="Kuvaotsikko"/>
      </w:pPr>
      <w:bookmarkStart w:id="17" w:name="_Toc183642860"/>
      <w:r>
        <w:t xml:space="preserve">Kuvio </w:t>
      </w:r>
      <w:r>
        <w:fldChar w:fldCharType="begin"/>
      </w:r>
      <w:r>
        <w:instrText xml:space="preserve"> SEQ Kuvio \* ARABIC </w:instrText>
      </w:r>
      <w:r>
        <w:fldChar w:fldCharType="separate"/>
      </w:r>
      <w:r w:rsidR="00000140">
        <w:t>2</w:t>
      </w:r>
      <w:r>
        <w:fldChar w:fldCharType="end"/>
      </w:r>
      <w:r>
        <w:t xml:space="preserve">. </w:t>
      </w:r>
      <w:r w:rsidR="006B0A49">
        <w:t>Turvallisussääntö</w:t>
      </w:r>
      <w:bookmarkEnd w:id="17"/>
    </w:p>
    <w:p w14:paraId="609CAFEE" w14:textId="4A5E645A" w:rsidR="00981F79" w:rsidRPr="00981F79" w:rsidRDefault="00981F79" w:rsidP="00981F79">
      <w:r>
        <w:t>WWW- palvelimella täyty</w:t>
      </w:r>
      <w:r w:rsidR="006B0A49">
        <w:t>i</w:t>
      </w:r>
      <w:r>
        <w:t xml:space="preserve"> käydä ennen </w:t>
      </w:r>
      <w:r w:rsidR="006B0A49">
        <w:t>SSH-</w:t>
      </w:r>
      <w:r>
        <w:t>yhteyden luontia</w:t>
      </w:r>
      <w:r w:rsidR="00F54300">
        <w:t xml:space="preserve"> muokkaamassa /etc/ssh/sshd_config tiedoston kohtaan PasswordAuthentication yes, jotta </w:t>
      </w:r>
      <w:r w:rsidR="006B0A49">
        <w:t>SSH-</w:t>
      </w:r>
      <w:r w:rsidR="00F54300">
        <w:t xml:space="preserve">yhteyden ottaminen onnistuu. Meillä tuo oli tehty valmiiksi aiemmissa </w:t>
      </w:r>
      <w:r w:rsidR="006B61CD">
        <w:t>labratöissä.</w:t>
      </w:r>
    </w:p>
    <w:p w14:paraId="7B4724D1" w14:textId="2E1A6D68" w:rsidR="00E23A9C" w:rsidRDefault="00E23A9C" w:rsidP="00E23A9C">
      <w:r>
        <w:lastRenderedPageBreak/>
        <w:t>Nyt pysty</w:t>
      </w:r>
      <w:r w:rsidR="006B0A49">
        <w:t>i</w:t>
      </w:r>
      <w:r>
        <w:t xml:space="preserve">mme ottamaan </w:t>
      </w:r>
      <w:r w:rsidR="006B0A49">
        <w:t>P</w:t>
      </w:r>
      <w:r>
        <w:t>utty</w:t>
      </w:r>
      <w:r w:rsidR="006B0A49">
        <w:t>-</w:t>
      </w:r>
      <w:r>
        <w:t xml:space="preserve">ohjelmistolla </w:t>
      </w:r>
      <w:r w:rsidR="006B0A49">
        <w:t>SSH-</w:t>
      </w:r>
      <w:r>
        <w:t>yhteyden WWW-palvelimelle</w:t>
      </w:r>
      <w:r w:rsidR="4AB27EC0">
        <w:t>,</w:t>
      </w:r>
      <w:r>
        <w:t xml:space="preserve"> WS01</w:t>
      </w:r>
      <w:r w:rsidR="5CD7B59B">
        <w:t>-</w:t>
      </w:r>
      <w:r w:rsidR="0026295A">
        <w:t>laitteelta. (Kuvio 3)</w:t>
      </w:r>
      <w:r w:rsidR="006B0A49">
        <w:t>.</w:t>
      </w:r>
    </w:p>
    <w:p w14:paraId="022D6744" w14:textId="77777777" w:rsidR="002D5311" w:rsidRDefault="002D5311" w:rsidP="002D5311">
      <w:pPr>
        <w:keepNext/>
      </w:pPr>
      <w:r w:rsidRPr="002D5311">
        <w:rPr>
          <w:noProof/>
        </w:rPr>
        <w:drawing>
          <wp:inline distT="0" distB="0" distL="0" distR="0" wp14:anchorId="20121C67" wp14:editId="4E2979BD">
            <wp:extent cx="3321074" cy="3240607"/>
            <wp:effectExtent l="0" t="0" r="0" b="0"/>
            <wp:docPr id="1472804111" name="Kuva 1" descr="Kuva, joka sisältää kohteen teksti, elektroniikka, kuvakaappaus,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04111" name="Kuva 1" descr="Kuva, joka sisältää kohteen teksti, elektroniikka, kuvakaappaus, näyttö&#10;&#10;Kuvaus luotu automaattisesti"/>
                    <pic:cNvPicPr/>
                  </pic:nvPicPr>
                  <pic:blipFill>
                    <a:blip r:embed="rId15"/>
                    <a:stretch>
                      <a:fillRect/>
                    </a:stretch>
                  </pic:blipFill>
                  <pic:spPr>
                    <a:xfrm>
                      <a:off x="0" y="0"/>
                      <a:ext cx="3324011" cy="3243473"/>
                    </a:xfrm>
                    <a:prstGeom prst="rect">
                      <a:avLst/>
                    </a:prstGeom>
                  </pic:spPr>
                </pic:pic>
              </a:graphicData>
            </a:graphic>
          </wp:inline>
        </w:drawing>
      </w:r>
    </w:p>
    <w:p w14:paraId="432F9619" w14:textId="2AB10286" w:rsidR="0026295A" w:rsidRDefault="002D5311" w:rsidP="002D5311">
      <w:pPr>
        <w:pStyle w:val="Kuvaotsikko"/>
      </w:pPr>
      <w:bookmarkStart w:id="18" w:name="_Toc183642861"/>
      <w:r>
        <w:t xml:space="preserve">Kuvio </w:t>
      </w:r>
      <w:r>
        <w:fldChar w:fldCharType="begin"/>
      </w:r>
      <w:r>
        <w:instrText xml:space="preserve"> SEQ Kuvio \* ARABIC </w:instrText>
      </w:r>
      <w:r>
        <w:fldChar w:fldCharType="separate"/>
      </w:r>
      <w:r w:rsidR="00000140">
        <w:t>3</w:t>
      </w:r>
      <w:r>
        <w:fldChar w:fldCharType="end"/>
      </w:r>
      <w:r>
        <w:t>. Putty</w:t>
      </w:r>
      <w:bookmarkEnd w:id="18"/>
    </w:p>
    <w:p w14:paraId="5053FC6E" w14:textId="3688ABBA" w:rsidR="002D5311" w:rsidRDefault="006B0A49" w:rsidP="002D5311">
      <w:r>
        <w:t>Loimme</w:t>
      </w:r>
      <w:r w:rsidR="003A2F35">
        <w:t xml:space="preserve"> jokaiselle ryhmän jäsenelle oma</w:t>
      </w:r>
      <w:r>
        <w:t>n</w:t>
      </w:r>
      <w:r w:rsidR="003A2F35">
        <w:t xml:space="preserve"> käyttäjä</w:t>
      </w:r>
      <w:r>
        <w:t>n</w:t>
      </w:r>
      <w:r w:rsidR="004739CD">
        <w:t xml:space="preserve"> ja </w:t>
      </w:r>
      <w:r>
        <w:t>asetimme</w:t>
      </w:r>
      <w:r w:rsidR="004739CD">
        <w:t xml:space="preserve"> aluksi kaikille salasanaksi Root66 (tämän kaikki vaihtavat itse). </w:t>
      </w:r>
      <w:r w:rsidR="001745F4">
        <w:t>(Kuvio 4)</w:t>
      </w:r>
      <w:r>
        <w:t>.</w:t>
      </w:r>
    </w:p>
    <w:p w14:paraId="07F0718F" w14:textId="77777777" w:rsidR="001745F4" w:rsidRDefault="00107959" w:rsidP="001745F4">
      <w:pPr>
        <w:keepNext/>
      </w:pPr>
      <w:r w:rsidRPr="00107959">
        <w:rPr>
          <w:noProof/>
        </w:rPr>
        <w:drawing>
          <wp:inline distT="0" distB="0" distL="0" distR="0" wp14:anchorId="768A2CF7" wp14:editId="5230A0B6">
            <wp:extent cx="3696216" cy="1695687"/>
            <wp:effectExtent l="0" t="0" r="0" b="0"/>
            <wp:docPr id="131211291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12918" name="Kuva 1" descr="Kuva, joka sisältää kohteen teksti, kuvakaappaus, Fontti&#10;&#10;Kuvaus luotu automaattisesti"/>
                    <pic:cNvPicPr/>
                  </pic:nvPicPr>
                  <pic:blipFill>
                    <a:blip r:embed="rId16"/>
                    <a:stretch>
                      <a:fillRect/>
                    </a:stretch>
                  </pic:blipFill>
                  <pic:spPr>
                    <a:xfrm>
                      <a:off x="0" y="0"/>
                      <a:ext cx="3696216" cy="1695687"/>
                    </a:xfrm>
                    <a:prstGeom prst="rect">
                      <a:avLst/>
                    </a:prstGeom>
                  </pic:spPr>
                </pic:pic>
              </a:graphicData>
            </a:graphic>
          </wp:inline>
        </w:drawing>
      </w:r>
    </w:p>
    <w:p w14:paraId="231D7249" w14:textId="7DD50661" w:rsidR="001745F4" w:rsidRDefault="001745F4" w:rsidP="001745F4">
      <w:pPr>
        <w:pStyle w:val="Kuvaotsikko"/>
      </w:pPr>
      <w:bookmarkStart w:id="19" w:name="_Toc183642862"/>
      <w:r>
        <w:t xml:space="preserve">Kuvio </w:t>
      </w:r>
      <w:r>
        <w:fldChar w:fldCharType="begin"/>
      </w:r>
      <w:r>
        <w:instrText xml:space="preserve"> SEQ Kuvio \* ARABIC </w:instrText>
      </w:r>
      <w:r>
        <w:fldChar w:fldCharType="separate"/>
      </w:r>
      <w:r w:rsidR="00000140">
        <w:t>4</w:t>
      </w:r>
      <w:r>
        <w:fldChar w:fldCharType="end"/>
      </w:r>
      <w:r>
        <w:t xml:space="preserve">. </w:t>
      </w:r>
      <w:r w:rsidR="006B0A49">
        <w:t>Käyttäjien luonti</w:t>
      </w:r>
      <w:bookmarkEnd w:id="19"/>
    </w:p>
    <w:p w14:paraId="6B767109" w14:textId="7DFA7FEC" w:rsidR="00610E90" w:rsidRDefault="006B0A49" w:rsidP="002D5311">
      <w:r>
        <w:lastRenderedPageBreak/>
        <w:t>Seuraavaksi</w:t>
      </w:r>
      <w:r w:rsidR="00A5049F">
        <w:t xml:space="preserve"> kaikille käyttäjille lisät</w:t>
      </w:r>
      <w:r>
        <w:t>tiin</w:t>
      </w:r>
      <w:r w:rsidR="00A5049F">
        <w:t xml:space="preserve"> sudo</w:t>
      </w:r>
      <w:r>
        <w:t>-oikeus.</w:t>
      </w:r>
      <w:r w:rsidR="00A5049F">
        <w:t xml:space="preserve"> </w:t>
      </w:r>
      <w:r>
        <w:t>J</w:t>
      </w:r>
      <w:r w:rsidR="00A5049F">
        <w:t>oskus sudo</w:t>
      </w:r>
      <w:r w:rsidR="009B7F49">
        <w:t>-</w:t>
      </w:r>
      <w:r w:rsidR="00A5049F">
        <w:t>ryhmän tilalla on ryhmä wheel, tämän voi tarkistaa esim</w:t>
      </w:r>
      <w:r w:rsidR="5E539224">
        <w:t>erkiksi</w:t>
      </w:r>
      <w:r w:rsidR="00A5049F">
        <w:t xml:space="preserve"> /etc/sudoers tiedostosta </w:t>
      </w:r>
      <w:r w:rsidR="00EE13C5">
        <w:t>komennolla visudo</w:t>
      </w:r>
      <w:r>
        <w:t>.</w:t>
      </w:r>
      <w:r w:rsidR="00EE13C5">
        <w:t xml:space="preserve"> </w:t>
      </w:r>
      <w:r w:rsidR="009B7F49">
        <w:t>K</w:t>
      </w:r>
      <w:r w:rsidR="00EE13C5">
        <w:t>uviossa 5 ilmenee</w:t>
      </w:r>
      <w:r w:rsidR="009B7F49">
        <w:t>,</w:t>
      </w:r>
      <w:r w:rsidR="00EE13C5">
        <w:t xml:space="preserve"> että käytössä on wheel</w:t>
      </w:r>
      <w:r w:rsidR="009B7F49">
        <w:t>-</w:t>
      </w:r>
      <w:r w:rsidR="00EE13C5">
        <w:t>ryhmä.</w:t>
      </w:r>
    </w:p>
    <w:p w14:paraId="4DF97942" w14:textId="77777777" w:rsidR="00F311A7" w:rsidRDefault="00F311A7" w:rsidP="002D5311"/>
    <w:p w14:paraId="210C1BB2" w14:textId="77777777" w:rsidR="00EE13C5" w:rsidRDefault="00A5049F" w:rsidP="00EE13C5">
      <w:pPr>
        <w:keepNext/>
      </w:pPr>
      <w:r w:rsidRPr="00A5049F">
        <w:rPr>
          <w:noProof/>
        </w:rPr>
        <w:drawing>
          <wp:inline distT="0" distB="0" distL="0" distR="0" wp14:anchorId="7394A223" wp14:editId="30A97F17">
            <wp:extent cx="6120130" cy="1619885"/>
            <wp:effectExtent l="0" t="0" r="0" b="0"/>
            <wp:docPr id="1455783766"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83766" name="Kuva 1" descr="Kuva, joka sisältää kohteen teksti, kuvakaappaus, Fontti&#10;&#10;Kuvaus luotu automaattisesti"/>
                    <pic:cNvPicPr/>
                  </pic:nvPicPr>
                  <pic:blipFill>
                    <a:blip r:embed="rId17"/>
                    <a:stretch>
                      <a:fillRect/>
                    </a:stretch>
                  </pic:blipFill>
                  <pic:spPr>
                    <a:xfrm>
                      <a:off x="0" y="0"/>
                      <a:ext cx="6120130" cy="1619885"/>
                    </a:xfrm>
                    <a:prstGeom prst="rect">
                      <a:avLst/>
                    </a:prstGeom>
                  </pic:spPr>
                </pic:pic>
              </a:graphicData>
            </a:graphic>
          </wp:inline>
        </w:drawing>
      </w:r>
    </w:p>
    <w:p w14:paraId="21946212" w14:textId="0DF32F80" w:rsidR="00A5049F" w:rsidRDefault="00EE13C5" w:rsidP="00EE13C5">
      <w:pPr>
        <w:pStyle w:val="Kuvaotsikko"/>
      </w:pPr>
      <w:bookmarkStart w:id="20" w:name="_Toc183642863"/>
      <w:r>
        <w:t xml:space="preserve">Kuvio </w:t>
      </w:r>
      <w:r>
        <w:fldChar w:fldCharType="begin"/>
      </w:r>
      <w:r>
        <w:instrText xml:space="preserve"> SEQ Kuvio \* ARABIC </w:instrText>
      </w:r>
      <w:r>
        <w:fldChar w:fldCharType="separate"/>
      </w:r>
      <w:r w:rsidR="00000140">
        <w:t>5</w:t>
      </w:r>
      <w:r>
        <w:fldChar w:fldCharType="end"/>
      </w:r>
      <w:r>
        <w:t xml:space="preserve">. </w:t>
      </w:r>
      <w:r w:rsidR="009B7F49">
        <w:t>Wheel-ryhmä</w:t>
      </w:r>
      <w:bookmarkEnd w:id="20"/>
    </w:p>
    <w:p w14:paraId="3E419A04" w14:textId="366FED98" w:rsidR="00EE13C5" w:rsidRDefault="009B7F49" w:rsidP="00EE13C5">
      <w:r>
        <w:t>Lisäsimme</w:t>
      </w:r>
      <w:r w:rsidR="00EE13C5">
        <w:t xml:space="preserve"> wheel</w:t>
      </w:r>
      <w:r w:rsidR="00CA7BC9">
        <w:t>-</w:t>
      </w:r>
      <w:r w:rsidR="00EE13C5">
        <w:t>ryhmä</w:t>
      </w:r>
      <w:r>
        <w:t>n luomillemme</w:t>
      </w:r>
      <w:r w:rsidR="00EE13C5">
        <w:t xml:space="preserve"> käyttäjille</w:t>
      </w:r>
      <w:r w:rsidR="00745D2B">
        <w:t>. (Kuvio 6)</w:t>
      </w:r>
      <w:r w:rsidR="00A319B4">
        <w:t>.</w:t>
      </w:r>
    </w:p>
    <w:p w14:paraId="08D1A062" w14:textId="77777777" w:rsidR="00745D2B" w:rsidRDefault="00745D2B" w:rsidP="00745D2B">
      <w:pPr>
        <w:keepNext/>
      </w:pPr>
      <w:r w:rsidRPr="00745D2B">
        <w:rPr>
          <w:noProof/>
        </w:rPr>
        <w:drawing>
          <wp:inline distT="0" distB="0" distL="0" distR="0" wp14:anchorId="52497015" wp14:editId="2E525662">
            <wp:extent cx="3286584" cy="905001"/>
            <wp:effectExtent l="0" t="0" r="9525" b="9525"/>
            <wp:docPr id="1178648694" name="Kuva 1" descr="Kuva, joka sisältää kohteen kuvakaappaus, tekst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694" name="Kuva 1" descr="Kuva, joka sisältää kohteen kuvakaappaus, teksti, Fontti&#10;&#10;Kuvaus luotu automaattisesti"/>
                    <pic:cNvPicPr/>
                  </pic:nvPicPr>
                  <pic:blipFill>
                    <a:blip r:embed="rId18"/>
                    <a:stretch>
                      <a:fillRect/>
                    </a:stretch>
                  </pic:blipFill>
                  <pic:spPr>
                    <a:xfrm>
                      <a:off x="0" y="0"/>
                      <a:ext cx="3286584" cy="905001"/>
                    </a:xfrm>
                    <a:prstGeom prst="rect">
                      <a:avLst/>
                    </a:prstGeom>
                  </pic:spPr>
                </pic:pic>
              </a:graphicData>
            </a:graphic>
          </wp:inline>
        </w:drawing>
      </w:r>
    </w:p>
    <w:p w14:paraId="5D90F215" w14:textId="4D4D9358" w:rsidR="00745D2B" w:rsidRPr="00EE13C5" w:rsidRDefault="00745D2B" w:rsidP="00745D2B">
      <w:pPr>
        <w:pStyle w:val="Kuvaotsikko"/>
      </w:pPr>
      <w:bookmarkStart w:id="21" w:name="_Toc183642864"/>
      <w:r>
        <w:t xml:space="preserve">Kuvio </w:t>
      </w:r>
      <w:r>
        <w:fldChar w:fldCharType="begin"/>
      </w:r>
      <w:r>
        <w:instrText xml:space="preserve"> SEQ Kuvio \* ARABIC </w:instrText>
      </w:r>
      <w:r>
        <w:fldChar w:fldCharType="separate"/>
      </w:r>
      <w:r w:rsidR="00000140">
        <w:t>6</w:t>
      </w:r>
      <w:r>
        <w:fldChar w:fldCharType="end"/>
      </w:r>
      <w:r>
        <w:t xml:space="preserve">. </w:t>
      </w:r>
      <w:r w:rsidR="009B7F49">
        <w:t>Käyttäjäryhmän lisääminen</w:t>
      </w:r>
      <w:bookmarkEnd w:id="21"/>
    </w:p>
    <w:p w14:paraId="0467EB7E" w14:textId="7CDABBE6" w:rsidR="003A2F35" w:rsidRDefault="00745D2B" w:rsidP="002D5311">
      <w:r>
        <w:t>Seuraavaksi est</w:t>
      </w:r>
      <w:r w:rsidR="00F40733">
        <w:t>imme</w:t>
      </w:r>
      <w:r>
        <w:t xml:space="preserve"> root</w:t>
      </w:r>
      <w:r w:rsidR="00F40733">
        <w:t xml:space="preserve"> -</w:t>
      </w:r>
      <w:r>
        <w:t>käyttäjäl</w:t>
      </w:r>
      <w:r w:rsidR="00F40733">
        <w:t>tä</w:t>
      </w:r>
      <w:r>
        <w:t xml:space="preserve"> kirjautumi</w:t>
      </w:r>
      <w:r w:rsidR="00F40733">
        <w:t>s</w:t>
      </w:r>
      <w:r>
        <w:t xml:space="preserve">en laitteella tai ssh:lla, sillä tämä on turvallisuus riski. </w:t>
      </w:r>
      <w:r w:rsidR="009C0041">
        <w:t xml:space="preserve">Jos hyökkääjä pääsee kirjautumaan </w:t>
      </w:r>
      <w:r w:rsidR="001507BD">
        <w:t xml:space="preserve">root-käyttäjällä palvelimelle, hän voi aiheuttaa enemmän tuhoa, kuin käyttäjällä, jolla ei </w:t>
      </w:r>
      <w:r w:rsidR="00A319B4">
        <w:t>ole vastaavia oikeuksia.</w:t>
      </w:r>
    </w:p>
    <w:p w14:paraId="12FB6C88" w14:textId="34ACFC35" w:rsidR="7F0F96CD" w:rsidRDefault="2F92563C" w:rsidP="174D2860">
      <w:r>
        <w:lastRenderedPageBreak/>
        <w:t xml:space="preserve">Käyttäjä "root" on myös yleisesti tunnettu käyttäjänimi, joten hakkerit voivat yrittää päästä kirjautumaan nimen avulla ja arvailemaan salasanoja. Botit saattavat myös skannata </w:t>
      </w:r>
      <w:r w:rsidR="7111ADBA">
        <w:t>ssh</w:t>
      </w:r>
      <w:r>
        <w:t>-portteja ja asettaa käyttäjänimeksi rootin, arvatakseen salasanoja järjestelmään. Sudo-komennon käytöllä voidaan parantaa turvallisuutta ja järjestelmänvalvojien</w:t>
      </w:r>
      <w:r w:rsidR="1DE726AB">
        <w:t xml:space="preserve"> erillisillä</w:t>
      </w:r>
      <w:r>
        <w:t xml:space="preserve"> käyttäjänimillä helpotetaan auditointia, jos poikkeamia sattuu. Se rajoittaa vahingot vain yhteen käyttäjään. (Rens Verhage. 2024.)</w:t>
      </w:r>
    </w:p>
    <w:p w14:paraId="25B27682" w14:textId="507CB4A1" w:rsidR="00745D2B" w:rsidRDefault="00A319B4" w:rsidP="002D5311">
      <w:r>
        <w:t>A</w:t>
      </w:r>
      <w:r w:rsidR="005D214D">
        <w:t>vasimme</w:t>
      </w:r>
      <w:r w:rsidR="00381FA3">
        <w:t xml:space="preserve"> nanolla /etc/ssh/sshd_config</w:t>
      </w:r>
      <w:r w:rsidR="00375A1E">
        <w:t xml:space="preserve"> </w:t>
      </w:r>
      <w:r>
        <w:t xml:space="preserve">-tiedoston </w:t>
      </w:r>
      <w:r w:rsidR="00375A1E">
        <w:t xml:space="preserve">ja </w:t>
      </w:r>
      <w:r w:rsidR="005D214D">
        <w:t>vaihdoimme</w:t>
      </w:r>
      <w:r w:rsidR="00375A1E">
        <w:t xml:space="preserve"> kohtaa</w:t>
      </w:r>
      <w:r w:rsidR="006517E6">
        <w:t>n</w:t>
      </w:r>
      <w:r w:rsidR="00375A1E">
        <w:t xml:space="preserve"> PermitRootLogin </w:t>
      </w:r>
      <w:r w:rsidR="001F42C5">
        <w:t xml:space="preserve">asetuksen </w:t>
      </w:r>
      <w:r>
        <w:t>”</w:t>
      </w:r>
      <w:r w:rsidR="001F42C5">
        <w:t>no</w:t>
      </w:r>
      <w:r>
        <w:t>”</w:t>
      </w:r>
      <w:r w:rsidR="005D214D">
        <w:t>.</w:t>
      </w:r>
      <w:r w:rsidR="001F42C5">
        <w:t xml:space="preserve"> (Kuvio 7)</w:t>
      </w:r>
      <w:r>
        <w:t>.</w:t>
      </w:r>
    </w:p>
    <w:p w14:paraId="4668C14E" w14:textId="77777777" w:rsidR="001F42C5" w:rsidRDefault="005D214D" w:rsidP="001F42C5">
      <w:pPr>
        <w:keepNext/>
      </w:pPr>
      <w:r w:rsidRPr="005D214D">
        <w:rPr>
          <w:noProof/>
        </w:rPr>
        <w:drawing>
          <wp:inline distT="0" distB="0" distL="0" distR="0" wp14:anchorId="755EDC84" wp14:editId="43BC9ADD">
            <wp:extent cx="3290912" cy="1685937"/>
            <wp:effectExtent l="0" t="0" r="5080" b="0"/>
            <wp:docPr id="86348959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9590" name="Kuva 1" descr="Kuva, joka sisältää kohteen teksti, kuvakaappaus, Fontti&#10;&#10;Kuvaus luotu automaattisesti"/>
                    <pic:cNvPicPr/>
                  </pic:nvPicPr>
                  <pic:blipFill>
                    <a:blip r:embed="rId19"/>
                    <a:stretch>
                      <a:fillRect/>
                    </a:stretch>
                  </pic:blipFill>
                  <pic:spPr>
                    <a:xfrm>
                      <a:off x="0" y="0"/>
                      <a:ext cx="3290912" cy="1685937"/>
                    </a:xfrm>
                    <a:prstGeom prst="rect">
                      <a:avLst/>
                    </a:prstGeom>
                  </pic:spPr>
                </pic:pic>
              </a:graphicData>
            </a:graphic>
          </wp:inline>
        </w:drawing>
      </w:r>
    </w:p>
    <w:p w14:paraId="2349A955" w14:textId="5DF7944C" w:rsidR="005D214D" w:rsidRDefault="001F42C5" w:rsidP="001F42C5">
      <w:pPr>
        <w:pStyle w:val="Kuvaotsikko"/>
      </w:pPr>
      <w:bookmarkStart w:id="22" w:name="_Toc183642865"/>
      <w:r>
        <w:t xml:space="preserve">Kuvio </w:t>
      </w:r>
      <w:r>
        <w:fldChar w:fldCharType="begin"/>
      </w:r>
      <w:r>
        <w:instrText xml:space="preserve"> SEQ Kuvio \* ARABIC </w:instrText>
      </w:r>
      <w:r>
        <w:fldChar w:fldCharType="separate"/>
      </w:r>
      <w:r w:rsidR="00000140">
        <w:t>7</w:t>
      </w:r>
      <w:r>
        <w:fldChar w:fldCharType="end"/>
      </w:r>
      <w:r>
        <w:t>. PermitRootLogin</w:t>
      </w:r>
      <w:bookmarkEnd w:id="22"/>
    </w:p>
    <w:p w14:paraId="4ACDFB53" w14:textId="370BB680" w:rsidR="00745D2B" w:rsidRDefault="000F365D" w:rsidP="002D5311">
      <w:r>
        <w:t>O</w:t>
      </w:r>
      <w:r w:rsidR="00556798">
        <w:t>timme</w:t>
      </w:r>
      <w:r w:rsidR="006302AE">
        <w:t xml:space="preserve"> paikalli</w:t>
      </w:r>
      <w:r w:rsidR="00556798">
        <w:t>sen</w:t>
      </w:r>
      <w:r w:rsidR="006302AE">
        <w:t xml:space="preserve"> root</w:t>
      </w:r>
      <w:r>
        <w:t xml:space="preserve"> -</w:t>
      </w:r>
      <w:r w:rsidR="006302AE">
        <w:t>kirjautumi</w:t>
      </w:r>
      <w:r w:rsidR="00556798">
        <w:t>s</w:t>
      </w:r>
      <w:r w:rsidR="006302AE">
        <w:t xml:space="preserve">en pois käytöstä </w:t>
      </w:r>
      <w:r w:rsidR="000B6AF8">
        <w:t>muokkaamalla /etc/passwd</w:t>
      </w:r>
      <w:r>
        <w:t xml:space="preserve"> -</w:t>
      </w:r>
      <w:r w:rsidR="000B6AF8">
        <w:t xml:space="preserve">tiedostosta root käyttäjän </w:t>
      </w:r>
      <w:r w:rsidR="00DF64FD">
        <w:t>shell sijaintiin /sbin/nologin</w:t>
      </w:r>
      <w:r w:rsidR="0002206C">
        <w:t>. (Kuvio 8)</w:t>
      </w:r>
      <w:r>
        <w:t>.</w:t>
      </w:r>
    </w:p>
    <w:p w14:paraId="7404F9A0" w14:textId="77777777" w:rsidR="00DB64B5" w:rsidRDefault="0002206C" w:rsidP="00DB64B5">
      <w:pPr>
        <w:keepNext/>
      </w:pPr>
      <w:r w:rsidRPr="0002206C">
        <w:rPr>
          <w:noProof/>
        </w:rPr>
        <w:drawing>
          <wp:inline distT="0" distB="0" distL="0" distR="0" wp14:anchorId="02D580FB" wp14:editId="4FE158E0">
            <wp:extent cx="5934903" cy="847843"/>
            <wp:effectExtent l="0" t="0" r="8890" b="9525"/>
            <wp:docPr id="1806408017"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08017" name="Kuva 1" descr="Kuva, joka sisältää kohteen teksti, kuvakaappaus, Fontti, ohjelmisto&#10;&#10;Kuvaus luotu automaattisesti"/>
                    <pic:cNvPicPr/>
                  </pic:nvPicPr>
                  <pic:blipFill>
                    <a:blip r:embed="rId20"/>
                    <a:stretch>
                      <a:fillRect/>
                    </a:stretch>
                  </pic:blipFill>
                  <pic:spPr>
                    <a:xfrm>
                      <a:off x="0" y="0"/>
                      <a:ext cx="5934903" cy="847843"/>
                    </a:xfrm>
                    <a:prstGeom prst="rect">
                      <a:avLst/>
                    </a:prstGeom>
                  </pic:spPr>
                </pic:pic>
              </a:graphicData>
            </a:graphic>
          </wp:inline>
        </w:drawing>
      </w:r>
    </w:p>
    <w:p w14:paraId="7EBF9EFB" w14:textId="32A2CAE1" w:rsidR="0002206C" w:rsidRDefault="00DB64B5" w:rsidP="00DB64B5">
      <w:pPr>
        <w:pStyle w:val="Kuvaotsikko"/>
      </w:pPr>
      <w:bookmarkStart w:id="23" w:name="_Toc183642866"/>
      <w:r>
        <w:t xml:space="preserve">Kuvio </w:t>
      </w:r>
      <w:r>
        <w:fldChar w:fldCharType="begin"/>
      </w:r>
      <w:r>
        <w:instrText xml:space="preserve"> SEQ Kuvio \* ARABIC </w:instrText>
      </w:r>
      <w:r>
        <w:fldChar w:fldCharType="separate"/>
      </w:r>
      <w:r w:rsidR="00000140">
        <w:t>8</w:t>
      </w:r>
      <w:r>
        <w:fldChar w:fldCharType="end"/>
      </w:r>
      <w:r>
        <w:t xml:space="preserve">. </w:t>
      </w:r>
      <w:r w:rsidR="00CA7BC9">
        <w:t>Paikallisen root-kirjautumisen estäminen</w:t>
      </w:r>
      <w:bookmarkEnd w:id="23"/>
    </w:p>
    <w:p w14:paraId="61D04CCE" w14:textId="4BB04FEA" w:rsidR="001A3A89" w:rsidRPr="001A3A89" w:rsidRDefault="00D26D4B" w:rsidP="001A3A89">
      <w:r>
        <w:lastRenderedPageBreak/>
        <w:t>Huomasimme nopeasti, että joitakin kovennuksia tehdessä on käytettävä root-käyttäjää, joten otimme sen väliaikaisesti takaisin käyttöön.</w:t>
      </w:r>
    </w:p>
    <w:p w14:paraId="02A1F404" w14:textId="670F584A" w:rsidR="002608FD" w:rsidRDefault="002608FD" w:rsidP="002608FD">
      <w:pPr>
        <w:pStyle w:val="Otsikko2"/>
      </w:pPr>
      <w:bookmarkStart w:id="24" w:name="_Toc183642850"/>
      <w:r>
        <w:t>Linux kovennukset</w:t>
      </w:r>
      <w:bookmarkEnd w:id="24"/>
    </w:p>
    <w:p w14:paraId="3CDBB0B5" w14:textId="78FB6FB1" w:rsidR="002608FD" w:rsidRPr="002608FD" w:rsidRDefault="00CA7BC9" w:rsidP="002608FD">
      <w:r>
        <w:t xml:space="preserve">Linuxin koventaminen tehtiin hyödyntäen </w:t>
      </w:r>
      <w:r w:rsidR="00B3311F">
        <w:t>Lynis ohjelmistoa.</w:t>
      </w:r>
    </w:p>
    <w:p w14:paraId="1C46D023" w14:textId="6D43CE97" w:rsidR="006E2A18" w:rsidRDefault="00B3311F" w:rsidP="002608FD">
      <w:r>
        <w:t xml:space="preserve">Asensimme WWW-palvelimelle </w:t>
      </w:r>
      <w:r w:rsidR="006E2A18">
        <w:t>git</w:t>
      </w:r>
      <w:r>
        <w:t>:n</w:t>
      </w:r>
      <w:r w:rsidR="00190B23">
        <w:t xml:space="preserve"> komennolla sudo dnf install git</w:t>
      </w:r>
      <w:r>
        <w:t xml:space="preserve"> (Kuvio 9).</w:t>
      </w:r>
    </w:p>
    <w:p w14:paraId="4A2C3DAD" w14:textId="77777777" w:rsidR="00806F96" w:rsidRDefault="00806F96" w:rsidP="00806F96">
      <w:pPr>
        <w:keepNext/>
      </w:pPr>
      <w:r w:rsidRPr="00806F96">
        <w:rPr>
          <w:noProof/>
        </w:rPr>
        <w:drawing>
          <wp:inline distT="0" distB="0" distL="0" distR="0" wp14:anchorId="1B8FCADD" wp14:editId="10FDDEE7">
            <wp:extent cx="6120130" cy="788670"/>
            <wp:effectExtent l="0" t="0" r="0" b="0"/>
            <wp:docPr id="1854906909" name="Kuva 1" descr="Kuva, joka sisältää kohteen kuvakaappaus, teksti, Fontti, mu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6909" name="Kuva 1" descr="Kuva, joka sisältää kohteen kuvakaappaus, teksti, Fontti, musta&#10;&#10;Kuvaus luotu automaattisesti"/>
                    <pic:cNvPicPr/>
                  </pic:nvPicPr>
                  <pic:blipFill>
                    <a:blip r:embed="rId21"/>
                    <a:stretch>
                      <a:fillRect/>
                    </a:stretch>
                  </pic:blipFill>
                  <pic:spPr>
                    <a:xfrm>
                      <a:off x="0" y="0"/>
                      <a:ext cx="6120130" cy="788670"/>
                    </a:xfrm>
                    <a:prstGeom prst="rect">
                      <a:avLst/>
                    </a:prstGeom>
                  </pic:spPr>
                </pic:pic>
              </a:graphicData>
            </a:graphic>
          </wp:inline>
        </w:drawing>
      </w:r>
    </w:p>
    <w:p w14:paraId="3020CD7F" w14:textId="53A395C4" w:rsidR="00806F96" w:rsidRDefault="00806F96" w:rsidP="00806F96">
      <w:pPr>
        <w:pStyle w:val="Kuvaotsikko"/>
      </w:pPr>
      <w:bookmarkStart w:id="25" w:name="_Toc183642867"/>
      <w:r>
        <w:t xml:space="preserve">Kuvio </w:t>
      </w:r>
      <w:r>
        <w:fldChar w:fldCharType="begin"/>
      </w:r>
      <w:r>
        <w:instrText xml:space="preserve"> SEQ Kuvio \* ARABIC </w:instrText>
      </w:r>
      <w:r>
        <w:fldChar w:fldCharType="separate"/>
      </w:r>
      <w:r w:rsidR="00000140">
        <w:t>9</w:t>
      </w:r>
      <w:r>
        <w:fldChar w:fldCharType="end"/>
      </w:r>
      <w:r>
        <w:t>. Git</w:t>
      </w:r>
      <w:r w:rsidR="00B3311F">
        <w:t>:n asennus</w:t>
      </w:r>
      <w:bookmarkEnd w:id="25"/>
    </w:p>
    <w:p w14:paraId="3EEFAA70" w14:textId="0D069913" w:rsidR="008F2B08" w:rsidRDefault="00402B5A" w:rsidP="008F2B08">
      <w:pPr>
        <w:keepNext/>
      </w:pPr>
      <w:r>
        <w:t xml:space="preserve">Seuravaaksi </w:t>
      </w:r>
      <w:r w:rsidR="008F2B08">
        <w:t>latasimme Lyniksen Githubista kuvion 10 mukaisella komennolla.</w:t>
      </w:r>
      <w:r w:rsidR="008F2B08" w:rsidRPr="008F2B08">
        <w:rPr>
          <w:noProof/>
        </w:rPr>
        <w:drawing>
          <wp:inline distT="0" distB="0" distL="0" distR="0" wp14:anchorId="1B09DAA8" wp14:editId="16F17C81">
            <wp:extent cx="6120130" cy="1139825"/>
            <wp:effectExtent l="0" t="0" r="0" b="3175"/>
            <wp:docPr id="13140331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312" name="Kuva 1" descr="Kuva, joka sisältää kohteen teksti, kuvakaappaus, Fontti&#10;&#10;Kuvaus luotu automaattisesti"/>
                    <pic:cNvPicPr/>
                  </pic:nvPicPr>
                  <pic:blipFill>
                    <a:blip r:embed="rId22"/>
                    <a:stretch>
                      <a:fillRect/>
                    </a:stretch>
                  </pic:blipFill>
                  <pic:spPr>
                    <a:xfrm>
                      <a:off x="0" y="0"/>
                      <a:ext cx="6120130" cy="1139825"/>
                    </a:xfrm>
                    <a:prstGeom prst="rect">
                      <a:avLst/>
                    </a:prstGeom>
                  </pic:spPr>
                </pic:pic>
              </a:graphicData>
            </a:graphic>
          </wp:inline>
        </w:drawing>
      </w:r>
    </w:p>
    <w:p w14:paraId="1D92E33E" w14:textId="54345063" w:rsidR="00402B5A" w:rsidRDefault="008F2B08" w:rsidP="008F2B08">
      <w:pPr>
        <w:pStyle w:val="Kuvaotsikko"/>
      </w:pPr>
      <w:bookmarkStart w:id="26" w:name="_Toc183642868"/>
      <w:r>
        <w:t xml:space="preserve">Kuvio </w:t>
      </w:r>
      <w:r>
        <w:fldChar w:fldCharType="begin"/>
      </w:r>
      <w:r>
        <w:instrText xml:space="preserve"> SEQ Kuvio \* ARABIC </w:instrText>
      </w:r>
      <w:r>
        <w:fldChar w:fldCharType="separate"/>
      </w:r>
      <w:r w:rsidR="00000140">
        <w:t>10</w:t>
      </w:r>
      <w:r>
        <w:fldChar w:fldCharType="end"/>
      </w:r>
      <w:r>
        <w:t>. Lyniksen lataus</w:t>
      </w:r>
      <w:bookmarkEnd w:id="26"/>
    </w:p>
    <w:p w14:paraId="5A1FD292" w14:textId="2E18DCE9" w:rsidR="008F2B08" w:rsidRPr="008F2B08" w:rsidRDefault="00B3311F" w:rsidP="008F2B08">
      <w:r>
        <w:t>A</w:t>
      </w:r>
      <w:r w:rsidR="00313442">
        <w:t xml:space="preserve">joimme komennon ./lynis audit system, jolla </w:t>
      </w:r>
      <w:r w:rsidR="00EA3618">
        <w:t>testaamme kovennettavaa ympäristöä, eli</w:t>
      </w:r>
      <w:r>
        <w:t xml:space="preserve"> WWW</w:t>
      </w:r>
      <w:r w:rsidR="00EA3618">
        <w:t>-palvelinta.</w:t>
      </w:r>
      <w:r w:rsidR="006A7553">
        <w:t xml:space="preserve"> </w:t>
      </w:r>
      <w:r w:rsidR="00142943">
        <w:t xml:space="preserve">Lynis antoi meille 39 ehdotusta, miten </w:t>
      </w:r>
      <w:r w:rsidR="00E44A8E">
        <w:t xml:space="preserve">palvelinta voisi koventaa. </w:t>
      </w:r>
      <w:r w:rsidR="00C83C61">
        <w:t xml:space="preserve">Valitsimme </w:t>
      </w:r>
      <w:r w:rsidR="00CE4CF0">
        <w:t>muutamia kovennuksia, mitä tehdä.</w:t>
      </w:r>
    </w:p>
    <w:p w14:paraId="7014E4F0" w14:textId="5AAF637D" w:rsidR="00C37161" w:rsidRPr="008F2B08" w:rsidRDefault="008F60DF" w:rsidP="008F2B08">
      <w:r>
        <w:t>Ensimmäisenä suoritimme kovennuksen</w:t>
      </w:r>
      <w:r w:rsidR="00D43E8D">
        <w:t xml:space="preserve"> </w:t>
      </w:r>
      <w:r w:rsidR="00994635">
        <w:t>L</w:t>
      </w:r>
      <w:r w:rsidR="00D43E8D">
        <w:t>yniksen AUTH-9230 testin mukaan</w:t>
      </w:r>
      <w:r w:rsidR="00994635">
        <w:t>. Kovennusehdotukset ovat kuvattuna kuviossa 11</w:t>
      </w:r>
      <w:r w:rsidR="2B170E50">
        <w:t>.</w:t>
      </w:r>
    </w:p>
    <w:p w14:paraId="372D082A" w14:textId="5BFEDA3F" w:rsidR="00C37161" w:rsidRPr="008F2B08" w:rsidRDefault="2B170E50" w:rsidP="008F2B08">
      <w:r>
        <w:lastRenderedPageBreak/>
        <w:t>AUTH-9230 liittyy järjestelmässä olevien salasanojen</w:t>
      </w:r>
      <w:r w:rsidR="1995996F">
        <w:t xml:space="preserve"> hajautusalgoritmin kierrosten määrään.</w:t>
      </w:r>
      <w:r>
        <w:t xml:space="preserve"> </w:t>
      </w:r>
      <w:r w:rsidR="6DFA0649">
        <w:t>T</w:t>
      </w:r>
      <w:r w:rsidR="6CB42C73">
        <w:t>esti huomaa</w:t>
      </w:r>
      <w:r w:rsidR="04DBC079">
        <w:t xml:space="preserve">, </w:t>
      </w:r>
      <w:r w:rsidR="00D20AC2">
        <w:t>mikäli hajautusalgoritmin</w:t>
      </w:r>
      <w:r w:rsidR="570D28D1">
        <w:t xml:space="preserve"> </w:t>
      </w:r>
      <w:r w:rsidR="6CB42C73">
        <w:t>(hashing) vähimmäinen kierrosmäärä on liian pieni.</w:t>
      </w:r>
      <w:r w:rsidR="2D530C67">
        <w:t xml:space="preserve"> </w:t>
      </w:r>
      <w:r w:rsidR="6CB42C73">
        <w:t>SHA_CRYPT_MIN_ROUNDS ja SHA_CRYPT_MAX_ROUNDS tarkoittavat siis, miten monta kierrosta kyseistä salausalgoritmia vähintään</w:t>
      </w:r>
      <w:r w:rsidR="0426A41F">
        <w:t>/enintään</w:t>
      </w:r>
      <w:r w:rsidR="6CB42C73">
        <w:t xml:space="preserve"> tehdään salasanalle</w:t>
      </w:r>
      <w:r w:rsidR="799294F6">
        <w:t>.</w:t>
      </w:r>
      <w:r w:rsidR="6CB42C73">
        <w:t xml:space="preserve"> Salasana on paremmin turvattu, kun sitä on iteroitu enemmän kierroksia, mutta se myös vie enemmän tehoa prosessoida.</w:t>
      </w:r>
      <w:r w:rsidR="645FE45C">
        <w:t xml:space="preserve"> </w:t>
      </w:r>
      <w:r w:rsidR="6CB42C73">
        <w:t>Salasana iteroidaan tätä algoritmia käyttäen niin monta kertaa, kuin on tarpeen, jotta voidaan olla paremmin varautuneita brute-force-hyökkäyksille. (forest</w:t>
      </w:r>
      <w:r w:rsidR="09BE5A49">
        <w:t xml:space="preserve">. </w:t>
      </w:r>
      <w:r w:rsidR="6CB42C73">
        <w:t>2024.)</w:t>
      </w:r>
    </w:p>
    <w:p w14:paraId="777D72A7" w14:textId="77777777" w:rsidR="00D43E8D" w:rsidRDefault="00D43E8D" w:rsidP="00D43E8D">
      <w:pPr>
        <w:keepNext/>
      </w:pPr>
      <w:r w:rsidRPr="00D43E8D">
        <w:rPr>
          <w:noProof/>
        </w:rPr>
        <w:drawing>
          <wp:inline distT="0" distB="0" distL="0" distR="0" wp14:anchorId="1747B883" wp14:editId="13121E8A">
            <wp:extent cx="6120130" cy="648970"/>
            <wp:effectExtent l="0" t="0" r="0" b="0"/>
            <wp:docPr id="141289286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2869" name=""/>
                    <pic:cNvPicPr/>
                  </pic:nvPicPr>
                  <pic:blipFill>
                    <a:blip r:embed="rId23"/>
                    <a:stretch>
                      <a:fillRect/>
                    </a:stretch>
                  </pic:blipFill>
                  <pic:spPr>
                    <a:xfrm>
                      <a:off x="0" y="0"/>
                      <a:ext cx="6120130" cy="648970"/>
                    </a:xfrm>
                    <a:prstGeom prst="rect">
                      <a:avLst/>
                    </a:prstGeom>
                  </pic:spPr>
                </pic:pic>
              </a:graphicData>
            </a:graphic>
          </wp:inline>
        </w:drawing>
      </w:r>
    </w:p>
    <w:p w14:paraId="3DB86F9F" w14:textId="22CCD608" w:rsidR="00D43E8D" w:rsidRDefault="00D43E8D" w:rsidP="00D43E8D">
      <w:pPr>
        <w:pStyle w:val="Kuvaotsikko"/>
      </w:pPr>
      <w:bookmarkStart w:id="27" w:name="_Toc183642869"/>
      <w:r>
        <w:t xml:space="preserve">Kuvio </w:t>
      </w:r>
      <w:r>
        <w:fldChar w:fldCharType="begin"/>
      </w:r>
      <w:r>
        <w:instrText xml:space="preserve"> SEQ Kuvio \* ARABIC </w:instrText>
      </w:r>
      <w:r>
        <w:fldChar w:fldCharType="separate"/>
      </w:r>
      <w:r w:rsidR="00000140">
        <w:t>11</w:t>
      </w:r>
      <w:r>
        <w:fldChar w:fldCharType="end"/>
      </w:r>
      <w:r>
        <w:t>. AUTH-9230</w:t>
      </w:r>
      <w:r w:rsidR="00994635">
        <w:t xml:space="preserve"> kovennusehdotukset</w:t>
      </w:r>
      <w:bookmarkEnd w:id="27"/>
    </w:p>
    <w:p w14:paraId="27B3DCBC" w14:textId="4B8F6EA8" w:rsidR="00D43E8D" w:rsidRPr="00D43E8D" w:rsidRDefault="00994635" w:rsidP="00D43E8D">
      <w:r>
        <w:t>Lisäsimme</w:t>
      </w:r>
      <w:r w:rsidR="000040EF">
        <w:t xml:space="preserve"> /etc/login.defs</w:t>
      </w:r>
      <w:r w:rsidR="00DD5DB5">
        <w:t xml:space="preserve"> </w:t>
      </w:r>
      <w:r>
        <w:t xml:space="preserve">-tiedostoon </w:t>
      </w:r>
      <w:r w:rsidR="00DD5DB5">
        <w:t>viimeisille riveille kuvion 12 mukaiset rivit</w:t>
      </w:r>
      <w:r>
        <w:t>.</w:t>
      </w:r>
    </w:p>
    <w:p w14:paraId="7E551748" w14:textId="77777777" w:rsidR="0007582D" w:rsidRDefault="0007582D" w:rsidP="0007582D">
      <w:pPr>
        <w:keepNext/>
      </w:pPr>
      <w:r w:rsidRPr="0007582D">
        <w:rPr>
          <w:noProof/>
        </w:rPr>
        <w:drawing>
          <wp:inline distT="0" distB="0" distL="0" distR="0" wp14:anchorId="0E60C6FF" wp14:editId="3596FA4B">
            <wp:extent cx="2638793" cy="762106"/>
            <wp:effectExtent l="0" t="0" r="9525" b="0"/>
            <wp:docPr id="1793846302" name="Kuva 1" descr="Kuva, joka sisältää kohteen teksti, Font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6302" name="Kuva 1" descr="Kuva, joka sisältää kohteen teksti, Fontti, kuvakaappaus&#10;&#10;Kuvaus luotu automaattisesti"/>
                    <pic:cNvPicPr/>
                  </pic:nvPicPr>
                  <pic:blipFill>
                    <a:blip r:embed="rId24"/>
                    <a:stretch>
                      <a:fillRect/>
                    </a:stretch>
                  </pic:blipFill>
                  <pic:spPr>
                    <a:xfrm>
                      <a:off x="0" y="0"/>
                      <a:ext cx="2638793" cy="762106"/>
                    </a:xfrm>
                    <a:prstGeom prst="rect">
                      <a:avLst/>
                    </a:prstGeom>
                  </pic:spPr>
                </pic:pic>
              </a:graphicData>
            </a:graphic>
          </wp:inline>
        </w:drawing>
      </w:r>
    </w:p>
    <w:p w14:paraId="19C4340E" w14:textId="7A053B31" w:rsidR="00DD5DB5" w:rsidRDefault="0007582D" w:rsidP="0007582D">
      <w:pPr>
        <w:pStyle w:val="Kuvaotsikko"/>
      </w:pPr>
      <w:bookmarkStart w:id="28" w:name="_Toc183642870"/>
      <w:r>
        <w:t xml:space="preserve">Kuvio </w:t>
      </w:r>
      <w:r>
        <w:fldChar w:fldCharType="begin"/>
      </w:r>
      <w:r>
        <w:instrText xml:space="preserve"> SEQ Kuvio \* ARABIC </w:instrText>
      </w:r>
      <w:r>
        <w:fldChar w:fldCharType="separate"/>
      </w:r>
      <w:r w:rsidR="00000140">
        <w:t>12</w:t>
      </w:r>
      <w:r>
        <w:fldChar w:fldCharType="end"/>
      </w:r>
      <w:r>
        <w:t xml:space="preserve">. </w:t>
      </w:r>
      <w:r w:rsidR="0094079F">
        <w:t>SHA512 kryptauksen kierrokset</w:t>
      </w:r>
      <w:bookmarkEnd w:id="28"/>
    </w:p>
    <w:p w14:paraId="447E387E" w14:textId="47D71AFD" w:rsidR="000040EF" w:rsidRPr="00D43E8D" w:rsidRDefault="00CC6BA3" w:rsidP="00D43E8D">
      <w:r>
        <w:t xml:space="preserve">Tämän jälkeen </w:t>
      </w:r>
      <w:r w:rsidR="0094079F">
        <w:t>ajoimme</w:t>
      </w:r>
      <w:r>
        <w:t xml:space="preserve"> testi</w:t>
      </w:r>
      <w:r w:rsidR="0094079F">
        <w:t>n</w:t>
      </w:r>
      <w:r>
        <w:t xml:space="preserve"> uudestaan ja </w:t>
      </w:r>
      <w:r w:rsidR="0094079F">
        <w:t>tarkistimme,</w:t>
      </w:r>
      <w:r>
        <w:t xml:space="preserve"> korjautuiko </w:t>
      </w:r>
      <w:r w:rsidR="00716CF2">
        <w:t>turvallisuusongelma.</w:t>
      </w:r>
      <w:r w:rsidR="0091213D">
        <w:t xml:space="preserve"> </w:t>
      </w:r>
      <w:r w:rsidR="008009DE">
        <w:t>Kuviossa 13 ilmenee että asetus on tullut käyttöön.</w:t>
      </w:r>
    </w:p>
    <w:p w14:paraId="6BDBA280" w14:textId="77777777" w:rsidR="008009DE" w:rsidRDefault="0091213D" w:rsidP="008009DE">
      <w:pPr>
        <w:keepNext/>
      </w:pPr>
      <w:r w:rsidRPr="0091213D">
        <w:rPr>
          <w:noProof/>
        </w:rPr>
        <w:drawing>
          <wp:inline distT="0" distB="0" distL="0" distR="0" wp14:anchorId="370005E3" wp14:editId="770FBEED">
            <wp:extent cx="6120130" cy="569595"/>
            <wp:effectExtent l="0" t="0" r="0" b="1905"/>
            <wp:docPr id="708297269"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7269" name="Kuva 1" descr="Kuva, joka sisältää kohteen teksti, kuvakaappaus, Fontti, viiva&#10;&#10;Kuvaus luotu automaattisesti"/>
                    <pic:cNvPicPr/>
                  </pic:nvPicPr>
                  <pic:blipFill>
                    <a:blip r:embed="rId25"/>
                    <a:stretch>
                      <a:fillRect/>
                    </a:stretch>
                  </pic:blipFill>
                  <pic:spPr>
                    <a:xfrm>
                      <a:off x="0" y="0"/>
                      <a:ext cx="6120130" cy="569595"/>
                    </a:xfrm>
                    <a:prstGeom prst="rect">
                      <a:avLst/>
                    </a:prstGeom>
                  </pic:spPr>
                </pic:pic>
              </a:graphicData>
            </a:graphic>
          </wp:inline>
        </w:drawing>
      </w:r>
    </w:p>
    <w:p w14:paraId="764D3290" w14:textId="0AA6B4C4" w:rsidR="00716CF2" w:rsidRDefault="008009DE" w:rsidP="008009DE">
      <w:pPr>
        <w:pStyle w:val="Kuvaotsikko"/>
      </w:pPr>
      <w:bookmarkStart w:id="29" w:name="_Toc183642871"/>
      <w:r>
        <w:t xml:space="preserve">Kuvio </w:t>
      </w:r>
      <w:r>
        <w:fldChar w:fldCharType="begin"/>
      </w:r>
      <w:r>
        <w:instrText xml:space="preserve"> SEQ Kuvio \* ARABIC </w:instrText>
      </w:r>
      <w:r>
        <w:fldChar w:fldCharType="separate"/>
      </w:r>
      <w:r w:rsidR="00000140">
        <w:t>13</w:t>
      </w:r>
      <w:r>
        <w:fldChar w:fldCharType="end"/>
      </w:r>
      <w:r>
        <w:t>. A</w:t>
      </w:r>
      <w:r w:rsidR="0094079F">
        <w:t>UTH</w:t>
      </w:r>
      <w:r>
        <w:t>-9230</w:t>
      </w:r>
      <w:r w:rsidR="0094079F">
        <w:t xml:space="preserve"> kovennuksen jälkeen</w:t>
      </w:r>
      <w:bookmarkEnd w:id="29"/>
    </w:p>
    <w:p w14:paraId="25C4FE4C" w14:textId="04645E86" w:rsidR="00AF27B7" w:rsidRDefault="00AF27B7" w:rsidP="00D43E8D">
      <w:r>
        <w:lastRenderedPageBreak/>
        <w:t>Lynis ehdotti, että salasanoilla tulisi olla minimi- ja maksimi-ikä</w:t>
      </w:r>
      <w:r w:rsidR="001F6848">
        <w:t xml:space="preserve">. Testien </w:t>
      </w:r>
      <w:r w:rsidR="00EA7A5D">
        <w:t>tunnus on AUTH-9286</w:t>
      </w:r>
      <w:r w:rsidR="008E6E79">
        <w:t>.</w:t>
      </w:r>
      <w:r w:rsidR="000F4419">
        <w:t xml:space="preserve"> </w:t>
      </w:r>
      <w:r w:rsidR="00090079">
        <w:t xml:space="preserve">Salasanoihin liittyvät käytännöt ovat tiedostossa /etc/login.defs. </w:t>
      </w:r>
      <w:r w:rsidR="000F4419">
        <w:t xml:space="preserve">Asetimme </w:t>
      </w:r>
      <w:r w:rsidR="000378D9">
        <w:t xml:space="preserve">minimiksi </w:t>
      </w:r>
      <w:r w:rsidR="002D249D">
        <w:t>7</w:t>
      </w:r>
      <w:r w:rsidR="000378D9">
        <w:t xml:space="preserve"> päivä</w:t>
      </w:r>
      <w:r w:rsidR="002D249D">
        <w:t>ä</w:t>
      </w:r>
      <w:r w:rsidR="000378D9">
        <w:t xml:space="preserve"> ja maksimiksi </w:t>
      </w:r>
      <w:r w:rsidR="008529BD">
        <w:t xml:space="preserve">30 päivää. </w:t>
      </w:r>
      <w:r w:rsidR="002D249D">
        <w:t xml:space="preserve">(Kuvio </w:t>
      </w:r>
      <w:r w:rsidR="00BE7A69">
        <w:t>14).</w:t>
      </w:r>
    </w:p>
    <w:p w14:paraId="1B8661D6" w14:textId="15E1C117" w:rsidR="34D71867" w:rsidRDefault="34D71867">
      <w:r>
        <w:t xml:space="preserve">Salasanojen ikääntymisen minimi ja maksimivaatimukset parantavat linuxin </w:t>
      </w:r>
      <w:r w:rsidR="00340430">
        <w:t>tietoturvaa,</w:t>
      </w:r>
      <w:r>
        <w:t xml:space="preserve"> sillä tavoin, että käyttäjien vanhat, mahdollisesti vuodetut salasanat eivät enää anna hakkereille mahdollisuutta kirjautua järjestelmään. Jos järjestelmässä käytetään vain salasanalla tunnistautumista, tulee pitää huolta, että ne ovat tarpeeksi vaikeita murtaa. Kun käyttäjä joutuu vaihtamaan salasanan usein, mahdolliset salasanojen vuodot tai brute-force hyökkäykset eivät ole niin iso riski. (AUTH-9286 - Password aging. 2024.)</w:t>
      </w:r>
    </w:p>
    <w:p w14:paraId="37A1148E" w14:textId="77777777" w:rsidR="00EE4383" w:rsidRDefault="00BE7A69" w:rsidP="00EE4383">
      <w:pPr>
        <w:keepNext/>
      </w:pPr>
      <w:r w:rsidRPr="00BE7A69">
        <w:rPr>
          <w:noProof/>
        </w:rPr>
        <w:drawing>
          <wp:inline distT="0" distB="0" distL="0" distR="0" wp14:anchorId="0814B4CB" wp14:editId="4C17A38B">
            <wp:extent cx="6106377" cy="1438476"/>
            <wp:effectExtent l="0" t="0" r="0" b="9525"/>
            <wp:docPr id="16247831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8310" name="Kuva 1" descr="Kuva, joka sisältää kohteen teksti, kuvakaappaus, Fontti&#10;&#10;Kuvaus luotu automaattisesti"/>
                    <pic:cNvPicPr/>
                  </pic:nvPicPr>
                  <pic:blipFill>
                    <a:blip r:embed="rId26"/>
                    <a:stretch>
                      <a:fillRect/>
                    </a:stretch>
                  </pic:blipFill>
                  <pic:spPr>
                    <a:xfrm>
                      <a:off x="0" y="0"/>
                      <a:ext cx="6106377" cy="1438476"/>
                    </a:xfrm>
                    <a:prstGeom prst="rect">
                      <a:avLst/>
                    </a:prstGeom>
                  </pic:spPr>
                </pic:pic>
              </a:graphicData>
            </a:graphic>
          </wp:inline>
        </w:drawing>
      </w:r>
    </w:p>
    <w:p w14:paraId="37CF5492" w14:textId="5394C5C2" w:rsidR="00BE7A69" w:rsidRDefault="00EE4383" w:rsidP="00EE4383">
      <w:pPr>
        <w:pStyle w:val="Kuvaotsikko"/>
      </w:pPr>
      <w:bookmarkStart w:id="30" w:name="_Toc183642872"/>
      <w:r>
        <w:t xml:space="preserve">Kuvio </w:t>
      </w:r>
      <w:r>
        <w:fldChar w:fldCharType="begin"/>
      </w:r>
      <w:r>
        <w:instrText xml:space="preserve"> SEQ Kuvio \* ARABIC </w:instrText>
      </w:r>
      <w:r>
        <w:fldChar w:fldCharType="separate"/>
      </w:r>
      <w:r w:rsidR="00000140">
        <w:t>14</w:t>
      </w:r>
      <w:r>
        <w:fldChar w:fldCharType="end"/>
      </w:r>
      <w:r>
        <w:t>. Salasanakäytännöt</w:t>
      </w:r>
      <w:bookmarkEnd w:id="30"/>
    </w:p>
    <w:p w14:paraId="388106D1" w14:textId="584295F2" w:rsidR="00EE4383" w:rsidRDefault="002523BD" w:rsidP="00EE4383">
      <w:pPr>
        <w:keepNext/>
      </w:pPr>
      <w:r>
        <w:t>U</w:t>
      </w:r>
      <w:r w:rsidR="00E76A91">
        <w:t>usien asetusten jälke</w:t>
      </w:r>
      <w:r w:rsidR="00EA48FD">
        <w:t xml:space="preserve">en </w:t>
      </w:r>
      <w:r w:rsidR="001B16A0">
        <w:t xml:space="preserve">salasanakäytännöt poistuivat </w:t>
      </w:r>
      <w:r w:rsidR="005C79D0">
        <w:t xml:space="preserve">ehdotuslistalta ja </w:t>
      </w:r>
      <w:r w:rsidR="00EE4383">
        <w:t>kovennukset olivat menneet läpi.</w:t>
      </w:r>
      <w:r w:rsidR="00340430">
        <w:t xml:space="preserve"> (Kuvio 15)</w:t>
      </w:r>
      <w:r w:rsidR="00E76A91" w:rsidRPr="00E76A91">
        <w:rPr>
          <w:noProof/>
        </w:rPr>
        <w:drawing>
          <wp:inline distT="0" distB="0" distL="0" distR="0" wp14:anchorId="693FF958" wp14:editId="6111B208">
            <wp:extent cx="6120130" cy="810260"/>
            <wp:effectExtent l="0" t="0" r="0" b="8890"/>
            <wp:docPr id="587935374" name="Kuva 1" descr="Kuva, joka sisältää kohteen kuvakaappaus, tekst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5374" name="Kuva 1" descr="Kuva, joka sisältää kohteen kuvakaappaus, teksti, Fontti&#10;&#10;Kuvaus luotu automaattisesti"/>
                    <pic:cNvPicPr/>
                  </pic:nvPicPr>
                  <pic:blipFill>
                    <a:blip r:embed="rId27"/>
                    <a:stretch>
                      <a:fillRect/>
                    </a:stretch>
                  </pic:blipFill>
                  <pic:spPr>
                    <a:xfrm>
                      <a:off x="0" y="0"/>
                      <a:ext cx="6120130" cy="810260"/>
                    </a:xfrm>
                    <a:prstGeom prst="rect">
                      <a:avLst/>
                    </a:prstGeom>
                  </pic:spPr>
                </pic:pic>
              </a:graphicData>
            </a:graphic>
          </wp:inline>
        </w:drawing>
      </w:r>
    </w:p>
    <w:p w14:paraId="763B1665" w14:textId="12EE04AA" w:rsidR="002523BD" w:rsidRDefault="00EE4383" w:rsidP="00EE4383">
      <w:pPr>
        <w:pStyle w:val="Kuvaotsikko"/>
      </w:pPr>
      <w:bookmarkStart w:id="31" w:name="_Toc183642873"/>
      <w:r>
        <w:t xml:space="preserve">Kuvio </w:t>
      </w:r>
      <w:r>
        <w:fldChar w:fldCharType="begin"/>
      </w:r>
      <w:r>
        <w:instrText xml:space="preserve"> SEQ Kuvio \* ARABIC </w:instrText>
      </w:r>
      <w:r>
        <w:fldChar w:fldCharType="separate"/>
      </w:r>
      <w:r w:rsidR="00000140">
        <w:t>15</w:t>
      </w:r>
      <w:r>
        <w:fldChar w:fldCharType="end"/>
      </w:r>
      <w:r>
        <w:t>. Salasanakäytäntöjen tulokset</w:t>
      </w:r>
      <w:bookmarkEnd w:id="31"/>
    </w:p>
    <w:p w14:paraId="019CAE11" w14:textId="0BE88998" w:rsidR="003B6A56" w:rsidRDefault="003B6A56" w:rsidP="003B6A56">
      <w:r>
        <w:lastRenderedPageBreak/>
        <w:t>Yhtenä kovennusehdotuksena</w:t>
      </w:r>
      <w:r w:rsidR="00B56B7C">
        <w:t xml:space="preserve"> (USB-100)</w:t>
      </w:r>
      <w:r>
        <w:t xml:space="preserve"> oli, että USB-storage </w:t>
      </w:r>
      <w:r w:rsidR="00AE6818">
        <w:t xml:space="preserve">on käytössä ja se </w:t>
      </w:r>
      <w:r w:rsidR="00020844">
        <w:t xml:space="preserve">kannattaa poistaa käytöstä. Lisäsimme tiedostoon </w:t>
      </w:r>
      <w:r w:rsidR="00EB18C6">
        <w:t>/etc/modprobe.d/usb-storage.conf rivin blacklist usb-storage</w:t>
      </w:r>
      <w:r w:rsidR="00E042BA">
        <w:t xml:space="preserve">, joka </w:t>
      </w:r>
      <w:r w:rsidR="00447B52">
        <w:t>estää USB-storagen käytön. Ajoimme testin uudestaan, ja Lynis kertoi meille, että tämä toimi. (Kuvio 16).</w:t>
      </w:r>
    </w:p>
    <w:p w14:paraId="5A089EB3" w14:textId="0FC555B7" w:rsidR="0AE0FCF8" w:rsidRDefault="0AE0FCF8">
      <w:r>
        <w:t xml:space="preserve">USB-storagen käytön poistaminen tarkoittaa, että järjestelmään ei saa </w:t>
      </w:r>
      <w:r w:rsidR="6FB0AF2F">
        <w:t>“</w:t>
      </w:r>
      <w:r>
        <w:t>mountattua</w:t>
      </w:r>
      <w:r w:rsidR="7CA5C175">
        <w:t>”</w:t>
      </w:r>
      <w:r>
        <w:t xml:space="preserve"> USB-laitteita. Järjestelmä ei siis hyväksy laitteita ollenkaan</w:t>
      </w:r>
      <w:r w:rsidR="709F6615">
        <w:t>, vaan estää ne, kun laitetta yritetään kytkeä. Tällä tavoin voidaan estää esimerkiksi vaarallisten skriptien suorittaminen</w:t>
      </w:r>
      <w:r w:rsidR="61A38CB0">
        <w:t xml:space="preserve"> Linuxissa</w:t>
      </w:r>
      <w:r w:rsidR="709F6615">
        <w:t xml:space="preserve"> fyysisiä laitteita käyttäen</w:t>
      </w:r>
      <w:r w:rsidR="63F70ACA">
        <w:t xml:space="preserve">. </w:t>
      </w:r>
    </w:p>
    <w:p w14:paraId="117B9772" w14:textId="77777777" w:rsidR="004A76DE" w:rsidRDefault="004A76DE" w:rsidP="004A76DE">
      <w:pPr>
        <w:keepNext/>
      </w:pPr>
      <w:r w:rsidRPr="004A76DE">
        <w:rPr>
          <w:noProof/>
        </w:rPr>
        <w:drawing>
          <wp:inline distT="0" distB="0" distL="0" distR="0" wp14:anchorId="66A6703A" wp14:editId="0678138A">
            <wp:extent cx="6120130" cy="629285"/>
            <wp:effectExtent l="0" t="0" r="0" b="0"/>
            <wp:docPr id="81257644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6442" name=""/>
                    <pic:cNvPicPr/>
                  </pic:nvPicPr>
                  <pic:blipFill>
                    <a:blip r:embed="rId28"/>
                    <a:stretch>
                      <a:fillRect/>
                    </a:stretch>
                  </pic:blipFill>
                  <pic:spPr>
                    <a:xfrm>
                      <a:off x="0" y="0"/>
                      <a:ext cx="6120130" cy="629285"/>
                    </a:xfrm>
                    <a:prstGeom prst="rect">
                      <a:avLst/>
                    </a:prstGeom>
                  </pic:spPr>
                </pic:pic>
              </a:graphicData>
            </a:graphic>
          </wp:inline>
        </w:drawing>
      </w:r>
    </w:p>
    <w:p w14:paraId="25C8D296" w14:textId="6066E355" w:rsidR="004A76DE" w:rsidRDefault="004A76DE" w:rsidP="004A76DE">
      <w:pPr>
        <w:pStyle w:val="Kuvaotsikko"/>
      </w:pPr>
      <w:bookmarkStart w:id="32" w:name="_Toc183642874"/>
      <w:r>
        <w:t xml:space="preserve">Kuvio </w:t>
      </w:r>
      <w:r>
        <w:fldChar w:fldCharType="begin"/>
      </w:r>
      <w:r>
        <w:instrText xml:space="preserve"> SEQ Kuvio \* ARABIC </w:instrText>
      </w:r>
      <w:r>
        <w:fldChar w:fldCharType="separate"/>
      </w:r>
      <w:r w:rsidR="00000140">
        <w:t>16</w:t>
      </w:r>
      <w:r>
        <w:fldChar w:fldCharType="end"/>
      </w:r>
      <w:r>
        <w:t>. USB-storagen käytön estäminen</w:t>
      </w:r>
      <w:bookmarkEnd w:id="32"/>
    </w:p>
    <w:p w14:paraId="3D8CD464" w14:textId="11E663C3" w:rsidR="00253A7D" w:rsidRDefault="00253A7D" w:rsidP="00253A7D">
      <w:r>
        <w:t xml:space="preserve">Lynis ehdotti, että /etc/hosts tiedostossa tulisi olla oman verkkosivumme osoite, joten lisäsimme sen sinne. </w:t>
      </w:r>
      <w:r w:rsidR="00B56B7C">
        <w:t>NAME-4</w:t>
      </w:r>
      <w:r w:rsidR="00D44FE2">
        <w:t>40</w:t>
      </w:r>
      <w:r w:rsidR="00B56B7C">
        <w:t>4</w:t>
      </w:r>
      <w:r w:rsidR="0095080D">
        <w:t xml:space="preserve">. </w:t>
      </w:r>
      <w:r>
        <w:t>(Kuvio 17).</w:t>
      </w:r>
    </w:p>
    <w:p w14:paraId="0D1187D6" w14:textId="77777777" w:rsidR="00253A7D" w:rsidRDefault="00253A7D" w:rsidP="00253A7D">
      <w:pPr>
        <w:keepNext/>
      </w:pPr>
      <w:r w:rsidRPr="00253A7D">
        <w:rPr>
          <w:noProof/>
        </w:rPr>
        <w:drawing>
          <wp:inline distT="0" distB="0" distL="0" distR="0" wp14:anchorId="18D77E4A" wp14:editId="15DBEC22">
            <wp:extent cx="6020640" cy="600159"/>
            <wp:effectExtent l="0" t="0" r="0" b="9525"/>
            <wp:docPr id="969859612" name="Kuva 1" descr="Kuva, joka sisältää kohteen kuvakaappaus, teksti,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59612" name="Kuva 1" descr="Kuva, joka sisältää kohteen kuvakaappaus, teksti, Fontti, viiva&#10;&#10;Kuvaus luotu automaattisesti"/>
                    <pic:cNvPicPr/>
                  </pic:nvPicPr>
                  <pic:blipFill>
                    <a:blip r:embed="rId29"/>
                    <a:stretch>
                      <a:fillRect/>
                    </a:stretch>
                  </pic:blipFill>
                  <pic:spPr>
                    <a:xfrm>
                      <a:off x="0" y="0"/>
                      <a:ext cx="6020640" cy="600159"/>
                    </a:xfrm>
                    <a:prstGeom prst="rect">
                      <a:avLst/>
                    </a:prstGeom>
                  </pic:spPr>
                </pic:pic>
              </a:graphicData>
            </a:graphic>
          </wp:inline>
        </w:drawing>
      </w:r>
    </w:p>
    <w:p w14:paraId="54A14E63" w14:textId="15618897" w:rsidR="00253A7D" w:rsidRDefault="00253A7D" w:rsidP="00253A7D">
      <w:pPr>
        <w:pStyle w:val="Kuvaotsikko"/>
      </w:pPr>
      <w:bookmarkStart w:id="33" w:name="_Toc183642875"/>
      <w:r>
        <w:t xml:space="preserve">Kuvio </w:t>
      </w:r>
      <w:r>
        <w:fldChar w:fldCharType="begin"/>
      </w:r>
      <w:r>
        <w:instrText xml:space="preserve"> SEQ Kuvio \* ARABIC </w:instrText>
      </w:r>
      <w:r>
        <w:fldChar w:fldCharType="separate"/>
      </w:r>
      <w:r w:rsidR="00000140">
        <w:t>17</w:t>
      </w:r>
      <w:r>
        <w:fldChar w:fldCharType="end"/>
      </w:r>
      <w:r>
        <w:t>. etc/hosts tiedoston sisältö</w:t>
      </w:r>
      <w:bookmarkEnd w:id="33"/>
    </w:p>
    <w:p w14:paraId="4A101F5A" w14:textId="306B55F8" w:rsidR="00D44FE2" w:rsidRDefault="00D61F96" w:rsidP="00D44FE2">
      <w:r>
        <w:t xml:space="preserve">Tämän jälkeen Lynis löysi hosts-tiedostosta </w:t>
      </w:r>
      <w:r w:rsidR="0095080D">
        <w:t>tarvittavat tiedot. (Kuvio 18).</w:t>
      </w:r>
    </w:p>
    <w:p w14:paraId="1E05E832" w14:textId="77777777" w:rsidR="0095080D" w:rsidRDefault="0095080D" w:rsidP="0095080D">
      <w:pPr>
        <w:keepNext/>
      </w:pPr>
      <w:r w:rsidRPr="0095080D">
        <w:rPr>
          <w:noProof/>
        </w:rPr>
        <w:lastRenderedPageBreak/>
        <w:drawing>
          <wp:inline distT="0" distB="0" distL="0" distR="0" wp14:anchorId="6A12C88A" wp14:editId="3BA9CE0B">
            <wp:extent cx="6120130" cy="568960"/>
            <wp:effectExtent l="0" t="0" r="0" b="2540"/>
            <wp:docPr id="59514998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9984" name=""/>
                    <pic:cNvPicPr/>
                  </pic:nvPicPr>
                  <pic:blipFill>
                    <a:blip r:embed="rId30"/>
                    <a:stretch>
                      <a:fillRect/>
                    </a:stretch>
                  </pic:blipFill>
                  <pic:spPr>
                    <a:xfrm>
                      <a:off x="0" y="0"/>
                      <a:ext cx="6120130" cy="568960"/>
                    </a:xfrm>
                    <a:prstGeom prst="rect">
                      <a:avLst/>
                    </a:prstGeom>
                  </pic:spPr>
                </pic:pic>
              </a:graphicData>
            </a:graphic>
          </wp:inline>
        </w:drawing>
      </w:r>
    </w:p>
    <w:p w14:paraId="37B4C54D" w14:textId="67A7DD3C" w:rsidR="0095080D" w:rsidRDefault="0095080D" w:rsidP="0095080D">
      <w:pPr>
        <w:pStyle w:val="Kuvaotsikko"/>
      </w:pPr>
      <w:bookmarkStart w:id="34" w:name="_Toc183642876"/>
      <w:r>
        <w:t xml:space="preserve">Kuvio </w:t>
      </w:r>
      <w:r>
        <w:fldChar w:fldCharType="begin"/>
      </w:r>
      <w:r>
        <w:instrText xml:space="preserve"> SEQ Kuvio \* ARABIC </w:instrText>
      </w:r>
      <w:r>
        <w:fldChar w:fldCharType="separate"/>
      </w:r>
      <w:r w:rsidR="00000140">
        <w:t>18</w:t>
      </w:r>
      <w:r>
        <w:fldChar w:fldCharType="end"/>
      </w:r>
      <w:r>
        <w:t>. NAME-4404</w:t>
      </w:r>
      <w:bookmarkEnd w:id="34"/>
    </w:p>
    <w:p w14:paraId="1D5043C5" w14:textId="785FDA0C" w:rsidR="001E5793" w:rsidRPr="001E5793" w:rsidRDefault="001E5793" w:rsidP="001E5793">
      <w:r>
        <w:t xml:space="preserve">Lynis antoi myös </w:t>
      </w:r>
      <w:r w:rsidR="003305A1">
        <w:t xml:space="preserve">ehdotuksena, että Wazuh </w:t>
      </w:r>
      <w:r w:rsidR="009C2A59">
        <w:t xml:space="preserve">olisi hyvä asentaa. Se tehdään Tietoturvakontrollien labratyössä 6, joten </w:t>
      </w:r>
      <w:r w:rsidR="0060597D">
        <w:t xml:space="preserve">jätimme sen tässä vaiheessa vielä huomioimatta. </w:t>
      </w:r>
    </w:p>
    <w:p w14:paraId="584383F6" w14:textId="60F39391" w:rsidR="008C1215" w:rsidRPr="008C1215" w:rsidRDefault="007202EF" w:rsidP="008C1215">
      <w:pPr>
        <w:pStyle w:val="Otsikko2"/>
      </w:pPr>
      <w:bookmarkStart w:id="35" w:name="_Toc183642851"/>
      <w:r>
        <w:t>SSH</w:t>
      </w:r>
      <w:r w:rsidR="00B03321">
        <w:t xml:space="preserve"> (Secure Shell)</w:t>
      </w:r>
      <w:r>
        <w:t xml:space="preserve"> </w:t>
      </w:r>
      <w:r w:rsidR="005132D5">
        <w:t>kovennus</w:t>
      </w:r>
      <w:bookmarkEnd w:id="35"/>
    </w:p>
    <w:p w14:paraId="40D6CCED" w14:textId="2E12842D" w:rsidR="00357A02" w:rsidRDefault="000F365D" w:rsidP="007202EF">
      <w:r>
        <w:t>Seuraavaksi kovensimme</w:t>
      </w:r>
      <w:r w:rsidR="0090120E">
        <w:t xml:space="preserve"> hieman SSH:ta. Tämä on tärkeä kovennuksen kohde sillä SSH</w:t>
      </w:r>
      <w:r w:rsidR="0039006E">
        <w:t xml:space="preserve">:n avulla voidaan ottaa </w:t>
      </w:r>
      <w:r>
        <w:t>etä</w:t>
      </w:r>
      <w:r w:rsidR="0039006E">
        <w:t xml:space="preserve">yhteys palvelimelle ja näin ollen saada paljonkin vahinkoa aikaan. </w:t>
      </w:r>
      <w:r>
        <w:t xml:space="preserve">Aloitimme </w:t>
      </w:r>
      <w:r w:rsidR="00144F0A">
        <w:t>lisäämällä vaatimuksen, että SSH-yhteydellä kirjautuminen vaatii sekä</w:t>
      </w:r>
      <w:r w:rsidR="00CF7121">
        <w:t xml:space="preserve"> salasanan että </w:t>
      </w:r>
      <w:r w:rsidR="004261B1">
        <w:t>SSH-</w:t>
      </w:r>
      <w:r w:rsidR="00CF7121">
        <w:t>avaimen.</w:t>
      </w:r>
    </w:p>
    <w:p w14:paraId="2E231677" w14:textId="7A47AD89" w:rsidR="505E1423" w:rsidRDefault="505E1423">
      <w:r>
        <w:t>Kun SSH- yhteyden tunnistautuminen tehdään avaimella ja salasanalla, voidaan olla varmempia, että hyökkääjät eivät pääse järjestelmään. Vaikka salasana olisi heikko, ei järjestelmään voi päästä ilman käyttäjän yksityistä avainta. Samalla, vaikka käyttäjän avain olisi jostain syystä hyökkääjän hallussa, salasana estää pääsyn järjestelmään. Kun avain tehdään jokaiselle käyttäjälle, hakkerilla tulisi olla tietyn käyttäjän avain, käyttäjätunnus ja salasana.</w:t>
      </w:r>
    </w:p>
    <w:p w14:paraId="30AE295C" w14:textId="10346BE6" w:rsidR="00EA73AC" w:rsidRDefault="00CF7121" w:rsidP="007202EF">
      <w:r>
        <w:t>E</w:t>
      </w:r>
      <w:r w:rsidR="00EA73AC">
        <w:t>nsin generoi</w:t>
      </w:r>
      <w:r>
        <w:t>mme</w:t>
      </w:r>
      <w:r w:rsidR="00EA73AC">
        <w:t xml:space="preserve"> avai</w:t>
      </w:r>
      <w:r>
        <w:t>men</w:t>
      </w:r>
      <w:r w:rsidR="00C27524">
        <w:t xml:space="preserve"> kuvion </w:t>
      </w:r>
      <w:r w:rsidR="00A16111">
        <w:t>1</w:t>
      </w:r>
      <w:r w:rsidR="00C27524">
        <w:t>9 mukaisesti</w:t>
      </w:r>
      <w:r>
        <w:t>.</w:t>
      </w:r>
    </w:p>
    <w:p w14:paraId="38A86C5D" w14:textId="77777777" w:rsidR="00C27524" w:rsidRDefault="008C1215" w:rsidP="00C27524">
      <w:pPr>
        <w:keepNext/>
      </w:pPr>
      <w:r>
        <w:lastRenderedPageBreak/>
        <w:t xml:space="preserve"> </w:t>
      </w:r>
      <w:r w:rsidR="00C27524" w:rsidRPr="00C27524">
        <w:rPr>
          <w:noProof/>
        </w:rPr>
        <w:drawing>
          <wp:inline distT="0" distB="0" distL="0" distR="0" wp14:anchorId="6B9808F9" wp14:editId="6BB2ECD6">
            <wp:extent cx="4583989" cy="2707419"/>
            <wp:effectExtent l="0" t="0" r="7620" b="0"/>
            <wp:docPr id="205529229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92297" name="Kuva 1" descr="Kuva, joka sisältää kohteen teksti, kuvakaappaus&#10;&#10;Kuvaus luotu automaattisesti"/>
                    <pic:cNvPicPr/>
                  </pic:nvPicPr>
                  <pic:blipFill>
                    <a:blip r:embed="rId31"/>
                    <a:stretch>
                      <a:fillRect/>
                    </a:stretch>
                  </pic:blipFill>
                  <pic:spPr>
                    <a:xfrm>
                      <a:off x="0" y="0"/>
                      <a:ext cx="4597624" cy="2715472"/>
                    </a:xfrm>
                    <a:prstGeom prst="rect">
                      <a:avLst/>
                    </a:prstGeom>
                  </pic:spPr>
                </pic:pic>
              </a:graphicData>
            </a:graphic>
          </wp:inline>
        </w:drawing>
      </w:r>
    </w:p>
    <w:p w14:paraId="3EB813F2" w14:textId="20A035ED" w:rsidR="007202EF" w:rsidRDefault="00C27524" w:rsidP="00C27524">
      <w:pPr>
        <w:pStyle w:val="Kuvaotsikko"/>
      </w:pPr>
      <w:bookmarkStart w:id="36" w:name="_Toc183642877"/>
      <w:r>
        <w:t xml:space="preserve">Kuvio </w:t>
      </w:r>
      <w:r>
        <w:fldChar w:fldCharType="begin"/>
      </w:r>
      <w:r>
        <w:instrText xml:space="preserve"> SEQ Kuvio \* ARABIC </w:instrText>
      </w:r>
      <w:r>
        <w:fldChar w:fldCharType="separate"/>
      </w:r>
      <w:r w:rsidR="00000140">
        <w:t>19</w:t>
      </w:r>
      <w:r>
        <w:fldChar w:fldCharType="end"/>
      </w:r>
      <w:r>
        <w:t>.</w:t>
      </w:r>
      <w:r w:rsidR="00CF7121">
        <w:t xml:space="preserve"> SSH</w:t>
      </w:r>
      <w:r w:rsidR="004261B1">
        <w:t>-avaimen generointi</w:t>
      </w:r>
      <w:bookmarkEnd w:id="36"/>
    </w:p>
    <w:p w14:paraId="6BCFB54F" w14:textId="480612E9" w:rsidR="007064E5" w:rsidRDefault="004261B1" w:rsidP="007202EF">
      <w:r>
        <w:t>Generoidut SSH-</w:t>
      </w:r>
      <w:r w:rsidR="005E1320">
        <w:t>avaimet löyty</w:t>
      </w:r>
      <w:r>
        <w:t>vät</w:t>
      </w:r>
      <w:r w:rsidR="005E1320">
        <w:t xml:space="preserve"> .ssh kansiosta</w:t>
      </w:r>
      <w:r w:rsidR="00FC2FD3">
        <w:t xml:space="preserve">. (Kuvio </w:t>
      </w:r>
      <w:r w:rsidR="009A14C0">
        <w:t>2</w:t>
      </w:r>
      <w:r w:rsidR="00FC2FD3">
        <w:t>0)</w:t>
      </w:r>
      <w:r>
        <w:t>.</w:t>
      </w:r>
    </w:p>
    <w:p w14:paraId="05533E9A" w14:textId="77777777" w:rsidR="005E1320" w:rsidRDefault="005E1320" w:rsidP="005E1320">
      <w:pPr>
        <w:keepNext/>
      </w:pPr>
      <w:r>
        <w:t xml:space="preserve"> </w:t>
      </w:r>
      <w:r w:rsidRPr="005E1320">
        <w:rPr>
          <w:noProof/>
        </w:rPr>
        <w:drawing>
          <wp:inline distT="0" distB="0" distL="0" distR="0" wp14:anchorId="23F408E4" wp14:editId="6405C70D">
            <wp:extent cx="1810003" cy="466790"/>
            <wp:effectExtent l="0" t="0" r="0" b="9525"/>
            <wp:docPr id="13659167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6779" name=""/>
                    <pic:cNvPicPr/>
                  </pic:nvPicPr>
                  <pic:blipFill>
                    <a:blip r:embed="rId32"/>
                    <a:stretch>
                      <a:fillRect/>
                    </a:stretch>
                  </pic:blipFill>
                  <pic:spPr>
                    <a:xfrm>
                      <a:off x="0" y="0"/>
                      <a:ext cx="1810003" cy="466790"/>
                    </a:xfrm>
                    <a:prstGeom prst="rect">
                      <a:avLst/>
                    </a:prstGeom>
                  </pic:spPr>
                </pic:pic>
              </a:graphicData>
            </a:graphic>
          </wp:inline>
        </w:drawing>
      </w:r>
    </w:p>
    <w:p w14:paraId="5158192B" w14:textId="2FFDE55F" w:rsidR="005E1320" w:rsidRDefault="005E1320" w:rsidP="005E1320">
      <w:pPr>
        <w:pStyle w:val="Kuvaotsikko"/>
      </w:pPr>
      <w:bookmarkStart w:id="37" w:name="_Toc183642878"/>
      <w:r>
        <w:t xml:space="preserve">Kuvio </w:t>
      </w:r>
      <w:r>
        <w:fldChar w:fldCharType="begin"/>
      </w:r>
      <w:r>
        <w:instrText xml:space="preserve"> SEQ Kuvio \* ARABIC </w:instrText>
      </w:r>
      <w:r>
        <w:fldChar w:fldCharType="separate"/>
      </w:r>
      <w:r w:rsidR="00000140">
        <w:t>20</w:t>
      </w:r>
      <w:r>
        <w:fldChar w:fldCharType="end"/>
      </w:r>
      <w:r>
        <w:t>.</w:t>
      </w:r>
      <w:r w:rsidR="004261B1">
        <w:t xml:space="preserve"> </w:t>
      </w:r>
      <w:r w:rsidR="00EE3A8F">
        <w:t>.ssh kansion sisältö</w:t>
      </w:r>
      <w:bookmarkEnd w:id="37"/>
    </w:p>
    <w:p w14:paraId="2FAFFFF8" w14:textId="2612E982" w:rsidR="00F311A7" w:rsidRDefault="00BC56E8" w:rsidP="002D5311">
      <w:r>
        <w:t>Lisä</w:t>
      </w:r>
      <w:r w:rsidR="00EE3A8F">
        <w:t>simme</w:t>
      </w:r>
      <w:r>
        <w:t xml:space="preserve"> julki</w:t>
      </w:r>
      <w:r w:rsidR="00EE3A8F">
        <w:t>s</w:t>
      </w:r>
      <w:r>
        <w:t>en avai</w:t>
      </w:r>
      <w:r w:rsidR="00EE3A8F">
        <w:t>men</w:t>
      </w:r>
      <w:r>
        <w:t xml:space="preserve"> eli id_rsa.pub</w:t>
      </w:r>
      <w:r w:rsidR="00052E0A">
        <w:t xml:space="preserve"> -tiedoston</w:t>
      </w:r>
      <w:r>
        <w:t xml:space="preserve"> authorized keys kansioon</w:t>
      </w:r>
      <w:r w:rsidR="00052E0A">
        <w:t>.</w:t>
      </w:r>
      <w:r w:rsidR="00E9482D">
        <w:t xml:space="preserve"> </w:t>
      </w:r>
      <w:r w:rsidR="00052E0A">
        <w:t>T</w:t>
      </w:r>
      <w:r w:rsidR="00E9482D">
        <w:t>ästä tiedostosta tarkistetaan</w:t>
      </w:r>
      <w:r w:rsidR="00052E0A">
        <w:t>,</w:t>
      </w:r>
      <w:r w:rsidR="00E9482D">
        <w:t xml:space="preserve"> </w:t>
      </w:r>
      <w:r w:rsidR="00052E0A">
        <w:t>löytyykö</w:t>
      </w:r>
      <w:r w:rsidR="00E9482D">
        <w:t xml:space="preserve"> avainta</w:t>
      </w:r>
      <w:r w:rsidR="00052E0A">
        <w:t>. Jos avain löytyy</w:t>
      </w:r>
      <w:r w:rsidR="00D26D4B">
        <w:t>,</w:t>
      </w:r>
      <w:r w:rsidR="00E9482D">
        <w:t xml:space="preserve"> niin </w:t>
      </w:r>
      <w:r w:rsidR="00052E0A">
        <w:t>pääsy sallitaan</w:t>
      </w:r>
      <w:r w:rsidR="00E9482D">
        <w:t>.</w:t>
      </w:r>
      <w:r w:rsidR="00C17108">
        <w:t xml:space="preserve"> (Kuvio </w:t>
      </w:r>
      <w:r w:rsidR="008B2C53">
        <w:t>2</w:t>
      </w:r>
      <w:r w:rsidR="00C17108">
        <w:t>1)</w:t>
      </w:r>
      <w:r w:rsidR="006F3209">
        <w:t>.</w:t>
      </w:r>
    </w:p>
    <w:p w14:paraId="443B9210" w14:textId="77777777" w:rsidR="009B06F5" w:rsidRDefault="009B06F5" w:rsidP="009B06F5">
      <w:pPr>
        <w:keepNext/>
      </w:pPr>
      <w:r w:rsidRPr="009B06F5">
        <w:rPr>
          <w:noProof/>
        </w:rPr>
        <w:drawing>
          <wp:inline distT="0" distB="0" distL="0" distR="0" wp14:anchorId="0D3FFD4A" wp14:editId="6AE4C377">
            <wp:extent cx="3886742" cy="400106"/>
            <wp:effectExtent l="0" t="0" r="0" b="0"/>
            <wp:docPr id="74507400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4007" name=""/>
                    <pic:cNvPicPr/>
                  </pic:nvPicPr>
                  <pic:blipFill>
                    <a:blip r:embed="rId33"/>
                    <a:stretch>
                      <a:fillRect/>
                    </a:stretch>
                  </pic:blipFill>
                  <pic:spPr>
                    <a:xfrm>
                      <a:off x="0" y="0"/>
                      <a:ext cx="3886742" cy="400106"/>
                    </a:xfrm>
                    <a:prstGeom prst="rect">
                      <a:avLst/>
                    </a:prstGeom>
                  </pic:spPr>
                </pic:pic>
              </a:graphicData>
            </a:graphic>
          </wp:inline>
        </w:drawing>
      </w:r>
    </w:p>
    <w:p w14:paraId="523B64FE" w14:textId="5DCBC2A1" w:rsidR="00E9482D" w:rsidRDefault="009B06F5" w:rsidP="009B06F5">
      <w:pPr>
        <w:pStyle w:val="Kuvaotsikko"/>
      </w:pPr>
      <w:bookmarkStart w:id="38" w:name="_Toc183642879"/>
      <w:r>
        <w:t xml:space="preserve">Kuvio </w:t>
      </w:r>
      <w:r>
        <w:fldChar w:fldCharType="begin"/>
      </w:r>
      <w:r>
        <w:instrText xml:space="preserve"> SEQ Kuvio \* ARABIC </w:instrText>
      </w:r>
      <w:r>
        <w:fldChar w:fldCharType="separate"/>
      </w:r>
      <w:r w:rsidR="00000140">
        <w:t>21</w:t>
      </w:r>
      <w:r>
        <w:fldChar w:fldCharType="end"/>
      </w:r>
      <w:r>
        <w:t xml:space="preserve">. </w:t>
      </w:r>
      <w:r w:rsidR="006F3209">
        <w:t>Id_rsa.pub -tiedoston kopiointi.</w:t>
      </w:r>
      <w:bookmarkEnd w:id="38"/>
    </w:p>
    <w:p w14:paraId="2319356F" w14:textId="6EB5901F" w:rsidR="009B06F5" w:rsidRDefault="006F3209" w:rsidP="009B06F5">
      <w:r>
        <w:lastRenderedPageBreak/>
        <w:t>K</w:t>
      </w:r>
      <w:r w:rsidR="00AD2947">
        <w:t>opioi</w:t>
      </w:r>
      <w:r>
        <w:t>mme SSH-avaimen</w:t>
      </w:r>
      <w:r w:rsidR="00AD2947">
        <w:t xml:space="preserve"> avai</w:t>
      </w:r>
      <w:r>
        <w:t>men,</w:t>
      </w:r>
      <w:r w:rsidR="00AD2947">
        <w:t xml:space="preserve"> eli id_rsa</w:t>
      </w:r>
      <w:r>
        <w:t>,</w:t>
      </w:r>
      <w:r w:rsidR="00AD2947">
        <w:t xml:space="preserve"> talteen </w:t>
      </w:r>
      <w:r>
        <w:t>WS</w:t>
      </w:r>
      <w:r w:rsidR="00E61418">
        <w:t>01:lle tekstitiedostoon</w:t>
      </w:r>
      <w:r w:rsidR="007C3C4B">
        <w:t xml:space="preserve"> ja a</w:t>
      </w:r>
      <w:r>
        <w:t>vasimme</w:t>
      </w:r>
      <w:r w:rsidR="007C3C4B">
        <w:t xml:space="preserve"> </w:t>
      </w:r>
      <w:r>
        <w:t>P</w:t>
      </w:r>
      <w:r w:rsidR="007C3C4B">
        <w:t>uttygen ohjelma</w:t>
      </w:r>
      <w:r>
        <w:t>n</w:t>
      </w:r>
      <w:r w:rsidR="007C3C4B">
        <w:t>, jotta sa</w:t>
      </w:r>
      <w:r>
        <w:t>i</w:t>
      </w:r>
      <w:r w:rsidR="007C3C4B">
        <w:t xml:space="preserve">mme avaimen käyttöön </w:t>
      </w:r>
      <w:r>
        <w:t>SSH-</w:t>
      </w:r>
      <w:r w:rsidR="007C3C4B">
        <w:t xml:space="preserve">kirjautumiseen. </w:t>
      </w:r>
      <w:r w:rsidR="00AD370A">
        <w:t xml:space="preserve">(Kuvio </w:t>
      </w:r>
      <w:r w:rsidR="008B2C53">
        <w:t>2</w:t>
      </w:r>
      <w:r w:rsidR="00AD370A">
        <w:t>2)</w:t>
      </w:r>
      <w:r>
        <w:t>.</w:t>
      </w:r>
    </w:p>
    <w:p w14:paraId="06FA8551" w14:textId="77777777" w:rsidR="0072222E" w:rsidRDefault="00FC2FD3" w:rsidP="0072222E">
      <w:pPr>
        <w:keepNext/>
      </w:pPr>
      <w:r w:rsidRPr="00FC2FD3">
        <w:rPr>
          <w:noProof/>
        </w:rPr>
        <w:drawing>
          <wp:inline distT="0" distB="0" distL="0" distR="0" wp14:anchorId="080A89CB" wp14:editId="2E45838A">
            <wp:extent cx="6120130" cy="3073400"/>
            <wp:effectExtent l="0" t="0" r="0" b="0"/>
            <wp:docPr id="1566689619" name="Kuva 1" descr="Kuva, joka sisältää kohteen teksti, kuvakaappaus, ohjelmisto,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89619" name="Kuva 1" descr="Kuva, joka sisältää kohteen teksti, kuvakaappaus, ohjelmisto, tietokone&#10;&#10;Kuvaus luotu automaattisesti"/>
                    <pic:cNvPicPr/>
                  </pic:nvPicPr>
                  <pic:blipFill>
                    <a:blip r:embed="rId34"/>
                    <a:stretch>
                      <a:fillRect/>
                    </a:stretch>
                  </pic:blipFill>
                  <pic:spPr>
                    <a:xfrm>
                      <a:off x="0" y="0"/>
                      <a:ext cx="6120130" cy="3073400"/>
                    </a:xfrm>
                    <a:prstGeom prst="rect">
                      <a:avLst/>
                    </a:prstGeom>
                  </pic:spPr>
                </pic:pic>
              </a:graphicData>
            </a:graphic>
          </wp:inline>
        </w:drawing>
      </w:r>
    </w:p>
    <w:p w14:paraId="600DBE0C" w14:textId="2A77E5AD" w:rsidR="00FC2FD3" w:rsidRDefault="0072222E" w:rsidP="0072222E">
      <w:pPr>
        <w:pStyle w:val="Kuvaotsikko"/>
      </w:pPr>
      <w:bookmarkStart w:id="39" w:name="_Toc183642880"/>
      <w:r>
        <w:t xml:space="preserve">Kuvio </w:t>
      </w:r>
      <w:r>
        <w:fldChar w:fldCharType="begin"/>
      </w:r>
      <w:r>
        <w:instrText xml:space="preserve"> SEQ Kuvio \* ARABIC </w:instrText>
      </w:r>
      <w:r>
        <w:fldChar w:fldCharType="separate"/>
      </w:r>
      <w:r w:rsidR="00000140">
        <w:t>22</w:t>
      </w:r>
      <w:r>
        <w:fldChar w:fldCharType="end"/>
      </w:r>
      <w:r>
        <w:t xml:space="preserve">. </w:t>
      </w:r>
      <w:r w:rsidR="00B83AED">
        <w:t>Putty Key Generator</w:t>
      </w:r>
      <w:bookmarkEnd w:id="39"/>
    </w:p>
    <w:p w14:paraId="1D5FDC5B" w14:textId="2CEF2F30" w:rsidR="00AD5557" w:rsidRDefault="00B83AED" w:rsidP="0072222E">
      <w:r>
        <w:t>P</w:t>
      </w:r>
      <w:r w:rsidR="00AD5557">
        <w:t>uttygen tunnist</w:t>
      </w:r>
      <w:r>
        <w:t>i</w:t>
      </w:r>
      <w:r w:rsidR="00AD5557">
        <w:t xml:space="preserve"> teksitiedostosta </w:t>
      </w:r>
      <w:r>
        <w:t>SSH-</w:t>
      </w:r>
      <w:r w:rsidR="00AD5557">
        <w:t xml:space="preserve">avaimen. (Kuvio </w:t>
      </w:r>
      <w:r w:rsidR="008B2C53">
        <w:t>2</w:t>
      </w:r>
      <w:r w:rsidR="00AD5557">
        <w:t>3)</w:t>
      </w:r>
      <w:r>
        <w:t>.</w:t>
      </w:r>
    </w:p>
    <w:p w14:paraId="79D1688F" w14:textId="77777777" w:rsidR="00BE7D1E" w:rsidRDefault="00AD5557" w:rsidP="00BE7D1E">
      <w:pPr>
        <w:keepNext/>
      </w:pPr>
      <w:r w:rsidRPr="00AD5557">
        <w:rPr>
          <w:noProof/>
        </w:rPr>
        <w:lastRenderedPageBreak/>
        <w:drawing>
          <wp:inline distT="0" distB="0" distL="0" distR="0" wp14:anchorId="198A6C7E" wp14:editId="067F52B3">
            <wp:extent cx="3364390" cy="2699468"/>
            <wp:effectExtent l="0" t="0" r="7620" b="5715"/>
            <wp:docPr id="2073802164"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2164" name="Kuva 1" descr="Kuva, joka sisältää kohteen teksti, elektroniikka, kuvakaappaus, ohjelmisto&#10;&#10;Kuvaus luotu automaattisesti"/>
                    <pic:cNvPicPr/>
                  </pic:nvPicPr>
                  <pic:blipFill>
                    <a:blip r:embed="rId35"/>
                    <a:stretch>
                      <a:fillRect/>
                    </a:stretch>
                  </pic:blipFill>
                  <pic:spPr>
                    <a:xfrm>
                      <a:off x="0" y="0"/>
                      <a:ext cx="3367391" cy="2701876"/>
                    </a:xfrm>
                    <a:prstGeom prst="rect">
                      <a:avLst/>
                    </a:prstGeom>
                  </pic:spPr>
                </pic:pic>
              </a:graphicData>
            </a:graphic>
          </wp:inline>
        </w:drawing>
      </w:r>
    </w:p>
    <w:p w14:paraId="7A9103F2" w14:textId="5353789E" w:rsidR="00B83AED" w:rsidRDefault="00BE7D1E" w:rsidP="00B83AED">
      <w:pPr>
        <w:pStyle w:val="Kuvaotsikko"/>
      </w:pPr>
      <w:bookmarkStart w:id="40" w:name="_Toc183642881"/>
      <w:r>
        <w:t xml:space="preserve">Kuvio </w:t>
      </w:r>
      <w:r>
        <w:fldChar w:fldCharType="begin"/>
      </w:r>
      <w:r>
        <w:instrText xml:space="preserve"> SEQ Kuvio \* ARABIC </w:instrText>
      </w:r>
      <w:r>
        <w:fldChar w:fldCharType="separate"/>
      </w:r>
      <w:r w:rsidR="00000140">
        <w:t>23</w:t>
      </w:r>
      <w:r>
        <w:fldChar w:fldCharType="end"/>
      </w:r>
      <w:r>
        <w:t>.</w:t>
      </w:r>
      <w:r w:rsidR="00B83AED">
        <w:t xml:space="preserve"> Avaimen vienti Puttyyn</w:t>
      </w:r>
      <w:bookmarkEnd w:id="40"/>
    </w:p>
    <w:p w14:paraId="65986FAE" w14:textId="571EF6E1" w:rsidR="00E61418" w:rsidRDefault="008A7BBE" w:rsidP="00B83AED">
      <w:pPr>
        <w:pStyle w:val="Kuvaotsikko"/>
      </w:pPr>
      <w:r>
        <w:t>Muut</w:t>
      </w:r>
      <w:r w:rsidR="00B83AED">
        <w:t>imme</w:t>
      </w:r>
      <w:r>
        <w:t xml:space="preserve"> kirjautumisasetuksia vaatimaan avain muokkaamalla tiedosto</w:t>
      </w:r>
      <w:r w:rsidR="00E62478">
        <w:t>sta</w:t>
      </w:r>
      <w:r>
        <w:t xml:space="preserve"> /etc/</w:t>
      </w:r>
      <w:r w:rsidR="003E463A">
        <w:t>ssh/sshd_config</w:t>
      </w:r>
      <w:r w:rsidR="00E62478">
        <w:t xml:space="preserve"> koh</w:t>
      </w:r>
      <w:r w:rsidR="00B83AED">
        <w:t xml:space="preserve">dan </w:t>
      </w:r>
      <w:r w:rsidR="00E62478">
        <w:t xml:space="preserve">PubkeyAuthentication </w:t>
      </w:r>
      <w:r w:rsidR="00B83AED">
        <w:t>ar</w:t>
      </w:r>
      <w:r w:rsidR="003167AC">
        <w:t xml:space="preserve">voksi </w:t>
      </w:r>
      <w:r w:rsidR="00E62478">
        <w:t xml:space="preserve">yes. (Kuvio </w:t>
      </w:r>
      <w:r w:rsidR="008B2C53">
        <w:t>2</w:t>
      </w:r>
      <w:r w:rsidR="00E62478">
        <w:t>4)</w:t>
      </w:r>
      <w:r w:rsidR="003167AC">
        <w:t>.</w:t>
      </w:r>
    </w:p>
    <w:p w14:paraId="4323BBC2" w14:textId="77777777" w:rsidR="00A648FE" w:rsidRDefault="00A648FE" w:rsidP="00A648FE">
      <w:pPr>
        <w:keepNext/>
      </w:pPr>
      <w:r w:rsidRPr="00A648FE">
        <w:rPr>
          <w:noProof/>
        </w:rPr>
        <w:drawing>
          <wp:inline distT="0" distB="0" distL="0" distR="0" wp14:anchorId="3E2465C6" wp14:editId="108490E4">
            <wp:extent cx="1789044" cy="1092854"/>
            <wp:effectExtent l="0" t="0" r="1905" b="0"/>
            <wp:docPr id="92816551" name="Kuva 1" descr="Kuva, joka sisältää kohteen teksti, kuvakaappaus, Fontt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551" name="Kuva 1" descr="Kuva, joka sisältää kohteen teksti, kuvakaappaus, Fontti, muotoilu&#10;&#10;Kuvaus luotu automaattisesti"/>
                    <pic:cNvPicPr/>
                  </pic:nvPicPr>
                  <pic:blipFill>
                    <a:blip r:embed="rId36"/>
                    <a:stretch>
                      <a:fillRect/>
                    </a:stretch>
                  </pic:blipFill>
                  <pic:spPr>
                    <a:xfrm>
                      <a:off x="0" y="0"/>
                      <a:ext cx="1791609" cy="1094421"/>
                    </a:xfrm>
                    <a:prstGeom prst="rect">
                      <a:avLst/>
                    </a:prstGeom>
                  </pic:spPr>
                </pic:pic>
              </a:graphicData>
            </a:graphic>
          </wp:inline>
        </w:drawing>
      </w:r>
    </w:p>
    <w:p w14:paraId="3D1551AB" w14:textId="0F215ADA" w:rsidR="00696C42" w:rsidRDefault="00A648FE" w:rsidP="00A648FE">
      <w:pPr>
        <w:pStyle w:val="Kuvaotsikko"/>
      </w:pPr>
      <w:bookmarkStart w:id="41" w:name="_Toc183642882"/>
      <w:r>
        <w:t xml:space="preserve">Kuvio </w:t>
      </w:r>
      <w:r>
        <w:fldChar w:fldCharType="begin"/>
      </w:r>
      <w:r>
        <w:instrText xml:space="preserve"> SEQ Kuvio \* ARABIC </w:instrText>
      </w:r>
      <w:r>
        <w:fldChar w:fldCharType="separate"/>
      </w:r>
      <w:r w:rsidR="00000140">
        <w:t>24</w:t>
      </w:r>
      <w:r>
        <w:fldChar w:fldCharType="end"/>
      </w:r>
      <w:r>
        <w:t>. sshd_config muokkaus</w:t>
      </w:r>
      <w:bookmarkEnd w:id="41"/>
    </w:p>
    <w:p w14:paraId="39D187C6" w14:textId="5C601231" w:rsidR="003E463A" w:rsidRDefault="003167AC" w:rsidP="009B06F5">
      <w:r>
        <w:t>L</w:t>
      </w:r>
      <w:r w:rsidR="008576F2">
        <w:t>isä</w:t>
      </w:r>
      <w:r>
        <w:t>simme</w:t>
      </w:r>
      <w:r w:rsidR="008576F2">
        <w:t xml:space="preserve"> </w:t>
      </w:r>
      <w:r>
        <w:t>P</w:t>
      </w:r>
      <w:r w:rsidR="008576F2">
        <w:t>uttyllä authin alle private key</w:t>
      </w:r>
      <w:r w:rsidR="001C1FD2">
        <w:t xml:space="preserve">, eli Putty vaatii kirjautuessa </w:t>
      </w:r>
      <w:r w:rsidR="000478A2">
        <w:t>SSH-avaimen.</w:t>
      </w:r>
    </w:p>
    <w:p w14:paraId="5F3305F7" w14:textId="35E79FBE" w:rsidR="00FD5983" w:rsidRDefault="000478A2" w:rsidP="009B06F5">
      <w:r>
        <w:t>K</w:t>
      </w:r>
      <w:r w:rsidR="00FD5983">
        <w:t>un kirjaudu</w:t>
      </w:r>
      <w:r>
        <w:t>i</w:t>
      </w:r>
      <w:r w:rsidR="00FD5983">
        <w:t xml:space="preserve">mme </w:t>
      </w:r>
      <w:r>
        <w:t>P</w:t>
      </w:r>
      <w:r w:rsidR="00FD5983">
        <w:t xml:space="preserve">uttyllä, </w:t>
      </w:r>
      <w:r>
        <w:t>SSH</w:t>
      </w:r>
      <w:r w:rsidR="009D50F2">
        <w:t xml:space="preserve"> pyytää passhphrasea</w:t>
      </w:r>
      <w:r>
        <w:t>,</w:t>
      </w:r>
      <w:r w:rsidR="009D50F2">
        <w:t xml:space="preserve"> joka on asetettu </w:t>
      </w:r>
      <w:r>
        <w:t>SSH-</w:t>
      </w:r>
      <w:r w:rsidR="009D50F2">
        <w:t>avaimelle.</w:t>
      </w:r>
      <w:r w:rsidR="00CF7114">
        <w:t xml:space="preserve"> (Kuvio </w:t>
      </w:r>
      <w:r w:rsidR="008B2C53">
        <w:t>2</w:t>
      </w:r>
      <w:r w:rsidR="00CF7114">
        <w:t>5).</w:t>
      </w:r>
    </w:p>
    <w:p w14:paraId="6F540FFB" w14:textId="77777777" w:rsidR="009D50F2" w:rsidRDefault="009D50F2" w:rsidP="009D50F2">
      <w:pPr>
        <w:keepNext/>
      </w:pPr>
      <w:r w:rsidRPr="009D50F2">
        <w:rPr>
          <w:noProof/>
        </w:rPr>
        <w:lastRenderedPageBreak/>
        <w:drawing>
          <wp:inline distT="0" distB="0" distL="0" distR="0" wp14:anchorId="6E40AE78" wp14:editId="47B37AEF">
            <wp:extent cx="4361290" cy="1418368"/>
            <wp:effectExtent l="0" t="0" r="1270" b="0"/>
            <wp:docPr id="1303720706"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0706" name="Kuva 1" descr="Kuva, joka sisältää kohteen teksti, kuvakaappaus, ohjelmisto, Käyttöjärjestelmä&#10;&#10;Kuvaus luotu automaattisesti"/>
                    <pic:cNvPicPr/>
                  </pic:nvPicPr>
                  <pic:blipFill>
                    <a:blip r:embed="rId37"/>
                    <a:stretch>
                      <a:fillRect/>
                    </a:stretch>
                  </pic:blipFill>
                  <pic:spPr>
                    <a:xfrm>
                      <a:off x="0" y="0"/>
                      <a:ext cx="4370570" cy="1421386"/>
                    </a:xfrm>
                    <a:prstGeom prst="rect">
                      <a:avLst/>
                    </a:prstGeom>
                  </pic:spPr>
                </pic:pic>
              </a:graphicData>
            </a:graphic>
          </wp:inline>
        </w:drawing>
      </w:r>
    </w:p>
    <w:p w14:paraId="3BA1831C" w14:textId="6349CD89" w:rsidR="009D50F2" w:rsidRDefault="009D50F2" w:rsidP="009D50F2">
      <w:pPr>
        <w:pStyle w:val="Kuvaotsikko"/>
      </w:pPr>
      <w:bookmarkStart w:id="42" w:name="_Toc183642883"/>
      <w:r>
        <w:t xml:space="preserve">Kuvio </w:t>
      </w:r>
      <w:r>
        <w:fldChar w:fldCharType="begin"/>
      </w:r>
      <w:r>
        <w:instrText xml:space="preserve"> SEQ Kuvio \* ARABIC </w:instrText>
      </w:r>
      <w:r>
        <w:fldChar w:fldCharType="separate"/>
      </w:r>
      <w:r w:rsidR="00000140">
        <w:t>25</w:t>
      </w:r>
      <w:r>
        <w:fldChar w:fldCharType="end"/>
      </w:r>
      <w:r>
        <w:t xml:space="preserve">. </w:t>
      </w:r>
      <w:r w:rsidR="000478A2">
        <w:t>SSH-kirjautuminen</w:t>
      </w:r>
      <w:r w:rsidR="003B28FB">
        <w:t xml:space="preserve"> SSH-avaimella</w:t>
      </w:r>
      <w:bookmarkEnd w:id="42"/>
    </w:p>
    <w:p w14:paraId="30E0284F" w14:textId="0EE958FB" w:rsidR="00B70A51" w:rsidRDefault="009E0008" w:rsidP="00B70A51">
      <w:r>
        <w:t>L</w:t>
      </w:r>
      <w:r w:rsidR="00B70A51">
        <w:t>isä</w:t>
      </w:r>
      <w:r>
        <w:t>simme</w:t>
      </w:r>
      <w:r w:rsidR="00B70A51">
        <w:t xml:space="preserve"> vielä /etc/ssh/sshd_config</w:t>
      </w:r>
      <w:r w:rsidR="006D3EAB">
        <w:t xml:space="preserve"> niin</w:t>
      </w:r>
      <w:r>
        <w:t>,</w:t>
      </w:r>
      <w:r w:rsidR="006D3EAB">
        <w:t xml:space="preserve"> että kirjautuminen vaatii molemmat, avaimen ja </w:t>
      </w:r>
      <w:r w:rsidR="0044300A">
        <w:t>salasanan.</w:t>
      </w:r>
      <w:r w:rsidR="00C9627E">
        <w:t xml:space="preserve"> (Kuvio </w:t>
      </w:r>
      <w:r w:rsidR="008B2C53">
        <w:t>2</w:t>
      </w:r>
      <w:r w:rsidR="00C9627E">
        <w:t>6)</w:t>
      </w:r>
      <w:r>
        <w:t>.</w:t>
      </w:r>
    </w:p>
    <w:p w14:paraId="2C4695FF" w14:textId="77777777" w:rsidR="00C9627E" w:rsidRDefault="00C9627E" w:rsidP="00C9627E">
      <w:pPr>
        <w:keepNext/>
      </w:pPr>
      <w:r w:rsidRPr="00C9627E">
        <w:rPr>
          <w:noProof/>
        </w:rPr>
        <w:drawing>
          <wp:inline distT="0" distB="0" distL="0" distR="0" wp14:anchorId="51F32B2D" wp14:editId="78CC48B7">
            <wp:extent cx="3229426" cy="362001"/>
            <wp:effectExtent l="0" t="0" r="0" b="0"/>
            <wp:docPr id="112145246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2469" name=""/>
                    <pic:cNvPicPr/>
                  </pic:nvPicPr>
                  <pic:blipFill>
                    <a:blip r:embed="rId38"/>
                    <a:stretch>
                      <a:fillRect/>
                    </a:stretch>
                  </pic:blipFill>
                  <pic:spPr>
                    <a:xfrm>
                      <a:off x="0" y="0"/>
                      <a:ext cx="3229426" cy="362001"/>
                    </a:xfrm>
                    <a:prstGeom prst="rect">
                      <a:avLst/>
                    </a:prstGeom>
                  </pic:spPr>
                </pic:pic>
              </a:graphicData>
            </a:graphic>
          </wp:inline>
        </w:drawing>
      </w:r>
    </w:p>
    <w:p w14:paraId="47BA81D0" w14:textId="4860AF07" w:rsidR="0044300A" w:rsidRDefault="00C9627E" w:rsidP="00C9627E">
      <w:pPr>
        <w:pStyle w:val="Kuvaotsikko"/>
      </w:pPr>
      <w:bookmarkStart w:id="43" w:name="_Toc183642884"/>
      <w:r>
        <w:t xml:space="preserve">Kuvio </w:t>
      </w:r>
      <w:r>
        <w:fldChar w:fldCharType="begin"/>
      </w:r>
      <w:r>
        <w:instrText xml:space="preserve"> SEQ Kuvio \* ARABIC </w:instrText>
      </w:r>
      <w:r>
        <w:fldChar w:fldCharType="separate"/>
      </w:r>
      <w:r w:rsidR="00000140">
        <w:t>26</w:t>
      </w:r>
      <w:r>
        <w:fldChar w:fldCharType="end"/>
      </w:r>
      <w:r>
        <w:t>. sshd_config mu</w:t>
      </w:r>
      <w:r w:rsidR="009E0008">
        <w:t>okkaus avainta ja salasanaa varten.</w:t>
      </w:r>
      <w:bookmarkEnd w:id="43"/>
    </w:p>
    <w:p w14:paraId="35231593" w14:textId="1E639B88" w:rsidR="00E473EC" w:rsidRDefault="009E0008" w:rsidP="00E017F5">
      <w:r>
        <w:t>K</w:t>
      </w:r>
      <w:r w:rsidR="00E017F5">
        <w:t>äynnist</w:t>
      </w:r>
      <w:r>
        <w:t>imme</w:t>
      </w:r>
      <w:r w:rsidR="00E017F5">
        <w:t xml:space="preserve"> </w:t>
      </w:r>
      <w:r>
        <w:t>sshd:n</w:t>
      </w:r>
      <w:r w:rsidR="00E017F5">
        <w:t xml:space="preserve"> uude</w:t>
      </w:r>
      <w:r>
        <w:t>lleen</w:t>
      </w:r>
      <w:r w:rsidR="00E473EC">
        <w:t xml:space="preserve"> komennolla sudo systemctl restart sshd</w:t>
      </w:r>
      <w:r>
        <w:t>. Tämän jälkeen ki</w:t>
      </w:r>
      <w:r w:rsidR="00880F51">
        <w:t xml:space="preserve">rjautuessa pyydettiin </w:t>
      </w:r>
      <w:r w:rsidR="00D03BF1">
        <w:t xml:space="preserve">sekä </w:t>
      </w:r>
      <w:r w:rsidR="00880F51">
        <w:t>SSH-</w:t>
      </w:r>
      <w:r w:rsidR="00D03BF1">
        <w:t>avaimen salasanan, että käyttäjän salasanan.</w:t>
      </w:r>
      <w:r w:rsidR="00EF7CA7">
        <w:t xml:space="preserve"> (Kuvio </w:t>
      </w:r>
      <w:r w:rsidR="001C5AE8">
        <w:t>2</w:t>
      </w:r>
      <w:r w:rsidR="00EF7CA7">
        <w:t>7)</w:t>
      </w:r>
      <w:r w:rsidR="002E6A64">
        <w:t>.</w:t>
      </w:r>
    </w:p>
    <w:p w14:paraId="7A3D2207" w14:textId="77777777" w:rsidR="00EF7CA7" w:rsidRDefault="00EF7CA7" w:rsidP="00EF7CA7">
      <w:pPr>
        <w:keepNext/>
      </w:pPr>
      <w:r w:rsidRPr="00EF7CA7">
        <w:rPr>
          <w:noProof/>
        </w:rPr>
        <w:drawing>
          <wp:inline distT="0" distB="0" distL="0" distR="0" wp14:anchorId="54D55E1B" wp14:editId="3F97B9F0">
            <wp:extent cx="5401429" cy="1352739"/>
            <wp:effectExtent l="0" t="0" r="0" b="0"/>
            <wp:docPr id="1303179063"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9063" name="Kuva 1" descr="Kuva, joka sisältää kohteen teksti, kuvakaappaus, Fontti, ohjelmisto&#10;&#10;Kuvaus luotu automaattisesti"/>
                    <pic:cNvPicPr/>
                  </pic:nvPicPr>
                  <pic:blipFill>
                    <a:blip r:embed="rId39"/>
                    <a:stretch>
                      <a:fillRect/>
                    </a:stretch>
                  </pic:blipFill>
                  <pic:spPr>
                    <a:xfrm>
                      <a:off x="0" y="0"/>
                      <a:ext cx="5401429" cy="1352739"/>
                    </a:xfrm>
                    <a:prstGeom prst="rect">
                      <a:avLst/>
                    </a:prstGeom>
                  </pic:spPr>
                </pic:pic>
              </a:graphicData>
            </a:graphic>
          </wp:inline>
        </w:drawing>
      </w:r>
    </w:p>
    <w:p w14:paraId="521A7933" w14:textId="0B796C51" w:rsidR="00895FF6" w:rsidRDefault="00EF7CA7" w:rsidP="0029711D">
      <w:pPr>
        <w:pStyle w:val="Kuvaotsikko"/>
      </w:pPr>
      <w:bookmarkStart w:id="44" w:name="_Toc183642885"/>
      <w:r>
        <w:t xml:space="preserve">Kuvio </w:t>
      </w:r>
      <w:r>
        <w:fldChar w:fldCharType="begin"/>
      </w:r>
      <w:r>
        <w:instrText xml:space="preserve"> SEQ Kuvio \* ARABIC </w:instrText>
      </w:r>
      <w:r>
        <w:fldChar w:fldCharType="separate"/>
      </w:r>
      <w:r w:rsidR="00000140">
        <w:t>27</w:t>
      </w:r>
      <w:r>
        <w:fldChar w:fldCharType="end"/>
      </w:r>
      <w:r>
        <w:t xml:space="preserve">. </w:t>
      </w:r>
      <w:r w:rsidR="003B28FB">
        <w:t>K</w:t>
      </w:r>
      <w:r>
        <w:t>irjautuminen</w:t>
      </w:r>
      <w:r w:rsidR="003B28FB">
        <w:t xml:space="preserve"> avaimella ja salasanalla</w:t>
      </w:r>
      <w:bookmarkEnd w:id="44"/>
    </w:p>
    <w:p w14:paraId="2DB2954E" w14:textId="7B1297E9" w:rsidR="00CF3798" w:rsidRDefault="00880F51" w:rsidP="00EF7CA7">
      <w:r>
        <w:t>Loimme</w:t>
      </w:r>
      <w:r w:rsidR="00986938">
        <w:t xml:space="preserve"> jokaiselle käyttäjälle </w:t>
      </w:r>
      <w:r w:rsidR="0089318A">
        <w:t>omat avaimet, jotta he pääsevät kirjautumaan.</w:t>
      </w:r>
    </w:p>
    <w:p w14:paraId="75CF9FCA" w14:textId="733FECB6" w:rsidR="0089318A" w:rsidRDefault="009C571D" w:rsidP="009C571D">
      <w:pPr>
        <w:pStyle w:val="Otsikko2"/>
      </w:pPr>
      <w:bookmarkStart w:id="45" w:name="_Toc183642852"/>
      <w:r>
        <w:lastRenderedPageBreak/>
        <w:t>Certbot</w:t>
      </w:r>
      <w:bookmarkEnd w:id="45"/>
    </w:p>
    <w:p w14:paraId="50DC3B57" w14:textId="4FBA05E5" w:rsidR="2483DBB4" w:rsidRDefault="2483DBB4" w:rsidP="28ADC5A6">
      <w:r>
        <w:t>Certbot on ilmainen, avoimen lähdekoodin ohjelma, jonka avulla letsencrypt -sertifikaattien käyttö voidaan automatisoida. Certbotin avulla saadaan HTTPS käyttöön sen hankkiessa ja uusiessa sertifikaatit automaattisesti. Tässä labrassa letsencrypt sertifikaatit saadaan käyttöön juuri Certbot ohjelman avulla, jotta nettisivulle tulee HTTPS-yhteys. Let'sEncrypt on sertifiointiviranomainen (CA), SSL/TLS-sertifikaateille. Se tarjoaa sertifikaatteja nettisivustojen salaukseen saavutettavaksi kaikille organisaatioille ilmaiseksi. (About Certbot. 2024)(Let's Encrypt. 2024.)</w:t>
      </w:r>
    </w:p>
    <w:p w14:paraId="516D9286" w14:textId="6E4C730A" w:rsidR="003E7BF7" w:rsidRDefault="00D21F12" w:rsidP="003E7BF7">
      <w:pPr>
        <w:keepNext/>
        <w:rPr>
          <w:noProof/>
        </w:rPr>
      </w:pPr>
      <w:r>
        <w:t xml:space="preserve">Certbotin konfiguroimiseksi siirryimme sivustolle </w:t>
      </w:r>
      <w:r w:rsidR="002D5552">
        <w:t>cns.vle.fi ja seurasimme sivuston ohjeita.</w:t>
      </w:r>
      <w:r w:rsidR="007B064C">
        <w:t xml:space="preserve"> (Kuvio </w:t>
      </w:r>
      <w:r w:rsidR="001C5AE8">
        <w:t>2</w:t>
      </w:r>
      <w:r w:rsidR="007B064C">
        <w:t>8)</w:t>
      </w:r>
      <w:r w:rsidR="00F431B9">
        <w:rPr>
          <w:noProof/>
        </w:rPr>
        <w:t>.</w:t>
      </w:r>
    </w:p>
    <w:p w14:paraId="049D8E36" w14:textId="007CDE6C" w:rsidR="003E7BF7" w:rsidRDefault="003E7BF7" w:rsidP="003E7BF7">
      <w:pPr>
        <w:keepNext/>
      </w:pPr>
      <w:r w:rsidRPr="003E7BF7">
        <w:rPr>
          <w:noProof/>
        </w:rPr>
        <w:drawing>
          <wp:inline distT="0" distB="0" distL="0" distR="0" wp14:anchorId="406C48F4" wp14:editId="6AE578FE">
            <wp:extent cx="4356126" cy="2926080"/>
            <wp:effectExtent l="0" t="0" r="6350" b="7620"/>
            <wp:docPr id="210505436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54364" name=""/>
                    <pic:cNvPicPr/>
                  </pic:nvPicPr>
                  <pic:blipFill>
                    <a:blip r:embed="rId40"/>
                    <a:stretch>
                      <a:fillRect/>
                    </a:stretch>
                  </pic:blipFill>
                  <pic:spPr>
                    <a:xfrm>
                      <a:off x="0" y="0"/>
                      <a:ext cx="4360741" cy="2929180"/>
                    </a:xfrm>
                    <a:prstGeom prst="rect">
                      <a:avLst/>
                    </a:prstGeom>
                  </pic:spPr>
                </pic:pic>
              </a:graphicData>
            </a:graphic>
          </wp:inline>
        </w:drawing>
      </w:r>
    </w:p>
    <w:p w14:paraId="35DC7913" w14:textId="29813A1F" w:rsidR="00666742" w:rsidRDefault="003E7BF7" w:rsidP="003E7BF7">
      <w:pPr>
        <w:pStyle w:val="Kuvaotsikko"/>
      </w:pPr>
      <w:bookmarkStart w:id="46" w:name="_Toc183642886"/>
      <w:r>
        <w:t xml:space="preserve">Kuvio </w:t>
      </w:r>
      <w:r>
        <w:fldChar w:fldCharType="begin"/>
      </w:r>
      <w:r>
        <w:instrText xml:space="preserve"> SEQ Kuvio \* ARABIC </w:instrText>
      </w:r>
      <w:r>
        <w:fldChar w:fldCharType="separate"/>
      </w:r>
      <w:r w:rsidR="00000140">
        <w:t>28</w:t>
      </w:r>
      <w:r>
        <w:fldChar w:fldCharType="end"/>
      </w:r>
      <w:r>
        <w:t>.</w:t>
      </w:r>
      <w:r w:rsidR="00F431B9">
        <w:t xml:space="preserve"> Cns.vle.fi</w:t>
      </w:r>
      <w:bookmarkEnd w:id="46"/>
    </w:p>
    <w:p w14:paraId="0160E799" w14:textId="67C62515" w:rsidR="00CC576E" w:rsidRDefault="00BD0A1D" w:rsidP="00BB5F84">
      <w:r>
        <w:t>E</w:t>
      </w:r>
      <w:r w:rsidR="00BB5F84" w:rsidRPr="00B20E70">
        <w:t xml:space="preserve">nnen </w:t>
      </w:r>
      <w:r>
        <w:t xml:space="preserve">Certbotin </w:t>
      </w:r>
      <w:r w:rsidR="00BB5F84" w:rsidRPr="00B20E70">
        <w:t xml:space="preserve">asennusta </w:t>
      </w:r>
      <w:r w:rsidR="00EF6BA5">
        <w:t xml:space="preserve">poistimme Palo Altosta </w:t>
      </w:r>
      <w:r w:rsidR="00BB5F84">
        <w:t>tarkistukset, jotka estävät asentamisen.</w:t>
      </w:r>
      <w:r w:rsidR="00F079E0">
        <w:t xml:space="preserve"> </w:t>
      </w:r>
      <w:r w:rsidR="00EF6BA5">
        <w:t>Loimme</w:t>
      </w:r>
      <w:r w:rsidR="00CC576E">
        <w:t xml:space="preserve"> valmiiksi myös</w:t>
      </w:r>
      <w:r w:rsidR="00EF6BA5">
        <w:t xml:space="preserve"> Palo Altoon</w:t>
      </w:r>
      <w:r w:rsidR="00CC576E">
        <w:t xml:space="preserve"> </w:t>
      </w:r>
      <w:r w:rsidR="00EF6BA5">
        <w:t>NAT</w:t>
      </w:r>
      <w:r w:rsidR="00F079E0">
        <w:t>-</w:t>
      </w:r>
      <w:r w:rsidR="00CC576E">
        <w:t>sään</w:t>
      </w:r>
      <w:r w:rsidR="00F079E0">
        <w:t>nön,</w:t>
      </w:r>
      <w:r w:rsidR="00CC576E">
        <w:t xml:space="preserve"> joka sallii </w:t>
      </w:r>
      <w:r w:rsidR="00F079E0">
        <w:t xml:space="preserve">liikenteen </w:t>
      </w:r>
      <w:r w:rsidR="00CC576E">
        <w:t>portista</w:t>
      </w:r>
      <w:r w:rsidR="001C5AE8">
        <w:t xml:space="preserve"> 8443</w:t>
      </w:r>
      <w:r w:rsidR="00EF2591">
        <w:t xml:space="preserve"> (Kuvio 29).</w:t>
      </w:r>
      <w:r w:rsidR="39041906">
        <w:t xml:space="preserve"> Tämän avulla nettisivuille pitäisi päästä ulkoverkosta HTTPS</w:t>
      </w:r>
      <w:r w:rsidR="7C6986A0">
        <w:t xml:space="preserve"> ja julkisella IP-osoitteella</w:t>
      </w:r>
      <w:r w:rsidR="14761C8C">
        <w:t>.</w:t>
      </w:r>
      <w:r w:rsidR="3DCB557D">
        <w:t xml:space="preserve"> HTTPS-</w:t>
      </w:r>
      <w:r w:rsidR="3DCB557D">
        <w:lastRenderedPageBreak/>
        <w:t>yhteydelle käytetään</w:t>
      </w:r>
      <w:r w:rsidR="0F7AF21F">
        <w:t xml:space="preserve"> tässä</w:t>
      </w:r>
      <w:r w:rsidR="3DCB557D">
        <w:t xml:space="preserve"> porttia 8443, koska 443 on jo käytössä Global Protect VPN sovelluksella.</w:t>
      </w:r>
    </w:p>
    <w:p w14:paraId="72800DF9" w14:textId="77777777" w:rsidR="00CC576E" w:rsidRDefault="00CC576E" w:rsidP="00CC576E">
      <w:pPr>
        <w:keepNext/>
      </w:pPr>
      <w:r w:rsidRPr="00CC576E">
        <w:rPr>
          <w:noProof/>
        </w:rPr>
        <w:drawing>
          <wp:inline distT="0" distB="0" distL="0" distR="0" wp14:anchorId="7D179D78" wp14:editId="2A0E9A19">
            <wp:extent cx="4657725" cy="1854778"/>
            <wp:effectExtent l="0" t="0" r="0" b="0"/>
            <wp:docPr id="168811206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2062" name=""/>
                    <pic:cNvPicPr/>
                  </pic:nvPicPr>
                  <pic:blipFill>
                    <a:blip r:embed="rId41"/>
                    <a:stretch>
                      <a:fillRect/>
                    </a:stretch>
                  </pic:blipFill>
                  <pic:spPr>
                    <a:xfrm>
                      <a:off x="0" y="0"/>
                      <a:ext cx="4664138" cy="1857332"/>
                    </a:xfrm>
                    <a:prstGeom prst="rect">
                      <a:avLst/>
                    </a:prstGeom>
                  </pic:spPr>
                </pic:pic>
              </a:graphicData>
            </a:graphic>
          </wp:inline>
        </w:drawing>
      </w:r>
    </w:p>
    <w:p w14:paraId="2F14C4D5" w14:textId="7CD68DD0" w:rsidR="00CC576E" w:rsidRDefault="00CC576E" w:rsidP="00CC576E">
      <w:pPr>
        <w:pStyle w:val="Kuvaotsikko"/>
      </w:pPr>
      <w:bookmarkStart w:id="47" w:name="_Toc183642887"/>
      <w:r>
        <w:t xml:space="preserve">Kuvio </w:t>
      </w:r>
      <w:r>
        <w:fldChar w:fldCharType="begin"/>
      </w:r>
      <w:r>
        <w:instrText xml:space="preserve"> SEQ Kuvio \* ARABIC </w:instrText>
      </w:r>
      <w:r>
        <w:fldChar w:fldCharType="separate"/>
      </w:r>
      <w:r w:rsidR="00000140">
        <w:t>29</w:t>
      </w:r>
      <w:r>
        <w:fldChar w:fldCharType="end"/>
      </w:r>
      <w:r>
        <w:t xml:space="preserve">. </w:t>
      </w:r>
      <w:r w:rsidR="002E6A64">
        <w:t>Nat-sääntö</w:t>
      </w:r>
      <w:bookmarkEnd w:id="47"/>
    </w:p>
    <w:p w14:paraId="06593BB4" w14:textId="3C5A8604" w:rsidR="00817DB1" w:rsidRPr="00CF7114" w:rsidRDefault="002E6A64" w:rsidP="00BB5F84">
      <w:r>
        <w:t>Harjoitustyön alussa teimme muutoksen, jossa poistimme root-kirjautumisen käytöstä. Otimme sen takaisin käyttöön ja vaihdoimme root-käyttäjälle. Siirryimme palvelimella wordpress-docker kansioon. Ajoimme komennon yum i</w:t>
      </w:r>
      <w:r w:rsidR="00DF06B2" w:rsidRPr="00966539">
        <w:t xml:space="preserve">nstall epel-release. </w:t>
      </w:r>
      <w:r w:rsidR="00DF06B2" w:rsidRPr="00CC576E">
        <w:t xml:space="preserve">(Kuvio </w:t>
      </w:r>
      <w:r w:rsidR="00EF2591">
        <w:t>3</w:t>
      </w:r>
      <w:r w:rsidR="00CF7114">
        <w:t>0</w:t>
      </w:r>
      <w:r w:rsidR="00DF06B2" w:rsidRPr="00CC576E">
        <w:t>)</w:t>
      </w:r>
      <w:r>
        <w:t>.</w:t>
      </w:r>
    </w:p>
    <w:p w14:paraId="4D10682E" w14:textId="77777777" w:rsidR="002E2F77" w:rsidRDefault="002E2F77" w:rsidP="002E2F77">
      <w:pPr>
        <w:keepNext/>
      </w:pPr>
      <w:r w:rsidRPr="002E2F77">
        <w:rPr>
          <w:noProof/>
        </w:rPr>
        <w:drawing>
          <wp:inline distT="0" distB="0" distL="0" distR="0" wp14:anchorId="12D6282E" wp14:editId="68D53786">
            <wp:extent cx="5879990" cy="2104790"/>
            <wp:effectExtent l="0" t="0" r="6985" b="0"/>
            <wp:docPr id="145549823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8237" name=""/>
                    <pic:cNvPicPr/>
                  </pic:nvPicPr>
                  <pic:blipFill>
                    <a:blip r:embed="rId42"/>
                    <a:stretch>
                      <a:fillRect/>
                    </a:stretch>
                  </pic:blipFill>
                  <pic:spPr>
                    <a:xfrm>
                      <a:off x="0" y="0"/>
                      <a:ext cx="5883418" cy="2106017"/>
                    </a:xfrm>
                    <a:prstGeom prst="rect">
                      <a:avLst/>
                    </a:prstGeom>
                  </pic:spPr>
                </pic:pic>
              </a:graphicData>
            </a:graphic>
          </wp:inline>
        </w:drawing>
      </w:r>
    </w:p>
    <w:p w14:paraId="1E957CEA" w14:textId="34E2DCDE" w:rsidR="003E7BF7" w:rsidRPr="003E7BF7" w:rsidRDefault="002E2F77" w:rsidP="002E2F77">
      <w:pPr>
        <w:pStyle w:val="Kuvaotsikko"/>
      </w:pPr>
      <w:bookmarkStart w:id="48" w:name="_Toc183642888"/>
      <w:r>
        <w:t xml:space="preserve">Kuvio </w:t>
      </w:r>
      <w:r>
        <w:fldChar w:fldCharType="begin"/>
      </w:r>
      <w:r>
        <w:instrText xml:space="preserve"> SEQ Kuvio \* ARABIC </w:instrText>
      </w:r>
      <w:r>
        <w:fldChar w:fldCharType="separate"/>
      </w:r>
      <w:r w:rsidR="00000140">
        <w:t>30</w:t>
      </w:r>
      <w:r>
        <w:fldChar w:fldCharType="end"/>
      </w:r>
      <w:r>
        <w:t xml:space="preserve">. </w:t>
      </w:r>
      <w:r w:rsidR="002E6A64">
        <w:t>Epel-releasen asennus</w:t>
      </w:r>
      <w:bookmarkEnd w:id="48"/>
    </w:p>
    <w:p w14:paraId="64AF8BC7" w14:textId="1CE65043" w:rsidR="009F6E26" w:rsidRDefault="00CF7114" w:rsidP="009C571D">
      <w:r>
        <w:t>Seuraavaksi</w:t>
      </w:r>
      <w:r w:rsidR="00AD5145">
        <w:t xml:space="preserve"> komento</w:t>
      </w:r>
      <w:r w:rsidR="007C47BF">
        <w:t xml:space="preserve"> </w:t>
      </w:r>
      <w:r w:rsidR="009A5392" w:rsidRPr="009A5392">
        <w:t>yum install certbot python3-certbot-dns-rfc2136. (Ku</w:t>
      </w:r>
      <w:r w:rsidR="009A5392">
        <w:t xml:space="preserve">vio </w:t>
      </w:r>
      <w:r w:rsidR="00EF2591">
        <w:t>3</w:t>
      </w:r>
      <w:r w:rsidR="00D21F12">
        <w:t>1</w:t>
      </w:r>
      <w:r w:rsidR="009A5392">
        <w:t>)</w:t>
      </w:r>
    </w:p>
    <w:p w14:paraId="2C5CE39E" w14:textId="77777777" w:rsidR="006A104E" w:rsidRDefault="006A104E" w:rsidP="006A104E">
      <w:pPr>
        <w:keepNext/>
      </w:pPr>
      <w:r w:rsidRPr="006A104E">
        <w:rPr>
          <w:noProof/>
        </w:rPr>
        <w:lastRenderedPageBreak/>
        <w:drawing>
          <wp:inline distT="0" distB="0" distL="0" distR="0" wp14:anchorId="11605F78" wp14:editId="41AC5CA9">
            <wp:extent cx="6120130" cy="386715"/>
            <wp:effectExtent l="0" t="0" r="0" b="0"/>
            <wp:docPr id="154416246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2462" name=""/>
                    <pic:cNvPicPr/>
                  </pic:nvPicPr>
                  <pic:blipFill>
                    <a:blip r:embed="rId43"/>
                    <a:stretch>
                      <a:fillRect/>
                    </a:stretch>
                  </pic:blipFill>
                  <pic:spPr>
                    <a:xfrm>
                      <a:off x="0" y="0"/>
                      <a:ext cx="6120130" cy="386715"/>
                    </a:xfrm>
                    <a:prstGeom prst="rect">
                      <a:avLst/>
                    </a:prstGeom>
                  </pic:spPr>
                </pic:pic>
              </a:graphicData>
            </a:graphic>
          </wp:inline>
        </w:drawing>
      </w:r>
    </w:p>
    <w:p w14:paraId="28DB5C04" w14:textId="07F443F3" w:rsidR="004045E3" w:rsidRDefault="006A104E" w:rsidP="006A104E">
      <w:pPr>
        <w:pStyle w:val="Kuvaotsikko"/>
      </w:pPr>
      <w:bookmarkStart w:id="49" w:name="_Toc183642889"/>
      <w:r>
        <w:t xml:space="preserve">Kuvio </w:t>
      </w:r>
      <w:r>
        <w:fldChar w:fldCharType="begin"/>
      </w:r>
      <w:r>
        <w:instrText xml:space="preserve"> SEQ Kuvio \* ARABIC </w:instrText>
      </w:r>
      <w:r>
        <w:fldChar w:fldCharType="separate"/>
      </w:r>
      <w:r w:rsidR="00000140">
        <w:t>31</w:t>
      </w:r>
      <w:r>
        <w:fldChar w:fldCharType="end"/>
      </w:r>
      <w:r>
        <w:t xml:space="preserve">. </w:t>
      </w:r>
      <w:r w:rsidR="00AD5145">
        <w:t>Certbotin asennus</w:t>
      </w:r>
      <w:bookmarkEnd w:id="49"/>
    </w:p>
    <w:p w14:paraId="6C2E5AB3" w14:textId="3F8ED61E" w:rsidR="006A104E" w:rsidRDefault="004C2BDE" w:rsidP="006A104E">
      <w:r>
        <w:t xml:space="preserve">Jatkoimme </w:t>
      </w:r>
      <w:r w:rsidR="002050A2">
        <w:t>cns.vle.fi -sivuston ohjeiden mukaan.</w:t>
      </w:r>
      <w:r w:rsidR="009C7CC0">
        <w:t xml:space="preserve"> (Kuvio </w:t>
      </w:r>
      <w:r w:rsidR="00EF2591">
        <w:t>32</w:t>
      </w:r>
      <w:r w:rsidR="00E678A5">
        <w:t>)</w:t>
      </w:r>
      <w:r w:rsidR="001C3EFD">
        <w:t>.</w:t>
      </w:r>
    </w:p>
    <w:p w14:paraId="6C563781" w14:textId="77777777" w:rsidR="009C7CC0" w:rsidRDefault="009C7CC0" w:rsidP="009C7CC0">
      <w:pPr>
        <w:keepNext/>
      </w:pPr>
      <w:r w:rsidRPr="009C7CC0">
        <w:rPr>
          <w:noProof/>
        </w:rPr>
        <w:drawing>
          <wp:inline distT="0" distB="0" distL="0" distR="0" wp14:anchorId="4C525D7B" wp14:editId="21388212">
            <wp:extent cx="4774758" cy="1069094"/>
            <wp:effectExtent l="0" t="0" r="6985" b="0"/>
            <wp:docPr id="186845455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4552" name=""/>
                    <pic:cNvPicPr/>
                  </pic:nvPicPr>
                  <pic:blipFill>
                    <a:blip r:embed="rId44"/>
                    <a:stretch>
                      <a:fillRect/>
                    </a:stretch>
                  </pic:blipFill>
                  <pic:spPr>
                    <a:xfrm>
                      <a:off x="0" y="0"/>
                      <a:ext cx="4778840" cy="1070008"/>
                    </a:xfrm>
                    <a:prstGeom prst="rect">
                      <a:avLst/>
                    </a:prstGeom>
                  </pic:spPr>
                </pic:pic>
              </a:graphicData>
            </a:graphic>
          </wp:inline>
        </w:drawing>
      </w:r>
    </w:p>
    <w:p w14:paraId="58E617F4" w14:textId="32C1A215" w:rsidR="009C7CC0" w:rsidRDefault="009C7CC0" w:rsidP="009C7CC0">
      <w:pPr>
        <w:pStyle w:val="Kuvaotsikko"/>
      </w:pPr>
      <w:bookmarkStart w:id="50" w:name="_Toc183642890"/>
      <w:r>
        <w:t xml:space="preserve">Kuvio </w:t>
      </w:r>
      <w:r>
        <w:fldChar w:fldCharType="begin"/>
      </w:r>
      <w:r>
        <w:instrText xml:space="preserve"> SEQ Kuvio \* ARABIC </w:instrText>
      </w:r>
      <w:r>
        <w:fldChar w:fldCharType="separate"/>
      </w:r>
      <w:r w:rsidR="00000140">
        <w:t>32</w:t>
      </w:r>
      <w:r>
        <w:fldChar w:fldCharType="end"/>
      </w:r>
      <w:r>
        <w:t xml:space="preserve">. </w:t>
      </w:r>
      <w:r w:rsidR="002050A2">
        <w:t>Cns.vle.fi ohjeet</w:t>
      </w:r>
      <w:bookmarkEnd w:id="50"/>
    </w:p>
    <w:p w14:paraId="43027136" w14:textId="4FE5D7A6" w:rsidR="00731AD7" w:rsidRDefault="00FB4986" w:rsidP="00731AD7">
      <w:r>
        <w:t>Lisäsimme</w:t>
      </w:r>
      <w:r w:rsidR="003C477C">
        <w:t xml:space="preserve"> tiedostoon </w:t>
      </w:r>
      <w:r w:rsidR="00EC649B">
        <w:t xml:space="preserve">/etc/pki/tls/rfc2136.ini </w:t>
      </w:r>
      <w:r>
        <w:t xml:space="preserve">kuvion </w:t>
      </w:r>
      <w:r w:rsidR="001C3EFD">
        <w:t>3</w:t>
      </w:r>
      <w:r>
        <w:t xml:space="preserve">3 mukaiset </w:t>
      </w:r>
      <w:r w:rsidR="00D21F12">
        <w:t>rivit</w:t>
      </w:r>
      <w:r w:rsidR="0084481F">
        <w:t xml:space="preserve">. </w:t>
      </w:r>
    </w:p>
    <w:p w14:paraId="2A6222B5" w14:textId="77777777" w:rsidR="0084481F" w:rsidRDefault="0084481F" w:rsidP="0084481F">
      <w:pPr>
        <w:keepNext/>
      </w:pPr>
      <w:r w:rsidRPr="0084481F">
        <w:rPr>
          <w:noProof/>
        </w:rPr>
        <w:drawing>
          <wp:inline distT="0" distB="0" distL="0" distR="0" wp14:anchorId="3A49E6F3" wp14:editId="402DBB87">
            <wp:extent cx="5172797" cy="1247949"/>
            <wp:effectExtent l="0" t="0" r="8890" b="9525"/>
            <wp:docPr id="90872554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25540" name=""/>
                    <pic:cNvPicPr/>
                  </pic:nvPicPr>
                  <pic:blipFill>
                    <a:blip r:embed="rId45"/>
                    <a:stretch>
                      <a:fillRect/>
                    </a:stretch>
                  </pic:blipFill>
                  <pic:spPr>
                    <a:xfrm>
                      <a:off x="0" y="0"/>
                      <a:ext cx="5172797" cy="1247949"/>
                    </a:xfrm>
                    <a:prstGeom prst="rect">
                      <a:avLst/>
                    </a:prstGeom>
                  </pic:spPr>
                </pic:pic>
              </a:graphicData>
            </a:graphic>
          </wp:inline>
        </w:drawing>
      </w:r>
    </w:p>
    <w:p w14:paraId="20C018CE" w14:textId="604BD6AD" w:rsidR="00EC649B" w:rsidRDefault="0084481F" w:rsidP="0084481F">
      <w:pPr>
        <w:pStyle w:val="Kuvaotsikko"/>
      </w:pPr>
      <w:bookmarkStart w:id="51" w:name="_Toc183642891"/>
      <w:r>
        <w:t xml:space="preserve">Kuvio </w:t>
      </w:r>
      <w:r>
        <w:fldChar w:fldCharType="begin"/>
      </w:r>
      <w:r>
        <w:instrText xml:space="preserve"> SEQ Kuvio \* ARABIC </w:instrText>
      </w:r>
      <w:r>
        <w:fldChar w:fldCharType="separate"/>
      </w:r>
      <w:r w:rsidR="00000140">
        <w:t>33</w:t>
      </w:r>
      <w:r>
        <w:fldChar w:fldCharType="end"/>
      </w:r>
      <w:r>
        <w:t xml:space="preserve">. </w:t>
      </w:r>
      <w:r w:rsidR="00B7582A">
        <w:t>Rfc2136.ini</w:t>
      </w:r>
      <w:bookmarkEnd w:id="51"/>
    </w:p>
    <w:p w14:paraId="4B3E9C87" w14:textId="579A643F" w:rsidR="00166A92" w:rsidRDefault="00D21F12" w:rsidP="00166A92">
      <w:r>
        <w:t>A</w:t>
      </w:r>
      <w:r w:rsidR="000B337A">
        <w:t>nn</w:t>
      </w:r>
      <w:r>
        <w:t>oimme</w:t>
      </w:r>
      <w:r w:rsidR="000B337A">
        <w:t xml:space="preserve"> tiedostoon oikeudet</w:t>
      </w:r>
      <w:r w:rsidR="00287C7C">
        <w:t xml:space="preserve"> komennolla </w:t>
      </w:r>
      <w:r w:rsidR="00287C7C" w:rsidRPr="00287C7C">
        <w:t>chmod 600 /etc/pki/tls/rfc2136.ini</w:t>
      </w:r>
      <w:r>
        <w:t>.</w:t>
      </w:r>
    </w:p>
    <w:p w14:paraId="7FDC7EC7" w14:textId="268BB52E" w:rsidR="002E5566" w:rsidRPr="002E5566" w:rsidRDefault="00F36A02" w:rsidP="002E5566">
      <w:r>
        <w:t>Pyysimme sertifikaattia komennolla</w:t>
      </w:r>
      <w:r w:rsidR="00B7582A">
        <w:t xml:space="preserve"> </w:t>
      </w:r>
      <w:r w:rsidR="002E5566" w:rsidRPr="002E5566">
        <w:t xml:space="preserve">certbot certonly --dns-rfc2136 --dns-rfc2136-credentials /etc/pki/tls/rfc2136.ini --dns-rfc2136-propagation-seconds 30 -d </w:t>
      </w:r>
      <w:r w:rsidR="00B7582A" w:rsidRPr="00B7582A">
        <w:t>www.group13.ttc60z.vle.fi</w:t>
      </w:r>
      <w:r w:rsidR="00B7582A">
        <w:t>. (Kuvio</w:t>
      </w:r>
      <w:r w:rsidR="001C3EFD">
        <w:t xml:space="preserve"> 34).</w:t>
      </w:r>
    </w:p>
    <w:p w14:paraId="0109C92D" w14:textId="77777777" w:rsidR="00DE30DD" w:rsidRDefault="00DE30DD" w:rsidP="00DE30DD">
      <w:pPr>
        <w:keepNext/>
      </w:pPr>
      <w:r w:rsidRPr="00DE30DD">
        <w:rPr>
          <w:noProof/>
        </w:rPr>
        <w:lastRenderedPageBreak/>
        <w:drawing>
          <wp:inline distT="0" distB="0" distL="0" distR="0" wp14:anchorId="1C039F3A" wp14:editId="7AE90882">
            <wp:extent cx="3947823" cy="1660969"/>
            <wp:effectExtent l="0" t="0" r="0" b="0"/>
            <wp:docPr id="172136820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68200" name=""/>
                    <pic:cNvPicPr/>
                  </pic:nvPicPr>
                  <pic:blipFill>
                    <a:blip r:embed="rId46"/>
                    <a:stretch>
                      <a:fillRect/>
                    </a:stretch>
                  </pic:blipFill>
                  <pic:spPr>
                    <a:xfrm>
                      <a:off x="0" y="0"/>
                      <a:ext cx="3965846" cy="1668552"/>
                    </a:xfrm>
                    <a:prstGeom prst="rect">
                      <a:avLst/>
                    </a:prstGeom>
                  </pic:spPr>
                </pic:pic>
              </a:graphicData>
            </a:graphic>
          </wp:inline>
        </w:drawing>
      </w:r>
    </w:p>
    <w:p w14:paraId="03E092B8" w14:textId="260E869E" w:rsidR="00287C7C" w:rsidRDefault="00DE30DD" w:rsidP="00DE30DD">
      <w:pPr>
        <w:pStyle w:val="Kuvaotsikko"/>
      </w:pPr>
      <w:bookmarkStart w:id="52" w:name="_Toc183642892"/>
      <w:r>
        <w:t xml:space="preserve">Kuvio </w:t>
      </w:r>
      <w:r>
        <w:fldChar w:fldCharType="begin"/>
      </w:r>
      <w:r>
        <w:instrText xml:space="preserve"> SEQ Kuvio \* ARABIC </w:instrText>
      </w:r>
      <w:r>
        <w:fldChar w:fldCharType="separate"/>
      </w:r>
      <w:r w:rsidR="00000140">
        <w:t>34</w:t>
      </w:r>
      <w:r>
        <w:fldChar w:fldCharType="end"/>
      </w:r>
      <w:r>
        <w:t xml:space="preserve">. </w:t>
      </w:r>
      <w:r w:rsidR="00F90DE4">
        <w:t>Sertifikaatti</w:t>
      </w:r>
      <w:bookmarkEnd w:id="52"/>
    </w:p>
    <w:p w14:paraId="4AC95331" w14:textId="42EF2449" w:rsidR="00DE30DD" w:rsidRDefault="00F90DE4" w:rsidP="008321E2">
      <w:r>
        <w:t xml:space="preserve">Otimme talteen </w:t>
      </w:r>
      <w:r w:rsidR="008321E2">
        <w:t>sertifikaattien tiedostopolut.</w:t>
      </w:r>
    </w:p>
    <w:p w14:paraId="2B4057B4" w14:textId="77777777" w:rsidR="00C07D6A" w:rsidRPr="00C07D6A" w:rsidRDefault="00C07D6A" w:rsidP="008321E2">
      <w:pPr>
        <w:rPr>
          <w:lang w:val="en-US"/>
        </w:rPr>
      </w:pPr>
      <w:r w:rsidRPr="00C07D6A">
        <w:rPr>
          <w:lang w:val="en-US"/>
        </w:rPr>
        <w:t>Certificate is saved at: /etc/letsencrypt/live/www.group13.ttc60z.vle.fi/fullchain.pem</w:t>
      </w:r>
    </w:p>
    <w:p w14:paraId="7AF93A61" w14:textId="519300C4" w:rsidR="00C07D6A" w:rsidRDefault="00C07D6A" w:rsidP="008321E2">
      <w:pPr>
        <w:rPr>
          <w:lang w:val="en-US"/>
        </w:rPr>
      </w:pPr>
      <w:r w:rsidRPr="00C07D6A">
        <w:rPr>
          <w:lang w:val="en-US"/>
        </w:rPr>
        <w:t>Key is saved at:</w:t>
      </w:r>
      <w:r w:rsidR="004522F9">
        <w:rPr>
          <w:lang w:val="en-US"/>
        </w:rPr>
        <w:t xml:space="preserve"> </w:t>
      </w:r>
      <w:r w:rsidRPr="00C07D6A">
        <w:rPr>
          <w:lang w:val="en-US"/>
        </w:rPr>
        <w:t>/etc/letsencrypt/live/www.group13.ttc60z.vle.fi/privkey.pem</w:t>
      </w:r>
    </w:p>
    <w:p w14:paraId="5AD8221C" w14:textId="5190F4A8" w:rsidR="00C07D6A" w:rsidRDefault="008321E2" w:rsidP="00C07D6A">
      <w:r>
        <w:t>A</w:t>
      </w:r>
      <w:r w:rsidR="00271202" w:rsidRPr="00271202">
        <w:t>set</w:t>
      </w:r>
      <w:r>
        <w:t>imme</w:t>
      </w:r>
      <w:r w:rsidR="00271202" w:rsidRPr="00271202">
        <w:t xml:space="preserve"> </w:t>
      </w:r>
      <w:r w:rsidR="0069473C">
        <w:t xml:space="preserve">luodun sertifikaatin käyttöön </w:t>
      </w:r>
      <w:r w:rsidR="00271202" w:rsidRPr="00271202">
        <w:t>modsecurity</w:t>
      </w:r>
      <w:r>
        <w:t>-</w:t>
      </w:r>
      <w:r w:rsidR="00271202" w:rsidRPr="00271202">
        <w:t>kontille</w:t>
      </w:r>
      <w:r w:rsidR="00271202">
        <w:t>.</w:t>
      </w:r>
      <w:r w:rsidR="007771E6">
        <w:t xml:space="preserve"> </w:t>
      </w:r>
      <w:r w:rsidR="0069473C">
        <w:t>Tämä tapahtui muokkaamalla docker-c</w:t>
      </w:r>
      <w:r w:rsidR="00960086">
        <w:t xml:space="preserve">ompose.yml -tiedostoa. </w:t>
      </w:r>
      <w:r w:rsidR="0069473C">
        <w:t>T</w:t>
      </w:r>
      <w:r w:rsidR="007771E6">
        <w:t>e</w:t>
      </w:r>
      <w:r w:rsidR="0069473C">
        <w:t>imme</w:t>
      </w:r>
      <w:r w:rsidR="007771E6">
        <w:t xml:space="preserve"> myös muita muokkauksia</w:t>
      </w:r>
      <w:r w:rsidR="00960086">
        <w:t>,</w:t>
      </w:r>
      <w:r w:rsidR="007771E6">
        <w:t xml:space="preserve"> kuten </w:t>
      </w:r>
      <w:r w:rsidR="00960086">
        <w:t xml:space="preserve">asetimme </w:t>
      </w:r>
      <w:r w:rsidR="007771E6">
        <w:t>ssl_port</w:t>
      </w:r>
      <w:r w:rsidR="00960086">
        <w:t>:n</w:t>
      </w:r>
      <w:r w:rsidR="007771E6">
        <w:t xml:space="preserve"> </w:t>
      </w:r>
      <w:r w:rsidR="25FDD458">
        <w:t xml:space="preserve">www-palvelimen </w:t>
      </w:r>
      <w:r w:rsidR="1A61CAFA">
        <w:t>port</w:t>
      </w:r>
      <w:r w:rsidR="28630A65">
        <w:t>ista</w:t>
      </w:r>
      <w:r w:rsidR="1A61CAFA">
        <w:t xml:space="preserve"> 8443</w:t>
      </w:r>
      <w:r w:rsidR="3579AEEB">
        <w:t>,</w:t>
      </w:r>
      <w:r w:rsidR="1A61CAFA">
        <w:t xml:space="preserve"> </w:t>
      </w:r>
      <w:r w:rsidR="327404BB">
        <w:t>Docker-kontin</w:t>
      </w:r>
      <w:r w:rsidR="5932C531">
        <w:t xml:space="preserve"> </w:t>
      </w:r>
      <w:r w:rsidR="28630A65">
        <w:t>porttiin</w:t>
      </w:r>
      <w:r w:rsidR="1A61CAFA">
        <w:t xml:space="preserve"> 443</w:t>
      </w:r>
      <w:r w:rsidR="0EC7F51F">
        <w:t xml:space="preserve">. </w:t>
      </w:r>
      <w:r w:rsidR="3E123018">
        <w:t xml:space="preserve">Myös kansio </w:t>
      </w:r>
      <w:r w:rsidR="3E123018" w:rsidRPr="28ADC5A6">
        <w:rPr>
          <w:lang w:val="en-US"/>
        </w:rPr>
        <w:t>/etc/letsencrypt/ on jaettu</w:t>
      </w:r>
      <w:r w:rsidR="1CF6CB94" w:rsidRPr="28ADC5A6">
        <w:rPr>
          <w:lang w:val="en-US"/>
        </w:rPr>
        <w:t xml:space="preserve"> (volumes)</w:t>
      </w:r>
      <w:r w:rsidR="3E123018" w:rsidRPr="28ADC5A6">
        <w:rPr>
          <w:lang w:val="en-US"/>
        </w:rPr>
        <w:t xml:space="preserve"> Docker-kontille, jotta se saa </w:t>
      </w:r>
      <w:r w:rsidR="6A081618" w:rsidRPr="28ADC5A6">
        <w:rPr>
          <w:lang w:val="en-US"/>
        </w:rPr>
        <w:t>sertifikaatin ja avaimen ympäristömuuttujiin (PROXY_SSL_CERT, PROXY_SSL_KEY).</w:t>
      </w:r>
      <w:r w:rsidR="3E123018">
        <w:t xml:space="preserve"> </w:t>
      </w:r>
      <w:r w:rsidR="005858B9">
        <w:t xml:space="preserve">Lopulliset tiedoston muokkaukset olivat kuvion </w:t>
      </w:r>
      <w:r w:rsidR="001C3EFD">
        <w:t>3</w:t>
      </w:r>
      <w:r w:rsidR="005858B9">
        <w:t>5 mukaiset.</w:t>
      </w:r>
    </w:p>
    <w:p w14:paraId="17AEED42" w14:textId="77777777" w:rsidR="00A26913" w:rsidRDefault="00A26913" w:rsidP="00A26913">
      <w:pPr>
        <w:keepNext/>
      </w:pPr>
      <w:r w:rsidRPr="00A26913">
        <w:rPr>
          <w:noProof/>
        </w:rPr>
        <w:lastRenderedPageBreak/>
        <w:drawing>
          <wp:inline distT="0" distB="0" distL="0" distR="0" wp14:anchorId="5578126C" wp14:editId="4DB9FFB9">
            <wp:extent cx="6008478" cy="3314700"/>
            <wp:effectExtent l="0" t="0" r="0" b="0"/>
            <wp:docPr id="99828221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2217" name=""/>
                    <pic:cNvPicPr/>
                  </pic:nvPicPr>
                  <pic:blipFill>
                    <a:blip r:embed="rId47"/>
                    <a:stretch>
                      <a:fillRect/>
                    </a:stretch>
                  </pic:blipFill>
                  <pic:spPr>
                    <a:xfrm>
                      <a:off x="0" y="0"/>
                      <a:ext cx="6009052" cy="3315017"/>
                    </a:xfrm>
                    <a:prstGeom prst="rect">
                      <a:avLst/>
                    </a:prstGeom>
                  </pic:spPr>
                </pic:pic>
              </a:graphicData>
            </a:graphic>
          </wp:inline>
        </w:drawing>
      </w:r>
    </w:p>
    <w:p w14:paraId="68278D66" w14:textId="3ED4B17A" w:rsidR="00203F02" w:rsidRDefault="00A26913" w:rsidP="00A26913">
      <w:pPr>
        <w:pStyle w:val="Kuvaotsikko"/>
      </w:pPr>
      <w:bookmarkStart w:id="53" w:name="_Toc183642893"/>
      <w:r>
        <w:t xml:space="preserve">Kuvio </w:t>
      </w:r>
      <w:r>
        <w:fldChar w:fldCharType="begin"/>
      </w:r>
      <w:r>
        <w:instrText xml:space="preserve"> SEQ Kuvio \* ARABIC </w:instrText>
      </w:r>
      <w:r>
        <w:fldChar w:fldCharType="separate"/>
      </w:r>
      <w:r w:rsidR="00000140">
        <w:t>35</w:t>
      </w:r>
      <w:r>
        <w:fldChar w:fldCharType="end"/>
      </w:r>
      <w:r>
        <w:t>.</w:t>
      </w:r>
      <w:r w:rsidR="005858B9">
        <w:t xml:space="preserve"> Docker-compose.yml</w:t>
      </w:r>
      <w:bookmarkEnd w:id="53"/>
    </w:p>
    <w:p w14:paraId="46FD16C5" w14:textId="1E9F1A74" w:rsidR="00203F02" w:rsidRDefault="00726482" w:rsidP="00203F02">
      <w:r>
        <w:t>Päivitimme</w:t>
      </w:r>
      <w:r w:rsidR="00AF4FD9">
        <w:t xml:space="preserve"> </w:t>
      </w:r>
      <w:r>
        <w:t>uuden</w:t>
      </w:r>
      <w:r w:rsidR="00AF4FD9">
        <w:t xml:space="preserve"> yml</w:t>
      </w:r>
      <w:r>
        <w:t>-</w:t>
      </w:r>
      <w:r w:rsidR="00AF4FD9">
        <w:t>tiedosto</w:t>
      </w:r>
      <w:r>
        <w:t>n</w:t>
      </w:r>
      <w:r w:rsidR="00AF4FD9">
        <w:t xml:space="preserve"> käyttöön modsecurity</w:t>
      </w:r>
      <w:r>
        <w:t>-k</w:t>
      </w:r>
      <w:r w:rsidR="00AF4FD9">
        <w:t>ontille. (Kuvio 2</w:t>
      </w:r>
      <w:r>
        <w:t>6).</w:t>
      </w:r>
    </w:p>
    <w:p w14:paraId="1BC41305" w14:textId="77777777" w:rsidR="00AF4FD9" w:rsidRDefault="00AF4FD9" w:rsidP="00AF4FD9">
      <w:pPr>
        <w:keepNext/>
      </w:pPr>
      <w:r w:rsidRPr="00AF4FD9">
        <w:rPr>
          <w:noProof/>
        </w:rPr>
        <w:drawing>
          <wp:inline distT="0" distB="0" distL="0" distR="0" wp14:anchorId="431B6244" wp14:editId="25981744">
            <wp:extent cx="3629770" cy="724230"/>
            <wp:effectExtent l="0" t="0" r="0" b="0"/>
            <wp:docPr id="296166863"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6863" name="Kuva 1" descr="Kuva, joka sisältää kohteen teksti, kuvakaappaus, Fontti&#10;&#10;Kuvaus luotu automaattisesti"/>
                    <pic:cNvPicPr/>
                  </pic:nvPicPr>
                  <pic:blipFill>
                    <a:blip r:embed="rId48"/>
                    <a:stretch>
                      <a:fillRect/>
                    </a:stretch>
                  </pic:blipFill>
                  <pic:spPr>
                    <a:xfrm>
                      <a:off x="0" y="0"/>
                      <a:ext cx="3639267" cy="726125"/>
                    </a:xfrm>
                    <a:prstGeom prst="rect">
                      <a:avLst/>
                    </a:prstGeom>
                  </pic:spPr>
                </pic:pic>
              </a:graphicData>
            </a:graphic>
          </wp:inline>
        </w:drawing>
      </w:r>
    </w:p>
    <w:p w14:paraId="5E8B364F" w14:textId="2DF99A65" w:rsidR="00AF4FD9" w:rsidRPr="00203F02" w:rsidRDefault="00AF4FD9" w:rsidP="00AF4FD9">
      <w:pPr>
        <w:pStyle w:val="Kuvaotsikko"/>
      </w:pPr>
      <w:bookmarkStart w:id="54" w:name="_Toc183642894"/>
      <w:r>
        <w:t xml:space="preserve">Kuvio </w:t>
      </w:r>
      <w:r>
        <w:fldChar w:fldCharType="begin"/>
      </w:r>
      <w:r>
        <w:instrText xml:space="preserve"> SEQ Kuvio \* ARABIC </w:instrText>
      </w:r>
      <w:r>
        <w:fldChar w:fldCharType="separate"/>
      </w:r>
      <w:r w:rsidR="00000140">
        <w:t>36</w:t>
      </w:r>
      <w:r>
        <w:fldChar w:fldCharType="end"/>
      </w:r>
      <w:r>
        <w:t>. docker-compose</w:t>
      </w:r>
      <w:r w:rsidR="00726482">
        <w:t xml:space="preserve"> up</w:t>
      </w:r>
      <w:bookmarkEnd w:id="54"/>
    </w:p>
    <w:p w14:paraId="52BAF566" w14:textId="00FD24B5" w:rsidR="007F0ED1" w:rsidRPr="00271202" w:rsidRDefault="00726482" w:rsidP="00C07D6A">
      <w:r>
        <w:t>S</w:t>
      </w:r>
      <w:r w:rsidR="002B11DC">
        <w:t>ivu latautu</w:t>
      </w:r>
      <w:r>
        <w:t>i muuten onnistuneesti,</w:t>
      </w:r>
      <w:r w:rsidR="002B11DC">
        <w:t xml:space="preserve"> mutta </w:t>
      </w:r>
      <w:r>
        <w:t>kuvat</w:t>
      </w:r>
      <w:r w:rsidR="002B11DC">
        <w:t xml:space="preserve"> ei</w:t>
      </w:r>
      <w:r>
        <w:t>vät</w:t>
      </w:r>
      <w:r w:rsidR="002B11DC">
        <w:t xml:space="preserve"> lataudu koska niitä haetaan http sivulta, joka aiheuttaa </w:t>
      </w:r>
      <w:r>
        <w:t xml:space="preserve">kuvion </w:t>
      </w:r>
      <w:r w:rsidR="001C3EFD">
        <w:t>3</w:t>
      </w:r>
      <w:r>
        <w:t>7 mukais</w:t>
      </w:r>
      <w:r w:rsidR="00A24447">
        <w:t xml:space="preserve">et </w:t>
      </w:r>
      <w:r w:rsidR="002B11DC">
        <w:t>mixed content varoitukse</w:t>
      </w:r>
      <w:r w:rsidR="00D467AF">
        <w:t>t</w:t>
      </w:r>
      <w:r w:rsidR="00A24447">
        <w:t>.</w:t>
      </w:r>
    </w:p>
    <w:p w14:paraId="5336CC13" w14:textId="77777777" w:rsidR="00D467AF" w:rsidRDefault="00D467AF" w:rsidP="00D467AF">
      <w:pPr>
        <w:keepNext/>
      </w:pPr>
      <w:r w:rsidRPr="00D467AF">
        <w:rPr>
          <w:noProof/>
        </w:rPr>
        <w:lastRenderedPageBreak/>
        <w:drawing>
          <wp:inline distT="0" distB="0" distL="0" distR="0" wp14:anchorId="6BCB3A5F" wp14:editId="64852B8A">
            <wp:extent cx="4693567" cy="2725658"/>
            <wp:effectExtent l="0" t="0" r="0" b="0"/>
            <wp:docPr id="2071910874"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0874" name="Kuva 1" descr="Kuva, joka sisältää kohteen teksti, kuvakaappaus, Fontti, numero&#10;&#10;Kuvaus luotu automaattisesti"/>
                    <pic:cNvPicPr/>
                  </pic:nvPicPr>
                  <pic:blipFill>
                    <a:blip r:embed="rId49"/>
                    <a:stretch>
                      <a:fillRect/>
                    </a:stretch>
                  </pic:blipFill>
                  <pic:spPr>
                    <a:xfrm>
                      <a:off x="0" y="0"/>
                      <a:ext cx="4695706" cy="2726900"/>
                    </a:xfrm>
                    <a:prstGeom prst="rect">
                      <a:avLst/>
                    </a:prstGeom>
                  </pic:spPr>
                </pic:pic>
              </a:graphicData>
            </a:graphic>
          </wp:inline>
        </w:drawing>
      </w:r>
    </w:p>
    <w:p w14:paraId="7BE6C271" w14:textId="2A32DDF2" w:rsidR="00D467AF" w:rsidRDefault="00D467AF" w:rsidP="00D467AF">
      <w:pPr>
        <w:pStyle w:val="Kuvaotsikko"/>
      </w:pPr>
      <w:bookmarkStart w:id="55" w:name="_Toc183642895"/>
      <w:r>
        <w:t xml:space="preserve">Kuvio </w:t>
      </w:r>
      <w:r>
        <w:fldChar w:fldCharType="begin"/>
      </w:r>
      <w:r>
        <w:instrText xml:space="preserve"> SEQ Kuvio \* ARABIC </w:instrText>
      </w:r>
      <w:r>
        <w:fldChar w:fldCharType="separate"/>
      </w:r>
      <w:r w:rsidR="00000140">
        <w:t>37</w:t>
      </w:r>
      <w:r>
        <w:fldChar w:fldCharType="end"/>
      </w:r>
      <w:r>
        <w:t xml:space="preserve">. </w:t>
      </w:r>
      <w:r w:rsidR="0074022F">
        <w:t>Mixed content varoitus</w:t>
      </w:r>
      <w:bookmarkEnd w:id="55"/>
    </w:p>
    <w:p w14:paraId="1213EEA5" w14:textId="323B15E0" w:rsidR="00D97DA6" w:rsidRPr="00D97DA6" w:rsidRDefault="0074022F" w:rsidP="00D97DA6">
      <w:r>
        <w:t>Omalla fyysisellä tietokoneella sivustolle siirtyessä</w:t>
      </w:r>
      <w:r w:rsidR="00D97DA6">
        <w:t xml:space="preserve"> näyttää normaalilta. (Kuvio </w:t>
      </w:r>
      <w:r>
        <w:t>3</w:t>
      </w:r>
      <w:r w:rsidR="00D97DA6">
        <w:t>8)</w:t>
      </w:r>
    </w:p>
    <w:p w14:paraId="4BF32B3D" w14:textId="77777777" w:rsidR="00A51B9C" w:rsidRDefault="00A51B9C" w:rsidP="00A51B9C">
      <w:pPr>
        <w:keepNext/>
      </w:pPr>
      <w:r w:rsidRPr="00A51B9C">
        <w:rPr>
          <w:noProof/>
        </w:rPr>
        <w:drawing>
          <wp:inline distT="0" distB="0" distL="0" distR="0" wp14:anchorId="410ED294" wp14:editId="32D78645">
            <wp:extent cx="4608576" cy="2649047"/>
            <wp:effectExtent l="0" t="0" r="1905" b="0"/>
            <wp:docPr id="618725914" name="Kuva 1" descr="Kuva, joka sisältää kohteen teksti, kuvakaappaus, kiss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25914" name="Kuva 1" descr="Kuva, joka sisältää kohteen teksti, kuvakaappaus, kissa&#10;&#10;Kuvaus luotu automaattisesti"/>
                    <pic:cNvPicPr/>
                  </pic:nvPicPr>
                  <pic:blipFill>
                    <a:blip r:embed="rId50"/>
                    <a:stretch>
                      <a:fillRect/>
                    </a:stretch>
                  </pic:blipFill>
                  <pic:spPr>
                    <a:xfrm>
                      <a:off x="0" y="0"/>
                      <a:ext cx="4615005" cy="2652743"/>
                    </a:xfrm>
                    <a:prstGeom prst="rect">
                      <a:avLst/>
                    </a:prstGeom>
                  </pic:spPr>
                </pic:pic>
              </a:graphicData>
            </a:graphic>
          </wp:inline>
        </w:drawing>
      </w:r>
    </w:p>
    <w:p w14:paraId="193DCC17" w14:textId="4F9903BD" w:rsidR="000E12AA" w:rsidRPr="00D97DA6" w:rsidRDefault="00A51B9C" w:rsidP="00A51B9C">
      <w:pPr>
        <w:pStyle w:val="Kuvaotsikko"/>
      </w:pPr>
      <w:bookmarkStart w:id="56" w:name="_Toc183642896"/>
      <w:r>
        <w:t xml:space="preserve">Kuvio </w:t>
      </w:r>
      <w:r>
        <w:fldChar w:fldCharType="begin"/>
      </w:r>
      <w:r>
        <w:instrText xml:space="preserve"> SEQ Kuvio \* ARABIC </w:instrText>
      </w:r>
      <w:r>
        <w:fldChar w:fldCharType="separate"/>
      </w:r>
      <w:r w:rsidR="00000140">
        <w:t>38</w:t>
      </w:r>
      <w:r>
        <w:fldChar w:fldCharType="end"/>
      </w:r>
      <w:r>
        <w:t xml:space="preserve">. </w:t>
      </w:r>
      <w:r w:rsidR="0074022F">
        <w:t>Sivusto omalta tietokoneelta tarkasteltuna</w:t>
      </w:r>
      <w:bookmarkEnd w:id="56"/>
    </w:p>
    <w:p w14:paraId="2C5D8059" w14:textId="77777777" w:rsidR="002B11DC" w:rsidRPr="00271202" w:rsidRDefault="002B11DC" w:rsidP="00C07D6A"/>
    <w:p w14:paraId="65F07A76" w14:textId="1024D2EE" w:rsidR="000B337A" w:rsidRPr="00483853" w:rsidRDefault="001B54BB" w:rsidP="001B54BB">
      <w:pPr>
        <w:pStyle w:val="Otsikko2"/>
      </w:pPr>
      <w:bookmarkStart w:id="57" w:name="_Toc183642853"/>
      <w:r>
        <w:lastRenderedPageBreak/>
        <w:t>Docker kovenn</w:t>
      </w:r>
      <w:r w:rsidR="00B85669">
        <w:t>u</w:t>
      </w:r>
      <w:r w:rsidR="00CC6FDA">
        <w:t>s</w:t>
      </w:r>
      <w:bookmarkEnd w:id="57"/>
    </w:p>
    <w:p w14:paraId="0D74FB1A" w14:textId="501A5880" w:rsidR="008063F7" w:rsidRPr="001451A7" w:rsidRDefault="00A8190C" w:rsidP="001451A7">
      <w:r>
        <w:t>Seuraavaksi keskity</w:t>
      </w:r>
      <w:r w:rsidR="00A24447">
        <w:t>imme</w:t>
      </w:r>
      <w:r>
        <w:t xml:space="preserve"> docker konttien kovennukseen. Tä</w:t>
      </w:r>
      <w:r w:rsidR="00A24447">
        <w:t>mä</w:t>
      </w:r>
      <w:r>
        <w:t xml:space="preserve"> toteutet</w:t>
      </w:r>
      <w:r w:rsidR="00A24447">
        <w:t>tiin</w:t>
      </w:r>
      <w:r>
        <w:t xml:space="preserve"> </w:t>
      </w:r>
      <w:r w:rsidR="00C028E1">
        <w:t xml:space="preserve">käyttöönottamalla SELinux ja </w:t>
      </w:r>
      <w:r w:rsidR="61C14C15">
        <w:t>ase</w:t>
      </w:r>
      <w:r w:rsidR="366827D1">
        <w:t>ntamalla</w:t>
      </w:r>
      <w:r w:rsidR="00456D56">
        <w:t xml:space="preserve"> docker toimimaan rootless</w:t>
      </w:r>
      <w:r w:rsidR="00B4338B">
        <w:t>-</w:t>
      </w:r>
      <w:r w:rsidR="00456D56">
        <w:t xml:space="preserve">tilassa, eli </w:t>
      </w:r>
      <w:r w:rsidR="00B4338B">
        <w:t>ilman root-käyttäjän oikeuksia.</w:t>
      </w:r>
    </w:p>
    <w:p w14:paraId="4E9522CE" w14:textId="466B8D36" w:rsidR="00B85669" w:rsidRPr="00B85669" w:rsidRDefault="001451A7" w:rsidP="001451A7">
      <w:pPr>
        <w:pStyle w:val="Otsikko3"/>
      </w:pPr>
      <w:bookmarkStart w:id="58" w:name="_Toc183642854"/>
      <w:r>
        <w:t>SELinux</w:t>
      </w:r>
      <w:bookmarkEnd w:id="58"/>
    </w:p>
    <w:p w14:paraId="350EAF3C" w14:textId="35FA9E08" w:rsidR="2E15A41B" w:rsidRDefault="2E15A41B" w:rsidP="28ADC5A6">
      <w:r>
        <w:t>SELinux (Security-Enhanced Linux) on tietoturva-arkkitehtuuri Linux-järjestelmiin. Sillädaan hallita paremmin järjestelmän resurssien käyttöä, pääsynvalvonnan (Mandatory Access Control) avulla. Pääsynvalvonnalla voidaan määrittä, sovellusten ja prosessien oikeuksia, tietoturvakontekstin avulla, joka kertoo, sallitaanko pääsy, vai ei. Docker-konttien kanssa SELinux estää esimerkiksi tärkeisiin tiedostoihin pääsyn isäntäkoneella, vaikka kontista muuten (ilman SELinuxin käyttöä) olisi pääsy niihin. (What is SELinux? 2019.)</w:t>
      </w:r>
    </w:p>
    <w:p w14:paraId="18E76659" w14:textId="122DC2E6" w:rsidR="001B54BB" w:rsidRPr="001B54BB" w:rsidRDefault="00B4338B" w:rsidP="001B54BB">
      <w:r>
        <w:t>Otimme</w:t>
      </w:r>
      <w:r w:rsidR="0017450D">
        <w:t xml:space="preserve"> käyttöö</w:t>
      </w:r>
      <w:r>
        <w:t>n</w:t>
      </w:r>
      <w:r w:rsidR="0017450D">
        <w:t xml:space="preserve"> SELinux</w:t>
      </w:r>
      <w:r>
        <w:t>:n</w:t>
      </w:r>
      <w:r w:rsidR="001C4AA3">
        <w:t xml:space="preserve"> muokkaamalla</w:t>
      </w:r>
      <w:r w:rsidR="0017450D">
        <w:t xml:space="preserve"> /etc/docker/daemon.json </w:t>
      </w:r>
      <w:r w:rsidR="001C4AA3">
        <w:t xml:space="preserve">tiedostoa kuvion </w:t>
      </w:r>
      <w:r w:rsidR="0074022F">
        <w:t>39</w:t>
      </w:r>
      <w:r w:rsidR="001C4AA3">
        <w:t xml:space="preserve"> mukaisesti.</w:t>
      </w:r>
    </w:p>
    <w:p w14:paraId="6B1DE514" w14:textId="77777777" w:rsidR="00BF4569" w:rsidRDefault="00BF4569" w:rsidP="00BF4569">
      <w:pPr>
        <w:keepNext/>
      </w:pPr>
      <w:r w:rsidRPr="00BF4569">
        <w:rPr>
          <w:noProof/>
        </w:rPr>
        <w:drawing>
          <wp:inline distT="0" distB="0" distL="0" distR="0" wp14:anchorId="43A4AF14" wp14:editId="0DAE4C4B">
            <wp:extent cx="2295845" cy="666843"/>
            <wp:effectExtent l="0" t="0" r="9525" b="0"/>
            <wp:docPr id="2073785291" name="Kuva 1" descr="Kuva, joka sisältää kohteen kello,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5291" name="Kuva 1" descr="Kuva, joka sisältää kohteen kello, kuvakaappaus&#10;&#10;Kuvaus luotu automaattisesti"/>
                    <pic:cNvPicPr/>
                  </pic:nvPicPr>
                  <pic:blipFill>
                    <a:blip r:embed="rId51"/>
                    <a:stretch>
                      <a:fillRect/>
                    </a:stretch>
                  </pic:blipFill>
                  <pic:spPr>
                    <a:xfrm>
                      <a:off x="0" y="0"/>
                      <a:ext cx="2295845" cy="666843"/>
                    </a:xfrm>
                    <a:prstGeom prst="rect">
                      <a:avLst/>
                    </a:prstGeom>
                  </pic:spPr>
                </pic:pic>
              </a:graphicData>
            </a:graphic>
          </wp:inline>
        </w:drawing>
      </w:r>
    </w:p>
    <w:p w14:paraId="4B0B6F1C" w14:textId="79CF695E" w:rsidR="00BF4569" w:rsidRDefault="00BF4569" w:rsidP="00BF4569">
      <w:pPr>
        <w:pStyle w:val="Kuvaotsikko"/>
      </w:pPr>
      <w:bookmarkStart w:id="59" w:name="_Toc183642897"/>
      <w:r>
        <w:t xml:space="preserve">Kuvio </w:t>
      </w:r>
      <w:r>
        <w:fldChar w:fldCharType="begin"/>
      </w:r>
      <w:r>
        <w:instrText xml:space="preserve"> SEQ Kuvio \* ARABIC </w:instrText>
      </w:r>
      <w:r>
        <w:fldChar w:fldCharType="separate"/>
      </w:r>
      <w:r w:rsidR="00000140">
        <w:t>39</w:t>
      </w:r>
      <w:r>
        <w:fldChar w:fldCharType="end"/>
      </w:r>
      <w:r>
        <w:t xml:space="preserve">. </w:t>
      </w:r>
      <w:r w:rsidR="00BD3B65">
        <w:t>SELinux:n käyttöönotto</w:t>
      </w:r>
      <w:bookmarkEnd w:id="59"/>
    </w:p>
    <w:p w14:paraId="4D197337" w14:textId="18A70799" w:rsidR="00BF4569" w:rsidRDefault="00BD3B65" w:rsidP="00BF4569">
      <w:r>
        <w:t>D</w:t>
      </w:r>
      <w:r w:rsidR="00BF4569">
        <w:t xml:space="preserve">ocker.servicen uudelleenkäynnistyksen jälkeen docker info komennolla </w:t>
      </w:r>
      <w:r>
        <w:t>näimme</w:t>
      </w:r>
      <w:r w:rsidR="00BF4569">
        <w:t xml:space="preserve"> selinuxin tulleen käyttöön</w:t>
      </w:r>
      <w:r>
        <w:t xml:space="preserve"> onnistuneesti.</w:t>
      </w:r>
      <w:r w:rsidR="00374A12">
        <w:t xml:space="preserve"> (Kuvio </w:t>
      </w:r>
      <w:r w:rsidR="0074022F">
        <w:t>40</w:t>
      </w:r>
      <w:r w:rsidR="00374A12">
        <w:t>).</w:t>
      </w:r>
    </w:p>
    <w:p w14:paraId="1B096818" w14:textId="77777777" w:rsidR="00F55D38" w:rsidRDefault="00F55D38" w:rsidP="00F55D38">
      <w:pPr>
        <w:keepNext/>
      </w:pPr>
      <w:r w:rsidRPr="00F55D38">
        <w:rPr>
          <w:noProof/>
        </w:rPr>
        <w:lastRenderedPageBreak/>
        <w:drawing>
          <wp:inline distT="0" distB="0" distL="0" distR="0" wp14:anchorId="31B753DB" wp14:editId="3DE64615">
            <wp:extent cx="1686160" cy="781159"/>
            <wp:effectExtent l="0" t="0" r="9525" b="0"/>
            <wp:docPr id="1553152737" name="Kuva 1" descr="Kuva, joka sisältää kohteen teksti, Fontti, kuvakaappau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2737" name="Kuva 1" descr="Kuva, joka sisältää kohteen teksti, Fontti, kuvakaappaus, muotoilu&#10;&#10;Kuvaus luotu automaattisesti"/>
                    <pic:cNvPicPr/>
                  </pic:nvPicPr>
                  <pic:blipFill>
                    <a:blip r:embed="rId52"/>
                    <a:stretch>
                      <a:fillRect/>
                    </a:stretch>
                  </pic:blipFill>
                  <pic:spPr>
                    <a:xfrm>
                      <a:off x="0" y="0"/>
                      <a:ext cx="1686160" cy="781159"/>
                    </a:xfrm>
                    <a:prstGeom prst="rect">
                      <a:avLst/>
                    </a:prstGeom>
                  </pic:spPr>
                </pic:pic>
              </a:graphicData>
            </a:graphic>
          </wp:inline>
        </w:drawing>
      </w:r>
    </w:p>
    <w:p w14:paraId="6DF4B79B" w14:textId="22FD3F7B" w:rsidR="00BF4569" w:rsidRPr="00BF4569" w:rsidRDefault="00F55D38" w:rsidP="00F55D38">
      <w:pPr>
        <w:pStyle w:val="Kuvaotsikko"/>
      </w:pPr>
      <w:bookmarkStart w:id="60" w:name="_Toc183642898"/>
      <w:r>
        <w:t xml:space="preserve">Kuvio </w:t>
      </w:r>
      <w:r>
        <w:fldChar w:fldCharType="begin"/>
      </w:r>
      <w:r>
        <w:instrText xml:space="preserve"> SEQ Kuvio \* ARABIC </w:instrText>
      </w:r>
      <w:r>
        <w:fldChar w:fldCharType="separate"/>
      </w:r>
      <w:r w:rsidR="00000140">
        <w:t>40</w:t>
      </w:r>
      <w:r>
        <w:fldChar w:fldCharType="end"/>
      </w:r>
      <w:r>
        <w:t>.</w:t>
      </w:r>
      <w:r w:rsidR="00BD3B65">
        <w:t xml:space="preserve"> </w:t>
      </w:r>
      <w:r w:rsidR="00374A12">
        <w:t>SELinux käytössä</w:t>
      </w:r>
      <w:bookmarkEnd w:id="60"/>
    </w:p>
    <w:p w14:paraId="273A6FA3" w14:textId="173BAB74" w:rsidR="00F55D38" w:rsidRPr="00F55D38" w:rsidRDefault="00374A12" w:rsidP="00F55D38">
      <w:r>
        <w:t>K</w:t>
      </w:r>
      <w:r w:rsidR="006443C1">
        <w:t>okeil</w:t>
      </w:r>
      <w:r>
        <w:t>imme vielä</w:t>
      </w:r>
      <w:r w:rsidR="006443C1">
        <w:t xml:space="preserve"> toimivuutta </w:t>
      </w:r>
      <w:r w:rsidR="00C406F0">
        <w:t>busy</w:t>
      </w:r>
      <w:r w:rsidR="006443C1">
        <w:t>boxin avulla</w:t>
      </w:r>
      <w:r>
        <w:t>. Yritimme lisätä käyttäjän BADUSER</w:t>
      </w:r>
      <w:r w:rsidR="00DC1312">
        <w:t xml:space="preserve"> /host_shadow -tiedostoon</w:t>
      </w:r>
      <w:r w:rsidR="00C406F0">
        <w:t xml:space="preserve"> </w:t>
      </w:r>
      <w:r w:rsidR="00074B9C">
        <w:t>j</w:t>
      </w:r>
      <w:r w:rsidR="00E34B61">
        <w:t xml:space="preserve">a sen jälkeen yritimme vielä lukea </w:t>
      </w:r>
      <w:r w:rsidR="00921502">
        <w:t xml:space="preserve">tiedostoa. (Kuvio </w:t>
      </w:r>
      <w:r w:rsidR="0074022F">
        <w:t>41</w:t>
      </w:r>
      <w:r w:rsidR="00921502">
        <w:t>).</w:t>
      </w:r>
    </w:p>
    <w:p w14:paraId="44A62C0C" w14:textId="77777777" w:rsidR="008B36C0" w:rsidRDefault="008B36C0" w:rsidP="008B36C0">
      <w:pPr>
        <w:keepNext/>
      </w:pPr>
      <w:r w:rsidRPr="008B36C0">
        <w:rPr>
          <w:noProof/>
        </w:rPr>
        <w:drawing>
          <wp:inline distT="0" distB="0" distL="0" distR="0" wp14:anchorId="28B0C38D" wp14:editId="7181D928">
            <wp:extent cx="6120130" cy="434975"/>
            <wp:effectExtent l="0" t="0" r="0" b="3175"/>
            <wp:docPr id="138703627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6270" name=""/>
                    <pic:cNvPicPr/>
                  </pic:nvPicPr>
                  <pic:blipFill>
                    <a:blip r:embed="rId53"/>
                    <a:stretch>
                      <a:fillRect/>
                    </a:stretch>
                  </pic:blipFill>
                  <pic:spPr>
                    <a:xfrm>
                      <a:off x="0" y="0"/>
                      <a:ext cx="6120130" cy="434975"/>
                    </a:xfrm>
                    <a:prstGeom prst="rect">
                      <a:avLst/>
                    </a:prstGeom>
                  </pic:spPr>
                </pic:pic>
              </a:graphicData>
            </a:graphic>
          </wp:inline>
        </w:drawing>
      </w:r>
    </w:p>
    <w:p w14:paraId="623D4F49" w14:textId="7F397162" w:rsidR="008B36C0" w:rsidRDefault="008B36C0" w:rsidP="008B36C0">
      <w:pPr>
        <w:pStyle w:val="Kuvaotsikko"/>
      </w:pPr>
      <w:bookmarkStart w:id="61" w:name="_Toc183642899"/>
      <w:r>
        <w:t xml:space="preserve">Kuvio </w:t>
      </w:r>
      <w:r>
        <w:fldChar w:fldCharType="begin"/>
      </w:r>
      <w:r>
        <w:instrText xml:space="preserve"> SEQ Kuvio \* ARABIC </w:instrText>
      </w:r>
      <w:r>
        <w:fldChar w:fldCharType="separate"/>
      </w:r>
      <w:r w:rsidR="00000140">
        <w:t>41</w:t>
      </w:r>
      <w:r>
        <w:fldChar w:fldCharType="end"/>
      </w:r>
      <w:r>
        <w:t xml:space="preserve">. </w:t>
      </w:r>
      <w:r w:rsidR="00921502">
        <w:t>SELinux testi</w:t>
      </w:r>
      <w:bookmarkEnd w:id="61"/>
    </w:p>
    <w:p w14:paraId="14778DB7" w14:textId="2B7E927F" w:rsidR="008B36C0" w:rsidRDefault="00921502" w:rsidP="008B36C0">
      <w:r>
        <w:t>A</w:t>
      </w:r>
      <w:r w:rsidR="008B36C0">
        <w:t>ureport</w:t>
      </w:r>
      <w:r w:rsidR="00E0561A">
        <w:t xml:space="preserve"> -a komennolla </w:t>
      </w:r>
      <w:r w:rsidR="008B36C0">
        <w:t>näky</w:t>
      </w:r>
      <w:r>
        <w:t>i tehty käyttäjän lisäämisyritys.</w:t>
      </w:r>
      <w:r w:rsidR="00E0561A">
        <w:t xml:space="preserve"> (Kuvio 42).</w:t>
      </w:r>
    </w:p>
    <w:p w14:paraId="2E80EA75" w14:textId="77777777" w:rsidR="003D08DD" w:rsidRDefault="003D08DD" w:rsidP="003D08DD">
      <w:pPr>
        <w:keepNext/>
      </w:pPr>
      <w:r w:rsidRPr="003D08DD">
        <w:rPr>
          <w:noProof/>
        </w:rPr>
        <w:drawing>
          <wp:inline distT="0" distB="0" distL="0" distR="0" wp14:anchorId="7FB28B61" wp14:editId="7DD6C72B">
            <wp:extent cx="6120130" cy="108585"/>
            <wp:effectExtent l="0" t="0" r="0" b="5715"/>
            <wp:docPr id="84195560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5608" name=""/>
                    <pic:cNvPicPr/>
                  </pic:nvPicPr>
                  <pic:blipFill>
                    <a:blip r:embed="rId54"/>
                    <a:stretch>
                      <a:fillRect/>
                    </a:stretch>
                  </pic:blipFill>
                  <pic:spPr>
                    <a:xfrm>
                      <a:off x="0" y="0"/>
                      <a:ext cx="6120130" cy="108585"/>
                    </a:xfrm>
                    <a:prstGeom prst="rect">
                      <a:avLst/>
                    </a:prstGeom>
                  </pic:spPr>
                </pic:pic>
              </a:graphicData>
            </a:graphic>
          </wp:inline>
        </w:drawing>
      </w:r>
    </w:p>
    <w:p w14:paraId="6201C899" w14:textId="5CCCBECB" w:rsidR="008B36C0" w:rsidRPr="008B36C0" w:rsidRDefault="003D08DD" w:rsidP="003D08DD">
      <w:pPr>
        <w:pStyle w:val="Kuvaotsikko"/>
      </w:pPr>
      <w:bookmarkStart w:id="62" w:name="_Toc183642900"/>
      <w:r>
        <w:t xml:space="preserve">Kuvio </w:t>
      </w:r>
      <w:r>
        <w:fldChar w:fldCharType="begin"/>
      </w:r>
      <w:r>
        <w:instrText xml:space="preserve"> SEQ Kuvio \* ARABIC </w:instrText>
      </w:r>
      <w:r>
        <w:fldChar w:fldCharType="separate"/>
      </w:r>
      <w:r w:rsidR="00000140">
        <w:t>42</w:t>
      </w:r>
      <w:r>
        <w:fldChar w:fldCharType="end"/>
      </w:r>
      <w:r>
        <w:t xml:space="preserve">. </w:t>
      </w:r>
      <w:r w:rsidR="00921502">
        <w:t>Aureport</w:t>
      </w:r>
      <w:bookmarkEnd w:id="62"/>
    </w:p>
    <w:p w14:paraId="22342FC7" w14:textId="77777777" w:rsidR="008B36C0" w:rsidRDefault="008B36C0" w:rsidP="00F55D38"/>
    <w:p w14:paraId="6F93A30F" w14:textId="5D94C789" w:rsidR="00974633" w:rsidRDefault="00974633" w:rsidP="00974633">
      <w:pPr>
        <w:pStyle w:val="Otsikko3"/>
      </w:pPr>
      <w:bookmarkStart w:id="63" w:name="_Toc183642855"/>
      <w:r>
        <w:t>Rootless</w:t>
      </w:r>
      <w:bookmarkEnd w:id="63"/>
    </w:p>
    <w:p w14:paraId="00687DEC" w14:textId="3ECF3CD6" w:rsidR="00D87163" w:rsidRDefault="0025286B" w:rsidP="00974633">
      <w:r>
        <w:t>Kun docker kontteja ajetaan root</w:t>
      </w:r>
      <w:r w:rsidR="00921502">
        <w:t>-</w:t>
      </w:r>
      <w:r>
        <w:t>käyttäjänä, niillä on pääsy esimerkiksi shadow tiedostoon</w:t>
      </w:r>
      <w:r w:rsidR="00F30E18">
        <w:t xml:space="preserve">, </w:t>
      </w:r>
      <w:r>
        <w:t>joka sisältää käyttäjätunnukset ja salasanat</w:t>
      </w:r>
      <w:r w:rsidR="00F30E18">
        <w:t>. T</w:t>
      </w:r>
      <w:r w:rsidR="00496144">
        <w:t xml:space="preserve">ämä on turvallisuusriski. </w:t>
      </w:r>
      <w:r w:rsidR="00302894">
        <w:t>Tämän takia laitoimme dockerin toimimaan rootless-tilassa</w:t>
      </w:r>
      <w:r w:rsidR="00405FDA">
        <w:t>, jolloin dockeria käytetään käyttäjällä, jolla ei ole ylimääräisiä oikeuksia.</w:t>
      </w:r>
      <w:r w:rsidR="5E787CC7">
        <w:t xml:space="preserve"> Vaikka hyökkääjä pääsisi jotenkin kontin sisään, oikeuksia ei ole itse</w:t>
      </w:r>
      <w:r w:rsidR="53AD16F2">
        <w:t xml:space="preserve"> Linux</w:t>
      </w:r>
      <w:r w:rsidR="5E787CC7">
        <w:t xml:space="preserve"> järjestelmään</w:t>
      </w:r>
      <w:r w:rsidR="552E1A50">
        <w:t>, jossa kontti pyörii,</w:t>
      </w:r>
      <w:r w:rsidR="5E787CC7">
        <w:t xml:space="preserve"> </w:t>
      </w:r>
      <w:r w:rsidR="1F2F373C">
        <w:t>ja hyökkäyspinta pysyy mahdollisimman pienenä.</w:t>
      </w:r>
    </w:p>
    <w:p w14:paraId="17B9E005" w14:textId="71328973" w:rsidR="00DA13CA" w:rsidRPr="00974633" w:rsidRDefault="00405FDA" w:rsidP="00974633">
      <w:r>
        <w:lastRenderedPageBreak/>
        <w:t>L</w:t>
      </w:r>
      <w:r w:rsidR="0003676E">
        <w:t>oimme tarkoitusta varten</w:t>
      </w:r>
      <w:r w:rsidR="00F66697">
        <w:t xml:space="preserve"> käyttäjä</w:t>
      </w:r>
      <w:r w:rsidR="0003676E">
        <w:t>n</w:t>
      </w:r>
      <w:r w:rsidR="00E0561A">
        <w:t xml:space="preserve"> testuser</w:t>
      </w:r>
      <w:r w:rsidR="00D87163">
        <w:t>,</w:t>
      </w:r>
      <w:r w:rsidR="00F66697">
        <w:t xml:space="preserve"> jolla ei ole root</w:t>
      </w:r>
      <w:r w:rsidR="0003676E">
        <w:t>-</w:t>
      </w:r>
      <w:r w:rsidR="00F66697">
        <w:t xml:space="preserve">oikeuksia. </w:t>
      </w:r>
      <w:r w:rsidR="00D87163">
        <w:t xml:space="preserve">(Kuvio </w:t>
      </w:r>
      <w:r w:rsidR="00176766">
        <w:t>43</w:t>
      </w:r>
      <w:r w:rsidR="00D87163">
        <w:t>)</w:t>
      </w:r>
    </w:p>
    <w:p w14:paraId="33D1B707" w14:textId="77777777" w:rsidR="00D87163" w:rsidRDefault="00D87163" w:rsidP="00D87163">
      <w:pPr>
        <w:keepNext/>
      </w:pPr>
      <w:r w:rsidRPr="00D87163">
        <w:rPr>
          <w:noProof/>
        </w:rPr>
        <w:drawing>
          <wp:inline distT="0" distB="0" distL="0" distR="0" wp14:anchorId="5924394C" wp14:editId="2933D4C0">
            <wp:extent cx="4315427" cy="733527"/>
            <wp:effectExtent l="0" t="0" r="9525" b="9525"/>
            <wp:docPr id="2117032506"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32506" name="Kuva 1" descr="Kuva, joka sisältää kohteen teksti, kuvakaappaus, Fontti&#10;&#10;Kuvaus luotu automaattisesti"/>
                    <pic:cNvPicPr/>
                  </pic:nvPicPr>
                  <pic:blipFill>
                    <a:blip r:embed="rId55"/>
                    <a:stretch>
                      <a:fillRect/>
                    </a:stretch>
                  </pic:blipFill>
                  <pic:spPr>
                    <a:xfrm>
                      <a:off x="0" y="0"/>
                      <a:ext cx="4315427" cy="733527"/>
                    </a:xfrm>
                    <a:prstGeom prst="rect">
                      <a:avLst/>
                    </a:prstGeom>
                  </pic:spPr>
                </pic:pic>
              </a:graphicData>
            </a:graphic>
          </wp:inline>
        </w:drawing>
      </w:r>
    </w:p>
    <w:p w14:paraId="17BE8918" w14:textId="31FAAE6A" w:rsidR="00074B9C" w:rsidRDefault="00D87163" w:rsidP="00D87163">
      <w:pPr>
        <w:pStyle w:val="Kuvaotsikko"/>
      </w:pPr>
      <w:bookmarkStart w:id="64" w:name="_Toc183642901"/>
      <w:r>
        <w:t xml:space="preserve">Kuvio </w:t>
      </w:r>
      <w:r>
        <w:fldChar w:fldCharType="begin"/>
      </w:r>
      <w:r>
        <w:instrText xml:space="preserve"> SEQ Kuvio \* ARABIC </w:instrText>
      </w:r>
      <w:r>
        <w:fldChar w:fldCharType="separate"/>
      </w:r>
      <w:r w:rsidR="00000140">
        <w:t>43</w:t>
      </w:r>
      <w:r>
        <w:fldChar w:fldCharType="end"/>
      </w:r>
      <w:r>
        <w:t xml:space="preserve">. </w:t>
      </w:r>
      <w:r w:rsidR="0046410D">
        <w:t>Testuser:n luonti</w:t>
      </w:r>
      <w:bookmarkEnd w:id="64"/>
    </w:p>
    <w:p w14:paraId="3B0F8FFD" w14:textId="68CC6F65" w:rsidR="0007510A" w:rsidRDefault="006662B7" w:rsidP="00F55D38">
      <w:r>
        <w:t>Tarvit</w:t>
      </w:r>
      <w:r w:rsidR="0003676E">
        <w:t>simme</w:t>
      </w:r>
      <w:r>
        <w:t xml:space="preserve"> ensin newuidmap ja newgidmap </w:t>
      </w:r>
      <w:r w:rsidR="00AD60D2">
        <w:t xml:space="preserve">paketit. </w:t>
      </w:r>
      <w:r w:rsidR="0046410D">
        <w:t>Ajoimme</w:t>
      </w:r>
      <w:r w:rsidR="00E441BC">
        <w:t xml:space="preserve"> </w:t>
      </w:r>
      <w:r w:rsidR="0046410D">
        <w:t>komennon</w:t>
      </w:r>
      <w:r w:rsidR="00E441BC">
        <w:t xml:space="preserve"> sudo yum install -y shadow-utile ja tarkist</w:t>
      </w:r>
      <w:r w:rsidR="0046410D">
        <w:t>imme,</w:t>
      </w:r>
      <w:r w:rsidR="00E441BC">
        <w:t xml:space="preserve"> että paketit </w:t>
      </w:r>
      <w:r w:rsidR="001D23C0">
        <w:t>asentuivat</w:t>
      </w:r>
      <w:r w:rsidR="0046410D">
        <w:t xml:space="preserve">. (Kuvio </w:t>
      </w:r>
      <w:r w:rsidR="00176766">
        <w:t>44</w:t>
      </w:r>
      <w:r w:rsidR="0046410D">
        <w:t>)</w:t>
      </w:r>
    </w:p>
    <w:p w14:paraId="2A589BB2" w14:textId="77777777" w:rsidR="001D23C0" w:rsidRDefault="001D23C0" w:rsidP="001D23C0">
      <w:pPr>
        <w:keepNext/>
      </w:pPr>
      <w:r w:rsidRPr="001D23C0">
        <w:rPr>
          <w:noProof/>
        </w:rPr>
        <w:drawing>
          <wp:inline distT="0" distB="0" distL="0" distR="0" wp14:anchorId="221B979C" wp14:editId="2483515D">
            <wp:extent cx="3429479" cy="581106"/>
            <wp:effectExtent l="0" t="0" r="0" b="9525"/>
            <wp:docPr id="728767715"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7715" name="Kuva 1" descr="Kuva, joka sisältää kohteen teksti, kuvakaappaus, Fontti, viiva&#10;&#10;Kuvaus luotu automaattisesti"/>
                    <pic:cNvPicPr/>
                  </pic:nvPicPr>
                  <pic:blipFill>
                    <a:blip r:embed="rId56"/>
                    <a:stretch>
                      <a:fillRect/>
                    </a:stretch>
                  </pic:blipFill>
                  <pic:spPr>
                    <a:xfrm>
                      <a:off x="0" y="0"/>
                      <a:ext cx="3429479" cy="581106"/>
                    </a:xfrm>
                    <a:prstGeom prst="rect">
                      <a:avLst/>
                    </a:prstGeom>
                  </pic:spPr>
                </pic:pic>
              </a:graphicData>
            </a:graphic>
          </wp:inline>
        </w:drawing>
      </w:r>
    </w:p>
    <w:p w14:paraId="4215D182" w14:textId="46A0AD82" w:rsidR="00E441BC" w:rsidRDefault="001D23C0" w:rsidP="001D23C0">
      <w:pPr>
        <w:pStyle w:val="Kuvaotsikko"/>
      </w:pPr>
      <w:bookmarkStart w:id="65" w:name="_Toc183642902"/>
      <w:r>
        <w:t xml:space="preserve">Kuvio </w:t>
      </w:r>
      <w:r>
        <w:fldChar w:fldCharType="begin"/>
      </w:r>
      <w:r>
        <w:instrText xml:space="preserve"> SEQ Kuvio \* ARABIC </w:instrText>
      </w:r>
      <w:r>
        <w:fldChar w:fldCharType="separate"/>
      </w:r>
      <w:r w:rsidR="00000140">
        <w:t>44</w:t>
      </w:r>
      <w:r>
        <w:fldChar w:fldCharType="end"/>
      </w:r>
      <w:r>
        <w:t xml:space="preserve">. </w:t>
      </w:r>
      <w:r w:rsidR="0046410D">
        <w:t>Asennusten tarkistus</w:t>
      </w:r>
      <w:bookmarkEnd w:id="65"/>
    </w:p>
    <w:p w14:paraId="5C2AC24F" w14:textId="7516D18C" w:rsidR="001D23C0" w:rsidRPr="001D23C0" w:rsidRDefault="0046410D" w:rsidP="001D23C0">
      <w:r>
        <w:t>Docker</w:t>
      </w:r>
      <w:r w:rsidR="0028203D">
        <w:t>hubin ohjeen mukaisesti tarkistimme,</w:t>
      </w:r>
      <w:r w:rsidR="008004FA">
        <w:t xml:space="preserve"> että testikäyttäjällä on </w:t>
      </w:r>
      <w:r w:rsidR="005B61E2">
        <w:t>käytössä riittävä määrä</w:t>
      </w:r>
      <w:r w:rsidR="00BC290B">
        <w:t xml:space="preserve"> user</w:t>
      </w:r>
      <w:r w:rsidR="003A5838">
        <w:t>ID</w:t>
      </w:r>
      <w:r w:rsidR="0028203D">
        <w:t>:tä</w:t>
      </w:r>
      <w:r w:rsidR="003A5838">
        <w:t xml:space="preserve"> ja groupID</w:t>
      </w:r>
      <w:r w:rsidR="0028203D">
        <w:t xml:space="preserve">:tä. (Kuvio </w:t>
      </w:r>
      <w:r w:rsidR="00176766">
        <w:t>45</w:t>
      </w:r>
      <w:r w:rsidR="0028203D">
        <w:t>).</w:t>
      </w:r>
    </w:p>
    <w:p w14:paraId="6AC43E24" w14:textId="77777777" w:rsidR="0028203D" w:rsidRDefault="000512D2" w:rsidP="0028203D">
      <w:pPr>
        <w:keepNext/>
      </w:pPr>
      <w:r w:rsidRPr="000512D2">
        <w:rPr>
          <w:noProof/>
        </w:rPr>
        <w:drawing>
          <wp:inline distT="0" distB="0" distL="0" distR="0" wp14:anchorId="5406B09A" wp14:editId="077923F8">
            <wp:extent cx="4848902" cy="543001"/>
            <wp:effectExtent l="0" t="0" r="0" b="9525"/>
            <wp:docPr id="166472709" name="Kuva 1" descr="Kuva, joka sisältää kohteen kuvakaappaus, teksti,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709" name="Kuva 1" descr="Kuva, joka sisältää kohteen kuvakaappaus, teksti, Fontti, viiva&#10;&#10;Kuvaus luotu automaattisesti"/>
                    <pic:cNvPicPr/>
                  </pic:nvPicPr>
                  <pic:blipFill>
                    <a:blip r:embed="rId57"/>
                    <a:stretch>
                      <a:fillRect/>
                    </a:stretch>
                  </pic:blipFill>
                  <pic:spPr>
                    <a:xfrm>
                      <a:off x="0" y="0"/>
                      <a:ext cx="4848902" cy="543001"/>
                    </a:xfrm>
                    <a:prstGeom prst="rect">
                      <a:avLst/>
                    </a:prstGeom>
                  </pic:spPr>
                </pic:pic>
              </a:graphicData>
            </a:graphic>
          </wp:inline>
        </w:drawing>
      </w:r>
    </w:p>
    <w:p w14:paraId="4CAB3A97" w14:textId="45610ADE" w:rsidR="000512D2" w:rsidRDefault="0028203D" w:rsidP="0028203D">
      <w:pPr>
        <w:pStyle w:val="Kuvaotsikko"/>
      </w:pPr>
      <w:bookmarkStart w:id="66" w:name="_Toc183642903"/>
      <w:r>
        <w:t xml:space="preserve">Kuvio </w:t>
      </w:r>
      <w:r>
        <w:fldChar w:fldCharType="begin"/>
      </w:r>
      <w:r>
        <w:instrText xml:space="preserve"> SEQ Kuvio \* ARABIC </w:instrText>
      </w:r>
      <w:r>
        <w:fldChar w:fldCharType="separate"/>
      </w:r>
      <w:r w:rsidR="00000140">
        <w:t>45</w:t>
      </w:r>
      <w:r>
        <w:fldChar w:fldCharType="end"/>
      </w:r>
      <w:r>
        <w:t>. Testuserin UID ja GID</w:t>
      </w:r>
      <w:bookmarkEnd w:id="66"/>
    </w:p>
    <w:p w14:paraId="1E9FCC5F" w14:textId="73B582E6" w:rsidR="000512D2" w:rsidRDefault="0028203D" w:rsidP="00F55D38">
      <w:r>
        <w:t>Ajoimme komennon</w:t>
      </w:r>
      <w:r w:rsidR="00B70BA2" w:rsidRPr="00F41C9D">
        <w:t xml:space="preserve"> sudo dnf install -y fuse-overlayfs </w:t>
      </w:r>
      <w:r w:rsidR="00F41C9D" w:rsidRPr="00F41C9D">
        <w:t>joka asen</w:t>
      </w:r>
      <w:r>
        <w:t>si</w:t>
      </w:r>
      <w:r w:rsidR="00F41C9D" w:rsidRPr="00F41C9D">
        <w:t xml:space="preserve"> fuse-overlays</w:t>
      </w:r>
      <w:r w:rsidR="00F41C9D">
        <w:t xml:space="preserve"> paketit</w:t>
      </w:r>
      <w:r>
        <w:t>.</w:t>
      </w:r>
    </w:p>
    <w:p w14:paraId="3AA9EB91" w14:textId="4E4A0896" w:rsidR="00F41C9D" w:rsidRPr="00F41C9D" w:rsidRDefault="00706E18" w:rsidP="00F55D38">
      <w:r>
        <w:t>Suljimme docker palvelut</w:t>
      </w:r>
      <w:r w:rsidR="00192656">
        <w:t xml:space="preserve">. (Kuvio </w:t>
      </w:r>
      <w:r w:rsidR="00176766">
        <w:t>46</w:t>
      </w:r>
      <w:r w:rsidR="00192656">
        <w:t>)</w:t>
      </w:r>
      <w:r w:rsidR="00C736F9">
        <w:t>.</w:t>
      </w:r>
    </w:p>
    <w:p w14:paraId="05FAB4D4" w14:textId="77777777" w:rsidR="00192656" w:rsidRDefault="00B47627" w:rsidP="00192656">
      <w:pPr>
        <w:keepNext/>
      </w:pPr>
      <w:r w:rsidRPr="00B47627">
        <w:rPr>
          <w:noProof/>
        </w:rPr>
        <w:lastRenderedPageBreak/>
        <w:drawing>
          <wp:inline distT="0" distB="0" distL="0" distR="0" wp14:anchorId="1B7A887A" wp14:editId="0BAC00D2">
            <wp:extent cx="6120130" cy="266065"/>
            <wp:effectExtent l="0" t="0" r="0" b="635"/>
            <wp:docPr id="142021895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8954" name=""/>
                    <pic:cNvPicPr/>
                  </pic:nvPicPr>
                  <pic:blipFill>
                    <a:blip r:embed="rId58"/>
                    <a:stretch>
                      <a:fillRect/>
                    </a:stretch>
                  </pic:blipFill>
                  <pic:spPr>
                    <a:xfrm>
                      <a:off x="0" y="0"/>
                      <a:ext cx="6120130" cy="266065"/>
                    </a:xfrm>
                    <a:prstGeom prst="rect">
                      <a:avLst/>
                    </a:prstGeom>
                  </pic:spPr>
                </pic:pic>
              </a:graphicData>
            </a:graphic>
          </wp:inline>
        </w:drawing>
      </w:r>
    </w:p>
    <w:p w14:paraId="3F4A9494" w14:textId="72D4BF1E" w:rsidR="00CB7B2F" w:rsidRDefault="00192656" w:rsidP="00192656">
      <w:pPr>
        <w:pStyle w:val="Kuvaotsikko"/>
      </w:pPr>
      <w:bookmarkStart w:id="67" w:name="_Toc183642904"/>
      <w:r>
        <w:t xml:space="preserve">Kuvio </w:t>
      </w:r>
      <w:r>
        <w:fldChar w:fldCharType="begin"/>
      </w:r>
      <w:r>
        <w:instrText xml:space="preserve"> SEQ Kuvio \* ARABIC </w:instrText>
      </w:r>
      <w:r>
        <w:fldChar w:fldCharType="separate"/>
      </w:r>
      <w:r w:rsidR="00000140">
        <w:t>46</w:t>
      </w:r>
      <w:r>
        <w:fldChar w:fldCharType="end"/>
      </w:r>
      <w:r>
        <w:t>. Dockerin sulkeminen</w:t>
      </w:r>
      <w:bookmarkEnd w:id="67"/>
    </w:p>
    <w:p w14:paraId="2C7BE8B5" w14:textId="1667645C" w:rsidR="00B47627" w:rsidRPr="00F41C9D" w:rsidRDefault="00192656" w:rsidP="00F55D38">
      <w:r>
        <w:t>Otimme</w:t>
      </w:r>
      <w:r w:rsidR="00CB7B2F">
        <w:t xml:space="preserve"> tietokannasta </w:t>
      </w:r>
      <w:r>
        <w:t>varmuuskopion, koska tarvi</w:t>
      </w:r>
      <w:r w:rsidR="009E6DC8">
        <w:t xml:space="preserve">tsemme sitä myöhemmin. (Kuvio </w:t>
      </w:r>
      <w:r w:rsidR="00BF00F3">
        <w:t>47</w:t>
      </w:r>
      <w:r w:rsidR="009E6DC8">
        <w:t>).</w:t>
      </w:r>
    </w:p>
    <w:p w14:paraId="3D1846D6" w14:textId="77777777" w:rsidR="00192C42" w:rsidRDefault="00192C42" w:rsidP="00192C42">
      <w:pPr>
        <w:keepNext/>
      </w:pPr>
      <w:r w:rsidRPr="00192C42">
        <w:rPr>
          <w:noProof/>
        </w:rPr>
        <w:drawing>
          <wp:inline distT="0" distB="0" distL="0" distR="0" wp14:anchorId="1FE6B446" wp14:editId="153C143F">
            <wp:extent cx="6120130" cy="482600"/>
            <wp:effectExtent l="0" t="0" r="0" b="0"/>
            <wp:docPr id="143779385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3853" name=""/>
                    <pic:cNvPicPr/>
                  </pic:nvPicPr>
                  <pic:blipFill>
                    <a:blip r:embed="rId59"/>
                    <a:stretch>
                      <a:fillRect/>
                    </a:stretch>
                  </pic:blipFill>
                  <pic:spPr>
                    <a:xfrm>
                      <a:off x="0" y="0"/>
                      <a:ext cx="6120130" cy="482600"/>
                    </a:xfrm>
                    <a:prstGeom prst="rect">
                      <a:avLst/>
                    </a:prstGeom>
                  </pic:spPr>
                </pic:pic>
              </a:graphicData>
            </a:graphic>
          </wp:inline>
        </w:drawing>
      </w:r>
    </w:p>
    <w:p w14:paraId="1DDCFF6E" w14:textId="09040913" w:rsidR="006443C1" w:rsidRPr="00F41C9D" w:rsidRDefault="00192C42" w:rsidP="009E6DC8">
      <w:pPr>
        <w:pStyle w:val="Kuvaotsikko"/>
      </w:pPr>
      <w:bookmarkStart w:id="68" w:name="_Toc183642905"/>
      <w:r>
        <w:t xml:space="preserve">Kuvio </w:t>
      </w:r>
      <w:r>
        <w:fldChar w:fldCharType="begin"/>
      </w:r>
      <w:r>
        <w:instrText xml:space="preserve"> SEQ Kuvio \* ARABIC </w:instrText>
      </w:r>
      <w:r>
        <w:fldChar w:fldCharType="separate"/>
      </w:r>
      <w:r w:rsidR="00000140">
        <w:t>47</w:t>
      </w:r>
      <w:r>
        <w:fldChar w:fldCharType="end"/>
      </w:r>
      <w:r>
        <w:t xml:space="preserve">. </w:t>
      </w:r>
      <w:r w:rsidR="009E6DC8">
        <w:t>Varmuuskopio tietokannasta</w:t>
      </w:r>
      <w:bookmarkEnd w:id="68"/>
    </w:p>
    <w:p w14:paraId="733352AA" w14:textId="6ACC61AD" w:rsidR="000B345C" w:rsidRDefault="0025159F" w:rsidP="0089318A">
      <w:r>
        <w:t>Meiltä</w:t>
      </w:r>
      <w:r w:rsidR="000B345C">
        <w:t xml:space="preserve"> puuttu</w:t>
      </w:r>
      <w:r>
        <w:t>i</w:t>
      </w:r>
      <w:r w:rsidR="000B345C">
        <w:t xml:space="preserve"> iptables</w:t>
      </w:r>
      <w:r w:rsidR="006F5FEC">
        <w:t>-</w:t>
      </w:r>
      <w:r w:rsidR="00837C4D">
        <w:t>moduuli</w:t>
      </w:r>
      <w:r>
        <w:t>,</w:t>
      </w:r>
      <w:r w:rsidR="000B345C">
        <w:t xml:space="preserve"> joten asen</w:t>
      </w:r>
      <w:r>
        <w:t>simme</w:t>
      </w:r>
      <w:r w:rsidR="000B345C">
        <w:t xml:space="preserve"> se</w:t>
      </w:r>
      <w:r>
        <w:t>n</w:t>
      </w:r>
      <w:r w:rsidR="000B345C">
        <w:t xml:space="preserve"> root käyttäjällä</w:t>
      </w:r>
      <w:r w:rsidR="006F5FEC">
        <w:t>. (Kuvio 49).</w:t>
      </w:r>
    </w:p>
    <w:p w14:paraId="7976A906" w14:textId="77777777" w:rsidR="00702563" w:rsidRDefault="00531A74" w:rsidP="00702563">
      <w:pPr>
        <w:keepNext/>
      </w:pPr>
      <w:r w:rsidRPr="00531A74">
        <w:rPr>
          <w:noProof/>
        </w:rPr>
        <w:drawing>
          <wp:inline distT="0" distB="0" distL="0" distR="0" wp14:anchorId="3A3192CD" wp14:editId="7277BB1C">
            <wp:extent cx="3753374" cy="638264"/>
            <wp:effectExtent l="0" t="0" r="0" b="9525"/>
            <wp:docPr id="20533712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128" name="Kuva 1" descr="Kuva, joka sisältää kohteen teksti, kuvakaappaus, Fontti&#10;&#10;Kuvaus luotu automaattisesti"/>
                    <pic:cNvPicPr/>
                  </pic:nvPicPr>
                  <pic:blipFill>
                    <a:blip r:embed="rId60"/>
                    <a:stretch>
                      <a:fillRect/>
                    </a:stretch>
                  </pic:blipFill>
                  <pic:spPr>
                    <a:xfrm>
                      <a:off x="0" y="0"/>
                      <a:ext cx="3753374" cy="638264"/>
                    </a:xfrm>
                    <a:prstGeom prst="rect">
                      <a:avLst/>
                    </a:prstGeom>
                  </pic:spPr>
                </pic:pic>
              </a:graphicData>
            </a:graphic>
          </wp:inline>
        </w:drawing>
      </w:r>
    </w:p>
    <w:p w14:paraId="36418710" w14:textId="7BD2AFEC" w:rsidR="00E11F15" w:rsidRDefault="00702563" w:rsidP="00E11F15">
      <w:pPr>
        <w:pStyle w:val="Kuvaotsikko"/>
      </w:pPr>
      <w:bookmarkStart w:id="69" w:name="_Toc183642906"/>
      <w:r>
        <w:t xml:space="preserve">Kuvio </w:t>
      </w:r>
      <w:r>
        <w:fldChar w:fldCharType="begin"/>
      </w:r>
      <w:r>
        <w:instrText xml:space="preserve"> SEQ Kuvio \* ARABIC </w:instrText>
      </w:r>
      <w:r>
        <w:fldChar w:fldCharType="separate"/>
      </w:r>
      <w:r w:rsidR="00000140">
        <w:t>48</w:t>
      </w:r>
      <w:r>
        <w:fldChar w:fldCharType="end"/>
      </w:r>
      <w:r>
        <w:t xml:space="preserve">. </w:t>
      </w:r>
      <w:r w:rsidR="006F5FEC">
        <w:t>Iptables</w:t>
      </w:r>
      <w:r w:rsidR="0029091F">
        <w:t>-moduulin asennus</w:t>
      </w:r>
      <w:bookmarkEnd w:id="69"/>
    </w:p>
    <w:p w14:paraId="3A983AB4" w14:textId="2048A2F2" w:rsidR="00AB3D8A" w:rsidRDefault="00E11F15" w:rsidP="00E11F15">
      <w:pPr>
        <w:pStyle w:val="Kuvaotsikko"/>
      </w:pPr>
      <w:r>
        <w:t xml:space="preserve">Pakkasimme jokaisen kontin </w:t>
      </w:r>
      <w:r w:rsidR="001A096C">
        <w:t>omaan .tar -tiedostoon komennolla docker save &lt;kontin nimi&gt; &gt;</w:t>
      </w:r>
      <w:r w:rsidR="002A777E">
        <w:t xml:space="preserve"> kontti.tar. Siirsimme pakatut tiedostot testuser-käyttäjän kotikansioon.</w:t>
      </w:r>
    </w:p>
    <w:p w14:paraId="16AF6C8C" w14:textId="61B14EF9" w:rsidR="00063F72" w:rsidRDefault="00B50695" w:rsidP="00063F72">
      <w:r>
        <w:t xml:space="preserve">Ajoimme </w:t>
      </w:r>
      <w:r w:rsidR="008E0EDF" w:rsidRPr="008E0EDF">
        <w:t>kontit alas docker-compose down komennoll</w:t>
      </w:r>
      <w:r w:rsidR="008E0EDF">
        <w:t>a</w:t>
      </w:r>
      <w:r>
        <w:t xml:space="preserve">, jonka jälkeen ajoimme kuvion </w:t>
      </w:r>
      <w:r w:rsidR="0045749D">
        <w:t>49 mukaisen komennon.</w:t>
      </w:r>
    </w:p>
    <w:p w14:paraId="65DEB695" w14:textId="77777777" w:rsidR="002919BB" w:rsidRDefault="00164240" w:rsidP="002919BB">
      <w:pPr>
        <w:keepNext/>
        <w:spacing w:after="160" w:line="259" w:lineRule="auto"/>
      </w:pPr>
      <w:r w:rsidRPr="00164240">
        <w:rPr>
          <w:noProof/>
        </w:rPr>
        <w:drawing>
          <wp:inline distT="0" distB="0" distL="0" distR="0" wp14:anchorId="26D380BF" wp14:editId="5D41B5C9">
            <wp:extent cx="6120130" cy="584200"/>
            <wp:effectExtent l="0" t="0" r="0" b="6350"/>
            <wp:docPr id="8927267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2674" name=""/>
                    <pic:cNvPicPr/>
                  </pic:nvPicPr>
                  <pic:blipFill>
                    <a:blip r:embed="rId61"/>
                    <a:stretch>
                      <a:fillRect/>
                    </a:stretch>
                  </pic:blipFill>
                  <pic:spPr>
                    <a:xfrm>
                      <a:off x="0" y="0"/>
                      <a:ext cx="6120130" cy="584200"/>
                    </a:xfrm>
                    <a:prstGeom prst="rect">
                      <a:avLst/>
                    </a:prstGeom>
                  </pic:spPr>
                </pic:pic>
              </a:graphicData>
            </a:graphic>
          </wp:inline>
        </w:drawing>
      </w:r>
    </w:p>
    <w:p w14:paraId="0106B1EB" w14:textId="4E823270" w:rsidR="005F236A" w:rsidRDefault="002919BB" w:rsidP="0045749D">
      <w:pPr>
        <w:pStyle w:val="Kuvaotsikko"/>
      </w:pPr>
      <w:bookmarkStart w:id="70" w:name="_Toc183642907"/>
      <w:r>
        <w:t xml:space="preserve">Kuvio </w:t>
      </w:r>
      <w:r>
        <w:fldChar w:fldCharType="begin"/>
      </w:r>
      <w:r>
        <w:instrText xml:space="preserve"> SEQ Kuvio \* ARABIC </w:instrText>
      </w:r>
      <w:r>
        <w:fldChar w:fldCharType="separate"/>
      </w:r>
      <w:r w:rsidR="00000140">
        <w:t>49</w:t>
      </w:r>
      <w:r>
        <w:fldChar w:fldCharType="end"/>
      </w:r>
      <w:r>
        <w:t>. commands</w:t>
      </w:r>
      <w:bookmarkEnd w:id="70"/>
    </w:p>
    <w:p w14:paraId="410E2563" w14:textId="1B068A32" w:rsidR="00F40D5E" w:rsidRPr="00F40D5E" w:rsidRDefault="0045749D" w:rsidP="00F40D5E">
      <w:r>
        <w:lastRenderedPageBreak/>
        <w:t>Siirryimme</w:t>
      </w:r>
      <w:r w:rsidR="005F236A">
        <w:t xml:space="preserve"> testuser</w:t>
      </w:r>
      <w:r>
        <w:t xml:space="preserve">-käyttäjälle ja ajoimme </w:t>
      </w:r>
      <w:r w:rsidR="00CD0022">
        <w:t xml:space="preserve">rootlessin asennuskomennon </w:t>
      </w:r>
      <w:r w:rsidR="00F40D5E" w:rsidRPr="00F40D5E">
        <w:t>dockerd-rootless-setuptool.sh install</w:t>
      </w:r>
      <w:r w:rsidR="00CD0022">
        <w:t>. (Kuvio 50).</w:t>
      </w:r>
    </w:p>
    <w:p w14:paraId="28F4EC02" w14:textId="77777777" w:rsidR="002919BB" w:rsidRDefault="003E7F89" w:rsidP="002919BB">
      <w:pPr>
        <w:keepNext/>
      </w:pPr>
      <w:r w:rsidRPr="003E7F89">
        <w:rPr>
          <w:noProof/>
        </w:rPr>
        <w:drawing>
          <wp:inline distT="0" distB="0" distL="0" distR="0" wp14:anchorId="02B13A5F" wp14:editId="579B8575">
            <wp:extent cx="3986784" cy="2607666"/>
            <wp:effectExtent l="0" t="0" r="0" b="2540"/>
            <wp:docPr id="211047301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3016" name=""/>
                    <pic:cNvPicPr/>
                  </pic:nvPicPr>
                  <pic:blipFill>
                    <a:blip r:embed="rId62"/>
                    <a:stretch>
                      <a:fillRect/>
                    </a:stretch>
                  </pic:blipFill>
                  <pic:spPr>
                    <a:xfrm>
                      <a:off x="0" y="0"/>
                      <a:ext cx="3993013" cy="2611741"/>
                    </a:xfrm>
                    <a:prstGeom prst="rect">
                      <a:avLst/>
                    </a:prstGeom>
                  </pic:spPr>
                </pic:pic>
              </a:graphicData>
            </a:graphic>
          </wp:inline>
        </w:drawing>
      </w:r>
    </w:p>
    <w:p w14:paraId="4ED6534D" w14:textId="27F5799C" w:rsidR="003E7F89" w:rsidRDefault="002919BB" w:rsidP="00CD0022">
      <w:pPr>
        <w:pStyle w:val="Kuvaotsikko"/>
      </w:pPr>
      <w:bookmarkStart w:id="71" w:name="_Toc183642908"/>
      <w:r>
        <w:t xml:space="preserve">Kuvio </w:t>
      </w:r>
      <w:r>
        <w:fldChar w:fldCharType="begin"/>
      </w:r>
      <w:r>
        <w:instrText xml:space="preserve"> SEQ Kuvio \* ARABIC </w:instrText>
      </w:r>
      <w:r>
        <w:fldChar w:fldCharType="separate"/>
      </w:r>
      <w:r w:rsidR="00000140">
        <w:t>50</w:t>
      </w:r>
      <w:r>
        <w:fldChar w:fldCharType="end"/>
      </w:r>
      <w:r>
        <w:t xml:space="preserve">. </w:t>
      </w:r>
      <w:r w:rsidR="00CD0022">
        <w:t>Rootlessin asennus</w:t>
      </w:r>
      <w:bookmarkEnd w:id="71"/>
    </w:p>
    <w:p w14:paraId="3D3845D3" w14:textId="381A9CE8" w:rsidR="001B035E" w:rsidRDefault="009717FE" w:rsidP="00F40D5E">
      <w:r>
        <w:t>Määritimme</w:t>
      </w:r>
      <w:r w:rsidR="00E532B1" w:rsidRPr="002919BB">
        <w:t xml:space="preserve"> </w:t>
      </w:r>
      <w:r w:rsidR="000A7125" w:rsidRPr="002919BB">
        <w:t>docker</w:t>
      </w:r>
      <w:r w:rsidR="007E6543">
        <w:t xml:space="preserve"> socket</w:t>
      </w:r>
      <w:r w:rsidR="000A7125" w:rsidRPr="002919BB">
        <w:t xml:space="preserve"> </w:t>
      </w:r>
      <w:r w:rsidR="007E6543">
        <w:t>-polu</w:t>
      </w:r>
      <w:r w:rsidR="00A6654F">
        <w:t>n kuvion 51 mukaisilla komennoilla.</w:t>
      </w:r>
      <w:r w:rsidR="007E6543">
        <w:t xml:space="preserve"> </w:t>
      </w:r>
    </w:p>
    <w:p w14:paraId="36D53531" w14:textId="77777777" w:rsidR="0049752E" w:rsidRDefault="0049752E" w:rsidP="0049752E">
      <w:pPr>
        <w:keepNext/>
      </w:pPr>
      <w:r w:rsidRPr="0049752E">
        <w:rPr>
          <w:noProof/>
        </w:rPr>
        <w:drawing>
          <wp:inline distT="0" distB="0" distL="0" distR="0" wp14:anchorId="47A4F7C8" wp14:editId="0631A0D1">
            <wp:extent cx="5098694" cy="1657947"/>
            <wp:effectExtent l="0" t="0" r="6985" b="0"/>
            <wp:docPr id="1593765167"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5167" name="Kuva 1" descr="Kuva, joka sisältää kohteen teksti, kuvakaappaus, Fontti&#10;&#10;Kuvaus luotu automaattisesti"/>
                    <pic:cNvPicPr/>
                  </pic:nvPicPr>
                  <pic:blipFill>
                    <a:blip r:embed="rId63"/>
                    <a:stretch>
                      <a:fillRect/>
                    </a:stretch>
                  </pic:blipFill>
                  <pic:spPr>
                    <a:xfrm>
                      <a:off x="0" y="0"/>
                      <a:ext cx="5143610" cy="1672552"/>
                    </a:xfrm>
                    <a:prstGeom prst="rect">
                      <a:avLst/>
                    </a:prstGeom>
                  </pic:spPr>
                </pic:pic>
              </a:graphicData>
            </a:graphic>
          </wp:inline>
        </w:drawing>
      </w:r>
    </w:p>
    <w:p w14:paraId="1B72C5D0" w14:textId="5614F1FF" w:rsidR="002919BB" w:rsidRDefault="0049752E" w:rsidP="0049752E">
      <w:pPr>
        <w:pStyle w:val="Kuvaotsikko"/>
      </w:pPr>
      <w:bookmarkStart w:id="72" w:name="_Toc183642909"/>
      <w:r>
        <w:t xml:space="preserve">Kuvio </w:t>
      </w:r>
      <w:r>
        <w:fldChar w:fldCharType="begin"/>
      </w:r>
      <w:r>
        <w:instrText xml:space="preserve"> SEQ Kuvio \* ARABIC </w:instrText>
      </w:r>
      <w:r>
        <w:fldChar w:fldCharType="separate"/>
      </w:r>
      <w:r w:rsidR="00000140">
        <w:t>51</w:t>
      </w:r>
      <w:r>
        <w:fldChar w:fldCharType="end"/>
      </w:r>
      <w:r>
        <w:t xml:space="preserve">. </w:t>
      </w:r>
      <w:r w:rsidR="00A6654F">
        <w:t>Docker.socke</w:t>
      </w:r>
      <w:r w:rsidR="00786A66">
        <w:t>t määrittäminen</w:t>
      </w:r>
      <w:bookmarkEnd w:id="72"/>
    </w:p>
    <w:p w14:paraId="56125506" w14:textId="3BBBA44D" w:rsidR="00314221" w:rsidRDefault="00786A66" w:rsidP="00314221">
      <w:pPr>
        <w:keepNext/>
      </w:pPr>
      <w:r>
        <w:t>T</w:t>
      </w:r>
      <w:r w:rsidR="00FC1F69">
        <w:t>ämän jälkeen käynnis</w:t>
      </w:r>
      <w:r>
        <w:t>timme kontit</w:t>
      </w:r>
      <w:r w:rsidR="00FC1F69">
        <w:t xml:space="preserve"> uudelleen </w:t>
      </w:r>
      <w:r w:rsidR="00663DDF">
        <w:t>docker-compose up komennolla</w:t>
      </w:r>
      <w:r w:rsidR="000E18A3">
        <w:t>. Tämä</w:t>
      </w:r>
      <w:r w:rsidR="00663DDF">
        <w:t xml:space="preserve"> aiheutti </w:t>
      </w:r>
      <w:r w:rsidR="000E18A3">
        <w:t>kuitenkin kuvion 52 mukaiset virheet, jotka</w:t>
      </w:r>
      <w:r w:rsidR="0024655F">
        <w:t xml:space="preserve"> johtu</w:t>
      </w:r>
      <w:r w:rsidR="000E18A3">
        <w:t>i</w:t>
      </w:r>
      <w:r w:rsidR="0024655F">
        <w:t>vat ilmeisesti /var/lib/mysql kansion sisällöstä</w:t>
      </w:r>
      <w:r w:rsidR="007441E0">
        <w:t>,</w:t>
      </w:r>
      <w:r w:rsidR="0024655F">
        <w:t xml:space="preserve"> </w:t>
      </w:r>
      <w:r w:rsidR="0024655F">
        <w:lastRenderedPageBreak/>
        <w:t>jonka pitäisi olla tyhjä.</w:t>
      </w:r>
      <w:r w:rsidR="00663DDF">
        <w:br/>
      </w:r>
      <w:r w:rsidR="00D846DC" w:rsidRPr="00D846DC">
        <w:rPr>
          <w:noProof/>
        </w:rPr>
        <w:drawing>
          <wp:inline distT="0" distB="0" distL="0" distR="0" wp14:anchorId="39554AA4" wp14:editId="3FC5551F">
            <wp:extent cx="5223053" cy="1528223"/>
            <wp:effectExtent l="0" t="0" r="0" b="0"/>
            <wp:docPr id="36428257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2578" name=""/>
                    <pic:cNvPicPr/>
                  </pic:nvPicPr>
                  <pic:blipFill>
                    <a:blip r:embed="rId64"/>
                    <a:stretch>
                      <a:fillRect/>
                    </a:stretch>
                  </pic:blipFill>
                  <pic:spPr>
                    <a:xfrm>
                      <a:off x="0" y="0"/>
                      <a:ext cx="5228147" cy="1529713"/>
                    </a:xfrm>
                    <a:prstGeom prst="rect">
                      <a:avLst/>
                    </a:prstGeom>
                  </pic:spPr>
                </pic:pic>
              </a:graphicData>
            </a:graphic>
          </wp:inline>
        </w:drawing>
      </w:r>
    </w:p>
    <w:p w14:paraId="13CBCAC5" w14:textId="66D33E30" w:rsidR="0049752E" w:rsidRDefault="00314221" w:rsidP="00314221">
      <w:pPr>
        <w:pStyle w:val="Kuvaotsikko"/>
      </w:pPr>
      <w:bookmarkStart w:id="73" w:name="_Toc183642910"/>
      <w:r>
        <w:t xml:space="preserve">Kuvio </w:t>
      </w:r>
      <w:r>
        <w:fldChar w:fldCharType="begin"/>
      </w:r>
      <w:r>
        <w:instrText xml:space="preserve"> SEQ Kuvio \* ARABIC </w:instrText>
      </w:r>
      <w:r>
        <w:fldChar w:fldCharType="separate"/>
      </w:r>
      <w:r w:rsidR="00000140">
        <w:t>52</w:t>
      </w:r>
      <w:r>
        <w:fldChar w:fldCharType="end"/>
      </w:r>
      <w:r>
        <w:t xml:space="preserve">. </w:t>
      </w:r>
      <w:r w:rsidR="000E18A3">
        <w:t>Docker-compose virheet</w:t>
      </w:r>
      <w:bookmarkEnd w:id="73"/>
    </w:p>
    <w:p w14:paraId="72E542E4" w14:textId="1907178C" w:rsidR="005E1A7E" w:rsidRDefault="000E18A3" w:rsidP="005E1A7E">
      <w:r>
        <w:t>Yritimme</w:t>
      </w:r>
      <w:r w:rsidR="005606C4">
        <w:t xml:space="preserve"> ajaa kontit ylös käyttäen </w:t>
      </w:r>
      <w:r w:rsidR="009D47A5">
        <w:t>.</w:t>
      </w:r>
      <w:r w:rsidR="005606C4">
        <w:t>tar</w:t>
      </w:r>
      <w:r w:rsidR="009D47A5">
        <w:t>-</w:t>
      </w:r>
      <w:r w:rsidR="005606C4">
        <w:t>tiedostoja</w:t>
      </w:r>
      <w:r w:rsidR="009D47A5">
        <w:t>. Aloitimme tietokannalla. (Kuvio 53</w:t>
      </w:r>
      <w:r w:rsidR="00D703EB">
        <w:t>).</w:t>
      </w:r>
    </w:p>
    <w:p w14:paraId="300B1CAA" w14:textId="77777777" w:rsidR="00D703EB" w:rsidRDefault="003C13CE" w:rsidP="00D703EB">
      <w:pPr>
        <w:keepNext/>
      </w:pPr>
      <w:r w:rsidRPr="003C13CE">
        <w:rPr>
          <w:noProof/>
        </w:rPr>
        <w:drawing>
          <wp:inline distT="0" distB="0" distL="0" distR="0" wp14:anchorId="6B048EA4" wp14:editId="5D2FDBE4">
            <wp:extent cx="5163271" cy="1066949"/>
            <wp:effectExtent l="0" t="0" r="0" b="0"/>
            <wp:docPr id="122206924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9248" name="Kuva 1" descr="Kuva, joka sisältää kohteen teksti, kuvakaappaus, Fontti&#10;&#10;Kuvaus luotu automaattisesti"/>
                    <pic:cNvPicPr/>
                  </pic:nvPicPr>
                  <pic:blipFill>
                    <a:blip r:embed="rId65"/>
                    <a:stretch>
                      <a:fillRect/>
                    </a:stretch>
                  </pic:blipFill>
                  <pic:spPr>
                    <a:xfrm>
                      <a:off x="0" y="0"/>
                      <a:ext cx="5163271" cy="1066949"/>
                    </a:xfrm>
                    <a:prstGeom prst="rect">
                      <a:avLst/>
                    </a:prstGeom>
                  </pic:spPr>
                </pic:pic>
              </a:graphicData>
            </a:graphic>
          </wp:inline>
        </w:drawing>
      </w:r>
    </w:p>
    <w:p w14:paraId="71AD09D8" w14:textId="54D03B7C" w:rsidR="003C13CE" w:rsidRDefault="00D703EB" w:rsidP="00D703EB">
      <w:pPr>
        <w:pStyle w:val="Kuvaotsikko"/>
      </w:pPr>
      <w:bookmarkStart w:id="74" w:name="_Toc183642911"/>
      <w:r>
        <w:t xml:space="preserve">Kuvio </w:t>
      </w:r>
      <w:r>
        <w:fldChar w:fldCharType="begin"/>
      </w:r>
      <w:r>
        <w:instrText xml:space="preserve"> SEQ Kuvio \* ARABIC </w:instrText>
      </w:r>
      <w:r>
        <w:fldChar w:fldCharType="separate"/>
      </w:r>
      <w:r w:rsidR="00000140">
        <w:t>53</w:t>
      </w:r>
      <w:r>
        <w:fldChar w:fldCharType="end"/>
      </w:r>
      <w:r>
        <w:t>. Tietokantakontin pystyttäminen</w:t>
      </w:r>
      <w:bookmarkEnd w:id="74"/>
    </w:p>
    <w:p w14:paraId="4EFF1FF4" w14:textId="77777777" w:rsidR="00C70134" w:rsidRDefault="00C70134" w:rsidP="005E1A7E"/>
    <w:p w14:paraId="5AC9F0A5" w14:textId="2F2FA69D" w:rsidR="003C13CE" w:rsidRDefault="00D703EB" w:rsidP="005E1A7E">
      <w:r>
        <w:t>Toistimme saman modsecuritykontille. (Kuvio 54).</w:t>
      </w:r>
    </w:p>
    <w:p w14:paraId="454CA130" w14:textId="77777777" w:rsidR="00D703EB" w:rsidRDefault="00C70134" w:rsidP="00D703EB">
      <w:pPr>
        <w:keepNext/>
      </w:pPr>
      <w:r w:rsidRPr="00C70134">
        <w:rPr>
          <w:noProof/>
        </w:rPr>
        <w:drawing>
          <wp:inline distT="0" distB="0" distL="0" distR="0" wp14:anchorId="5457B23E" wp14:editId="27927116">
            <wp:extent cx="6120130" cy="728980"/>
            <wp:effectExtent l="0" t="0" r="0" b="0"/>
            <wp:docPr id="464966763" name="Kuva 1" descr="Kuva, joka sisältää kohteen kuvakaappaus, tekst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6763" name="Kuva 1" descr="Kuva, joka sisältää kohteen kuvakaappaus, teksti, Fontti&#10;&#10;Kuvaus luotu automaattisesti"/>
                    <pic:cNvPicPr/>
                  </pic:nvPicPr>
                  <pic:blipFill>
                    <a:blip r:embed="rId66"/>
                    <a:stretch>
                      <a:fillRect/>
                    </a:stretch>
                  </pic:blipFill>
                  <pic:spPr>
                    <a:xfrm>
                      <a:off x="0" y="0"/>
                      <a:ext cx="6120130" cy="728980"/>
                    </a:xfrm>
                    <a:prstGeom prst="rect">
                      <a:avLst/>
                    </a:prstGeom>
                  </pic:spPr>
                </pic:pic>
              </a:graphicData>
            </a:graphic>
          </wp:inline>
        </w:drawing>
      </w:r>
    </w:p>
    <w:p w14:paraId="368A1E18" w14:textId="02D3C7DD" w:rsidR="00C70134" w:rsidRDefault="00D703EB" w:rsidP="00D703EB">
      <w:pPr>
        <w:pStyle w:val="Kuvaotsikko"/>
      </w:pPr>
      <w:bookmarkStart w:id="75" w:name="_Toc183642912"/>
      <w:r>
        <w:t xml:space="preserve">Kuvio </w:t>
      </w:r>
      <w:r>
        <w:fldChar w:fldCharType="begin"/>
      </w:r>
      <w:r>
        <w:instrText xml:space="preserve"> SEQ Kuvio \* ARABIC </w:instrText>
      </w:r>
      <w:r>
        <w:fldChar w:fldCharType="separate"/>
      </w:r>
      <w:r w:rsidR="00000140">
        <w:t>54</w:t>
      </w:r>
      <w:r>
        <w:fldChar w:fldCharType="end"/>
      </w:r>
      <w:r>
        <w:t>. Modsecuritykontin pystyttäminen</w:t>
      </w:r>
      <w:bookmarkEnd w:id="75"/>
    </w:p>
    <w:p w14:paraId="5476C88B" w14:textId="3DCB13D2" w:rsidR="00C70134" w:rsidRDefault="00D703EB" w:rsidP="005E1A7E">
      <w:r>
        <w:lastRenderedPageBreak/>
        <w:t xml:space="preserve">Pystytimme </w:t>
      </w:r>
      <w:r w:rsidR="00F940C6">
        <w:t>wordpresskontin samalla tavalla.</w:t>
      </w:r>
    </w:p>
    <w:p w14:paraId="4147C341" w14:textId="47CE9E85" w:rsidR="00B72548" w:rsidRDefault="00F940C6" w:rsidP="00B72548">
      <w:r>
        <w:t>Kopioimme</w:t>
      </w:r>
      <w:r w:rsidR="008153C9">
        <w:t xml:space="preserve"> backup.sql tietokannasta tiedot uuteen mysql konttiin</w:t>
      </w:r>
      <w:r w:rsidR="00B74A77">
        <w:t xml:space="preserve"> </w:t>
      </w:r>
      <w:r w:rsidR="00B72548">
        <w:t xml:space="preserve">komennolla </w:t>
      </w:r>
      <w:r w:rsidR="00B72548" w:rsidRPr="00B72548">
        <w:t>docker exec -i database mysql -uroot -proot66 wordpress &lt; backup.sql</w:t>
      </w:r>
      <w:r>
        <w:t>.</w:t>
      </w:r>
    </w:p>
    <w:p w14:paraId="0C12B637" w14:textId="3C934171" w:rsidR="00B72548" w:rsidRDefault="00B403B3" w:rsidP="00B72548">
      <w:r>
        <w:t>Mysql-kontissa</w:t>
      </w:r>
      <w:r w:rsidR="00B72548">
        <w:t xml:space="preserve"> on oikea tietokanta, </w:t>
      </w:r>
      <w:r>
        <w:t>mutta sivusto ei siltikään toiminut</w:t>
      </w:r>
      <w:r w:rsidR="00A773A1">
        <w:t>. Tässä vaiheessa tajusimme</w:t>
      </w:r>
      <w:r w:rsidR="00BC7EFA">
        <w:t>,</w:t>
      </w:r>
      <w:r w:rsidR="00A773A1">
        <w:t xml:space="preserve"> että kun käynnistämme kontit yksitellen tallennetuista .tar tiedostoista</w:t>
      </w:r>
      <w:r w:rsidR="005678BC">
        <w:t>,</w:t>
      </w:r>
      <w:r w:rsidR="00A773A1">
        <w:t xml:space="preserve"> niille pitäisi määrittää portit </w:t>
      </w:r>
      <w:r w:rsidR="00BC7EFA">
        <w:t>komennon yhteydessä.</w:t>
      </w:r>
    </w:p>
    <w:p w14:paraId="07269090" w14:textId="34095DD5" w:rsidR="009D53BA" w:rsidRDefault="009D53BA" w:rsidP="00B72548">
      <w:r>
        <w:t>Ajoimme kontit alas ja koitimme uudellee</w:t>
      </w:r>
      <w:r w:rsidR="00726855">
        <w:t xml:space="preserve">n </w:t>
      </w:r>
      <w:r w:rsidR="00267424">
        <w:t>mutta modsecurity ei käynnisty</w:t>
      </w:r>
      <w:r w:rsidR="005678BC">
        <w:t>nyt.</w:t>
      </w:r>
      <w:r w:rsidR="003A4FA8">
        <w:t xml:space="preserve"> (Kuvio 55).</w:t>
      </w:r>
    </w:p>
    <w:p w14:paraId="7CC5FA31" w14:textId="77777777" w:rsidR="005678BC" w:rsidRDefault="008729AC" w:rsidP="005678BC">
      <w:pPr>
        <w:keepNext/>
      </w:pPr>
      <w:r w:rsidRPr="008729AC">
        <w:rPr>
          <w:noProof/>
        </w:rPr>
        <w:drawing>
          <wp:inline distT="0" distB="0" distL="0" distR="0" wp14:anchorId="0DA63DCA" wp14:editId="20D4EF00">
            <wp:extent cx="6120130" cy="294640"/>
            <wp:effectExtent l="0" t="0" r="0" b="0"/>
            <wp:docPr id="147685185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1855" name=""/>
                    <pic:cNvPicPr/>
                  </pic:nvPicPr>
                  <pic:blipFill>
                    <a:blip r:embed="rId67"/>
                    <a:stretch>
                      <a:fillRect/>
                    </a:stretch>
                  </pic:blipFill>
                  <pic:spPr>
                    <a:xfrm>
                      <a:off x="0" y="0"/>
                      <a:ext cx="6120130" cy="294640"/>
                    </a:xfrm>
                    <a:prstGeom prst="rect">
                      <a:avLst/>
                    </a:prstGeom>
                  </pic:spPr>
                </pic:pic>
              </a:graphicData>
            </a:graphic>
          </wp:inline>
        </w:drawing>
      </w:r>
    </w:p>
    <w:p w14:paraId="2115A3C8" w14:textId="63E4522F" w:rsidR="008729AC" w:rsidRDefault="005678BC" w:rsidP="005678BC">
      <w:pPr>
        <w:pStyle w:val="Kuvaotsikko"/>
      </w:pPr>
      <w:bookmarkStart w:id="76" w:name="_Toc183642913"/>
      <w:r>
        <w:t xml:space="preserve">Kuvio </w:t>
      </w:r>
      <w:r>
        <w:fldChar w:fldCharType="begin"/>
      </w:r>
      <w:r>
        <w:instrText xml:space="preserve"> SEQ Kuvio \* ARABIC </w:instrText>
      </w:r>
      <w:r>
        <w:fldChar w:fldCharType="separate"/>
      </w:r>
      <w:r w:rsidR="00000140">
        <w:t>55</w:t>
      </w:r>
      <w:r>
        <w:fldChar w:fldCharType="end"/>
      </w:r>
      <w:r>
        <w:t>. Modsecurityn uusintayritys</w:t>
      </w:r>
      <w:bookmarkEnd w:id="76"/>
    </w:p>
    <w:p w14:paraId="524625A2" w14:textId="01D73AEF" w:rsidR="001179AE" w:rsidRDefault="002C16AE" w:rsidP="00B72548">
      <w:r>
        <w:t xml:space="preserve">Lisäsimme testuser käyttäjälle </w:t>
      </w:r>
      <w:r w:rsidR="005678BC">
        <w:t>oi</w:t>
      </w:r>
      <w:r>
        <w:t xml:space="preserve">keudet </w:t>
      </w:r>
      <w:r w:rsidR="001179AE" w:rsidRPr="001179AE">
        <w:t>sudo chmod -R o+rX /etc/letsencrypt</w:t>
      </w:r>
      <w:r w:rsidR="001179AE">
        <w:t xml:space="preserve"> komennoll</w:t>
      </w:r>
      <w:r w:rsidR="005678BC">
        <w:t>a. T</w:t>
      </w:r>
      <w:r w:rsidR="001179AE">
        <w:t>ämän jälkeen kontit lähtivät käyntiin ongelmitta</w:t>
      </w:r>
      <w:r w:rsidR="005678BC">
        <w:t xml:space="preserve"> mutta </w:t>
      </w:r>
      <w:r w:rsidR="000C7AE1">
        <w:t xml:space="preserve">sivut </w:t>
      </w:r>
      <w:r w:rsidR="00E8607F">
        <w:t>eivät</w:t>
      </w:r>
      <w:r w:rsidR="000C7AE1">
        <w:t xml:space="preserve"> </w:t>
      </w:r>
      <w:r w:rsidR="005678BC">
        <w:t>olleet näkyvissä.</w:t>
      </w:r>
      <w:r w:rsidR="000C7AE1">
        <w:t xml:space="preserve"> </w:t>
      </w:r>
    </w:p>
    <w:p w14:paraId="0D2B5B8F" w14:textId="43B738C3" w:rsidR="00EC4BE5" w:rsidRDefault="005678BC" w:rsidP="00B72548">
      <w:r>
        <w:t xml:space="preserve">Sammutimme www-palvelimen palomuurin </w:t>
      </w:r>
      <w:r w:rsidR="003A4FA8">
        <w:t>(firewalld) hetkeksi, jotta näkisimme onko vika jossain portissa.</w:t>
      </w:r>
    </w:p>
    <w:p w14:paraId="76DE8EE9" w14:textId="77777777" w:rsidR="00BA0CD9" w:rsidRDefault="003A4FA8" w:rsidP="00BA0CD9">
      <w:pPr>
        <w:keepNext/>
      </w:pPr>
      <w:r>
        <w:t>Kun</w:t>
      </w:r>
      <w:r w:rsidR="00E85132">
        <w:t xml:space="preserve"> palomuuri </w:t>
      </w:r>
      <w:r>
        <w:t>oli</w:t>
      </w:r>
      <w:r w:rsidR="00E85132">
        <w:t xml:space="preserve"> pois päältä saamme sivuillamme </w:t>
      </w:r>
      <w:r w:rsidR="00BA0CD9">
        <w:t>Internal Server Error -</w:t>
      </w:r>
      <w:r w:rsidR="00E85132">
        <w:t>virheilmoituksen</w:t>
      </w:r>
      <w:r w:rsidR="00E85132">
        <w:br/>
      </w:r>
      <w:r w:rsidR="00E85132" w:rsidRPr="00E85132">
        <w:rPr>
          <w:noProof/>
        </w:rPr>
        <w:drawing>
          <wp:inline distT="0" distB="0" distL="0" distR="0" wp14:anchorId="0FA1E9B5" wp14:editId="16F5F34E">
            <wp:extent cx="6120130" cy="1089660"/>
            <wp:effectExtent l="0" t="0" r="0" b="0"/>
            <wp:docPr id="928669809"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69809" name="Kuva 1" descr="Kuva, joka sisältää kohteen teksti, kuvakaappaus, Fontti, viiva&#10;&#10;Kuvaus luotu automaattisesti"/>
                    <pic:cNvPicPr/>
                  </pic:nvPicPr>
                  <pic:blipFill>
                    <a:blip r:embed="rId68"/>
                    <a:stretch>
                      <a:fillRect/>
                    </a:stretch>
                  </pic:blipFill>
                  <pic:spPr>
                    <a:xfrm>
                      <a:off x="0" y="0"/>
                      <a:ext cx="6120130" cy="1089660"/>
                    </a:xfrm>
                    <a:prstGeom prst="rect">
                      <a:avLst/>
                    </a:prstGeom>
                  </pic:spPr>
                </pic:pic>
              </a:graphicData>
            </a:graphic>
          </wp:inline>
        </w:drawing>
      </w:r>
    </w:p>
    <w:p w14:paraId="3AD07AD7" w14:textId="7BCC5543" w:rsidR="00C1049D" w:rsidRDefault="00BA0CD9" w:rsidP="00BA0CD9">
      <w:pPr>
        <w:pStyle w:val="Kuvaotsikko"/>
      </w:pPr>
      <w:bookmarkStart w:id="77" w:name="_Toc183642914"/>
      <w:r>
        <w:t xml:space="preserve">Kuvio </w:t>
      </w:r>
      <w:r>
        <w:fldChar w:fldCharType="begin"/>
      </w:r>
      <w:r>
        <w:instrText xml:space="preserve"> SEQ Kuvio \* ARABIC </w:instrText>
      </w:r>
      <w:r>
        <w:fldChar w:fldCharType="separate"/>
      </w:r>
      <w:r w:rsidR="00000140">
        <w:t>56</w:t>
      </w:r>
      <w:r>
        <w:fldChar w:fldCharType="end"/>
      </w:r>
      <w:r>
        <w:t>. Internal server error</w:t>
      </w:r>
      <w:bookmarkEnd w:id="77"/>
    </w:p>
    <w:p w14:paraId="4BFFF864" w14:textId="0E7C2078" w:rsidR="001179AE" w:rsidRPr="00B72548" w:rsidRDefault="00BA0CD9" w:rsidP="00B72548">
      <w:r>
        <w:lastRenderedPageBreak/>
        <w:t>Tutkimme WordPressin</w:t>
      </w:r>
      <w:r w:rsidR="009B2F77" w:rsidRPr="009B2F77">
        <w:t xml:space="preserve"> log</w:t>
      </w:r>
      <w:r>
        <w:t>eja ja ne</w:t>
      </w:r>
      <w:r w:rsidR="009B2F77" w:rsidRPr="009B2F77">
        <w:t xml:space="preserve"> an</w:t>
      </w:r>
      <w:r>
        <w:t>toivat</w:t>
      </w:r>
      <w:r w:rsidR="009B2F77" w:rsidRPr="009B2F77">
        <w:t xml:space="preserve"> php</w:t>
      </w:r>
      <w:r>
        <w:t>-</w:t>
      </w:r>
      <w:r w:rsidR="009B2F77" w:rsidRPr="009B2F77">
        <w:t>virh</w:t>
      </w:r>
      <w:r>
        <w:t>eitä</w:t>
      </w:r>
      <w:r w:rsidR="009B2F77">
        <w:t xml:space="preserve"> puuttuvista tiedostoista</w:t>
      </w:r>
      <w:r>
        <w:t>. (</w:t>
      </w:r>
      <w:r w:rsidR="00760B71">
        <w:t>K</w:t>
      </w:r>
      <w:r>
        <w:t xml:space="preserve">uvio </w:t>
      </w:r>
      <w:r w:rsidR="00760B71">
        <w:t>57).</w:t>
      </w:r>
    </w:p>
    <w:p w14:paraId="35D83822" w14:textId="77777777" w:rsidR="00AB12DF" w:rsidRDefault="00343D05" w:rsidP="00AB12DF">
      <w:pPr>
        <w:keepNext/>
      </w:pPr>
      <w:r w:rsidRPr="00343D05">
        <w:rPr>
          <w:noProof/>
        </w:rPr>
        <w:drawing>
          <wp:inline distT="0" distB="0" distL="0" distR="0" wp14:anchorId="14EF4A88" wp14:editId="49BDB288">
            <wp:extent cx="6120130" cy="1176020"/>
            <wp:effectExtent l="0" t="0" r="0" b="5080"/>
            <wp:docPr id="1541038993" name="Kuva 1" descr="Kuva, joka sisältää kohteen kuvakaappaus,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8993" name="Kuva 1" descr="Kuva, joka sisältää kohteen kuvakaappaus, teksti&#10;&#10;Kuvaus luotu automaattisesti"/>
                    <pic:cNvPicPr/>
                  </pic:nvPicPr>
                  <pic:blipFill>
                    <a:blip r:embed="rId69"/>
                    <a:stretch>
                      <a:fillRect/>
                    </a:stretch>
                  </pic:blipFill>
                  <pic:spPr>
                    <a:xfrm>
                      <a:off x="0" y="0"/>
                      <a:ext cx="6120130" cy="1176020"/>
                    </a:xfrm>
                    <a:prstGeom prst="rect">
                      <a:avLst/>
                    </a:prstGeom>
                  </pic:spPr>
                </pic:pic>
              </a:graphicData>
            </a:graphic>
          </wp:inline>
        </w:drawing>
      </w:r>
    </w:p>
    <w:p w14:paraId="20C4CB07" w14:textId="7A60AA58" w:rsidR="00D82B24" w:rsidRPr="009B2F77" w:rsidRDefault="00AB12DF" w:rsidP="00B865B8">
      <w:pPr>
        <w:pStyle w:val="Kuvaotsikko"/>
      </w:pPr>
      <w:bookmarkStart w:id="78" w:name="_Toc183642915"/>
      <w:r>
        <w:t xml:space="preserve">Kuvio </w:t>
      </w:r>
      <w:r>
        <w:fldChar w:fldCharType="begin"/>
      </w:r>
      <w:r>
        <w:instrText xml:space="preserve"> SEQ Kuvio \* ARABIC </w:instrText>
      </w:r>
      <w:r>
        <w:fldChar w:fldCharType="separate"/>
      </w:r>
      <w:r w:rsidR="00000140">
        <w:t>57</w:t>
      </w:r>
      <w:r>
        <w:fldChar w:fldCharType="end"/>
      </w:r>
      <w:r>
        <w:t>. WordPress logit</w:t>
      </w:r>
      <w:bookmarkEnd w:id="78"/>
    </w:p>
    <w:p w14:paraId="5B3BF4A0" w14:textId="3D6622D4" w:rsidR="0049752E" w:rsidRPr="002919BB" w:rsidRDefault="00B865B8" w:rsidP="00F40D5E">
      <w:r>
        <w:t>Tutkimme</w:t>
      </w:r>
      <w:r w:rsidR="00CA1F33">
        <w:t xml:space="preserve"> </w:t>
      </w:r>
      <w:r>
        <w:t>WordPressin kansiosta</w:t>
      </w:r>
      <w:r w:rsidR="00CA1F33">
        <w:t xml:space="preserve"> /var/www/html </w:t>
      </w:r>
      <w:r>
        <w:t xml:space="preserve">löytyviä </w:t>
      </w:r>
      <w:r w:rsidR="00CA1F33">
        <w:t>tiedostoja</w:t>
      </w:r>
      <w:r>
        <w:t xml:space="preserve"> ja huomasimme, että </w:t>
      </w:r>
      <w:r w:rsidR="000F397A">
        <w:t xml:space="preserve">tiedosto wp-load puuttuu. </w:t>
      </w:r>
      <w:r>
        <w:t>Poistimme kontin ja volumen</w:t>
      </w:r>
      <w:r w:rsidR="000F397A">
        <w:t xml:space="preserve"> ajoimme docker-compose up -d ja </w:t>
      </w:r>
      <w:r w:rsidR="00C94E66">
        <w:t>WordPress</w:t>
      </w:r>
      <w:r w:rsidR="000F397A">
        <w:t xml:space="preserve"> s</w:t>
      </w:r>
      <w:r w:rsidR="00C94E66">
        <w:t>ai</w:t>
      </w:r>
      <w:r w:rsidR="000F397A">
        <w:t xml:space="preserve"> tiedostot, mutta sivut eivät vieläkään lata</w:t>
      </w:r>
      <w:r w:rsidR="00C94E66">
        <w:t>utuneet.</w:t>
      </w:r>
    </w:p>
    <w:p w14:paraId="62186673" w14:textId="391DBA61" w:rsidR="00AC3EA0" w:rsidRDefault="00C94E66" w:rsidP="00F40D5E">
      <w:r>
        <w:t>V</w:t>
      </w:r>
      <w:r w:rsidR="00331202">
        <w:t xml:space="preserve">aihdoimme </w:t>
      </w:r>
      <w:r>
        <w:t>docker-compose.</w:t>
      </w:r>
      <w:r w:rsidR="00331202">
        <w:t>yml</w:t>
      </w:r>
      <w:r>
        <w:t>-</w:t>
      </w:r>
      <w:r w:rsidR="00331202">
        <w:t>tiedostoon alkuperäiset porti</w:t>
      </w:r>
      <w:r>
        <w:t xml:space="preserve">t. Yritimme yhdistää wp-admin sivuille ja </w:t>
      </w:r>
      <w:r w:rsidR="00DE6532">
        <w:t>saimme kuvion 58 mukaisen ilmoituksen, jossa kerrotaan, että tietokanta vaatii päivitystä.</w:t>
      </w:r>
    </w:p>
    <w:p w14:paraId="37A67273" w14:textId="77777777" w:rsidR="00DE6532" w:rsidRDefault="00574DDF" w:rsidP="00DE6532">
      <w:pPr>
        <w:keepNext/>
      </w:pPr>
      <w:r w:rsidRPr="00574DDF">
        <w:rPr>
          <w:noProof/>
        </w:rPr>
        <w:drawing>
          <wp:inline distT="0" distB="0" distL="0" distR="0" wp14:anchorId="2AE53D7D" wp14:editId="13FA091A">
            <wp:extent cx="4707331" cy="1581483"/>
            <wp:effectExtent l="0" t="0" r="0" b="0"/>
            <wp:docPr id="1502153957"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3957" name="Kuva 1" descr="Kuva, joka sisältää kohteen teksti, kuvakaappaus, Fontti&#10;&#10;Kuvaus luotu automaattisesti"/>
                    <pic:cNvPicPr/>
                  </pic:nvPicPr>
                  <pic:blipFill>
                    <a:blip r:embed="rId70"/>
                    <a:stretch>
                      <a:fillRect/>
                    </a:stretch>
                  </pic:blipFill>
                  <pic:spPr>
                    <a:xfrm>
                      <a:off x="0" y="0"/>
                      <a:ext cx="4718028" cy="1585077"/>
                    </a:xfrm>
                    <a:prstGeom prst="rect">
                      <a:avLst/>
                    </a:prstGeom>
                  </pic:spPr>
                </pic:pic>
              </a:graphicData>
            </a:graphic>
          </wp:inline>
        </w:drawing>
      </w:r>
    </w:p>
    <w:p w14:paraId="7104B1C6" w14:textId="4B723864" w:rsidR="00331202" w:rsidRDefault="00DE6532" w:rsidP="00DE6532">
      <w:pPr>
        <w:pStyle w:val="Kuvaotsikko"/>
      </w:pPr>
      <w:bookmarkStart w:id="79" w:name="_Toc183642916"/>
      <w:r>
        <w:t xml:space="preserve">Kuvio </w:t>
      </w:r>
      <w:r>
        <w:fldChar w:fldCharType="begin"/>
      </w:r>
      <w:r>
        <w:instrText xml:space="preserve"> SEQ Kuvio \* ARABIC </w:instrText>
      </w:r>
      <w:r>
        <w:fldChar w:fldCharType="separate"/>
      </w:r>
      <w:r w:rsidR="00000140">
        <w:t>58</w:t>
      </w:r>
      <w:r>
        <w:fldChar w:fldCharType="end"/>
      </w:r>
      <w:r>
        <w:t>. Tietokannan päivitys vaaditaan</w:t>
      </w:r>
      <w:bookmarkEnd w:id="79"/>
    </w:p>
    <w:p w14:paraId="72D1A2E1" w14:textId="54D75F2E" w:rsidR="00574DDF" w:rsidRDefault="00AE184B" w:rsidP="00F40D5E">
      <w:r>
        <w:t xml:space="preserve">Klikkasimme </w:t>
      </w:r>
      <w:r w:rsidR="00D57981">
        <w:t>päivityspainiketta</w:t>
      </w:r>
      <w:r>
        <w:t xml:space="preserve"> ja hetken päästä</w:t>
      </w:r>
      <w:r w:rsidR="00EC4A10">
        <w:t xml:space="preserve"> saimme t</w:t>
      </w:r>
      <w:r>
        <w:t>äysin tyhjän sivun, jo</w:t>
      </w:r>
      <w:r w:rsidR="00D57981">
        <w:t>ka ei ilmoittanut edes mistään virheestä. (Kuvio 59).</w:t>
      </w:r>
    </w:p>
    <w:p w14:paraId="68C0E4AA" w14:textId="77777777" w:rsidR="00D57981" w:rsidRDefault="00FA23D0" w:rsidP="00D57981">
      <w:pPr>
        <w:keepNext/>
      </w:pPr>
      <w:r w:rsidRPr="00FA23D0">
        <w:rPr>
          <w:noProof/>
        </w:rPr>
        <w:lastRenderedPageBreak/>
        <w:drawing>
          <wp:inline distT="0" distB="0" distL="0" distR="0" wp14:anchorId="6D1C33A8" wp14:editId="5AA6B580">
            <wp:extent cx="3953866" cy="2673926"/>
            <wp:effectExtent l="0" t="0" r="8890" b="0"/>
            <wp:docPr id="1286421826"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1826" name="Kuva 1" descr="Kuva, joka sisältää kohteen teksti, kuvakaappaus, ohjelmisto, Käyttöjärjestelmä&#10;&#10;Kuvaus luotu automaattisesti"/>
                    <pic:cNvPicPr/>
                  </pic:nvPicPr>
                  <pic:blipFill>
                    <a:blip r:embed="rId71"/>
                    <a:stretch>
                      <a:fillRect/>
                    </a:stretch>
                  </pic:blipFill>
                  <pic:spPr>
                    <a:xfrm>
                      <a:off x="0" y="0"/>
                      <a:ext cx="3958353" cy="2676961"/>
                    </a:xfrm>
                    <a:prstGeom prst="rect">
                      <a:avLst/>
                    </a:prstGeom>
                  </pic:spPr>
                </pic:pic>
              </a:graphicData>
            </a:graphic>
          </wp:inline>
        </w:drawing>
      </w:r>
    </w:p>
    <w:p w14:paraId="763104FF" w14:textId="24F4B302" w:rsidR="00EC4A10" w:rsidRDefault="00D57981" w:rsidP="00D57981">
      <w:pPr>
        <w:pStyle w:val="Kuvaotsikko"/>
      </w:pPr>
      <w:bookmarkStart w:id="80" w:name="_Toc183642917"/>
      <w:r>
        <w:t xml:space="preserve">Kuvio </w:t>
      </w:r>
      <w:r>
        <w:fldChar w:fldCharType="begin"/>
      </w:r>
      <w:r>
        <w:instrText xml:space="preserve"> SEQ Kuvio \* ARABIC </w:instrText>
      </w:r>
      <w:r>
        <w:fldChar w:fldCharType="separate"/>
      </w:r>
      <w:r w:rsidR="00000140">
        <w:t>59</w:t>
      </w:r>
      <w:r>
        <w:fldChar w:fldCharType="end"/>
      </w:r>
      <w:r>
        <w:t>. Tyhjä sivu</w:t>
      </w:r>
      <w:bookmarkEnd w:id="80"/>
    </w:p>
    <w:p w14:paraId="7C84E7D5" w14:textId="1805050F" w:rsidR="00251612" w:rsidRDefault="00D57981" w:rsidP="00F40D5E">
      <w:r>
        <w:t xml:space="preserve">Omalla </w:t>
      </w:r>
      <w:r w:rsidR="00DE172D">
        <w:t xml:space="preserve">koneella </w:t>
      </w:r>
      <w:r w:rsidR="00EA3D3C">
        <w:t>sivustolle siirtyessä</w:t>
      </w:r>
      <w:r w:rsidR="00DE172D">
        <w:t xml:space="preserve"> tulee</w:t>
      </w:r>
      <w:r w:rsidR="00EA3D3C">
        <w:t xml:space="preserve"> </w:t>
      </w:r>
      <w:r w:rsidR="008118C1">
        <w:t xml:space="preserve">jo tuttu </w:t>
      </w:r>
      <w:r w:rsidR="00EA3D3C">
        <w:t xml:space="preserve">kuvion </w:t>
      </w:r>
      <w:r w:rsidR="008118C1">
        <w:t>56 mukainen Internal Server Error.</w:t>
      </w:r>
    </w:p>
    <w:p w14:paraId="29B08298" w14:textId="672D03B4" w:rsidR="00DE172D" w:rsidRDefault="008118C1" w:rsidP="00F40D5E">
      <w:r>
        <w:t xml:space="preserve">Tutkimme dockerin tilaa docker ps -komennolla ja </w:t>
      </w:r>
      <w:r w:rsidR="009630A0">
        <w:t>kontit vaikuttivat olevan pystyssä. (Kuvio 60).</w:t>
      </w:r>
    </w:p>
    <w:p w14:paraId="37C6DAE1" w14:textId="77777777" w:rsidR="009630A0" w:rsidRDefault="009A3EED" w:rsidP="009630A0">
      <w:pPr>
        <w:keepNext/>
      </w:pPr>
      <w:r w:rsidRPr="009A3EED">
        <w:rPr>
          <w:noProof/>
        </w:rPr>
        <w:drawing>
          <wp:inline distT="0" distB="0" distL="0" distR="0" wp14:anchorId="1E1F5FC5" wp14:editId="68CEB649">
            <wp:extent cx="6120130" cy="279400"/>
            <wp:effectExtent l="0" t="0" r="0" b="6350"/>
            <wp:docPr id="108905467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54673" name=""/>
                    <pic:cNvPicPr/>
                  </pic:nvPicPr>
                  <pic:blipFill>
                    <a:blip r:embed="rId72"/>
                    <a:stretch>
                      <a:fillRect/>
                    </a:stretch>
                  </pic:blipFill>
                  <pic:spPr>
                    <a:xfrm>
                      <a:off x="0" y="0"/>
                      <a:ext cx="6120130" cy="279400"/>
                    </a:xfrm>
                    <a:prstGeom prst="rect">
                      <a:avLst/>
                    </a:prstGeom>
                  </pic:spPr>
                </pic:pic>
              </a:graphicData>
            </a:graphic>
          </wp:inline>
        </w:drawing>
      </w:r>
    </w:p>
    <w:p w14:paraId="7EB6B798" w14:textId="566C095E" w:rsidR="008E463A" w:rsidRDefault="009630A0" w:rsidP="0046676F">
      <w:pPr>
        <w:pStyle w:val="Kuvaotsikko"/>
      </w:pPr>
      <w:bookmarkStart w:id="81" w:name="_Toc183642918"/>
      <w:r>
        <w:t xml:space="preserve">Kuvio </w:t>
      </w:r>
      <w:r>
        <w:fldChar w:fldCharType="begin"/>
      </w:r>
      <w:r>
        <w:instrText xml:space="preserve"> SEQ Kuvio \* ARABIC </w:instrText>
      </w:r>
      <w:r>
        <w:fldChar w:fldCharType="separate"/>
      </w:r>
      <w:r w:rsidR="00000140">
        <w:t>60</w:t>
      </w:r>
      <w:r>
        <w:fldChar w:fldCharType="end"/>
      </w:r>
      <w:r>
        <w:t>. Docker ps</w:t>
      </w:r>
      <w:bookmarkEnd w:id="81"/>
    </w:p>
    <w:p w14:paraId="338F61FE" w14:textId="16AE3E08" w:rsidR="00A5219A" w:rsidRDefault="0046676F" w:rsidP="00F40D5E">
      <w:r>
        <w:t>Päätimme ajaa</w:t>
      </w:r>
      <w:r w:rsidR="00F43BB1">
        <w:t xml:space="preserve"> rootless dockerin </w:t>
      </w:r>
      <w:r>
        <w:t>kokonaan alas ja sen jälkeen uudelleen pystyyn.</w:t>
      </w:r>
      <w:r w:rsidR="00F43BB1">
        <w:t xml:space="preserve"> </w:t>
      </w:r>
      <w:r>
        <w:t>Aloitimme poistamalla olemassa olevat kontit. (Kuvio 61).</w:t>
      </w:r>
    </w:p>
    <w:p w14:paraId="7F976AE7" w14:textId="77777777" w:rsidR="0046676F" w:rsidRDefault="00A5219A" w:rsidP="0046676F">
      <w:pPr>
        <w:keepNext/>
      </w:pPr>
      <w:r w:rsidRPr="00A5219A">
        <w:rPr>
          <w:noProof/>
        </w:rPr>
        <w:lastRenderedPageBreak/>
        <w:drawing>
          <wp:inline distT="0" distB="0" distL="0" distR="0" wp14:anchorId="604D5E30" wp14:editId="04C113F0">
            <wp:extent cx="4176979" cy="1518153"/>
            <wp:effectExtent l="0" t="0" r="0" b="6350"/>
            <wp:docPr id="2135681325"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1325" name="Kuva 1" descr="Kuva, joka sisältää kohteen teksti, kuvakaappaus&#10;&#10;Kuvaus luotu automaattisesti"/>
                    <pic:cNvPicPr/>
                  </pic:nvPicPr>
                  <pic:blipFill>
                    <a:blip r:embed="rId73"/>
                    <a:stretch>
                      <a:fillRect/>
                    </a:stretch>
                  </pic:blipFill>
                  <pic:spPr>
                    <a:xfrm>
                      <a:off x="0" y="0"/>
                      <a:ext cx="4189367" cy="1522655"/>
                    </a:xfrm>
                    <a:prstGeom prst="rect">
                      <a:avLst/>
                    </a:prstGeom>
                  </pic:spPr>
                </pic:pic>
              </a:graphicData>
            </a:graphic>
          </wp:inline>
        </w:drawing>
      </w:r>
    </w:p>
    <w:p w14:paraId="2A97A272" w14:textId="3E1D39A7" w:rsidR="00A5219A" w:rsidRDefault="0046676F" w:rsidP="0046676F">
      <w:pPr>
        <w:pStyle w:val="Kuvaotsikko"/>
      </w:pPr>
      <w:bookmarkStart w:id="82" w:name="_Toc183642919"/>
      <w:r>
        <w:t xml:space="preserve">Kuvio </w:t>
      </w:r>
      <w:r>
        <w:fldChar w:fldCharType="begin"/>
      </w:r>
      <w:r>
        <w:instrText xml:space="preserve"> SEQ Kuvio \* ARABIC </w:instrText>
      </w:r>
      <w:r>
        <w:fldChar w:fldCharType="separate"/>
      </w:r>
      <w:r w:rsidR="00000140">
        <w:t>61</w:t>
      </w:r>
      <w:r>
        <w:fldChar w:fldCharType="end"/>
      </w:r>
      <w:r>
        <w:t>. Konttien poistaminen</w:t>
      </w:r>
      <w:bookmarkEnd w:id="82"/>
    </w:p>
    <w:p w14:paraId="3FF5D769" w14:textId="4ACD2277" w:rsidR="00400263" w:rsidRPr="00400263" w:rsidRDefault="00C42EF7" w:rsidP="00400263">
      <w:r>
        <w:t>Poistimme</w:t>
      </w:r>
      <w:r w:rsidR="00400263">
        <w:t xml:space="preserve"> kaikki docker voluumit komennolla </w:t>
      </w:r>
      <w:r w:rsidR="00400263" w:rsidRPr="00400263">
        <w:t>docker volume ls -q | xargs docker volume rm</w:t>
      </w:r>
    </w:p>
    <w:p w14:paraId="75B7626F" w14:textId="59E0588C" w:rsidR="00400263" w:rsidRDefault="0019644C" w:rsidP="00F40D5E">
      <w:r>
        <w:t>Pysäytimme dockerin. (Kuvio 62).</w:t>
      </w:r>
    </w:p>
    <w:p w14:paraId="11D7D5AD" w14:textId="77777777" w:rsidR="0019644C" w:rsidRDefault="0014153E" w:rsidP="0019644C">
      <w:pPr>
        <w:keepNext/>
      </w:pPr>
      <w:r w:rsidRPr="0014153E">
        <w:rPr>
          <w:noProof/>
        </w:rPr>
        <w:drawing>
          <wp:inline distT="0" distB="0" distL="0" distR="0" wp14:anchorId="6C329BEF" wp14:editId="13F15A30">
            <wp:extent cx="6120130" cy="582295"/>
            <wp:effectExtent l="0" t="0" r="0" b="8255"/>
            <wp:docPr id="1495975085"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5085" name="Kuva 1" descr="Kuva, joka sisältää kohteen teksti, kuvakaappaus, Fontti, viiva&#10;&#10;Kuvaus luotu automaattisesti"/>
                    <pic:cNvPicPr/>
                  </pic:nvPicPr>
                  <pic:blipFill>
                    <a:blip r:embed="rId74"/>
                    <a:stretch>
                      <a:fillRect/>
                    </a:stretch>
                  </pic:blipFill>
                  <pic:spPr>
                    <a:xfrm>
                      <a:off x="0" y="0"/>
                      <a:ext cx="6120130" cy="582295"/>
                    </a:xfrm>
                    <a:prstGeom prst="rect">
                      <a:avLst/>
                    </a:prstGeom>
                  </pic:spPr>
                </pic:pic>
              </a:graphicData>
            </a:graphic>
          </wp:inline>
        </w:drawing>
      </w:r>
    </w:p>
    <w:p w14:paraId="79D86C75" w14:textId="4733B672" w:rsidR="00CF38D7" w:rsidRDefault="0019644C" w:rsidP="0019644C">
      <w:pPr>
        <w:pStyle w:val="Kuvaotsikko"/>
      </w:pPr>
      <w:bookmarkStart w:id="83" w:name="_Toc183642920"/>
      <w:r>
        <w:t xml:space="preserve">Kuvio </w:t>
      </w:r>
      <w:r>
        <w:fldChar w:fldCharType="begin"/>
      </w:r>
      <w:r>
        <w:instrText xml:space="preserve"> SEQ Kuvio \* ARABIC </w:instrText>
      </w:r>
      <w:r>
        <w:fldChar w:fldCharType="separate"/>
      </w:r>
      <w:r w:rsidR="00000140">
        <w:t>62</w:t>
      </w:r>
      <w:r>
        <w:fldChar w:fldCharType="end"/>
      </w:r>
      <w:r>
        <w:t>. Dockerin pysäytys</w:t>
      </w:r>
      <w:bookmarkEnd w:id="83"/>
    </w:p>
    <w:p w14:paraId="2BE89037" w14:textId="0F6CAB44" w:rsidR="0014153E" w:rsidRDefault="00CF38D7" w:rsidP="00F40D5E">
      <w:r>
        <w:t>Poistetaan rootles</w:t>
      </w:r>
      <w:r w:rsidR="0019644C">
        <w:t>sin asennuksen. (Kuvio 63).</w:t>
      </w:r>
    </w:p>
    <w:p w14:paraId="5C1DEFB3" w14:textId="77777777" w:rsidR="0019644C" w:rsidRDefault="00ED7CCA" w:rsidP="0019644C">
      <w:pPr>
        <w:keepNext/>
      </w:pPr>
      <w:r w:rsidRPr="00ED7CCA">
        <w:rPr>
          <w:noProof/>
        </w:rPr>
        <w:drawing>
          <wp:inline distT="0" distB="0" distL="0" distR="0" wp14:anchorId="0C6DD694" wp14:editId="6CCD962C">
            <wp:extent cx="5792008" cy="400106"/>
            <wp:effectExtent l="0" t="0" r="0" b="0"/>
            <wp:docPr id="22047748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7485" name=""/>
                    <pic:cNvPicPr/>
                  </pic:nvPicPr>
                  <pic:blipFill>
                    <a:blip r:embed="rId75"/>
                    <a:stretch>
                      <a:fillRect/>
                    </a:stretch>
                  </pic:blipFill>
                  <pic:spPr>
                    <a:xfrm>
                      <a:off x="0" y="0"/>
                      <a:ext cx="5792008" cy="400106"/>
                    </a:xfrm>
                    <a:prstGeom prst="rect">
                      <a:avLst/>
                    </a:prstGeom>
                  </pic:spPr>
                </pic:pic>
              </a:graphicData>
            </a:graphic>
          </wp:inline>
        </w:drawing>
      </w:r>
    </w:p>
    <w:p w14:paraId="48E49B45" w14:textId="6B144810" w:rsidR="00C31EE5" w:rsidRDefault="0019644C" w:rsidP="0019644C">
      <w:pPr>
        <w:pStyle w:val="Kuvaotsikko"/>
      </w:pPr>
      <w:bookmarkStart w:id="84" w:name="_Toc183642921"/>
      <w:r>
        <w:t xml:space="preserve">Kuvio </w:t>
      </w:r>
      <w:r>
        <w:fldChar w:fldCharType="begin"/>
      </w:r>
      <w:r>
        <w:instrText xml:space="preserve"> SEQ Kuvio \* ARABIC </w:instrText>
      </w:r>
      <w:r>
        <w:fldChar w:fldCharType="separate"/>
      </w:r>
      <w:r w:rsidR="00000140">
        <w:t>63</w:t>
      </w:r>
      <w:r>
        <w:fldChar w:fldCharType="end"/>
      </w:r>
      <w:r>
        <w:t>. Rootlessin poistaminen</w:t>
      </w:r>
      <w:bookmarkEnd w:id="84"/>
    </w:p>
    <w:p w14:paraId="2A9FC8D8" w14:textId="71913702" w:rsidR="00147C78" w:rsidRPr="00BC5F93" w:rsidRDefault="0028762E" w:rsidP="00F40D5E">
      <w:r>
        <w:t xml:space="preserve">Poistimme dockerin kokonaan komennolla </w:t>
      </w:r>
      <w:r w:rsidR="00147C78" w:rsidRPr="00BC5F93">
        <w:t>sudo yum remove docker-ce docker-ce-cli containerd.io docker-buildx-plugin docker-compose-plugin</w:t>
      </w:r>
      <w:r w:rsidR="00953634">
        <w:t xml:space="preserve"> ja asensimme sen uudelleen dockerin ohjeiden mukaisesti. Asennuksen jälkeen </w:t>
      </w:r>
      <w:r w:rsidR="004F6B1C">
        <w:t>käynnistimme</w:t>
      </w:r>
      <w:r w:rsidR="00953634">
        <w:t xml:space="preserve"> kontit docker-compose up -komennolla</w:t>
      </w:r>
      <w:r w:rsidR="004F6B1C">
        <w:t>.</w:t>
      </w:r>
    </w:p>
    <w:p w14:paraId="5AFDC861" w14:textId="762216E5" w:rsidR="00043323" w:rsidRDefault="004F6B1C" w:rsidP="00F40D5E">
      <w:r>
        <w:lastRenderedPageBreak/>
        <w:t>Yritimme asentaa rootlessin uudestaan kuten aiemminkin</w:t>
      </w:r>
      <w:r w:rsidR="00600D16">
        <w:t xml:space="preserve">, mutta </w:t>
      </w:r>
      <w:r w:rsidR="00B90A45">
        <w:t>tällä</w:t>
      </w:r>
      <w:r w:rsidR="00600D16">
        <w:t xml:space="preserve"> </w:t>
      </w:r>
      <w:r w:rsidR="00B90A45">
        <w:t xml:space="preserve">kertaa muokkasimme </w:t>
      </w:r>
      <w:r w:rsidR="006A5448" w:rsidRPr="006A5448">
        <w:t>/etc/sysctl.conf</w:t>
      </w:r>
      <w:r w:rsidR="006A5448">
        <w:t xml:space="preserve"> tiedostoa ennen käynnistystä</w:t>
      </w:r>
      <w:r w:rsidR="00600D16">
        <w:t>. S</w:t>
      </w:r>
      <w:r w:rsidR="006A5448">
        <w:t>alimme</w:t>
      </w:r>
      <w:r w:rsidR="00600D16">
        <w:t xml:space="preserve"> sieltä</w:t>
      </w:r>
      <w:r w:rsidR="006A5448">
        <w:t xml:space="preserve"> privileged porttien käytön eli alle 1024.</w:t>
      </w:r>
      <w:r w:rsidR="00CF0F90">
        <w:t xml:space="preserve"> Tästäkään ei ollut apua</w:t>
      </w:r>
      <w:r w:rsidR="00CC6FDA">
        <w:t xml:space="preserve"> ja sivu ei vieläkään latautunut rootless-tilassa.</w:t>
      </w:r>
    </w:p>
    <w:p w14:paraId="1EB16B3A" w14:textId="083F34DE" w:rsidR="00A51B9C" w:rsidRPr="00B62CCE" w:rsidRDefault="00CF0F90" w:rsidP="00F40D5E">
      <w:r>
        <w:t>Päätimme luovuttaa</w:t>
      </w:r>
      <w:r w:rsidR="00A51B9C">
        <w:t xml:space="preserve"> rootlessin kanssa ja</w:t>
      </w:r>
      <w:r>
        <w:t xml:space="preserve"> pyysimme labrainsseiltä WWW-palvelimen resetointia</w:t>
      </w:r>
      <w:r w:rsidR="00CC6FDA">
        <w:t>.</w:t>
      </w:r>
      <w:r w:rsidR="00A51B9C">
        <w:t xml:space="preserve"> </w:t>
      </w:r>
      <w:r w:rsidR="00CC6FDA">
        <w:t>Ajamme siis</w:t>
      </w:r>
      <w:r w:rsidR="00A51B9C">
        <w:t xml:space="preserve"> dockeria root käyttäjällä</w:t>
      </w:r>
      <w:r w:rsidR="00081700">
        <w:t>,</w:t>
      </w:r>
      <w:r w:rsidR="00A51B9C">
        <w:t xml:space="preserve"> joka ei ole se turvallisin vaihtoehto, mutta aikapaine iski vastaan muiden labratöiden kanssa.</w:t>
      </w:r>
    </w:p>
    <w:p w14:paraId="34BB1F00" w14:textId="4B4AC06C" w:rsidR="000B345C" w:rsidRPr="00147C78" w:rsidRDefault="00CC6FDA" w:rsidP="00106B7F">
      <w:pPr>
        <w:pStyle w:val="Otsikko2"/>
        <w:rPr>
          <w:lang w:val="en-US"/>
        </w:rPr>
      </w:pPr>
      <w:bookmarkStart w:id="85" w:name="_Toc183642856"/>
      <w:r>
        <w:rPr>
          <w:lang w:val="en-US"/>
        </w:rPr>
        <w:t>WordPressin kovennus</w:t>
      </w:r>
      <w:bookmarkEnd w:id="85"/>
    </w:p>
    <w:p w14:paraId="0BA1D837" w14:textId="343F7FC1" w:rsidR="0089318A" w:rsidRDefault="007D4F7A" w:rsidP="0089318A">
      <w:r>
        <w:t>Avasimme WordPressin hallintapaneelin osoitteessa</w:t>
      </w:r>
      <w:r w:rsidR="0089318A">
        <w:t xml:space="preserve"> </w:t>
      </w:r>
      <w:r w:rsidR="000C7668" w:rsidRPr="000C7668">
        <w:t>http://www.group13.ttc60z.vle.fi/wp-admin/</w:t>
      </w:r>
      <w:r w:rsidR="000C7668">
        <w:t>. (Kuvio 64).</w:t>
      </w:r>
    </w:p>
    <w:p w14:paraId="454601D4" w14:textId="77777777" w:rsidR="00C6608B" w:rsidRDefault="00C6608B" w:rsidP="00C6608B">
      <w:pPr>
        <w:keepNext/>
      </w:pPr>
      <w:r w:rsidRPr="00C6608B">
        <w:rPr>
          <w:noProof/>
        </w:rPr>
        <w:drawing>
          <wp:inline distT="0" distB="0" distL="0" distR="0" wp14:anchorId="6B220311" wp14:editId="63C0D050">
            <wp:extent cx="4568024" cy="2192064"/>
            <wp:effectExtent l="0" t="0" r="4445" b="0"/>
            <wp:docPr id="7011700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009" name=""/>
                    <pic:cNvPicPr/>
                  </pic:nvPicPr>
                  <pic:blipFill>
                    <a:blip r:embed="rId76"/>
                    <a:stretch>
                      <a:fillRect/>
                    </a:stretch>
                  </pic:blipFill>
                  <pic:spPr>
                    <a:xfrm>
                      <a:off x="0" y="0"/>
                      <a:ext cx="4571908" cy="2193928"/>
                    </a:xfrm>
                    <a:prstGeom prst="rect">
                      <a:avLst/>
                    </a:prstGeom>
                  </pic:spPr>
                </pic:pic>
              </a:graphicData>
            </a:graphic>
          </wp:inline>
        </w:drawing>
      </w:r>
    </w:p>
    <w:p w14:paraId="6B27B052" w14:textId="605FB898" w:rsidR="0089318A" w:rsidRDefault="00C6608B" w:rsidP="00C6608B">
      <w:pPr>
        <w:pStyle w:val="Kuvaotsikko"/>
      </w:pPr>
      <w:bookmarkStart w:id="86" w:name="_Toc183642922"/>
      <w:r>
        <w:t xml:space="preserve">Kuvio </w:t>
      </w:r>
      <w:r>
        <w:fldChar w:fldCharType="begin"/>
      </w:r>
      <w:r>
        <w:instrText xml:space="preserve"> SEQ Kuvio \* ARABIC </w:instrText>
      </w:r>
      <w:r>
        <w:fldChar w:fldCharType="separate"/>
      </w:r>
      <w:r w:rsidR="00000140">
        <w:t>64</w:t>
      </w:r>
      <w:r>
        <w:fldChar w:fldCharType="end"/>
      </w:r>
      <w:r>
        <w:t xml:space="preserve">. </w:t>
      </w:r>
      <w:r w:rsidR="000C7668">
        <w:t>WordPressin hallintapaneeli</w:t>
      </w:r>
      <w:bookmarkEnd w:id="86"/>
    </w:p>
    <w:p w14:paraId="26B461BD" w14:textId="1BC75BAE" w:rsidR="008B447A" w:rsidRPr="007A1D84" w:rsidRDefault="00E17ECC" w:rsidP="00693352">
      <w:r>
        <w:t>Aloitimme tarkistamalla</w:t>
      </w:r>
      <w:r w:rsidR="0041143F">
        <w:t>,</w:t>
      </w:r>
      <w:r w:rsidR="00661F98">
        <w:t xml:space="preserve"> onko käytössä </w:t>
      </w:r>
      <w:r w:rsidR="00384AF8">
        <w:t>vanhentuneita plugineja</w:t>
      </w:r>
      <w:r>
        <w:t xml:space="preserve"> tai onko WordPressissä muuta päivitettävää. Huomasimme, että </w:t>
      </w:r>
      <w:r w:rsidR="00C24A8B">
        <w:t>Word</w:t>
      </w:r>
      <w:r>
        <w:t>P</w:t>
      </w:r>
      <w:r w:rsidR="00C24A8B">
        <w:t>ress käyttää versiota 6.0</w:t>
      </w:r>
      <w:r>
        <w:t xml:space="preserve"> ja </w:t>
      </w:r>
      <w:r w:rsidR="00C24A8B">
        <w:t xml:space="preserve">uusin </w:t>
      </w:r>
      <w:r>
        <w:t>versio on</w:t>
      </w:r>
      <w:r w:rsidR="00C24A8B">
        <w:t xml:space="preserve"> 6.7.</w:t>
      </w:r>
      <w:r w:rsidR="00FF3DB2">
        <w:t xml:space="preserve">1. </w:t>
      </w:r>
      <w:r>
        <w:t xml:space="preserve">Päätimme päivittää uusimpaan versioon. </w:t>
      </w:r>
      <w:r w:rsidR="00BC56BE">
        <w:t>Ennen päivitystä otimme kuitenkin tietokannasta varmuuskopion komennolla</w:t>
      </w:r>
      <w:r w:rsidR="00061913">
        <w:t xml:space="preserve"> </w:t>
      </w:r>
      <w:r w:rsidR="008B447A">
        <w:t>docker exec -it database mysqldump -uroot -proot66 wordpress &gt;backup.sql</w:t>
      </w:r>
      <w:r w:rsidR="00061913">
        <w:t>.</w:t>
      </w:r>
    </w:p>
    <w:p w14:paraId="4D006C04" w14:textId="11359006" w:rsidR="6C425F72" w:rsidRDefault="6C425F72">
      <w:r>
        <w:lastRenderedPageBreak/>
        <w:t>Wordpress päivitykset ovat tärkeitä, koska vanhentuneet versiot voivat sisältää SQL-injektio- ja cross-site scripting haavoittuvuuksia, jotka ovat tunnettuja Wordpress sivustoilla. Päivityksillä saadaan täytettyä nämä aukot tietoturvassa. (Joel Barbara. 2024.)</w:t>
      </w:r>
    </w:p>
    <w:p w14:paraId="69F142A8" w14:textId="2D0F8573" w:rsidR="00ED5FEB" w:rsidRPr="00ED5FEB" w:rsidRDefault="00061913" w:rsidP="00661F98">
      <w:r>
        <w:t>Varmuuskopioinnin jälkeen asensimme</w:t>
      </w:r>
      <w:r w:rsidR="00ED5FEB" w:rsidRPr="00ED5FEB">
        <w:t xml:space="preserve"> päivitykset</w:t>
      </w:r>
      <w:r w:rsidR="00ED5FEB">
        <w:t xml:space="preserve"> </w:t>
      </w:r>
      <w:r>
        <w:t>klikkaamalla Update to version 6.7.1. (Kuvio 65).</w:t>
      </w:r>
    </w:p>
    <w:p w14:paraId="1A92ED08" w14:textId="77777777" w:rsidR="00E721BF" w:rsidRDefault="00E721BF" w:rsidP="00E721BF">
      <w:pPr>
        <w:keepNext/>
      </w:pPr>
      <w:r w:rsidRPr="00E721BF">
        <w:rPr>
          <w:noProof/>
          <w:lang w:val="en-US"/>
        </w:rPr>
        <w:drawing>
          <wp:inline distT="0" distB="0" distL="0" distR="0" wp14:anchorId="62F7CD79" wp14:editId="4F9D81E7">
            <wp:extent cx="6120130" cy="1361440"/>
            <wp:effectExtent l="0" t="0" r="0" b="0"/>
            <wp:docPr id="833417251" name="Kuva 1" descr="Kuva, joka sisältää kohteen teksti, Font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7251" name="Kuva 1" descr="Kuva, joka sisältää kohteen teksti, Fontti, kuvakaappaus&#10;&#10;Kuvaus luotu automaattisesti"/>
                    <pic:cNvPicPr/>
                  </pic:nvPicPr>
                  <pic:blipFill>
                    <a:blip r:embed="rId77"/>
                    <a:stretch>
                      <a:fillRect/>
                    </a:stretch>
                  </pic:blipFill>
                  <pic:spPr>
                    <a:xfrm>
                      <a:off x="0" y="0"/>
                      <a:ext cx="6120130" cy="1361440"/>
                    </a:xfrm>
                    <a:prstGeom prst="rect">
                      <a:avLst/>
                    </a:prstGeom>
                  </pic:spPr>
                </pic:pic>
              </a:graphicData>
            </a:graphic>
          </wp:inline>
        </w:drawing>
      </w:r>
    </w:p>
    <w:p w14:paraId="387B53BC" w14:textId="61E66055" w:rsidR="00FF3DB2" w:rsidRPr="00ED5FEB" w:rsidRDefault="00E721BF" w:rsidP="00E721BF">
      <w:pPr>
        <w:pStyle w:val="Kuvaotsikko"/>
      </w:pPr>
      <w:bookmarkStart w:id="87" w:name="_Toc183642923"/>
      <w:r>
        <w:t xml:space="preserve">Kuvio </w:t>
      </w:r>
      <w:r>
        <w:fldChar w:fldCharType="begin"/>
      </w:r>
      <w:r>
        <w:instrText xml:space="preserve"> SEQ Kuvio \* ARABIC </w:instrText>
      </w:r>
      <w:r>
        <w:fldChar w:fldCharType="separate"/>
      </w:r>
      <w:r w:rsidR="00000140">
        <w:t>65</w:t>
      </w:r>
      <w:r>
        <w:fldChar w:fldCharType="end"/>
      </w:r>
      <w:r>
        <w:t>. Wordpress</w:t>
      </w:r>
      <w:r w:rsidR="00061913">
        <w:t>in päivitys</w:t>
      </w:r>
      <w:bookmarkEnd w:id="87"/>
    </w:p>
    <w:p w14:paraId="1291D46A" w14:textId="1C0A1948" w:rsidR="008D488A" w:rsidRDefault="003010FA" w:rsidP="008D488A">
      <w:r>
        <w:t>Päivitys</w:t>
      </w:r>
      <w:r w:rsidR="008D488A">
        <w:t xml:space="preserve"> epäonnistui</w:t>
      </w:r>
      <w:r w:rsidR="00C3784A">
        <w:t xml:space="preserve"> ja saimme kuvion </w:t>
      </w:r>
      <w:r>
        <w:t>66</w:t>
      </w:r>
      <w:r w:rsidR="00C3784A">
        <w:t xml:space="preserve"> mukaisen ilmoituksen.</w:t>
      </w:r>
    </w:p>
    <w:p w14:paraId="45618B44" w14:textId="77777777" w:rsidR="00C3784A" w:rsidRDefault="00C3784A" w:rsidP="00C3784A">
      <w:pPr>
        <w:keepNext/>
      </w:pPr>
      <w:r w:rsidRPr="00C3784A">
        <w:rPr>
          <w:noProof/>
        </w:rPr>
        <w:drawing>
          <wp:inline distT="0" distB="0" distL="0" distR="0" wp14:anchorId="20570A94" wp14:editId="7BA01F37">
            <wp:extent cx="4639586" cy="1643447"/>
            <wp:effectExtent l="0" t="0" r="8890" b="0"/>
            <wp:docPr id="1176493743" name="Kuva 1" descr="Kuva, joka sisältää kohteen teksti, kuvakaappaus, Fontti, algebr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3743" name="Kuva 1" descr="Kuva, joka sisältää kohteen teksti, kuvakaappaus, Fontti, algebra&#10;&#10;Kuvaus luotu automaattisesti"/>
                    <pic:cNvPicPr/>
                  </pic:nvPicPr>
                  <pic:blipFill>
                    <a:blip r:embed="rId78"/>
                    <a:stretch>
                      <a:fillRect/>
                    </a:stretch>
                  </pic:blipFill>
                  <pic:spPr>
                    <a:xfrm>
                      <a:off x="0" y="0"/>
                      <a:ext cx="4640199" cy="1643664"/>
                    </a:xfrm>
                    <a:prstGeom prst="rect">
                      <a:avLst/>
                    </a:prstGeom>
                  </pic:spPr>
                </pic:pic>
              </a:graphicData>
            </a:graphic>
          </wp:inline>
        </w:drawing>
      </w:r>
    </w:p>
    <w:p w14:paraId="3D085494" w14:textId="014FBD96" w:rsidR="008D488A" w:rsidRPr="008D488A" w:rsidRDefault="00C3784A" w:rsidP="00C3784A">
      <w:pPr>
        <w:pStyle w:val="Kuvaotsikko"/>
      </w:pPr>
      <w:bookmarkStart w:id="88" w:name="_Toc183642924"/>
      <w:r>
        <w:t xml:space="preserve">Kuvio </w:t>
      </w:r>
      <w:r>
        <w:fldChar w:fldCharType="begin"/>
      </w:r>
      <w:r>
        <w:instrText xml:space="preserve"> SEQ Kuvio \* ARABIC </w:instrText>
      </w:r>
      <w:r>
        <w:fldChar w:fldCharType="separate"/>
      </w:r>
      <w:r w:rsidR="00000140">
        <w:t>66</w:t>
      </w:r>
      <w:r>
        <w:fldChar w:fldCharType="end"/>
      </w:r>
      <w:r>
        <w:t xml:space="preserve">. </w:t>
      </w:r>
      <w:r w:rsidR="003010FA">
        <w:t>Virhe WordPressin päivitykessä</w:t>
      </w:r>
      <w:bookmarkEnd w:id="88"/>
    </w:p>
    <w:p w14:paraId="606A14C7" w14:textId="07945EFB" w:rsidR="007D5D65" w:rsidRPr="00776E19" w:rsidRDefault="009B0402" w:rsidP="007D5D65">
      <w:r>
        <w:t>A</w:t>
      </w:r>
      <w:r w:rsidR="00BE27F6">
        <w:t>nn</w:t>
      </w:r>
      <w:r w:rsidR="000F570B">
        <w:t>oimme</w:t>
      </w:r>
      <w:r w:rsidR="00BE27F6">
        <w:t xml:space="preserve"> oikeudet </w:t>
      </w:r>
      <w:r w:rsidR="000F570B">
        <w:t>WordPress</w:t>
      </w:r>
      <w:r w:rsidR="00BE27F6">
        <w:t xml:space="preserve"> kontin sisässä /var/www/html kansion sisältöön</w:t>
      </w:r>
      <w:r w:rsidR="008C44C7">
        <w:t xml:space="preserve">. Tämäkään ei auttanut, ja saimme edelleen </w:t>
      </w:r>
      <w:r w:rsidR="005618A8">
        <w:t>saman</w:t>
      </w:r>
      <w:r w:rsidR="00FA33E2">
        <w:t xml:space="preserve"> virhe</w:t>
      </w:r>
      <w:r w:rsidR="00BA69A5">
        <w:t xml:space="preserve">ilmoituksen. </w:t>
      </w:r>
      <w:r w:rsidR="00062C43">
        <w:t xml:space="preserve">Oikeuksia tutkiessa huomasimme, että osa </w:t>
      </w:r>
      <w:r w:rsidR="00062C43">
        <w:lastRenderedPageBreak/>
        <w:t>oikeuksista vielä puuttuu, joten l</w:t>
      </w:r>
      <w:r w:rsidR="005618A8">
        <w:t>is</w:t>
      </w:r>
      <w:r w:rsidR="00776E19">
        <w:t>äsimme</w:t>
      </w:r>
      <w:r w:rsidR="00416F48">
        <w:t xml:space="preserve">in vielä erikseen wp-content sisällöstä </w:t>
      </w:r>
      <w:r w:rsidR="0043640F">
        <w:t>upgrade ja uploads oikeudet ja omistajuus www</w:t>
      </w:r>
      <w:r w:rsidR="008C759C">
        <w:t>-data:lle</w:t>
      </w:r>
      <w:r w:rsidR="00776E19">
        <w:t xml:space="preserve"> komennolla </w:t>
      </w:r>
      <w:r w:rsidR="0043640F" w:rsidRPr="00D43E8D">
        <w:t>chown -R www-data:www-data /var/www/html/wp-content</w:t>
      </w:r>
      <w:r w:rsidR="00062C43">
        <w:t>.</w:t>
      </w:r>
    </w:p>
    <w:p w14:paraId="6A66E4EA" w14:textId="3954E76F" w:rsidR="00384AF8" w:rsidRPr="00ED5FEB" w:rsidRDefault="00776E19" w:rsidP="00661F98">
      <w:r>
        <w:t>Oikeuksien ja omistajuuksien antamisen jälkeen</w:t>
      </w:r>
      <w:r w:rsidR="008C759C" w:rsidRPr="008C759C">
        <w:t xml:space="preserve"> </w:t>
      </w:r>
      <w:r w:rsidR="001C0A58">
        <w:t xml:space="preserve">kokeilimme päivittää uudelleen hallintapaneelissa ja </w:t>
      </w:r>
      <w:r w:rsidR="008C759C" w:rsidRPr="008C759C">
        <w:t>päivitys meni l</w:t>
      </w:r>
      <w:r w:rsidR="008C759C">
        <w:t>äpi</w:t>
      </w:r>
      <w:r w:rsidR="001C0A58">
        <w:t xml:space="preserve">. </w:t>
      </w:r>
      <w:r w:rsidR="00342017">
        <w:t>WordPress pyysi</w:t>
      </w:r>
      <w:r w:rsidR="008C759C">
        <w:t xml:space="preserve"> päivittämään tietokan</w:t>
      </w:r>
      <w:r w:rsidR="00342017">
        <w:t>nan</w:t>
      </w:r>
      <w:r w:rsidR="008C759C">
        <w:t>.</w:t>
      </w:r>
      <w:r w:rsidR="00F9756F">
        <w:t xml:space="preserve"> (Kuvio </w:t>
      </w:r>
      <w:r w:rsidR="003010FA">
        <w:t>67</w:t>
      </w:r>
      <w:r w:rsidR="00F9756F">
        <w:t>)</w:t>
      </w:r>
      <w:r w:rsidR="00342017">
        <w:t>.</w:t>
      </w:r>
    </w:p>
    <w:p w14:paraId="10CFE090" w14:textId="77777777" w:rsidR="00F9756F" w:rsidRDefault="00F9756F" w:rsidP="00F9756F">
      <w:pPr>
        <w:keepNext/>
      </w:pPr>
      <w:r w:rsidRPr="00F9756F">
        <w:rPr>
          <w:noProof/>
        </w:rPr>
        <w:drawing>
          <wp:inline distT="0" distB="0" distL="0" distR="0" wp14:anchorId="327B8280" wp14:editId="6AF97A9D">
            <wp:extent cx="3486647" cy="1851490"/>
            <wp:effectExtent l="0" t="0" r="0" b="0"/>
            <wp:docPr id="695157701" name="Kuva 1" descr="Kuva, joka sisältää kohteen teksti, kuvakaappaus, Fontti,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7701" name="Kuva 1" descr="Kuva, joka sisältää kohteen teksti, kuvakaappaus, Fontti, logo&#10;&#10;Kuvaus luotu automaattisesti"/>
                    <pic:cNvPicPr/>
                  </pic:nvPicPr>
                  <pic:blipFill>
                    <a:blip r:embed="rId79"/>
                    <a:stretch>
                      <a:fillRect/>
                    </a:stretch>
                  </pic:blipFill>
                  <pic:spPr>
                    <a:xfrm>
                      <a:off x="0" y="0"/>
                      <a:ext cx="3494954" cy="1855901"/>
                    </a:xfrm>
                    <a:prstGeom prst="rect">
                      <a:avLst/>
                    </a:prstGeom>
                  </pic:spPr>
                </pic:pic>
              </a:graphicData>
            </a:graphic>
          </wp:inline>
        </w:drawing>
      </w:r>
    </w:p>
    <w:p w14:paraId="4CE0F661" w14:textId="35D481C9" w:rsidR="00F9756F" w:rsidRDefault="00F9756F" w:rsidP="00342017">
      <w:pPr>
        <w:pStyle w:val="Kuvaotsikko"/>
      </w:pPr>
      <w:bookmarkStart w:id="89" w:name="_Toc183642925"/>
      <w:r>
        <w:t xml:space="preserve">Kuvio </w:t>
      </w:r>
      <w:r>
        <w:fldChar w:fldCharType="begin"/>
      </w:r>
      <w:r>
        <w:instrText xml:space="preserve"> SEQ Kuvio \* ARABIC </w:instrText>
      </w:r>
      <w:r>
        <w:fldChar w:fldCharType="separate"/>
      </w:r>
      <w:r w:rsidR="00000140">
        <w:t>67</w:t>
      </w:r>
      <w:r>
        <w:fldChar w:fldCharType="end"/>
      </w:r>
      <w:r>
        <w:t xml:space="preserve">. </w:t>
      </w:r>
      <w:r w:rsidR="001C0A58">
        <w:t>Tietokannan päivitys</w:t>
      </w:r>
      <w:bookmarkEnd w:id="89"/>
    </w:p>
    <w:p w14:paraId="44DB1197" w14:textId="77A2296B" w:rsidR="005527D7" w:rsidRPr="00ED5FEB" w:rsidRDefault="001C0A58" w:rsidP="005527D7">
      <w:r>
        <w:t xml:space="preserve">Klikkasimme </w:t>
      </w:r>
      <w:r w:rsidR="00837404">
        <w:t xml:space="preserve">Update WordPress Database, jonka jälkeen siirryimme automaattisesti sivulle, </w:t>
      </w:r>
      <w:r w:rsidR="00DA7000">
        <w:t>jossa kerrottiin WordPressin uusimmasta versiosta.</w:t>
      </w:r>
      <w:r w:rsidR="008851EB">
        <w:t xml:space="preserve"> (Kuvio </w:t>
      </w:r>
      <w:r w:rsidR="00DA7000">
        <w:t>68</w:t>
      </w:r>
      <w:r w:rsidR="008851EB">
        <w:t>)</w:t>
      </w:r>
      <w:r w:rsidR="00DA7000">
        <w:t>.</w:t>
      </w:r>
    </w:p>
    <w:p w14:paraId="6AAAE663" w14:textId="77777777" w:rsidR="008851EB" w:rsidRDefault="008851EB" w:rsidP="008851EB">
      <w:pPr>
        <w:keepNext/>
      </w:pPr>
      <w:r w:rsidRPr="008851EB">
        <w:rPr>
          <w:noProof/>
        </w:rPr>
        <w:lastRenderedPageBreak/>
        <w:drawing>
          <wp:inline distT="0" distB="0" distL="0" distR="0" wp14:anchorId="2B2371AE" wp14:editId="669B00D5">
            <wp:extent cx="4693689" cy="2794883"/>
            <wp:effectExtent l="0" t="0" r="0" b="5715"/>
            <wp:docPr id="39729256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2560" name="Kuva 1" descr="Kuva, joka sisältää kohteen teksti, kuvakaappaus, Fontti&#10;&#10;Kuvaus luotu automaattisesti"/>
                    <pic:cNvPicPr/>
                  </pic:nvPicPr>
                  <pic:blipFill>
                    <a:blip r:embed="rId80"/>
                    <a:stretch>
                      <a:fillRect/>
                    </a:stretch>
                  </pic:blipFill>
                  <pic:spPr>
                    <a:xfrm>
                      <a:off x="0" y="0"/>
                      <a:ext cx="4696203" cy="2796380"/>
                    </a:xfrm>
                    <a:prstGeom prst="rect">
                      <a:avLst/>
                    </a:prstGeom>
                  </pic:spPr>
                </pic:pic>
              </a:graphicData>
            </a:graphic>
          </wp:inline>
        </w:drawing>
      </w:r>
    </w:p>
    <w:p w14:paraId="2C81A4A5" w14:textId="0996129D" w:rsidR="00D962D4" w:rsidRPr="008C759C" w:rsidRDefault="008851EB" w:rsidP="008851EB">
      <w:pPr>
        <w:pStyle w:val="Kuvaotsikko"/>
      </w:pPr>
      <w:bookmarkStart w:id="90" w:name="_Toc183642926"/>
      <w:r>
        <w:t xml:space="preserve">Kuvio </w:t>
      </w:r>
      <w:r>
        <w:fldChar w:fldCharType="begin"/>
      </w:r>
      <w:r>
        <w:instrText xml:space="preserve"> SEQ Kuvio \* ARABIC </w:instrText>
      </w:r>
      <w:r>
        <w:fldChar w:fldCharType="separate"/>
      </w:r>
      <w:r w:rsidR="00000140">
        <w:t>68</w:t>
      </w:r>
      <w:r>
        <w:fldChar w:fldCharType="end"/>
      </w:r>
      <w:r>
        <w:t xml:space="preserve">. </w:t>
      </w:r>
      <w:r w:rsidR="00342017">
        <w:t xml:space="preserve">WordPress päivitetty versioon </w:t>
      </w:r>
      <w:r>
        <w:t>6.7.1</w:t>
      </w:r>
      <w:bookmarkEnd w:id="90"/>
    </w:p>
    <w:p w14:paraId="42C664A7" w14:textId="22159700" w:rsidR="004C5080" w:rsidRDefault="00912BF4" w:rsidP="008851EB">
      <w:r>
        <w:t>Seuraavaksi tarkistimme asennettujen pluginien tilanteen. Huomasimme, että Akismet Anti-Spam</w:t>
      </w:r>
      <w:r w:rsidR="00885E66">
        <w:t xml:space="preserve"> on vanhentunut, joten päivitimme sen.</w:t>
      </w:r>
      <w:r w:rsidR="007D58B0">
        <w:t xml:space="preserve"> (Kuvio </w:t>
      </w:r>
      <w:r w:rsidR="00885E66">
        <w:t>69</w:t>
      </w:r>
      <w:r w:rsidR="007D58B0">
        <w:t>).</w:t>
      </w:r>
    </w:p>
    <w:p w14:paraId="3D27ECBA" w14:textId="449ACD3E" w:rsidR="367BB09E" w:rsidRDefault="367BB09E">
      <w:r>
        <w:t>Pluginit-tai lisäosat Wordpressiin tuovat mukanaan mahdollisia haavoittuvuuksia varsinkin, kun niitä on liikaa ja ne ovat vanhoja. Hyökkääjät voivat hyödyntää päivittämättömiä plugineja, vaikka Wordpress sivusto muuten olisi päivitetty ajantasaisesti. Ylimääräinen koodi lisää sivuston hyökkäyspinta-alaa ja unohdetut pluginit voivat olla vakava tietoturvariski. (Joel Barbara. 2024.)</w:t>
      </w:r>
    </w:p>
    <w:p w14:paraId="60159518" w14:textId="77777777" w:rsidR="005618A8" w:rsidRDefault="004C5080" w:rsidP="005618A8">
      <w:pPr>
        <w:keepNext/>
      </w:pPr>
      <w:r w:rsidRPr="007D5D65">
        <w:rPr>
          <w:noProof/>
        </w:rPr>
        <w:lastRenderedPageBreak/>
        <w:drawing>
          <wp:inline distT="0" distB="0" distL="0" distR="0" wp14:anchorId="7E85E55C" wp14:editId="71BCE3EB">
            <wp:extent cx="5586898" cy="1769165"/>
            <wp:effectExtent l="0" t="0" r="0" b="2540"/>
            <wp:docPr id="82191006" name="Kuva 1" descr="Kuva, joka sisältää kohteen teksti, Fontt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006" name="Kuva 1" descr="Kuva, joka sisältää kohteen teksti, Fontti, kuvakaappaus, viiva&#10;&#10;Kuvaus luotu automaattisesti"/>
                    <pic:cNvPicPr/>
                  </pic:nvPicPr>
                  <pic:blipFill>
                    <a:blip r:embed="rId81"/>
                    <a:stretch>
                      <a:fillRect/>
                    </a:stretch>
                  </pic:blipFill>
                  <pic:spPr>
                    <a:xfrm>
                      <a:off x="0" y="0"/>
                      <a:ext cx="5595131" cy="1771772"/>
                    </a:xfrm>
                    <a:prstGeom prst="rect">
                      <a:avLst/>
                    </a:prstGeom>
                  </pic:spPr>
                </pic:pic>
              </a:graphicData>
            </a:graphic>
          </wp:inline>
        </w:drawing>
      </w:r>
    </w:p>
    <w:p w14:paraId="1ACC191B" w14:textId="71B7C581" w:rsidR="004C5080" w:rsidRDefault="005618A8" w:rsidP="005618A8">
      <w:pPr>
        <w:pStyle w:val="Kuvaotsikko"/>
      </w:pPr>
      <w:bookmarkStart w:id="91" w:name="_Toc183642927"/>
      <w:r>
        <w:t xml:space="preserve">Kuvio </w:t>
      </w:r>
      <w:r>
        <w:fldChar w:fldCharType="begin"/>
      </w:r>
      <w:r>
        <w:instrText xml:space="preserve"> SEQ Kuvio \* ARABIC </w:instrText>
      </w:r>
      <w:r>
        <w:fldChar w:fldCharType="separate"/>
      </w:r>
      <w:r w:rsidR="00000140">
        <w:t>69</w:t>
      </w:r>
      <w:r>
        <w:fldChar w:fldCharType="end"/>
      </w:r>
      <w:r>
        <w:t>. Vanhentunut Akismet Anti-Spam</w:t>
      </w:r>
      <w:bookmarkEnd w:id="91"/>
    </w:p>
    <w:p w14:paraId="34D0C38C" w14:textId="2EF8E1C5" w:rsidR="008851EB" w:rsidRPr="008851EB" w:rsidRDefault="00776BB8" w:rsidP="008851EB">
      <w:r>
        <w:t>Päivitys meni onnistuneesti läpi</w:t>
      </w:r>
      <w:r w:rsidR="00D21863">
        <w:t xml:space="preserve">. (Kuvio </w:t>
      </w:r>
      <w:r w:rsidR="00885E66">
        <w:t>7</w:t>
      </w:r>
      <w:r w:rsidR="00D21863">
        <w:t>0)</w:t>
      </w:r>
    </w:p>
    <w:p w14:paraId="0786DD50" w14:textId="77777777" w:rsidR="00D21863" w:rsidRDefault="00D21863" w:rsidP="00D21863">
      <w:pPr>
        <w:keepNext/>
      </w:pPr>
      <w:r w:rsidRPr="00D21863">
        <w:rPr>
          <w:noProof/>
        </w:rPr>
        <w:drawing>
          <wp:inline distT="0" distB="0" distL="0" distR="0" wp14:anchorId="08BD2646" wp14:editId="1219ED32">
            <wp:extent cx="6120130" cy="645795"/>
            <wp:effectExtent l="0" t="0" r="0" b="1905"/>
            <wp:docPr id="1344772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28" name=""/>
                    <pic:cNvPicPr/>
                  </pic:nvPicPr>
                  <pic:blipFill>
                    <a:blip r:embed="rId82"/>
                    <a:stretch>
                      <a:fillRect/>
                    </a:stretch>
                  </pic:blipFill>
                  <pic:spPr>
                    <a:xfrm>
                      <a:off x="0" y="0"/>
                      <a:ext cx="6120130" cy="645795"/>
                    </a:xfrm>
                    <a:prstGeom prst="rect">
                      <a:avLst/>
                    </a:prstGeom>
                  </pic:spPr>
                </pic:pic>
              </a:graphicData>
            </a:graphic>
          </wp:inline>
        </w:drawing>
      </w:r>
    </w:p>
    <w:p w14:paraId="7DE11B3A" w14:textId="77BE8EDE" w:rsidR="00D21863" w:rsidRDefault="00D21863" w:rsidP="00D21863">
      <w:pPr>
        <w:pStyle w:val="Kuvaotsikko"/>
      </w:pPr>
      <w:bookmarkStart w:id="92" w:name="_Toc183642928"/>
      <w:r>
        <w:t xml:space="preserve">Kuvio </w:t>
      </w:r>
      <w:r>
        <w:fldChar w:fldCharType="begin"/>
      </w:r>
      <w:r>
        <w:instrText xml:space="preserve"> SEQ Kuvio \* ARABIC </w:instrText>
      </w:r>
      <w:r>
        <w:fldChar w:fldCharType="separate"/>
      </w:r>
      <w:r w:rsidR="00000140">
        <w:t>70</w:t>
      </w:r>
      <w:r>
        <w:fldChar w:fldCharType="end"/>
      </w:r>
      <w:r>
        <w:t>. Akismet</w:t>
      </w:r>
      <w:r w:rsidR="00885E66">
        <w:t xml:space="preserve"> päivitetty</w:t>
      </w:r>
      <w:bookmarkEnd w:id="92"/>
    </w:p>
    <w:p w14:paraId="6E4BB1B2" w14:textId="60B39380" w:rsidR="00A70E91" w:rsidRDefault="00385A5C" w:rsidP="008851EB">
      <w:r>
        <w:t>Päivitimme myös Ninja Forms pluginin</w:t>
      </w:r>
      <w:r w:rsidR="00BE6532">
        <w:t xml:space="preserve">. (Kuvio </w:t>
      </w:r>
      <w:r w:rsidR="00885E66">
        <w:t>7</w:t>
      </w:r>
      <w:r w:rsidR="00BE6532">
        <w:t>1)</w:t>
      </w:r>
      <w:r w:rsidR="00580770">
        <w:t>.</w:t>
      </w:r>
    </w:p>
    <w:p w14:paraId="053F544F" w14:textId="77777777" w:rsidR="00580770" w:rsidRDefault="00580770" w:rsidP="00580770">
      <w:pPr>
        <w:keepNext/>
      </w:pPr>
      <w:r w:rsidRPr="00580770">
        <w:rPr>
          <w:noProof/>
        </w:rPr>
        <w:drawing>
          <wp:inline distT="0" distB="0" distL="0" distR="0" wp14:anchorId="34507577" wp14:editId="2B63EC82">
            <wp:extent cx="6120130" cy="467995"/>
            <wp:effectExtent l="0" t="0" r="0" b="8255"/>
            <wp:docPr id="70730090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0909" name=""/>
                    <pic:cNvPicPr/>
                  </pic:nvPicPr>
                  <pic:blipFill>
                    <a:blip r:embed="rId83"/>
                    <a:stretch>
                      <a:fillRect/>
                    </a:stretch>
                  </pic:blipFill>
                  <pic:spPr>
                    <a:xfrm>
                      <a:off x="0" y="0"/>
                      <a:ext cx="6120130" cy="467995"/>
                    </a:xfrm>
                    <a:prstGeom prst="rect">
                      <a:avLst/>
                    </a:prstGeom>
                  </pic:spPr>
                </pic:pic>
              </a:graphicData>
            </a:graphic>
          </wp:inline>
        </w:drawing>
      </w:r>
    </w:p>
    <w:p w14:paraId="5BB1CFE4" w14:textId="57015F89" w:rsidR="00580770" w:rsidRDefault="00580770" w:rsidP="00580770">
      <w:pPr>
        <w:pStyle w:val="Kuvaotsikko"/>
      </w:pPr>
      <w:bookmarkStart w:id="93" w:name="_Toc183642929"/>
      <w:r>
        <w:t xml:space="preserve">Kuvio </w:t>
      </w:r>
      <w:r>
        <w:fldChar w:fldCharType="begin"/>
      </w:r>
      <w:r>
        <w:instrText xml:space="preserve"> SEQ Kuvio \* ARABIC </w:instrText>
      </w:r>
      <w:r>
        <w:fldChar w:fldCharType="separate"/>
      </w:r>
      <w:r w:rsidR="00000140">
        <w:t>71</w:t>
      </w:r>
      <w:r>
        <w:fldChar w:fldCharType="end"/>
      </w:r>
      <w:r>
        <w:t>. Ninja Forms päivitetty.</w:t>
      </w:r>
      <w:bookmarkEnd w:id="93"/>
    </w:p>
    <w:p w14:paraId="2CECAFAC" w14:textId="31E43610" w:rsidR="00DE2AB4" w:rsidRDefault="00DE2AB4" w:rsidP="00DE2AB4">
      <w:r>
        <w:t>WordPressiin oli oletuksena asennettu Hello Dolly plugin</w:t>
      </w:r>
      <w:r w:rsidR="00431D4B">
        <w:t>, jolla ei ole varsinaista käyttöä</w:t>
      </w:r>
      <w:r w:rsidR="00D179E9">
        <w:t>. Poistimme sen, koska se on tarpeeton</w:t>
      </w:r>
      <w:r w:rsidR="0034504F">
        <w:t xml:space="preserve"> ja kaikki ylimääräinen voi olla mahdollinen riski.</w:t>
      </w:r>
    </w:p>
    <w:p w14:paraId="752397F3" w14:textId="77777777" w:rsidR="00570FD5" w:rsidRDefault="00570FD5" w:rsidP="00570FD5">
      <w:pPr>
        <w:keepNext/>
      </w:pPr>
      <w:r w:rsidRPr="00570FD5">
        <w:rPr>
          <w:noProof/>
        </w:rPr>
        <w:lastRenderedPageBreak/>
        <w:drawing>
          <wp:inline distT="0" distB="0" distL="0" distR="0" wp14:anchorId="071AC511" wp14:editId="0340F2A0">
            <wp:extent cx="6120130" cy="313690"/>
            <wp:effectExtent l="0" t="0" r="0" b="0"/>
            <wp:docPr id="17976692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6925" name=""/>
                    <pic:cNvPicPr/>
                  </pic:nvPicPr>
                  <pic:blipFill>
                    <a:blip r:embed="rId84"/>
                    <a:stretch>
                      <a:fillRect/>
                    </a:stretch>
                  </pic:blipFill>
                  <pic:spPr>
                    <a:xfrm>
                      <a:off x="0" y="0"/>
                      <a:ext cx="6120130" cy="313690"/>
                    </a:xfrm>
                    <a:prstGeom prst="rect">
                      <a:avLst/>
                    </a:prstGeom>
                  </pic:spPr>
                </pic:pic>
              </a:graphicData>
            </a:graphic>
          </wp:inline>
        </w:drawing>
      </w:r>
    </w:p>
    <w:p w14:paraId="7231940A" w14:textId="7FAA1C88" w:rsidR="00570FD5" w:rsidRDefault="00570FD5" w:rsidP="00570FD5">
      <w:pPr>
        <w:pStyle w:val="Kuvaotsikko"/>
      </w:pPr>
      <w:bookmarkStart w:id="94" w:name="_Toc183642930"/>
      <w:r>
        <w:t xml:space="preserve">Kuvio </w:t>
      </w:r>
      <w:r>
        <w:fldChar w:fldCharType="begin"/>
      </w:r>
      <w:r>
        <w:instrText xml:space="preserve"> SEQ Kuvio \* ARABIC </w:instrText>
      </w:r>
      <w:r>
        <w:fldChar w:fldCharType="separate"/>
      </w:r>
      <w:r w:rsidR="00000140">
        <w:t>72</w:t>
      </w:r>
      <w:r>
        <w:fldChar w:fldCharType="end"/>
      </w:r>
      <w:r>
        <w:t>. Hello Dollyn poisto</w:t>
      </w:r>
      <w:bookmarkEnd w:id="94"/>
    </w:p>
    <w:p w14:paraId="74FED69F" w14:textId="7C89F434" w:rsidR="00492615" w:rsidRPr="00492615" w:rsidRDefault="00492615" w:rsidP="00492615">
      <w:r>
        <w:t>Ilmeni myös</w:t>
      </w:r>
      <w:r w:rsidR="00945AF5">
        <w:t>,</w:t>
      </w:r>
      <w:r>
        <w:t xml:space="preserve"> että </w:t>
      </w:r>
      <w:r w:rsidR="00945AF5">
        <w:t>WordPressistämme</w:t>
      </w:r>
      <w:r>
        <w:t xml:space="preserve"> löytyy vanhentuneita teemoja</w:t>
      </w:r>
      <w:r w:rsidR="00945AF5">
        <w:t>. Vanhentuneet teemat aiheuttavat yllättävän runsaasti turvallisuusriskejä</w:t>
      </w:r>
      <w:r>
        <w:t>, joten päivit</w:t>
      </w:r>
      <w:r w:rsidR="0034504F">
        <w:t>imme</w:t>
      </w:r>
      <w:r>
        <w:t xml:space="preserve"> ne.</w:t>
      </w:r>
      <w:r w:rsidR="00945AF5">
        <w:t xml:space="preserve"> (Kuvio </w:t>
      </w:r>
      <w:r w:rsidR="0034504F">
        <w:t>7</w:t>
      </w:r>
      <w:r w:rsidR="00945AF5">
        <w:t>3)</w:t>
      </w:r>
      <w:r w:rsidR="0034504F">
        <w:t>.</w:t>
      </w:r>
    </w:p>
    <w:p w14:paraId="15D533BD" w14:textId="77777777" w:rsidR="00E85751" w:rsidRDefault="006C3440" w:rsidP="00E85751">
      <w:pPr>
        <w:keepNext/>
      </w:pPr>
      <w:r w:rsidRPr="006C3440">
        <w:rPr>
          <w:noProof/>
        </w:rPr>
        <w:drawing>
          <wp:inline distT="0" distB="0" distL="0" distR="0" wp14:anchorId="4465842E" wp14:editId="3802CFEA">
            <wp:extent cx="4535699" cy="2819400"/>
            <wp:effectExtent l="0" t="0" r="0" b="0"/>
            <wp:docPr id="1270429891" name="Kuva 1"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29891" name="Kuva 1" descr="Kuva, joka sisältää kohteen teksti, kuvakaappaus, ohjelmisto, Verkkosivusto&#10;&#10;Kuvaus luotu automaattisesti"/>
                    <pic:cNvPicPr/>
                  </pic:nvPicPr>
                  <pic:blipFill>
                    <a:blip r:embed="rId85"/>
                    <a:stretch>
                      <a:fillRect/>
                    </a:stretch>
                  </pic:blipFill>
                  <pic:spPr>
                    <a:xfrm>
                      <a:off x="0" y="0"/>
                      <a:ext cx="4549448" cy="2827946"/>
                    </a:xfrm>
                    <a:prstGeom prst="rect">
                      <a:avLst/>
                    </a:prstGeom>
                  </pic:spPr>
                </pic:pic>
              </a:graphicData>
            </a:graphic>
          </wp:inline>
        </w:drawing>
      </w:r>
    </w:p>
    <w:p w14:paraId="0ED680CE" w14:textId="777F5CD6" w:rsidR="003D3E6F" w:rsidRDefault="00E85751" w:rsidP="00E85751">
      <w:pPr>
        <w:pStyle w:val="Kuvaotsikko"/>
      </w:pPr>
      <w:bookmarkStart w:id="95" w:name="_Toc183642931"/>
      <w:r>
        <w:t xml:space="preserve">Kuvio </w:t>
      </w:r>
      <w:r>
        <w:fldChar w:fldCharType="begin"/>
      </w:r>
      <w:r>
        <w:instrText xml:space="preserve"> SEQ Kuvio \* ARABIC </w:instrText>
      </w:r>
      <w:r>
        <w:fldChar w:fldCharType="separate"/>
      </w:r>
      <w:r w:rsidR="00000140">
        <w:t>73</w:t>
      </w:r>
      <w:r>
        <w:fldChar w:fldCharType="end"/>
      </w:r>
      <w:r>
        <w:t>. Vanhentuneet teemat</w:t>
      </w:r>
      <w:bookmarkEnd w:id="95"/>
    </w:p>
    <w:p w14:paraId="64CAC733" w14:textId="5D0B9EDC" w:rsidR="0034504F" w:rsidRPr="0034504F" w:rsidRDefault="0034504F" w:rsidP="0034504F">
      <w:r>
        <w:t>Teemojen päivitys sujui ongelmitta. (Kuvio 74).</w:t>
      </w:r>
    </w:p>
    <w:p w14:paraId="0C1744AB" w14:textId="77777777" w:rsidR="00E85751" w:rsidRDefault="00E85751" w:rsidP="00E85751">
      <w:pPr>
        <w:keepNext/>
      </w:pPr>
      <w:r w:rsidRPr="00E85751">
        <w:rPr>
          <w:noProof/>
        </w:rPr>
        <w:lastRenderedPageBreak/>
        <w:drawing>
          <wp:inline distT="0" distB="0" distL="0" distR="0" wp14:anchorId="75479795" wp14:editId="0868F7CF">
            <wp:extent cx="3429369" cy="2924175"/>
            <wp:effectExtent l="0" t="0" r="0" b="0"/>
            <wp:docPr id="1433819097"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9097" name="Kuva 1" descr="Kuva, joka sisältää kohteen teksti, kuvakaappaus, Fontti, numero&#10;&#10;Kuvaus luotu automaattisesti"/>
                    <pic:cNvPicPr/>
                  </pic:nvPicPr>
                  <pic:blipFill>
                    <a:blip r:embed="rId86"/>
                    <a:stretch>
                      <a:fillRect/>
                    </a:stretch>
                  </pic:blipFill>
                  <pic:spPr>
                    <a:xfrm>
                      <a:off x="0" y="0"/>
                      <a:ext cx="3436243" cy="2930036"/>
                    </a:xfrm>
                    <a:prstGeom prst="rect">
                      <a:avLst/>
                    </a:prstGeom>
                  </pic:spPr>
                </pic:pic>
              </a:graphicData>
            </a:graphic>
          </wp:inline>
        </w:drawing>
      </w:r>
    </w:p>
    <w:p w14:paraId="08C10026" w14:textId="68D57647" w:rsidR="00E85751" w:rsidRDefault="00E85751" w:rsidP="00E85751">
      <w:pPr>
        <w:pStyle w:val="Kuvaotsikko"/>
      </w:pPr>
      <w:bookmarkStart w:id="96" w:name="_Toc183642932"/>
      <w:r>
        <w:t xml:space="preserve">Kuvio </w:t>
      </w:r>
      <w:r>
        <w:fldChar w:fldCharType="begin"/>
      </w:r>
      <w:r>
        <w:instrText xml:space="preserve"> SEQ Kuvio \* ARABIC </w:instrText>
      </w:r>
      <w:r>
        <w:fldChar w:fldCharType="separate"/>
      </w:r>
      <w:r w:rsidR="00000140">
        <w:t>74</w:t>
      </w:r>
      <w:r>
        <w:fldChar w:fldCharType="end"/>
      </w:r>
      <w:r>
        <w:t>. Teemat päivitetty</w:t>
      </w:r>
      <w:bookmarkEnd w:id="96"/>
    </w:p>
    <w:p w14:paraId="157B8977" w14:textId="3EEB1D16" w:rsidR="0034504F" w:rsidRPr="0034504F" w:rsidRDefault="009271BC" w:rsidP="0034504F">
      <w:r>
        <w:t>Käyttämättömät teemat voivat olla myös tietoturvariski, mutta emme poistaneet niitä ainakaan toistaiseksi, mikäli haluamme käyttää niitä.</w:t>
      </w:r>
    </w:p>
    <w:p w14:paraId="0AA6B84E" w14:textId="77777777" w:rsidR="00637224" w:rsidRDefault="00637224" w:rsidP="00637224">
      <w:pPr>
        <w:pStyle w:val="Otsikko1"/>
      </w:pPr>
      <w:bookmarkStart w:id="97" w:name="_Toc428542261"/>
      <w:bookmarkStart w:id="98" w:name="_Toc428799800"/>
      <w:bookmarkStart w:id="99" w:name="_Toc430675200"/>
      <w:bookmarkStart w:id="100" w:name="_Toc430768000"/>
      <w:bookmarkStart w:id="101" w:name="_Toc527546213"/>
      <w:bookmarkStart w:id="102" w:name="_Toc17205374"/>
      <w:bookmarkStart w:id="103" w:name="_Toc183642857"/>
      <w:r>
        <w:t>Pohdinta</w:t>
      </w:r>
      <w:bookmarkEnd w:id="103"/>
    </w:p>
    <w:p w14:paraId="20ACDDF8" w14:textId="1F75E834" w:rsidR="001B5370" w:rsidRDefault="00BE6D91" w:rsidP="00637224">
      <w:r>
        <w:t xml:space="preserve">Labratyö </w:t>
      </w:r>
      <w:r w:rsidR="008C7417">
        <w:t xml:space="preserve">oli tämän opintojakson haastavin tähän mennessä. </w:t>
      </w:r>
      <w:r w:rsidR="000E15C0">
        <w:t xml:space="preserve">Osa tehtävistä oli helpompia, kuin toiset ja niihin löytyi hyviä ohjeita ja vinkkejä, miten edetä. </w:t>
      </w:r>
      <w:r w:rsidR="00B7163F">
        <w:t>Erityisesti dockerin toimiminen rootless-tilassa oli haastava</w:t>
      </w:r>
      <w:r w:rsidR="00AB6708">
        <w:t xml:space="preserve"> toteuttaa</w:t>
      </w:r>
      <w:r w:rsidR="00B7163F">
        <w:t xml:space="preserve">. Siihen ei oikein löytynyt </w:t>
      </w:r>
      <w:r w:rsidR="007C6725">
        <w:t xml:space="preserve">kurssin materiaaleista hyviä ohjeita, mikä turhautti ja hidasti tekemistä. </w:t>
      </w:r>
      <w:r w:rsidR="00B43EFA">
        <w:t>Dockerin omat ohjeet tuntuivat myös hieman vajavaisilta, joten</w:t>
      </w:r>
      <w:r w:rsidR="006B6294">
        <w:t xml:space="preserve"> niistä sai kyllä jotakin apua, mutta vianetsinnässä ne eivät auttaneet hirveästi. </w:t>
      </w:r>
      <w:r w:rsidR="00AB6708">
        <w:t xml:space="preserve">Etsimme laajasti tietoa netistä ja tutkimme mikä voisi olla </w:t>
      </w:r>
      <w:r w:rsidR="00507E9A">
        <w:t xml:space="preserve">vialla, kun sivustoa ei saada toimimaan rootless-dockerilla. Loppujen lopuksi päädyimme luovuttamaan rootlessin suhteen, koska aikaa oli käytetty jo </w:t>
      </w:r>
      <w:r w:rsidR="006831D3">
        <w:t>reilusti yli 10 tuntia, mutta tehtävän teko ei vain edennyt.</w:t>
      </w:r>
      <w:r w:rsidR="00BF6BD2">
        <w:t xml:space="preserve"> Dockeri</w:t>
      </w:r>
      <w:r w:rsidR="003C045B">
        <w:t xml:space="preserve">sta on ollut puhetta aiemmilla opintojaksoilla hyvin niukasti ja pintapuolisesti, joten ryhmällämme ei ollut hirveästi </w:t>
      </w:r>
      <w:r w:rsidR="005564D5">
        <w:t>osaamista sen suhteen, mikä varmasti hidasti ja vaikeutti tekemistä. Labratyön aikana tuli kyllä tutustuttua</w:t>
      </w:r>
      <w:r w:rsidR="00693352">
        <w:t xml:space="preserve"> ihan kyllästymiseen asti.</w:t>
      </w:r>
    </w:p>
    <w:p w14:paraId="63FA3D39" w14:textId="65246D46" w:rsidR="006C114C" w:rsidRDefault="009154D8" w:rsidP="006C114C">
      <w:r>
        <w:lastRenderedPageBreak/>
        <w:t xml:space="preserve">Labratyön muut osa-alueet </w:t>
      </w:r>
      <w:r w:rsidR="00221F3A">
        <w:t>onnistuivat</w:t>
      </w:r>
      <w:r>
        <w:t xml:space="preserve"> ryhmältämme kuitenkin suhteellisen helposti</w:t>
      </w:r>
      <w:r w:rsidR="00324F57">
        <w:t xml:space="preserve"> ja tehtävät olivat</w:t>
      </w:r>
      <w:r w:rsidR="00221F3A">
        <w:t xml:space="preserve"> opettavaisia. WordPressin ja www-palvelimen koventamista</w:t>
      </w:r>
      <w:r w:rsidR="00CA63A0">
        <w:t xml:space="preserve"> Lyniksellä</w:t>
      </w:r>
      <w:r w:rsidR="00221F3A">
        <w:t xml:space="preserve"> olisi voinut jatkaa vielä </w:t>
      </w:r>
      <w:r w:rsidR="008D7EA5">
        <w:t>pidemmällekin</w:t>
      </w:r>
      <w:r w:rsidR="00221F3A">
        <w:t xml:space="preserve">, mutta </w:t>
      </w:r>
      <w:r w:rsidR="00A92B1C">
        <w:t xml:space="preserve">teimme mielestämme </w:t>
      </w:r>
      <w:r w:rsidR="00CA63A0">
        <w:t xml:space="preserve">niihin riittävästi kovennuksia. Opimme </w:t>
      </w:r>
      <w:r w:rsidR="006C114C">
        <w:t>perusidean</w:t>
      </w:r>
      <w:r w:rsidR="00CA63A0">
        <w:t xml:space="preserve"> molempien käytöstä ja </w:t>
      </w:r>
      <w:r w:rsidR="006C114C">
        <w:t>osaamme käyttää niitä sujuvasti tulevaisuudessa.</w:t>
      </w:r>
    </w:p>
    <w:p w14:paraId="46B7C431" w14:textId="3D2E839C" w:rsidR="00BC1473" w:rsidRDefault="006C114C" w:rsidP="006C114C">
      <w:r>
        <w:t xml:space="preserve">Kaiken kaikkiaan labratyö oli mielenkiintoinen, vaikka rootless aiheuttikin </w:t>
      </w:r>
      <w:r w:rsidR="003E3916">
        <w:t>mittaamattoman määrän turhautumista ja</w:t>
      </w:r>
      <w:r w:rsidR="00513234">
        <w:t xml:space="preserve"> hiusten lähtöä. Opimme </w:t>
      </w:r>
      <w:r w:rsidR="00024DBE">
        <w:t xml:space="preserve">annettujen tehtävien lisäksi sen, että kaikkea ei voi saada valmiiksi rajallisessa ajassa. </w:t>
      </w:r>
      <w:r w:rsidR="00AF0C32">
        <w:t xml:space="preserve">On mahdollista, että rootless tulee vielä tulevaisuudessa meillä vastaan ja kun saamme sen onnistuneesti </w:t>
      </w:r>
      <w:r w:rsidR="006E3EAC">
        <w:t>tehtyä,</w:t>
      </w:r>
      <w:r w:rsidR="00AF0C32">
        <w:t xml:space="preserve"> voitto maistuu </w:t>
      </w:r>
      <w:r w:rsidR="006E3EAC">
        <w:t>normaalia makeammalta.</w:t>
      </w:r>
      <w:r w:rsidR="00BC1473">
        <w:br w:type="page"/>
      </w:r>
    </w:p>
    <w:p w14:paraId="12EE765A" w14:textId="77777777" w:rsidR="00AC0315" w:rsidRDefault="00AC0315" w:rsidP="00A46B18">
      <w:pPr>
        <w:pStyle w:val="LhteetOtsikko"/>
      </w:pPr>
      <w:bookmarkStart w:id="104" w:name="_Toc52971250"/>
      <w:bookmarkStart w:id="105" w:name="_Toc52971609"/>
      <w:bookmarkStart w:id="106" w:name="_Toc58338875"/>
      <w:bookmarkStart w:id="107" w:name="_Toc63413622"/>
      <w:bookmarkStart w:id="108" w:name="_Toc183642858"/>
      <w:r w:rsidRPr="00A46B18">
        <w:lastRenderedPageBreak/>
        <w:t>Lähteet</w:t>
      </w:r>
      <w:bookmarkEnd w:id="97"/>
      <w:bookmarkEnd w:id="98"/>
      <w:bookmarkEnd w:id="99"/>
      <w:bookmarkEnd w:id="100"/>
      <w:bookmarkEnd w:id="101"/>
      <w:bookmarkEnd w:id="102"/>
      <w:bookmarkEnd w:id="104"/>
      <w:bookmarkEnd w:id="105"/>
      <w:bookmarkEnd w:id="106"/>
      <w:bookmarkEnd w:id="107"/>
      <w:bookmarkEnd w:id="108"/>
    </w:p>
    <w:p w14:paraId="545C8FDA" w14:textId="3F60C7FF" w:rsidR="00F95139" w:rsidRDefault="72144001" w:rsidP="28ADC5A6">
      <w:r>
        <w:t>About Certbot. Certbot artikkeli. 2024. Viitattu 27.11.2024. https://certbot.eff.org/pages/about</w:t>
      </w:r>
    </w:p>
    <w:p w14:paraId="23CB0A2E" w14:textId="7CF49E7E" w:rsidR="00F95139" w:rsidRDefault="72144001" w:rsidP="28ADC5A6">
      <w:r>
        <w:t>AUTH-9286 - Password aging. Cisofy artikkeli. 2024. Viitattu 27.11.2024. https://cisofy.com/lynis/controls/AUTH-9286/</w:t>
      </w:r>
    </w:p>
    <w:p w14:paraId="26B8535A" w14:textId="47C88214" w:rsidR="00F95139" w:rsidRDefault="72144001" w:rsidP="28ADC5A6">
      <w:pPr>
        <w:rPr>
          <w:lang w:val="en-US"/>
        </w:rPr>
      </w:pPr>
      <w:r w:rsidRPr="28ADC5A6">
        <w:rPr>
          <w:lang w:val="en-US"/>
        </w:rPr>
        <w:t>forest. What are SHA-rounds? Stack Exchange vastaus. 2019. Viitattu 27.11.2024.https://security.stackexchange.com/questions/204813/what-are-sha-rounds</w:t>
      </w:r>
    </w:p>
    <w:p w14:paraId="24B84963" w14:textId="709358F7" w:rsidR="00F95139" w:rsidRDefault="72144001" w:rsidP="28ADC5A6">
      <w:r>
        <w:t>Let's Encrypt. Artikkeli. 2024. Viitattu 27.11.2024. ttps://letsencrypt.org/</w:t>
      </w:r>
    </w:p>
    <w:p w14:paraId="122BE4AA" w14:textId="77777777" w:rsidR="00F95139" w:rsidRDefault="72144001" w:rsidP="00F95139">
      <w:pPr>
        <w:pStyle w:val="Lhdeluettelo"/>
      </w:pPr>
      <w:r w:rsidRPr="28ADC5A6">
        <w:rPr>
          <w:lang w:val="en-US"/>
        </w:rPr>
        <w:t xml:space="preserve">Mirko Zord. Lynis: Open-source security auditing tool. helpnetsecurity-verkkosivuston artikkeli. </w:t>
      </w:r>
      <w:r>
        <w:t>19. 3.2024. Viitattu 6.11.2024. https://www.helpnetsecurity.com/2024/03/19/lynis-open-source-security-auditing-tool/</w:t>
      </w:r>
    </w:p>
    <w:p w14:paraId="680D6CBF" w14:textId="20499B1B" w:rsidR="00F95139" w:rsidRDefault="72144001" w:rsidP="00F95139">
      <w:pPr>
        <w:pStyle w:val="Lhdeluettelo"/>
      </w:pPr>
      <w:r w:rsidRPr="28ADC5A6">
        <w:rPr>
          <w:lang w:val="en-US"/>
        </w:rPr>
        <w:t xml:space="preserve">Patrick Mallory. Web server security: Web server hardening. </w:t>
      </w:r>
      <w:r>
        <w:t xml:space="preserve">INFOSEC-verkkosivuston artikkeli. 18.2.2020. Viitattu 6.11.2024. </w:t>
      </w:r>
      <w:hyperlink r:id="rId87">
        <w:r w:rsidRPr="28ADC5A6">
          <w:rPr>
            <w:rStyle w:val="Hyperlinkki"/>
          </w:rPr>
          <w:t>https://www.infosecinstitute.com/resources/network-security-101/web-server-security-web-server-hardening/</w:t>
        </w:r>
      </w:hyperlink>
    </w:p>
    <w:p w14:paraId="3F272BA8" w14:textId="33FB6C66" w:rsidR="00F95139" w:rsidRDefault="72144001" w:rsidP="28ADC5A6">
      <w:r w:rsidRPr="28ADC5A6">
        <w:rPr>
          <w:lang w:val="en-US"/>
        </w:rPr>
        <w:t>Rens Verhage. Why Should We Disable Root-Login Over SSH? Baeldung artikkeli. 2024. Viitattu 27.11.2024. ttps://www.baeldung.com/linux/root-login-over-ssh-disable</w:t>
      </w:r>
    </w:p>
    <w:p w14:paraId="207C5D29" w14:textId="36B0148E" w:rsidR="00F95139" w:rsidRDefault="72144001" w:rsidP="00F95139">
      <w:pPr>
        <w:pStyle w:val="Lhdeluettelo"/>
      </w:pPr>
      <w:r w:rsidRPr="28ADC5A6">
        <w:rPr>
          <w:lang w:val="en-US"/>
        </w:rPr>
        <w:t xml:space="preserve">Sriharan Mahendran. Common Vulnerabilities in WordPress Sire.  </w:t>
      </w:r>
      <w:r>
        <w:t>Medium- verkkosivuston artikkeli. 11.5.2024. Viitattu 6.11.2024.  https://medium.com/@sriharanmahimala125/common-vulnerabilities-in-wordpress-sites-10157635c3a4</w:t>
      </w:r>
    </w:p>
    <w:p w14:paraId="05EFB2EE" w14:textId="752A728E" w:rsidR="00F95139" w:rsidRDefault="72144001" w:rsidP="00492F91">
      <w:r w:rsidRPr="28ADC5A6">
        <w:rPr>
          <w:lang w:val="en-US"/>
        </w:rPr>
        <w:t>What is SELinux? Red Hat artikkeli. 2019. Viitattu 27.11.2024. https://www.redhat.com/en/topics/linux/what-is-selinux</w:t>
      </w:r>
    </w:p>
    <w:p w14:paraId="66AB3D8E" w14:textId="6435A55A" w:rsidR="00AB2429" w:rsidRDefault="4A887D42" w:rsidP="00524DF6">
      <w:r>
        <w:t>Joel Barbara. Melapress artikkeli. 2024. Viitattu 27.11.2024. https://melapress.com/owasp-wordpress-security-top-10/</w:t>
      </w:r>
    </w:p>
    <w:sectPr w:rsidR="00AB2429" w:rsidSect="0058148B">
      <w:headerReference w:type="even" r:id="rId88"/>
      <w:headerReference w:type="default" r:id="rId89"/>
      <w:headerReference w:type="first" r:id="rId90"/>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226A5" w14:textId="77777777" w:rsidR="00CB7EB0" w:rsidRDefault="00CB7EB0" w:rsidP="00520772">
      <w:pPr>
        <w:spacing w:after="0" w:line="240" w:lineRule="auto"/>
      </w:pPr>
      <w:r>
        <w:separator/>
      </w:r>
    </w:p>
    <w:p w14:paraId="00213953" w14:textId="77777777" w:rsidR="00CB7EB0" w:rsidRDefault="00CB7EB0"/>
    <w:p w14:paraId="15A0CD2B" w14:textId="77777777" w:rsidR="00CB7EB0" w:rsidRDefault="00CB7EB0"/>
  </w:endnote>
  <w:endnote w:type="continuationSeparator" w:id="0">
    <w:p w14:paraId="6E174561" w14:textId="77777777" w:rsidR="00CB7EB0" w:rsidRDefault="00CB7EB0" w:rsidP="00520772">
      <w:pPr>
        <w:spacing w:after="0" w:line="240" w:lineRule="auto"/>
      </w:pPr>
      <w:r>
        <w:continuationSeparator/>
      </w:r>
    </w:p>
    <w:p w14:paraId="0DCD7EF2" w14:textId="77777777" w:rsidR="00CB7EB0" w:rsidRDefault="00CB7EB0"/>
    <w:p w14:paraId="1F8BC230" w14:textId="77777777" w:rsidR="00CB7EB0" w:rsidRDefault="00CB7EB0"/>
  </w:endnote>
  <w:endnote w:type="continuationNotice" w:id="1">
    <w:p w14:paraId="18958D65" w14:textId="77777777" w:rsidR="00CB7EB0" w:rsidRDefault="00CB7E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1E8CD" w14:textId="77777777" w:rsidR="00A67A4F" w:rsidRDefault="00A67A4F">
    <w:pPr>
      <w:pStyle w:val="Alatunniste"/>
      <w:rPr>
        <w:noProof/>
      </w:rPr>
    </w:pPr>
  </w:p>
  <w:p w14:paraId="6F0CB55F" w14:textId="77777777" w:rsidR="00A67A4F" w:rsidRDefault="00A67A4F">
    <w:pPr>
      <w:pStyle w:val="Alatunniste"/>
      <w:rPr>
        <w:noProof/>
      </w:rPr>
    </w:pPr>
  </w:p>
  <w:p w14:paraId="5596E07E" w14:textId="77777777" w:rsidR="00A67A4F" w:rsidRDefault="00A67A4F">
    <w:pPr>
      <w:pStyle w:val="Alatunniste"/>
      <w:rPr>
        <w:noProof/>
      </w:rPr>
    </w:pPr>
  </w:p>
  <w:p w14:paraId="182F19AB" w14:textId="77777777" w:rsidR="00A67A4F" w:rsidRDefault="00A67A4F">
    <w:pPr>
      <w:pStyle w:val="Alatunniste"/>
      <w:rPr>
        <w:noProof/>
      </w:rPr>
    </w:pPr>
  </w:p>
  <w:p w14:paraId="61F86B11" w14:textId="77777777" w:rsidR="00A67A4F" w:rsidRDefault="00A67A4F" w:rsidP="008E1D38">
    <w:pPr>
      <w:pStyle w:val="Alatunniste"/>
      <w:ind w:left="1134"/>
    </w:pPr>
    <w:r>
      <w:rPr>
        <w:noProof/>
      </w:rPr>
      <w:drawing>
        <wp:inline distT="0" distB="0" distL="0" distR="0" wp14:anchorId="392222A9" wp14:editId="6D988D4D">
          <wp:extent cx="3160800" cy="403011"/>
          <wp:effectExtent l="0" t="0" r="1905" b="0"/>
          <wp:docPr id="10" name="Kuva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a:extLst>
                      <a:ext uri="{C183D7F6-B498-43B3-948B-1728B52AA6E4}">
                        <adec:decorative xmlns:adec="http://schemas.microsoft.com/office/drawing/2017/decorative" val="1"/>
                      </a:ext>
                    </a:extLst>
                  </pic:cNvPr>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dec="http://schemas.microsoft.com/office/drawing/2017/decorative" xmlns:arto="http://schemas.microsoft.com/office/word/2006/arto" val="1"/>
                      </a:ext>
                    </a:extLst>
                  </a:blip>
                  <a:stretch>
                    <a:fillRect/>
                  </a:stretch>
                </pic:blipFill>
                <pic:spPr>
                  <a:xfrm>
                    <a:off x="0" y="0"/>
                    <a:ext cx="3160800" cy="4030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D0115" w14:textId="77777777" w:rsidR="00CB7EB0" w:rsidRDefault="00CB7EB0" w:rsidP="00520772">
      <w:pPr>
        <w:spacing w:after="0" w:line="240" w:lineRule="auto"/>
      </w:pPr>
      <w:r>
        <w:separator/>
      </w:r>
    </w:p>
    <w:p w14:paraId="5D4F6229" w14:textId="77777777" w:rsidR="00CB7EB0" w:rsidRDefault="00CB7EB0"/>
    <w:p w14:paraId="4975AF70" w14:textId="77777777" w:rsidR="00CB7EB0" w:rsidRDefault="00CB7EB0"/>
  </w:footnote>
  <w:footnote w:type="continuationSeparator" w:id="0">
    <w:p w14:paraId="7A87995A" w14:textId="77777777" w:rsidR="00CB7EB0" w:rsidRDefault="00CB7EB0" w:rsidP="00520772">
      <w:pPr>
        <w:spacing w:after="0" w:line="240" w:lineRule="auto"/>
      </w:pPr>
      <w:r>
        <w:continuationSeparator/>
      </w:r>
    </w:p>
    <w:p w14:paraId="3F1304B6" w14:textId="77777777" w:rsidR="00CB7EB0" w:rsidRDefault="00CB7EB0"/>
    <w:p w14:paraId="57A88D10" w14:textId="77777777" w:rsidR="00CB7EB0" w:rsidRDefault="00CB7EB0"/>
  </w:footnote>
  <w:footnote w:type="continuationNotice" w:id="1">
    <w:p w14:paraId="29E98B4C" w14:textId="77777777" w:rsidR="00CB7EB0" w:rsidRDefault="00CB7E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C470A" w14:textId="77777777" w:rsidR="00A67A4F" w:rsidRDefault="00A67A4F" w:rsidP="00520772">
    <w:pPr>
      <w:pStyle w:val="Yltunniste"/>
      <w:ind w:left="1276"/>
    </w:pPr>
    <w:r>
      <w:rPr>
        <w:noProof/>
        <w:lang w:eastAsia="fi-FI"/>
      </w:rPr>
      <w:drawing>
        <wp:inline distT="0" distB="0" distL="0" distR="0" wp14:anchorId="6BB53055" wp14:editId="210C10E9">
          <wp:extent cx="2088000" cy="1044111"/>
          <wp:effectExtent l="0" t="0" r="0" b="0"/>
          <wp:docPr id="7" name="Kuva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88000" cy="1044111"/>
                  </a:xfrm>
                  <a:prstGeom prst="rect">
                    <a:avLst/>
                  </a:prstGeom>
                </pic:spPr>
              </pic:pic>
            </a:graphicData>
          </a:graphic>
        </wp:inline>
      </w:drawing>
    </w:r>
    <w:r>
      <w:rPr>
        <w:noProof/>
        <w:lang w:eastAsia="fi-FI"/>
      </w:rPr>
      <mc:AlternateContent>
        <mc:Choice Requires="wps">
          <w:drawing>
            <wp:anchor distT="0" distB="0" distL="114300" distR="114300" simplePos="0" relativeHeight="251658240" behindDoc="1" locked="0" layoutInCell="1" allowOverlap="1" wp14:anchorId="66F18100" wp14:editId="59EECC58">
              <wp:simplePos x="0" y="0"/>
              <wp:positionH relativeFrom="column">
                <wp:posOffset>0</wp:posOffset>
              </wp:positionH>
              <wp:positionV relativeFrom="paragraph">
                <wp:posOffset>1270</wp:posOffset>
              </wp:positionV>
              <wp:extent cx="342900" cy="9258300"/>
              <wp:effectExtent l="0" t="0" r="0" b="0"/>
              <wp:wrapNone/>
              <wp:docPr id="3" name="Suorakulmi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D004C"/>
                      </a:solidFill>
                      <a:ln>
                        <a:noFill/>
                      </a:ln>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dec="http://schemas.microsoft.com/office/drawing/2017/decorative" xmlns:a="http://schemas.openxmlformats.org/drawingml/2006/main">
          <w:pict>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lt="&quot;&quot;" o:spid="_x0000_s1026" fillcolor="#0d004c" stroked="f" w14:anchorId="60496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D77EF" w14:textId="77777777" w:rsidR="00BE7BF8" w:rsidRDefault="00BE7BF8">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561557"/>
      <w:docPartObj>
        <w:docPartGallery w:val="Page Numbers (Top of Page)"/>
        <w:docPartUnique/>
      </w:docPartObj>
    </w:sdtPr>
    <w:sdtEndPr/>
    <w:sdtContent>
      <w:p w14:paraId="6850D8AD" w14:textId="77777777" w:rsidR="000860CA" w:rsidRDefault="000860CA">
        <w:pPr>
          <w:pStyle w:val="Yltunniste"/>
          <w:jc w:val="right"/>
        </w:pPr>
        <w:r>
          <w:fldChar w:fldCharType="begin"/>
        </w:r>
        <w:r>
          <w:instrText>PAGE   \* MERGEFORMAT</w:instrText>
        </w:r>
        <w:r>
          <w:fldChar w:fldCharType="separate"/>
        </w:r>
        <w:r>
          <w:t>2</w:t>
        </w:r>
        <w:r>
          <w:fldChar w:fldCharType="end"/>
        </w:r>
      </w:p>
    </w:sdtContent>
  </w:sdt>
  <w:p w14:paraId="0095602F" w14:textId="77777777" w:rsidR="00BE7BF8" w:rsidRDefault="00BE7BF8">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D9A31" w14:textId="77777777" w:rsidR="00A67A4F" w:rsidRDefault="00A67A4F" w:rsidP="00A764D6">
    <w:pPr>
      <w:pStyle w:val="Yltunniste"/>
      <w:jc w:val="right"/>
    </w:pPr>
  </w:p>
  <w:sdt>
    <w:sdtPr>
      <w:id w:val="2077011834"/>
      <w:docPartObj>
        <w:docPartGallery w:val="Page Numbers (Top of Page)"/>
        <w:docPartUnique/>
      </w:docPartObj>
    </w:sdtPr>
    <w:sdtEndPr/>
    <w:sdtContent>
      <w:p w14:paraId="1F610B37" w14:textId="77777777" w:rsidR="00A67A4F" w:rsidRDefault="00A67A4F" w:rsidP="00A764D6">
        <w:pPr>
          <w:pStyle w:val="Yltunniste"/>
          <w:jc w:val="right"/>
        </w:pPr>
        <w:r>
          <w:fldChar w:fldCharType="begin"/>
        </w:r>
        <w:r>
          <w:instrText>PAGE   \* MERGEFORMAT</w:instrText>
        </w:r>
        <w:r>
          <w:fldChar w:fldCharType="separate"/>
        </w:r>
        <w:r>
          <w:rPr>
            <w:noProof/>
          </w:rPr>
          <w:t>16</w:t>
        </w:r>
        <w:r>
          <w:fldChar w:fldCharType="end"/>
        </w:r>
      </w:p>
    </w:sdtContent>
  </w:sdt>
  <w:p w14:paraId="68F80668" w14:textId="77777777" w:rsidR="00A67A4F" w:rsidRDefault="00A67A4F"/>
  <w:p w14:paraId="0E1AC449" w14:textId="77777777" w:rsidR="00A67A4F" w:rsidRDefault="00A67A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700C4A"/>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F384D862"/>
    <w:lvl w:ilvl="0" w:tplc="CDDE3AC4">
      <w:start w:val="1"/>
      <w:numFmt w:val="decimal"/>
      <w:pStyle w:val="Numeroituluettelo4"/>
      <w:lvlText w:val="%1."/>
      <w:lvlJc w:val="left"/>
      <w:pPr>
        <w:tabs>
          <w:tab w:val="num" w:pos="1209"/>
        </w:tabs>
        <w:ind w:left="1209" w:hanging="360"/>
      </w:pPr>
    </w:lvl>
    <w:lvl w:ilvl="1" w:tplc="BB1EDD20">
      <w:numFmt w:val="decimal"/>
      <w:lvlText w:val=""/>
      <w:lvlJc w:val="left"/>
    </w:lvl>
    <w:lvl w:ilvl="2" w:tplc="A7107B4E">
      <w:numFmt w:val="decimal"/>
      <w:lvlText w:val=""/>
      <w:lvlJc w:val="left"/>
    </w:lvl>
    <w:lvl w:ilvl="3" w:tplc="C6FC4584">
      <w:numFmt w:val="decimal"/>
      <w:lvlText w:val=""/>
      <w:lvlJc w:val="left"/>
    </w:lvl>
    <w:lvl w:ilvl="4" w:tplc="6482470E">
      <w:numFmt w:val="decimal"/>
      <w:lvlText w:val=""/>
      <w:lvlJc w:val="left"/>
    </w:lvl>
    <w:lvl w:ilvl="5" w:tplc="5948AD16">
      <w:numFmt w:val="decimal"/>
      <w:lvlText w:val=""/>
      <w:lvlJc w:val="left"/>
    </w:lvl>
    <w:lvl w:ilvl="6" w:tplc="9E22FE82">
      <w:numFmt w:val="decimal"/>
      <w:lvlText w:val=""/>
      <w:lvlJc w:val="left"/>
    </w:lvl>
    <w:lvl w:ilvl="7" w:tplc="5B869EC4">
      <w:numFmt w:val="decimal"/>
      <w:lvlText w:val=""/>
      <w:lvlJc w:val="left"/>
    </w:lvl>
    <w:lvl w:ilvl="8" w:tplc="4B8CD150">
      <w:numFmt w:val="decimal"/>
      <w:lvlText w:val=""/>
      <w:lvlJc w:val="left"/>
    </w:lvl>
  </w:abstractNum>
  <w:abstractNum w:abstractNumId="2" w15:restartNumberingAfterBreak="0">
    <w:nsid w:val="FFFFFF7E"/>
    <w:multiLevelType w:val="multilevel"/>
    <w:tmpl w:val="FC68BEC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F5706160"/>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AEDE101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hybridMultilevel"/>
    <w:tmpl w:val="5A1A06A0"/>
    <w:lvl w:ilvl="0" w:tplc="87B83FC8">
      <w:start w:val="1"/>
      <w:numFmt w:val="bullet"/>
      <w:pStyle w:val="Merkittyluettelo4"/>
      <w:lvlText w:val=""/>
      <w:lvlJc w:val="left"/>
      <w:pPr>
        <w:tabs>
          <w:tab w:val="num" w:pos="1209"/>
        </w:tabs>
        <w:ind w:left="1209" w:hanging="360"/>
      </w:pPr>
      <w:rPr>
        <w:rFonts w:ascii="Symbol" w:hAnsi="Symbol" w:hint="default"/>
      </w:rPr>
    </w:lvl>
    <w:lvl w:ilvl="1" w:tplc="37AAC574">
      <w:numFmt w:val="decimal"/>
      <w:lvlText w:val=""/>
      <w:lvlJc w:val="left"/>
    </w:lvl>
    <w:lvl w:ilvl="2" w:tplc="A4C6B314">
      <w:numFmt w:val="decimal"/>
      <w:lvlText w:val=""/>
      <w:lvlJc w:val="left"/>
    </w:lvl>
    <w:lvl w:ilvl="3" w:tplc="BCFC826A">
      <w:numFmt w:val="decimal"/>
      <w:lvlText w:val=""/>
      <w:lvlJc w:val="left"/>
    </w:lvl>
    <w:lvl w:ilvl="4" w:tplc="90BE5926">
      <w:numFmt w:val="decimal"/>
      <w:lvlText w:val=""/>
      <w:lvlJc w:val="left"/>
    </w:lvl>
    <w:lvl w:ilvl="5" w:tplc="92F8DFC6">
      <w:numFmt w:val="decimal"/>
      <w:lvlText w:val=""/>
      <w:lvlJc w:val="left"/>
    </w:lvl>
    <w:lvl w:ilvl="6" w:tplc="5A48FEA4">
      <w:numFmt w:val="decimal"/>
      <w:lvlText w:val=""/>
      <w:lvlJc w:val="left"/>
    </w:lvl>
    <w:lvl w:ilvl="7" w:tplc="5ED6A95E">
      <w:numFmt w:val="decimal"/>
      <w:lvlText w:val=""/>
      <w:lvlJc w:val="left"/>
    </w:lvl>
    <w:lvl w:ilvl="8" w:tplc="06C64FC0">
      <w:numFmt w:val="decimal"/>
      <w:lvlText w:val=""/>
      <w:lvlJc w:val="left"/>
    </w:lvl>
  </w:abstractNum>
  <w:abstractNum w:abstractNumId="6" w15:restartNumberingAfterBreak="0">
    <w:nsid w:val="FFFFFF82"/>
    <w:multiLevelType w:val="hybridMultilevel"/>
    <w:tmpl w:val="7806F3FC"/>
    <w:lvl w:ilvl="0" w:tplc="EECEE77A">
      <w:start w:val="1"/>
      <w:numFmt w:val="bullet"/>
      <w:lvlText w:val=""/>
      <w:lvlJc w:val="left"/>
      <w:pPr>
        <w:tabs>
          <w:tab w:val="num" w:pos="926"/>
        </w:tabs>
        <w:ind w:left="926" w:hanging="360"/>
      </w:pPr>
      <w:rPr>
        <w:rFonts w:ascii="Symbol" w:hAnsi="Symbol" w:hint="default"/>
      </w:rPr>
    </w:lvl>
    <w:lvl w:ilvl="1" w:tplc="D576CD9C">
      <w:numFmt w:val="decimal"/>
      <w:lvlText w:val=""/>
      <w:lvlJc w:val="left"/>
    </w:lvl>
    <w:lvl w:ilvl="2" w:tplc="7166C0C8">
      <w:numFmt w:val="decimal"/>
      <w:lvlText w:val=""/>
      <w:lvlJc w:val="left"/>
    </w:lvl>
    <w:lvl w:ilvl="3" w:tplc="3CBE9274">
      <w:numFmt w:val="decimal"/>
      <w:lvlText w:val=""/>
      <w:lvlJc w:val="left"/>
    </w:lvl>
    <w:lvl w:ilvl="4" w:tplc="CE9003AA">
      <w:numFmt w:val="decimal"/>
      <w:lvlText w:val=""/>
      <w:lvlJc w:val="left"/>
    </w:lvl>
    <w:lvl w:ilvl="5" w:tplc="0E7E3DC0">
      <w:numFmt w:val="decimal"/>
      <w:lvlText w:val=""/>
      <w:lvlJc w:val="left"/>
    </w:lvl>
    <w:lvl w:ilvl="6" w:tplc="49A6CD74">
      <w:numFmt w:val="decimal"/>
      <w:lvlText w:val=""/>
      <w:lvlJc w:val="left"/>
    </w:lvl>
    <w:lvl w:ilvl="7" w:tplc="5954744A">
      <w:numFmt w:val="decimal"/>
      <w:lvlText w:val=""/>
      <w:lvlJc w:val="left"/>
    </w:lvl>
    <w:lvl w:ilvl="8" w:tplc="CBA072E4">
      <w:numFmt w:val="decimal"/>
      <w:lvlText w:val=""/>
      <w:lvlJc w:val="left"/>
    </w:lvl>
  </w:abstractNum>
  <w:abstractNum w:abstractNumId="7" w15:restartNumberingAfterBreak="0">
    <w:nsid w:val="FFFFFF83"/>
    <w:multiLevelType w:val="hybridMultilevel"/>
    <w:tmpl w:val="75DC11AC"/>
    <w:lvl w:ilvl="0" w:tplc="36966ABE">
      <w:start w:val="1"/>
      <w:numFmt w:val="bullet"/>
      <w:lvlText w:val=""/>
      <w:lvlJc w:val="left"/>
      <w:pPr>
        <w:tabs>
          <w:tab w:val="num" w:pos="643"/>
        </w:tabs>
        <w:ind w:left="643" w:hanging="360"/>
      </w:pPr>
      <w:rPr>
        <w:rFonts w:ascii="Symbol" w:hAnsi="Symbol" w:hint="default"/>
      </w:rPr>
    </w:lvl>
    <w:lvl w:ilvl="1" w:tplc="921A628C">
      <w:numFmt w:val="decimal"/>
      <w:lvlText w:val=""/>
      <w:lvlJc w:val="left"/>
    </w:lvl>
    <w:lvl w:ilvl="2" w:tplc="017C5D12">
      <w:numFmt w:val="decimal"/>
      <w:lvlText w:val=""/>
      <w:lvlJc w:val="left"/>
    </w:lvl>
    <w:lvl w:ilvl="3" w:tplc="E76A5AC0">
      <w:numFmt w:val="decimal"/>
      <w:lvlText w:val=""/>
      <w:lvlJc w:val="left"/>
    </w:lvl>
    <w:lvl w:ilvl="4" w:tplc="CE3415F8">
      <w:numFmt w:val="decimal"/>
      <w:lvlText w:val=""/>
      <w:lvlJc w:val="left"/>
    </w:lvl>
    <w:lvl w:ilvl="5" w:tplc="425E6E68">
      <w:numFmt w:val="decimal"/>
      <w:lvlText w:val=""/>
      <w:lvlJc w:val="left"/>
    </w:lvl>
    <w:lvl w:ilvl="6" w:tplc="1E7247BC">
      <w:numFmt w:val="decimal"/>
      <w:lvlText w:val=""/>
      <w:lvlJc w:val="left"/>
    </w:lvl>
    <w:lvl w:ilvl="7" w:tplc="7BAE57E8">
      <w:numFmt w:val="decimal"/>
      <w:lvlText w:val=""/>
      <w:lvlJc w:val="left"/>
    </w:lvl>
    <w:lvl w:ilvl="8" w:tplc="F4748E5C">
      <w:numFmt w:val="decimal"/>
      <w:lvlText w:val=""/>
      <w:lvlJc w:val="left"/>
    </w:lvl>
  </w:abstractNum>
  <w:abstractNum w:abstractNumId="8" w15:restartNumberingAfterBreak="0">
    <w:nsid w:val="FFFFFF88"/>
    <w:multiLevelType w:val="hybridMultilevel"/>
    <w:tmpl w:val="0F1858C6"/>
    <w:lvl w:ilvl="0" w:tplc="EC18F2B4">
      <w:start w:val="1"/>
      <w:numFmt w:val="decimal"/>
      <w:lvlText w:val="%1."/>
      <w:lvlJc w:val="left"/>
      <w:pPr>
        <w:tabs>
          <w:tab w:val="num" w:pos="360"/>
        </w:tabs>
        <w:ind w:left="360" w:hanging="360"/>
      </w:pPr>
    </w:lvl>
    <w:lvl w:ilvl="1" w:tplc="67E29F0E">
      <w:numFmt w:val="decimal"/>
      <w:lvlText w:val=""/>
      <w:lvlJc w:val="left"/>
    </w:lvl>
    <w:lvl w:ilvl="2" w:tplc="72D01CB2">
      <w:numFmt w:val="decimal"/>
      <w:lvlText w:val=""/>
      <w:lvlJc w:val="left"/>
    </w:lvl>
    <w:lvl w:ilvl="3" w:tplc="4C84BC98">
      <w:numFmt w:val="decimal"/>
      <w:lvlText w:val=""/>
      <w:lvlJc w:val="left"/>
    </w:lvl>
    <w:lvl w:ilvl="4" w:tplc="B8148020">
      <w:numFmt w:val="decimal"/>
      <w:lvlText w:val=""/>
      <w:lvlJc w:val="left"/>
    </w:lvl>
    <w:lvl w:ilvl="5" w:tplc="DF5EA47C">
      <w:numFmt w:val="decimal"/>
      <w:lvlText w:val=""/>
      <w:lvlJc w:val="left"/>
    </w:lvl>
    <w:lvl w:ilvl="6" w:tplc="C226C3E0">
      <w:numFmt w:val="decimal"/>
      <w:lvlText w:val=""/>
      <w:lvlJc w:val="left"/>
    </w:lvl>
    <w:lvl w:ilvl="7" w:tplc="18F00BC8">
      <w:numFmt w:val="decimal"/>
      <w:lvlText w:val=""/>
      <w:lvlJc w:val="left"/>
    </w:lvl>
    <w:lvl w:ilvl="8" w:tplc="55AC32D0">
      <w:numFmt w:val="decimal"/>
      <w:lvlText w:val=""/>
      <w:lvlJc w:val="left"/>
    </w:lvl>
  </w:abstractNum>
  <w:abstractNum w:abstractNumId="9" w15:restartNumberingAfterBreak="0">
    <w:nsid w:val="FFFFFF89"/>
    <w:multiLevelType w:val="hybridMultilevel"/>
    <w:tmpl w:val="2B224620"/>
    <w:lvl w:ilvl="0" w:tplc="DEF01E98">
      <w:start w:val="1"/>
      <w:numFmt w:val="bullet"/>
      <w:pStyle w:val="Merkittyluettelo"/>
      <w:lvlText w:val=""/>
      <w:lvlJc w:val="left"/>
      <w:pPr>
        <w:tabs>
          <w:tab w:val="num" w:pos="360"/>
        </w:tabs>
        <w:ind w:left="360" w:hanging="360"/>
      </w:pPr>
      <w:rPr>
        <w:rFonts w:ascii="Symbol" w:hAnsi="Symbol" w:hint="default"/>
      </w:rPr>
    </w:lvl>
    <w:lvl w:ilvl="1" w:tplc="1F86A216">
      <w:numFmt w:val="decimal"/>
      <w:lvlText w:val=""/>
      <w:lvlJc w:val="left"/>
    </w:lvl>
    <w:lvl w:ilvl="2" w:tplc="8CE49EFC">
      <w:numFmt w:val="decimal"/>
      <w:lvlText w:val=""/>
      <w:lvlJc w:val="left"/>
    </w:lvl>
    <w:lvl w:ilvl="3" w:tplc="D9A40098">
      <w:numFmt w:val="decimal"/>
      <w:lvlText w:val=""/>
      <w:lvlJc w:val="left"/>
    </w:lvl>
    <w:lvl w:ilvl="4" w:tplc="232A8422">
      <w:numFmt w:val="decimal"/>
      <w:lvlText w:val=""/>
      <w:lvlJc w:val="left"/>
    </w:lvl>
    <w:lvl w:ilvl="5" w:tplc="9D82F900">
      <w:numFmt w:val="decimal"/>
      <w:lvlText w:val=""/>
      <w:lvlJc w:val="left"/>
    </w:lvl>
    <w:lvl w:ilvl="6" w:tplc="3208D784">
      <w:numFmt w:val="decimal"/>
      <w:lvlText w:val=""/>
      <w:lvlJc w:val="left"/>
    </w:lvl>
    <w:lvl w:ilvl="7" w:tplc="7B5E5358">
      <w:numFmt w:val="decimal"/>
      <w:lvlText w:val=""/>
      <w:lvlJc w:val="left"/>
    </w:lvl>
    <w:lvl w:ilvl="8" w:tplc="A6825CB8">
      <w:numFmt w:val="decimal"/>
      <w:lvlText w:val=""/>
      <w:lvlJc w:val="left"/>
    </w:lvl>
  </w:abstractNum>
  <w:abstractNum w:abstractNumId="1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256A0622"/>
    <w:multiLevelType w:val="multilevel"/>
    <w:tmpl w:val="0F9E8D00"/>
    <w:lvl w:ilvl="0">
      <w:start w:val="1"/>
      <w:numFmt w:val="decimal"/>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15"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320222BE"/>
    <w:multiLevelType w:val="multilevel"/>
    <w:tmpl w:val="5146731A"/>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7"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9"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3E9C176D"/>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2" w15:restartNumberingAfterBreak="0">
    <w:nsid w:val="42B1338E"/>
    <w:multiLevelType w:val="multilevel"/>
    <w:tmpl w:val="1230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9980384"/>
    <w:multiLevelType w:val="hybridMultilevel"/>
    <w:tmpl w:val="040B001D"/>
    <w:lvl w:ilvl="0" w:tplc="6D189BD6">
      <w:start w:val="1"/>
      <w:numFmt w:val="decimal"/>
      <w:lvlText w:val="%1)"/>
      <w:lvlJc w:val="left"/>
      <w:pPr>
        <w:ind w:left="360" w:hanging="360"/>
      </w:pPr>
    </w:lvl>
    <w:lvl w:ilvl="1" w:tplc="FEEEBAF4">
      <w:start w:val="1"/>
      <w:numFmt w:val="lowerLetter"/>
      <w:lvlText w:val="%2)"/>
      <w:lvlJc w:val="left"/>
      <w:pPr>
        <w:ind w:left="720" w:hanging="360"/>
      </w:pPr>
    </w:lvl>
    <w:lvl w:ilvl="2" w:tplc="BF78D7A0">
      <w:start w:val="1"/>
      <w:numFmt w:val="lowerRoman"/>
      <w:lvlText w:val="%3)"/>
      <w:lvlJc w:val="left"/>
      <w:pPr>
        <w:ind w:left="1080" w:hanging="360"/>
      </w:pPr>
    </w:lvl>
    <w:lvl w:ilvl="3" w:tplc="978A05C2">
      <w:start w:val="1"/>
      <w:numFmt w:val="decimal"/>
      <w:lvlText w:val="(%4)"/>
      <w:lvlJc w:val="left"/>
      <w:pPr>
        <w:ind w:left="1440" w:hanging="360"/>
      </w:pPr>
    </w:lvl>
    <w:lvl w:ilvl="4" w:tplc="2D186A1C">
      <w:start w:val="1"/>
      <w:numFmt w:val="lowerLetter"/>
      <w:lvlText w:val="(%5)"/>
      <w:lvlJc w:val="left"/>
      <w:pPr>
        <w:ind w:left="1800" w:hanging="360"/>
      </w:pPr>
    </w:lvl>
    <w:lvl w:ilvl="5" w:tplc="0D96A9E2">
      <w:start w:val="1"/>
      <w:numFmt w:val="lowerRoman"/>
      <w:lvlText w:val="(%6)"/>
      <w:lvlJc w:val="left"/>
      <w:pPr>
        <w:ind w:left="2160" w:hanging="360"/>
      </w:pPr>
    </w:lvl>
    <w:lvl w:ilvl="6" w:tplc="BF9A2E98">
      <w:start w:val="1"/>
      <w:numFmt w:val="decimal"/>
      <w:lvlText w:val="%7."/>
      <w:lvlJc w:val="left"/>
      <w:pPr>
        <w:ind w:left="2520" w:hanging="360"/>
      </w:pPr>
    </w:lvl>
    <w:lvl w:ilvl="7" w:tplc="ED382510">
      <w:start w:val="1"/>
      <w:numFmt w:val="lowerLetter"/>
      <w:lvlText w:val="%8."/>
      <w:lvlJc w:val="left"/>
      <w:pPr>
        <w:ind w:left="2880" w:hanging="360"/>
      </w:pPr>
    </w:lvl>
    <w:lvl w:ilvl="8" w:tplc="2FDEDE6C">
      <w:start w:val="1"/>
      <w:numFmt w:val="lowerRoman"/>
      <w:lvlText w:val="%9."/>
      <w:lvlJc w:val="left"/>
      <w:pPr>
        <w:ind w:left="3240" w:hanging="360"/>
      </w:pPr>
    </w:lvl>
  </w:abstractNum>
  <w:abstractNum w:abstractNumId="28"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56303C08"/>
    <w:multiLevelType w:val="hybridMultilevel"/>
    <w:tmpl w:val="631A42B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15:restartNumberingAfterBreak="0">
    <w:nsid w:val="645A1B32"/>
    <w:multiLevelType w:val="hybridMultilevel"/>
    <w:tmpl w:val="0AF819DC"/>
    <w:lvl w:ilvl="0" w:tplc="78DE5D26">
      <w:numFmt w:val="bullet"/>
      <w:lvlText w:val=""/>
      <w:lvlJc w:val="left"/>
      <w:pPr>
        <w:ind w:left="720" w:hanging="360"/>
      </w:pPr>
      <w:rPr>
        <w:rFonts w:ascii="Symbol" w:eastAsiaTheme="minorHAnsi" w:hAnsi="Symbol"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36"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77D61314"/>
    <w:multiLevelType w:val="hybridMultilevel"/>
    <w:tmpl w:val="9E6645D8"/>
    <w:lvl w:ilvl="0" w:tplc="48346B3E">
      <w:numFmt w:val="bullet"/>
      <w:lvlText w:val=""/>
      <w:lvlJc w:val="left"/>
      <w:pPr>
        <w:ind w:left="720" w:hanging="360"/>
      </w:pPr>
      <w:rPr>
        <w:rFonts w:ascii="Symbol" w:eastAsiaTheme="minorHAnsi" w:hAnsi="Symbol"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0" w15:restartNumberingAfterBreak="0">
    <w:nsid w:val="7B3908B8"/>
    <w:multiLevelType w:val="hybridMultilevel"/>
    <w:tmpl w:val="7040DA60"/>
    <w:lvl w:ilvl="0" w:tplc="16EE033C">
      <w:start w:val="1"/>
      <w:numFmt w:val="decimal"/>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19540135">
    <w:abstractNumId w:val="18"/>
  </w:num>
  <w:num w:numId="2" w16cid:durableId="1999454902">
    <w:abstractNumId w:val="24"/>
  </w:num>
  <w:num w:numId="3" w16cid:durableId="389232033">
    <w:abstractNumId w:val="34"/>
  </w:num>
  <w:num w:numId="4" w16cid:durableId="1045913744">
    <w:abstractNumId w:val="27"/>
  </w:num>
  <w:num w:numId="5" w16cid:durableId="2029257469">
    <w:abstractNumId w:val="31"/>
  </w:num>
  <w:num w:numId="6" w16cid:durableId="160050883">
    <w:abstractNumId w:val="19"/>
  </w:num>
  <w:num w:numId="7" w16cid:durableId="1210068740">
    <w:abstractNumId w:val="28"/>
  </w:num>
  <w:num w:numId="8" w16cid:durableId="1262449045">
    <w:abstractNumId w:val="29"/>
  </w:num>
  <w:num w:numId="9" w16cid:durableId="376972649">
    <w:abstractNumId w:val="23"/>
  </w:num>
  <w:num w:numId="10" w16cid:durableId="1061952130">
    <w:abstractNumId w:val="21"/>
  </w:num>
  <w:num w:numId="11" w16cid:durableId="1566914026">
    <w:abstractNumId w:val="21"/>
    <w:lvlOverride w:ilvl="0">
      <w:startOverride w:val="1"/>
    </w:lvlOverride>
  </w:num>
  <w:num w:numId="12" w16cid:durableId="1829709325">
    <w:abstractNumId w:val="10"/>
  </w:num>
  <w:num w:numId="13" w16cid:durableId="970328319">
    <w:abstractNumId w:val="17"/>
  </w:num>
  <w:num w:numId="14" w16cid:durableId="2001033381">
    <w:abstractNumId w:val="11"/>
  </w:num>
  <w:num w:numId="15" w16cid:durableId="45567675">
    <w:abstractNumId w:val="15"/>
  </w:num>
  <w:num w:numId="16" w16cid:durableId="1246644141">
    <w:abstractNumId w:val="36"/>
  </w:num>
  <w:num w:numId="17" w16cid:durableId="1032995974">
    <w:abstractNumId w:val="25"/>
  </w:num>
  <w:num w:numId="18" w16cid:durableId="1995598266">
    <w:abstractNumId w:val="37"/>
  </w:num>
  <w:num w:numId="19" w16cid:durableId="2140686729">
    <w:abstractNumId w:val="14"/>
  </w:num>
  <w:num w:numId="20" w16cid:durableId="177817237">
    <w:abstractNumId w:val="39"/>
  </w:num>
  <w:num w:numId="21" w16cid:durableId="282351617">
    <w:abstractNumId w:val="32"/>
  </w:num>
  <w:num w:numId="22" w16cid:durableId="750659994">
    <w:abstractNumId w:val="26"/>
  </w:num>
  <w:num w:numId="23" w16cid:durableId="1989087346">
    <w:abstractNumId w:val="12"/>
  </w:num>
  <w:num w:numId="24" w16cid:durableId="1049459126">
    <w:abstractNumId w:val="16"/>
  </w:num>
  <w:num w:numId="25" w16cid:durableId="758675485">
    <w:abstractNumId w:val="40"/>
  </w:num>
  <w:num w:numId="26" w16cid:durableId="352615745">
    <w:abstractNumId w:val="13"/>
  </w:num>
  <w:num w:numId="27" w16cid:durableId="836920076">
    <w:abstractNumId w:val="35"/>
  </w:num>
  <w:num w:numId="28" w16cid:durableId="1363435857">
    <w:abstractNumId w:val="9"/>
  </w:num>
  <w:num w:numId="29" w16cid:durableId="481704499">
    <w:abstractNumId w:val="7"/>
  </w:num>
  <w:num w:numId="30" w16cid:durableId="1650205887">
    <w:abstractNumId w:val="6"/>
  </w:num>
  <w:num w:numId="31" w16cid:durableId="2066876915">
    <w:abstractNumId w:val="5"/>
  </w:num>
  <w:num w:numId="32" w16cid:durableId="1636373603">
    <w:abstractNumId w:val="4"/>
  </w:num>
  <w:num w:numId="33" w16cid:durableId="18707340">
    <w:abstractNumId w:val="8"/>
  </w:num>
  <w:num w:numId="34" w16cid:durableId="1240822276">
    <w:abstractNumId w:val="3"/>
  </w:num>
  <w:num w:numId="35" w16cid:durableId="2045982835">
    <w:abstractNumId w:val="2"/>
  </w:num>
  <w:num w:numId="36" w16cid:durableId="939532723">
    <w:abstractNumId w:val="1"/>
  </w:num>
  <w:num w:numId="37" w16cid:durableId="880476640">
    <w:abstractNumId w:val="0"/>
  </w:num>
  <w:num w:numId="38" w16cid:durableId="437062010">
    <w:abstractNumId w:val="30"/>
  </w:num>
  <w:num w:numId="39" w16cid:durableId="1401095549">
    <w:abstractNumId w:val="20"/>
  </w:num>
  <w:num w:numId="40" w16cid:durableId="1520195474">
    <w:abstractNumId w:val="33"/>
  </w:num>
  <w:num w:numId="41" w16cid:durableId="320083162">
    <w:abstractNumId w:val="22"/>
  </w:num>
  <w:num w:numId="42" w16cid:durableId="19978143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attachedTemplate r:id="rId1"/>
  <w:stylePaneSortMethod w:val="0000"/>
  <w:documentProtection w:edit="readOnly" w:enforcement="0"/>
  <w:defaultTabStop w:val="1304"/>
  <w:autoHyphenation/>
  <w:consecutiveHyphenLimit w:val="3"/>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3A7"/>
    <w:rsid w:val="00000140"/>
    <w:rsid w:val="000013E5"/>
    <w:rsid w:val="00002B7E"/>
    <w:rsid w:val="000040EF"/>
    <w:rsid w:val="00004644"/>
    <w:rsid w:val="00004E52"/>
    <w:rsid w:val="000054C0"/>
    <w:rsid w:val="00007BF4"/>
    <w:rsid w:val="0001072F"/>
    <w:rsid w:val="000107CB"/>
    <w:rsid w:val="0001273A"/>
    <w:rsid w:val="00013B32"/>
    <w:rsid w:val="00014C14"/>
    <w:rsid w:val="000154AC"/>
    <w:rsid w:val="00015CF7"/>
    <w:rsid w:val="00016333"/>
    <w:rsid w:val="00016973"/>
    <w:rsid w:val="00016A99"/>
    <w:rsid w:val="000176A0"/>
    <w:rsid w:val="00017DF5"/>
    <w:rsid w:val="00020844"/>
    <w:rsid w:val="0002206C"/>
    <w:rsid w:val="00024DBE"/>
    <w:rsid w:val="0003045D"/>
    <w:rsid w:val="000320C7"/>
    <w:rsid w:val="0003676E"/>
    <w:rsid w:val="000378D9"/>
    <w:rsid w:val="00042B5C"/>
    <w:rsid w:val="00043323"/>
    <w:rsid w:val="0004466F"/>
    <w:rsid w:val="000446C3"/>
    <w:rsid w:val="00044E92"/>
    <w:rsid w:val="00045BEF"/>
    <w:rsid w:val="00045F45"/>
    <w:rsid w:val="00046E11"/>
    <w:rsid w:val="000478A2"/>
    <w:rsid w:val="00050096"/>
    <w:rsid w:val="000512D2"/>
    <w:rsid w:val="00052D1D"/>
    <w:rsid w:val="00052E0A"/>
    <w:rsid w:val="000535FB"/>
    <w:rsid w:val="00054018"/>
    <w:rsid w:val="000579E8"/>
    <w:rsid w:val="00057D82"/>
    <w:rsid w:val="00061913"/>
    <w:rsid w:val="00062C43"/>
    <w:rsid w:val="0006305A"/>
    <w:rsid w:val="00063B97"/>
    <w:rsid w:val="00063F72"/>
    <w:rsid w:val="000642D0"/>
    <w:rsid w:val="00066995"/>
    <w:rsid w:val="000706C7"/>
    <w:rsid w:val="00071568"/>
    <w:rsid w:val="000722FD"/>
    <w:rsid w:val="00072B1F"/>
    <w:rsid w:val="00074B9C"/>
    <w:rsid w:val="0007510A"/>
    <w:rsid w:val="0007582D"/>
    <w:rsid w:val="00077B69"/>
    <w:rsid w:val="00081700"/>
    <w:rsid w:val="00083D70"/>
    <w:rsid w:val="000860CA"/>
    <w:rsid w:val="00090079"/>
    <w:rsid w:val="00091716"/>
    <w:rsid w:val="0009234A"/>
    <w:rsid w:val="00092990"/>
    <w:rsid w:val="00093199"/>
    <w:rsid w:val="00094175"/>
    <w:rsid w:val="0009427D"/>
    <w:rsid w:val="00094ADB"/>
    <w:rsid w:val="00094F84"/>
    <w:rsid w:val="00096CAF"/>
    <w:rsid w:val="000A13BD"/>
    <w:rsid w:val="000A41FC"/>
    <w:rsid w:val="000A6F4C"/>
    <w:rsid w:val="000A7125"/>
    <w:rsid w:val="000B073C"/>
    <w:rsid w:val="000B1C5C"/>
    <w:rsid w:val="000B337A"/>
    <w:rsid w:val="000B345C"/>
    <w:rsid w:val="000B672B"/>
    <w:rsid w:val="000B6AF8"/>
    <w:rsid w:val="000C125C"/>
    <w:rsid w:val="000C132F"/>
    <w:rsid w:val="000C2C4D"/>
    <w:rsid w:val="000C3E91"/>
    <w:rsid w:val="000C60D6"/>
    <w:rsid w:val="000C7668"/>
    <w:rsid w:val="000C7AE1"/>
    <w:rsid w:val="000D0421"/>
    <w:rsid w:val="000D10D4"/>
    <w:rsid w:val="000E12AA"/>
    <w:rsid w:val="000E15C0"/>
    <w:rsid w:val="000E18A3"/>
    <w:rsid w:val="000E32AC"/>
    <w:rsid w:val="000E48D3"/>
    <w:rsid w:val="000E4B5D"/>
    <w:rsid w:val="000E5BFA"/>
    <w:rsid w:val="000E78B5"/>
    <w:rsid w:val="000F0247"/>
    <w:rsid w:val="000F0BFA"/>
    <w:rsid w:val="000F365D"/>
    <w:rsid w:val="000F377B"/>
    <w:rsid w:val="000F397A"/>
    <w:rsid w:val="000F4419"/>
    <w:rsid w:val="000F5244"/>
    <w:rsid w:val="000F534B"/>
    <w:rsid w:val="000F570B"/>
    <w:rsid w:val="000F5EE0"/>
    <w:rsid w:val="000F6AEA"/>
    <w:rsid w:val="000F7A3A"/>
    <w:rsid w:val="001001AC"/>
    <w:rsid w:val="00100979"/>
    <w:rsid w:val="00100B3E"/>
    <w:rsid w:val="00100D56"/>
    <w:rsid w:val="001017A5"/>
    <w:rsid w:val="00101F20"/>
    <w:rsid w:val="00102D50"/>
    <w:rsid w:val="00104A9F"/>
    <w:rsid w:val="00104F15"/>
    <w:rsid w:val="00106B7F"/>
    <w:rsid w:val="001077C2"/>
    <w:rsid w:val="00107959"/>
    <w:rsid w:val="00111400"/>
    <w:rsid w:val="0011209D"/>
    <w:rsid w:val="001128CD"/>
    <w:rsid w:val="00113ABA"/>
    <w:rsid w:val="00114859"/>
    <w:rsid w:val="00115876"/>
    <w:rsid w:val="0011598E"/>
    <w:rsid w:val="00116F3D"/>
    <w:rsid w:val="001179AE"/>
    <w:rsid w:val="00117DA2"/>
    <w:rsid w:val="00117EFF"/>
    <w:rsid w:val="00123E0F"/>
    <w:rsid w:val="00124277"/>
    <w:rsid w:val="001252DC"/>
    <w:rsid w:val="00125552"/>
    <w:rsid w:val="00126A20"/>
    <w:rsid w:val="00130957"/>
    <w:rsid w:val="0013258F"/>
    <w:rsid w:val="00137590"/>
    <w:rsid w:val="00140C79"/>
    <w:rsid w:val="00140D41"/>
    <w:rsid w:val="00141000"/>
    <w:rsid w:val="0014153E"/>
    <w:rsid w:val="00142943"/>
    <w:rsid w:val="001446DE"/>
    <w:rsid w:val="00144F0A"/>
    <w:rsid w:val="001451A7"/>
    <w:rsid w:val="001466A3"/>
    <w:rsid w:val="00147C78"/>
    <w:rsid w:val="001507BD"/>
    <w:rsid w:val="00151CCD"/>
    <w:rsid w:val="00153014"/>
    <w:rsid w:val="001534B0"/>
    <w:rsid w:val="00154B4A"/>
    <w:rsid w:val="00155890"/>
    <w:rsid w:val="00155A81"/>
    <w:rsid w:val="00155E32"/>
    <w:rsid w:val="00156A42"/>
    <w:rsid w:val="00157D5C"/>
    <w:rsid w:val="00160592"/>
    <w:rsid w:val="001612AD"/>
    <w:rsid w:val="00161AFB"/>
    <w:rsid w:val="0016229A"/>
    <w:rsid w:val="00164240"/>
    <w:rsid w:val="00164725"/>
    <w:rsid w:val="001660DC"/>
    <w:rsid w:val="00166A92"/>
    <w:rsid w:val="00167580"/>
    <w:rsid w:val="00167609"/>
    <w:rsid w:val="00171BA7"/>
    <w:rsid w:val="0017450D"/>
    <w:rsid w:val="001745F4"/>
    <w:rsid w:val="00174B7C"/>
    <w:rsid w:val="001753C7"/>
    <w:rsid w:val="00176766"/>
    <w:rsid w:val="001768ED"/>
    <w:rsid w:val="00180EDE"/>
    <w:rsid w:val="00181FE6"/>
    <w:rsid w:val="00183968"/>
    <w:rsid w:val="001844E9"/>
    <w:rsid w:val="001903B5"/>
    <w:rsid w:val="00190B23"/>
    <w:rsid w:val="00192656"/>
    <w:rsid w:val="00192B8C"/>
    <w:rsid w:val="00192C42"/>
    <w:rsid w:val="00192F3C"/>
    <w:rsid w:val="0019529B"/>
    <w:rsid w:val="0019644C"/>
    <w:rsid w:val="00197222"/>
    <w:rsid w:val="001A0954"/>
    <w:rsid w:val="001A096C"/>
    <w:rsid w:val="001A0CE3"/>
    <w:rsid w:val="001A3A89"/>
    <w:rsid w:val="001A5516"/>
    <w:rsid w:val="001A5545"/>
    <w:rsid w:val="001B035E"/>
    <w:rsid w:val="001B070E"/>
    <w:rsid w:val="001B16A0"/>
    <w:rsid w:val="001B3BD8"/>
    <w:rsid w:val="001B3F97"/>
    <w:rsid w:val="001B437E"/>
    <w:rsid w:val="001B48B7"/>
    <w:rsid w:val="001B5370"/>
    <w:rsid w:val="001B54BB"/>
    <w:rsid w:val="001B70D0"/>
    <w:rsid w:val="001C0066"/>
    <w:rsid w:val="001C0650"/>
    <w:rsid w:val="001C0A58"/>
    <w:rsid w:val="001C190B"/>
    <w:rsid w:val="001C1C56"/>
    <w:rsid w:val="001C1ECB"/>
    <w:rsid w:val="001C1FD2"/>
    <w:rsid w:val="001C30E3"/>
    <w:rsid w:val="001C331A"/>
    <w:rsid w:val="001C3C89"/>
    <w:rsid w:val="001C3EFD"/>
    <w:rsid w:val="001C4AA3"/>
    <w:rsid w:val="001C57EA"/>
    <w:rsid w:val="001C5AE8"/>
    <w:rsid w:val="001C5D8E"/>
    <w:rsid w:val="001D23C0"/>
    <w:rsid w:val="001D3C5E"/>
    <w:rsid w:val="001D3E06"/>
    <w:rsid w:val="001D4B80"/>
    <w:rsid w:val="001D7652"/>
    <w:rsid w:val="001D7BE2"/>
    <w:rsid w:val="001E13CF"/>
    <w:rsid w:val="001E3A8E"/>
    <w:rsid w:val="001E3EDE"/>
    <w:rsid w:val="001E3F77"/>
    <w:rsid w:val="001E5514"/>
    <w:rsid w:val="001E5793"/>
    <w:rsid w:val="001E6E1D"/>
    <w:rsid w:val="001E7025"/>
    <w:rsid w:val="001E78E3"/>
    <w:rsid w:val="001F0936"/>
    <w:rsid w:val="001F0DBF"/>
    <w:rsid w:val="001F174C"/>
    <w:rsid w:val="001F3494"/>
    <w:rsid w:val="001F42C5"/>
    <w:rsid w:val="001F46D8"/>
    <w:rsid w:val="001F4ECF"/>
    <w:rsid w:val="001F5142"/>
    <w:rsid w:val="001F5A6F"/>
    <w:rsid w:val="001F6724"/>
    <w:rsid w:val="001F6848"/>
    <w:rsid w:val="001F700F"/>
    <w:rsid w:val="001F7C20"/>
    <w:rsid w:val="00202D9F"/>
    <w:rsid w:val="00203BDD"/>
    <w:rsid w:val="00203F02"/>
    <w:rsid w:val="002050A2"/>
    <w:rsid w:val="0020639B"/>
    <w:rsid w:val="00211C64"/>
    <w:rsid w:val="002161CD"/>
    <w:rsid w:val="00221F3A"/>
    <w:rsid w:val="0022491D"/>
    <w:rsid w:val="00225597"/>
    <w:rsid w:val="00226AE3"/>
    <w:rsid w:val="00232E0D"/>
    <w:rsid w:val="00232F72"/>
    <w:rsid w:val="002359DE"/>
    <w:rsid w:val="00235DF5"/>
    <w:rsid w:val="0023782C"/>
    <w:rsid w:val="002417F0"/>
    <w:rsid w:val="00241F9B"/>
    <w:rsid w:val="0024223C"/>
    <w:rsid w:val="00242901"/>
    <w:rsid w:val="00243739"/>
    <w:rsid w:val="00243992"/>
    <w:rsid w:val="002445EE"/>
    <w:rsid w:val="0024655F"/>
    <w:rsid w:val="0025159F"/>
    <w:rsid w:val="00251612"/>
    <w:rsid w:val="002523BD"/>
    <w:rsid w:val="0025246C"/>
    <w:rsid w:val="0025286B"/>
    <w:rsid w:val="00253A7D"/>
    <w:rsid w:val="002551B1"/>
    <w:rsid w:val="00257821"/>
    <w:rsid w:val="00257DB4"/>
    <w:rsid w:val="002608FD"/>
    <w:rsid w:val="00261271"/>
    <w:rsid w:val="0026295A"/>
    <w:rsid w:val="00262A9E"/>
    <w:rsid w:val="00264A19"/>
    <w:rsid w:val="00264F59"/>
    <w:rsid w:val="002656CD"/>
    <w:rsid w:val="0026624F"/>
    <w:rsid w:val="00267424"/>
    <w:rsid w:val="00270524"/>
    <w:rsid w:val="002709C1"/>
    <w:rsid w:val="00270C24"/>
    <w:rsid w:val="00271202"/>
    <w:rsid w:val="00271274"/>
    <w:rsid w:val="002739B8"/>
    <w:rsid w:val="00276E8D"/>
    <w:rsid w:val="0028203D"/>
    <w:rsid w:val="00284B0D"/>
    <w:rsid w:val="0028762E"/>
    <w:rsid w:val="00287C7C"/>
    <w:rsid w:val="002902D6"/>
    <w:rsid w:val="0029091F"/>
    <w:rsid w:val="002916BA"/>
    <w:rsid w:val="002919BB"/>
    <w:rsid w:val="00291A37"/>
    <w:rsid w:val="002924EB"/>
    <w:rsid w:val="00294108"/>
    <w:rsid w:val="0029711D"/>
    <w:rsid w:val="00297A5F"/>
    <w:rsid w:val="002A229A"/>
    <w:rsid w:val="002A482D"/>
    <w:rsid w:val="002A4B4F"/>
    <w:rsid w:val="002A4F4A"/>
    <w:rsid w:val="002A6034"/>
    <w:rsid w:val="002A777E"/>
    <w:rsid w:val="002B116D"/>
    <w:rsid w:val="002B11DC"/>
    <w:rsid w:val="002B1FF0"/>
    <w:rsid w:val="002B2452"/>
    <w:rsid w:val="002B28E1"/>
    <w:rsid w:val="002B676B"/>
    <w:rsid w:val="002B7568"/>
    <w:rsid w:val="002C00C0"/>
    <w:rsid w:val="002C16AE"/>
    <w:rsid w:val="002C33AA"/>
    <w:rsid w:val="002C3FEF"/>
    <w:rsid w:val="002D0397"/>
    <w:rsid w:val="002D0405"/>
    <w:rsid w:val="002D1BD5"/>
    <w:rsid w:val="002D249D"/>
    <w:rsid w:val="002D2592"/>
    <w:rsid w:val="002D39A8"/>
    <w:rsid w:val="002D5311"/>
    <w:rsid w:val="002D5552"/>
    <w:rsid w:val="002D60A0"/>
    <w:rsid w:val="002D63C8"/>
    <w:rsid w:val="002E2F77"/>
    <w:rsid w:val="002E5566"/>
    <w:rsid w:val="002E5DD7"/>
    <w:rsid w:val="002E6A64"/>
    <w:rsid w:val="002E6DA8"/>
    <w:rsid w:val="002F1CB9"/>
    <w:rsid w:val="002F20AC"/>
    <w:rsid w:val="002F3546"/>
    <w:rsid w:val="002F4301"/>
    <w:rsid w:val="003010FA"/>
    <w:rsid w:val="003017FB"/>
    <w:rsid w:val="003019BE"/>
    <w:rsid w:val="00302794"/>
    <w:rsid w:val="00302894"/>
    <w:rsid w:val="003072AB"/>
    <w:rsid w:val="00313442"/>
    <w:rsid w:val="00314221"/>
    <w:rsid w:val="00314733"/>
    <w:rsid w:val="003167AC"/>
    <w:rsid w:val="0032014B"/>
    <w:rsid w:val="00321FC5"/>
    <w:rsid w:val="00324F57"/>
    <w:rsid w:val="003255A1"/>
    <w:rsid w:val="003274A5"/>
    <w:rsid w:val="003305A1"/>
    <w:rsid w:val="00331202"/>
    <w:rsid w:val="00333439"/>
    <w:rsid w:val="0033481D"/>
    <w:rsid w:val="00335D05"/>
    <w:rsid w:val="00337446"/>
    <w:rsid w:val="00337C17"/>
    <w:rsid w:val="003400D0"/>
    <w:rsid w:val="003403C1"/>
    <w:rsid w:val="00340430"/>
    <w:rsid w:val="00340572"/>
    <w:rsid w:val="00342017"/>
    <w:rsid w:val="00343D05"/>
    <w:rsid w:val="0034504F"/>
    <w:rsid w:val="0035226B"/>
    <w:rsid w:val="00354C5C"/>
    <w:rsid w:val="00355EDC"/>
    <w:rsid w:val="00356B4A"/>
    <w:rsid w:val="00357A02"/>
    <w:rsid w:val="00360EC7"/>
    <w:rsid w:val="003617CD"/>
    <w:rsid w:val="00361AF6"/>
    <w:rsid w:val="00362349"/>
    <w:rsid w:val="00362D49"/>
    <w:rsid w:val="00363452"/>
    <w:rsid w:val="00365149"/>
    <w:rsid w:val="0036576D"/>
    <w:rsid w:val="00371927"/>
    <w:rsid w:val="003736A3"/>
    <w:rsid w:val="00374A12"/>
    <w:rsid w:val="00375A1E"/>
    <w:rsid w:val="003772DD"/>
    <w:rsid w:val="00377F38"/>
    <w:rsid w:val="00380699"/>
    <w:rsid w:val="00380737"/>
    <w:rsid w:val="0038180C"/>
    <w:rsid w:val="00381FA3"/>
    <w:rsid w:val="0038350D"/>
    <w:rsid w:val="00384AF8"/>
    <w:rsid w:val="00385A5C"/>
    <w:rsid w:val="0039006E"/>
    <w:rsid w:val="00390AE8"/>
    <w:rsid w:val="0039262A"/>
    <w:rsid w:val="003A03CF"/>
    <w:rsid w:val="003A03DF"/>
    <w:rsid w:val="003A2F35"/>
    <w:rsid w:val="003A4FA8"/>
    <w:rsid w:val="003A581F"/>
    <w:rsid w:val="003A5838"/>
    <w:rsid w:val="003A6B7A"/>
    <w:rsid w:val="003A714E"/>
    <w:rsid w:val="003A74CA"/>
    <w:rsid w:val="003B0FC4"/>
    <w:rsid w:val="003B285D"/>
    <w:rsid w:val="003B28FB"/>
    <w:rsid w:val="003B340F"/>
    <w:rsid w:val="003B54CD"/>
    <w:rsid w:val="003B5D84"/>
    <w:rsid w:val="003B6202"/>
    <w:rsid w:val="003B6A56"/>
    <w:rsid w:val="003B746F"/>
    <w:rsid w:val="003B7C94"/>
    <w:rsid w:val="003C045B"/>
    <w:rsid w:val="003C13CE"/>
    <w:rsid w:val="003C1A16"/>
    <w:rsid w:val="003C3AFD"/>
    <w:rsid w:val="003C477C"/>
    <w:rsid w:val="003C6BE6"/>
    <w:rsid w:val="003C70C4"/>
    <w:rsid w:val="003C7AE8"/>
    <w:rsid w:val="003D08DD"/>
    <w:rsid w:val="003D0A97"/>
    <w:rsid w:val="003D0E23"/>
    <w:rsid w:val="003D12B2"/>
    <w:rsid w:val="003D1545"/>
    <w:rsid w:val="003D1C31"/>
    <w:rsid w:val="003D2BDC"/>
    <w:rsid w:val="003D3422"/>
    <w:rsid w:val="003D3E6F"/>
    <w:rsid w:val="003D6423"/>
    <w:rsid w:val="003D6A06"/>
    <w:rsid w:val="003E0724"/>
    <w:rsid w:val="003E07F0"/>
    <w:rsid w:val="003E2737"/>
    <w:rsid w:val="003E29A3"/>
    <w:rsid w:val="003E2D87"/>
    <w:rsid w:val="003E3916"/>
    <w:rsid w:val="003E4416"/>
    <w:rsid w:val="003E463A"/>
    <w:rsid w:val="003E7BF7"/>
    <w:rsid w:val="003E7F89"/>
    <w:rsid w:val="003F1350"/>
    <w:rsid w:val="003F1A0A"/>
    <w:rsid w:val="003F3A2F"/>
    <w:rsid w:val="003F79D1"/>
    <w:rsid w:val="00400263"/>
    <w:rsid w:val="004003C9"/>
    <w:rsid w:val="00400622"/>
    <w:rsid w:val="0040073D"/>
    <w:rsid w:val="00401C17"/>
    <w:rsid w:val="00402B5A"/>
    <w:rsid w:val="00404322"/>
    <w:rsid w:val="004043A0"/>
    <w:rsid w:val="004045E3"/>
    <w:rsid w:val="00405FDA"/>
    <w:rsid w:val="0041143F"/>
    <w:rsid w:val="00411AFD"/>
    <w:rsid w:val="00413C62"/>
    <w:rsid w:val="00414E16"/>
    <w:rsid w:val="00416F48"/>
    <w:rsid w:val="004173FC"/>
    <w:rsid w:val="00417823"/>
    <w:rsid w:val="00422232"/>
    <w:rsid w:val="00422958"/>
    <w:rsid w:val="004236EF"/>
    <w:rsid w:val="004246DE"/>
    <w:rsid w:val="00424FA0"/>
    <w:rsid w:val="00425597"/>
    <w:rsid w:val="004261B1"/>
    <w:rsid w:val="004314F6"/>
    <w:rsid w:val="00431D4B"/>
    <w:rsid w:val="004347D1"/>
    <w:rsid w:val="0043640F"/>
    <w:rsid w:val="0044300A"/>
    <w:rsid w:val="004464EA"/>
    <w:rsid w:val="0044751B"/>
    <w:rsid w:val="00447B52"/>
    <w:rsid w:val="00447D6C"/>
    <w:rsid w:val="00451287"/>
    <w:rsid w:val="0045147C"/>
    <w:rsid w:val="004522F9"/>
    <w:rsid w:val="00452B7D"/>
    <w:rsid w:val="00453066"/>
    <w:rsid w:val="00456D56"/>
    <w:rsid w:val="0045749D"/>
    <w:rsid w:val="004574DC"/>
    <w:rsid w:val="004609CA"/>
    <w:rsid w:val="00462249"/>
    <w:rsid w:val="004622F4"/>
    <w:rsid w:val="0046410D"/>
    <w:rsid w:val="004644AC"/>
    <w:rsid w:val="004666C1"/>
    <w:rsid w:val="0046676F"/>
    <w:rsid w:val="004739CD"/>
    <w:rsid w:val="004739E2"/>
    <w:rsid w:val="0047441F"/>
    <w:rsid w:val="00474C88"/>
    <w:rsid w:val="004753D9"/>
    <w:rsid w:val="00483853"/>
    <w:rsid w:val="004865AB"/>
    <w:rsid w:val="00492615"/>
    <w:rsid w:val="00492F91"/>
    <w:rsid w:val="00494653"/>
    <w:rsid w:val="0049471F"/>
    <w:rsid w:val="004955A5"/>
    <w:rsid w:val="004958F1"/>
    <w:rsid w:val="00496144"/>
    <w:rsid w:val="00496B24"/>
    <w:rsid w:val="0049752E"/>
    <w:rsid w:val="004A457A"/>
    <w:rsid w:val="004A4B2A"/>
    <w:rsid w:val="004A5829"/>
    <w:rsid w:val="004A651C"/>
    <w:rsid w:val="004A76DE"/>
    <w:rsid w:val="004B30A1"/>
    <w:rsid w:val="004B381A"/>
    <w:rsid w:val="004B4B01"/>
    <w:rsid w:val="004C2BDE"/>
    <w:rsid w:val="004C3D82"/>
    <w:rsid w:val="004C462F"/>
    <w:rsid w:val="004C5080"/>
    <w:rsid w:val="004C6805"/>
    <w:rsid w:val="004C71D4"/>
    <w:rsid w:val="004D5BC2"/>
    <w:rsid w:val="004D5FE9"/>
    <w:rsid w:val="004D62FE"/>
    <w:rsid w:val="004D64BB"/>
    <w:rsid w:val="004E1A02"/>
    <w:rsid w:val="004E7966"/>
    <w:rsid w:val="004F2F49"/>
    <w:rsid w:val="004F2FC9"/>
    <w:rsid w:val="004F4C9B"/>
    <w:rsid w:val="004F6B1C"/>
    <w:rsid w:val="004F6CEC"/>
    <w:rsid w:val="005016B7"/>
    <w:rsid w:val="00501D91"/>
    <w:rsid w:val="00507E9A"/>
    <w:rsid w:val="0051034F"/>
    <w:rsid w:val="00510438"/>
    <w:rsid w:val="0051149F"/>
    <w:rsid w:val="00511C0D"/>
    <w:rsid w:val="00512DF3"/>
    <w:rsid w:val="00513234"/>
    <w:rsid w:val="005132D5"/>
    <w:rsid w:val="00514822"/>
    <w:rsid w:val="00514CC4"/>
    <w:rsid w:val="00515E4E"/>
    <w:rsid w:val="00517AF2"/>
    <w:rsid w:val="00520772"/>
    <w:rsid w:val="00520B93"/>
    <w:rsid w:val="00524DF6"/>
    <w:rsid w:val="00527965"/>
    <w:rsid w:val="005301B3"/>
    <w:rsid w:val="00531A74"/>
    <w:rsid w:val="005329C1"/>
    <w:rsid w:val="00533225"/>
    <w:rsid w:val="00533974"/>
    <w:rsid w:val="00534424"/>
    <w:rsid w:val="00534F97"/>
    <w:rsid w:val="00535E47"/>
    <w:rsid w:val="00536351"/>
    <w:rsid w:val="005363BF"/>
    <w:rsid w:val="005372CF"/>
    <w:rsid w:val="00543551"/>
    <w:rsid w:val="005459D6"/>
    <w:rsid w:val="00551544"/>
    <w:rsid w:val="00552019"/>
    <w:rsid w:val="005523B6"/>
    <w:rsid w:val="005527D7"/>
    <w:rsid w:val="005531E6"/>
    <w:rsid w:val="005535F6"/>
    <w:rsid w:val="00555A77"/>
    <w:rsid w:val="005564D5"/>
    <w:rsid w:val="00556798"/>
    <w:rsid w:val="00560194"/>
    <w:rsid w:val="005606C4"/>
    <w:rsid w:val="005611E9"/>
    <w:rsid w:val="0056129B"/>
    <w:rsid w:val="005618A8"/>
    <w:rsid w:val="00562AA8"/>
    <w:rsid w:val="005643B0"/>
    <w:rsid w:val="00564C15"/>
    <w:rsid w:val="00564F2E"/>
    <w:rsid w:val="0056618C"/>
    <w:rsid w:val="0056647B"/>
    <w:rsid w:val="00567614"/>
    <w:rsid w:val="005678BC"/>
    <w:rsid w:val="00570E92"/>
    <w:rsid w:val="00570FD5"/>
    <w:rsid w:val="005713A7"/>
    <w:rsid w:val="005735BB"/>
    <w:rsid w:val="00574475"/>
    <w:rsid w:val="00574DDF"/>
    <w:rsid w:val="00576405"/>
    <w:rsid w:val="00580770"/>
    <w:rsid w:val="0058148B"/>
    <w:rsid w:val="005846CA"/>
    <w:rsid w:val="005858B9"/>
    <w:rsid w:val="005916B1"/>
    <w:rsid w:val="00591E73"/>
    <w:rsid w:val="00594343"/>
    <w:rsid w:val="00595D46"/>
    <w:rsid w:val="005A08FC"/>
    <w:rsid w:val="005A4DE3"/>
    <w:rsid w:val="005A63F7"/>
    <w:rsid w:val="005A7B59"/>
    <w:rsid w:val="005B0711"/>
    <w:rsid w:val="005B0D12"/>
    <w:rsid w:val="005B167B"/>
    <w:rsid w:val="005B1701"/>
    <w:rsid w:val="005B2D56"/>
    <w:rsid w:val="005B3070"/>
    <w:rsid w:val="005B3185"/>
    <w:rsid w:val="005B33E3"/>
    <w:rsid w:val="005B3CA5"/>
    <w:rsid w:val="005B3EBF"/>
    <w:rsid w:val="005B61E2"/>
    <w:rsid w:val="005B7BA4"/>
    <w:rsid w:val="005C14BB"/>
    <w:rsid w:val="005C155A"/>
    <w:rsid w:val="005C2C67"/>
    <w:rsid w:val="005C4E3D"/>
    <w:rsid w:val="005C53E5"/>
    <w:rsid w:val="005C5CEC"/>
    <w:rsid w:val="005C6F78"/>
    <w:rsid w:val="005C79D0"/>
    <w:rsid w:val="005D214D"/>
    <w:rsid w:val="005D21DB"/>
    <w:rsid w:val="005D332D"/>
    <w:rsid w:val="005D3B9D"/>
    <w:rsid w:val="005D3DA5"/>
    <w:rsid w:val="005E042B"/>
    <w:rsid w:val="005E07C4"/>
    <w:rsid w:val="005E1320"/>
    <w:rsid w:val="005E1A7E"/>
    <w:rsid w:val="005E26A1"/>
    <w:rsid w:val="005E3550"/>
    <w:rsid w:val="005E7719"/>
    <w:rsid w:val="005F1A52"/>
    <w:rsid w:val="005F236A"/>
    <w:rsid w:val="005F4A24"/>
    <w:rsid w:val="005F5022"/>
    <w:rsid w:val="005F6037"/>
    <w:rsid w:val="005F6CBC"/>
    <w:rsid w:val="005F7707"/>
    <w:rsid w:val="00600D16"/>
    <w:rsid w:val="00602BD9"/>
    <w:rsid w:val="00602DB9"/>
    <w:rsid w:val="00604D9A"/>
    <w:rsid w:val="0060597D"/>
    <w:rsid w:val="00606E2F"/>
    <w:rsid w:val="00610785"/>
    <w:rsid w:val="00610884"/>
    <w:rsid w:val="00610E90"/>
    <w:rsid w:val="00612A66"/>
    <w:rsid w:val="00613A20"/>
    <w:rsid w:val="0061443C"/>
    <w:rsid w:val="00616A56"/>
    <w:rsid w:val="00616DD4"/>
    <w:rsid w:val="006219F6"/>
    <w:rsid w:val="00623527"/>
    <w:rsid w:val="00623E33"/>
    <w:rsid w:val="00626126"/>
    <w:rsid w:val="006276FD"/>
    <w:rsid w:val="00627A51"/>
    <w:rsid w:val="00630075"/>
    <w:rsid w:val="006300B6"/>
    <w:rsid w:val="006302AE"/>
    <w:rsid w:val="006344D1"/>
    <w:rsid w:val="00634739"/>
    <w:rsid w:val="00637224"/>
    <w:rsid w:val="0064115A"/>
    <w:rsid w:val="0064242C"/>
    <w:rsid w:val="00642A70"/>
    <w:rsid w:val="00643B99"/>
    <w:rsid w:val="00643DA0"/>
    <w:rsid w:val="006443C1"/>
    <w:rsid w:val="00644566"/>
    <w:rsid w:val="006460AE"/>
    <w:rsid w:val="006517E6"/>
    <w:rsid w:val="00652B09"/>
    <w:rsid w:val="00653300"/>
    <w:rsid w:val="00660387"/>
    <w:rsid w:val="00661DC1"/>
    <w:rsid w:val="00661F98"/>
    <w:rsid w:val="00663102"/>
    <w:rsid w:val="00663DDF"/>
    <w:rsid w:val="00665059"/>
    <w:rsid w:val="006652F6"/>
    <w:rsid w:val="006662B7"/>
    <w:rsid w:val="00666742"/>
    <w:rsid w:val="00667DB7"/>
    <w:rsid w:val="00670C27"/>
    <w:rsid w:val="006723A3"/>
    <w:rsid w:val="006735A8"/>
    <w:rsid w:val="006744E2"/>
    <w:rsid w:val="00674A17"/>
    <w:rsid w:val="00677FCF"/>
    <w:rsid w:val="00680898"/>
    <w:rsid w:val="00682035"/>
    <w:rsid w:val="006831D3"/>
    <w:rsid w:val="0068634E"/>
    <w:rsid w:val="00686A4A"/>
    <w:rsid w:val="00690C1F"/>
    <w:rsid w:val="00691307"/>
    <w:rsid w:val="0069174D"/>
    <w:rsid w:val="00693352"/>
    <w:rsid w:val="0069473C"/>
    <w:rsid w:val="0069593B"/>
    <w:rsid w:val="00695DCB"/>
    <w:rsid w:val="006963A7"/>
    <w:rsid w:val="00696C42"/>
    <w:rsid w:val="006973D4"/>
    <w:rsid w:val="006A104E"/>
    <w:rsid w:val="006A22BD"/>
    <w:rsid w:val="006A23A2"/>
    <w:rsid w:val="006A5448"/>
    <w:rsid w:val="006A5B90"/>
    <w:rsid w:val="006A6C27"/>
    <w:rsid w:val="006A7553"/>
    <w:rsid w:val="006B0778"/>
    <w:rsid w:val="006B0A49"/>
    <w:rsid w:val="006B0DEA"/>
    <w:rsid w:val="006B21BD"/>
    <w:rsid w:val="006B2951"/>
    <w:rsid w:val="006B61CD"/>
    <w:rsid w:val="006B6294"/>
    <w:rsid w:val="006B68D8"/>
    <w:rsid w:val="006C114C"/>
    <w:rsid w:val="006C14B0"/>
    <w:rsid w:val="006C3440"/>
    <w:rsid w:val="006C4DD6"/>
    <w:rsid w:val="006C6CCA"/>
    <w:rsid w:val="006C6EC3"/>
    <w:rsid w:val="006D2E34"/>
    <w:rsid w:val="006D3EAB"/>
    <w:rsid w:val="006D64C6"/>
    <w:rsid w:val="006D6F02"/>
    <w:rsid w:val="006E1CF5"/>
    <w:rsid w:val="006E29D5"/>
    <w:rsid w:val="006E2A18"/>
    <w:rsid w:val="006E3EAC"/>
    <w:rsid w:val="006F20E2"/>
    <w:rsid w:val="006F3209"/>
    <w:rsid w:val="006F520B"/>
    <w:rsid w:val="006F5FEC"/>
    <w:rsid w:val="006F6CBD"/>
    <w:rsid w:val="00700019"/>
    <w:rsid w:val="00701002"/>
    <w:rsid w:val="007012DC"/>
    <w:rsid w:val="00701321"/>
    <w:rsid w:val="0070212D"/>
    <w:rsid w:val="00702563"/>
    <w:rsid w:val="00703A3F"/>
    <w:rsid w:val="0070415E"/>
    <w:rsid w:val="00705459"/>
    <w:rsid w:val="00705557"/>
    <w:rsid w:val="0070589A"/>
    <w:rsid w:val="00705A3D"/>
    <w:rsid w:val="007064E5"/>
    <w:rsid w:val="00706E18"/>
    <w:rsid w:val="00710C9C"/>
    <w:rsid w:val="00711492"/>
    <w:rsid w:val="00711952"/>
    <w:rsid w:val="00712AB5"/>
    <w:rsid w:val="00715411"/>
    <w:rsid w:val="00716CF2"/>
    <w:rsid w:val="00717168"/>
    <w:rsid w:val="0071788B"/>
    <w:rsid w:val="007202EF"/>
    <w:rsid w:val="00720F53"/>
    <w:rsid w:val="0072222E"/>
    <w:rsid w:val="007227DD"/>
    <w:rsid w:val="00725AC4"/>
    <w:rsid w:val="00726482"/>
    <w:rsid w:val="00726855"/>
    <w:rsid w:val="0072714F"/>
    <w:rsid w:val="007311BD"/>
    <w:rsid w:val="007311FB"/>
    <w:rsid w:val="0073144C"/>
    <w:rsid w:val="00731AD7"/>
    <w:rsid w:val="00733EEB"/>
    <w:rsid w:val="00734A97"/>
    <w:rsid w:val="00735EA0"/>
    <w:rsid w:val="00737D7E"/>
    <w:rsid w:val="0074022F"/>
    <w:rsid w:val="007412C5"/>
    <w:rsid w:val="00742812"/>
    <w:rsid w:val="0074339C"/>
    <w:rsid w:val="00743E76"/>
    <w:rsid w:val="007441E0"/>
    <w:rsid w:val="00745D2B"/>
    <w:rsid w:val="00745E71"/>
    <w:rsid w:val="00747F36"/>
    <w:rsid w:val="00750CC5"/>
    <w:rsid w:val="0075112A"/>
    <w:rsid w:val="007518ED"/>
    <w:rsid w:val="0075317B"/>
    <w:rsid w:val="00753BA1"/>
    <w:rsid w:val="00754143"/>
    <w:rsid w:val="007577AE"/>
    <w:rsid w:val="00760B71"/>
    <w:rsid w:val="00760DEF"/>
    <w:rsid w:val="00764BA7"/>
    <w:rsid w:val="007669BE"/>
    <w:rsid w:val="00766B4A"/>
    <w:rsid w:val="00767C82"/>
    <w:rsid w:val="0077299A"/>
    <w:rsid w:val="007738EB"/>
    <w:rsid w:val="00776BB8"/>
    <w:rsid w:val="00776E19"/>
    <w:rsid w:val="007771E6"/>
    <w:rsid w:val="00777C14"/>
    <w:rsid w:val="00784AD9"/>
    <w:rsid w:val="007854D0"/>
    <w:rsid w:val="00786A66"/>
    <w:rsid w:val="007874C1"/>
    <w:rsid w:val="00787F06"/>
    <w:rsid w:val="00794D86"/>
    <w:rsid w:val="007A07F9"/>
    <w:rsid w:val="007A1D84"/>
    <w:rsid w:val="007A3777"/>
    <w:rsid w:val="007A5821"/>
    <w:rsid w:val="007A73F8"/>
    <w:rsid w:val="007A77D7"/>
    <w:rsid w:val="007A7E6F"/>
    <w:rsid w:val="007A7F35"/>
    <w:rsid w:val="007B064C"/>
    <w:rsid w:val="007B1AAD"/>
    <w:rsid w:val="007B27E3"/>
    <w:rsid w:val="007B353F"/>
    <w:rsid w:val="007B6427"/>
    <w:rsid w:val="007B683E"/>
    <w:rsid w:val="007B6B52"/>
    <w:rsid w:val="007C2952"/>
    <w:rsid w:val="007C2E3F"/>
    <w:rsid w:val="007C3C4B"/>
    <w:rsid w:val="007C4263"/>
    <w:rsid w:val="007C47BF"/>
    <w:rsid w:val="007C585E"/>
    <w:rsid w:val="007C6725"/>
    <w:rsid w:val="007D1AE2"/>
    <w:rsid w:val="007D2F34"/>
    <w:rsid w:val="007D4F7A"/>
    <w:rsid w:val="007D58B0"/>
    <w:rsid w:val="007D5CE4"/>
    <w:rsid w:val="007D5D65"/>
    <w:rsid w:val="007E0565"/>
    <w:rsid w:val="007E1145"/>
    <w:rsid w:val="007E4DBB"/>
    <w:rsid w:val="007E6434"/>
    <w:rsid w:val="007E6458"/>
    <w:rsid w:val="007E6543"/>
    <w:rsid w:val="007E67B3"/>
    <w:rsid w:val="007E6F01"/>
    <w:rsid w:val="007F0ED1"/>
    <w:rsid w:val="007F15FD"/>
    <w:rsid w:val="007F2C91"/>
    <w:rsid w:val="007F43FD"/>
    <w:rsid w:val="007F45AA"/>
    <w:rsid w:val="007F5AEB"/>
    <w:rsid w:val="007F5EB3"/>
    <w:rsid w:val="00800020"/>
    <w:rsid w:val="008004FA"/>
    <w:rsid w:val="008009DE"/>
    <w:rsid w:val="00802C53"/>
    <w:rsid w:val="00803097"/>
    <w:rsid w:val="00803B85"/>
    <w:rsid w:val="0080572A"/>
    <w:rsid w:val="008063F7"/>
    <w:rsid w:val="00806F96"/>
    <w:rsid w:val="008072DE"/>
    <w:rsid w:val="008073FA"/>
    <w:rsid w:val="008103A2"/>
    <w:rsid w:val="0081075E"/>
    <w:rsid w:val="008118C1"/>
    <w:rsid w:val="008128E8"/>
    <w:rsid w:val="008129B9"/>
    <w:rsid w:val="008131B8"/>
    <w:rsid w:val="008153C9"/>
    <w:rsid w:val="00815A61"/>
    <w:rsid w:val="00817DB1"/>
    <w:rsid w:val="008210E3"/>
    <w:rsid w:val="0082163A"/>
    <w:rsid w:val="00824A23"/>
    <w:rsid w:val="00825FED"/>
    <w:rsid w:val="008321E2"/>
    <w:rsid w:val="00832278"/>
    <w:rsid w:val="00834065"/>
    <w:rsid w:val="00834209"/>
    <w:rsid w:val="00837278"/>
    <w:rsid w:val="00837404"/>
    <w:rsid w:val="00837C4D"/>
    <w:rsid w:val="00840EB1"/>
    <w:rsid w:val="00841333"/>
    <w:rsid w:val="00842337"/>
    <w:rsid w:val="008426C1"/>
    <w:rsid w:val="00842AF4"/>
    <w:rsid w:val="00843065"/>
    <w:rsid w:val="0084481F"/>
    <w:rsid w:val="00846271"/>
    <w:rsid w:val="00846923"/>
    <w:rsid w:val="0085094A"/>
    <w:rsid w:val="008529BD"/>
    <w:rsid w:val="008531E2"/>
    <w:rsid w:val="00853269"/>
    <w:rsid w:val="008539C9"/>
    <w:rsid w:val="00853AB0"/>
    <w:rsid w:val="008544B6"/>
    <w:rsid w:val="0085489A"/>
    <w:rsid w:val="008551F0"/>
    <w:rsid w:val="00855832"/>
    <w:rsid w:val="00857422"/>
    <w:rsid w:val="008576F2"/>
    <w:rsid w:val="0085799F"/>
    <w:rsid w:val="0086065F"/>
    <w:rsid w:val="00861905"/>
    <w:rsid w:val="00862A92"/>
    <w:rsid w:val="00864181"/>
    <w:rsid w:val="00871D42"/>
    <w:rsid w:val="008729AC"/>
    <w:rsid w:val="00876DC4"/>
    <w:rsid w:val="00877956"/>
    <w:rsid w:val="00880298"/>
    <w:rsid w:val="00880DE5"/>
    <w:rsid w:val="00880F51"/>
    <w:rsid w:val="0088215C"/>
    <w:rsid w:val="0088260B"/>
    <w:rsid w:val="008851EB"/>
    <w:rsid w:val="00885E66"/>
    <w:rsid w:val="00890A41"/>
    <w:rsid w:val="008913A3"/>
    <w:rsid w:val="0089318A"/>
    <w:rsid w:val="00893194"/>
    <w:rsid w:val="008933BA"/>
    <w:rsid w:val="00894727"/>
    <w:rsid w:val="008955D1"/>
    <w:rsid w:val="00895FF6"/>
    <w:rsid w:val="00896C18"/>
    <w:rsid w:val="008A22DB"/>
    <w:rsid w:val="008A2751"/>
    <w:rsid w:val="008A2E07"/>
    <w:rsid w:val="008A30DA"/>
    <w:rsid w:val="008A345B"/>
    <w:rsid w:val="008A4546"/>
    <w:rsid w:val="008A4C12"/>
    <w:rsid w:val="008A646C"/>
    <w:rsid w:val="008A67DB"/>
    <w:rsid w:val="008A6A5C"/>
    <w:rsid w:val="008A7BBE"/>
    <w:rsid w:val="008B137C"/>
    <w:rsid w:val="008B1871"/>
    <w:rsid w:val="008B2C53"/>
    <w:rsid w:val="008B36C0"/>
    <w:rsid w:val="008B447A"/>
    <w:rsid w:val="008B4750"/>
    <w:rsid w:val="008B4F5F"/>
    <w:rsid w:val="008B61E0"/>
    <w:rsid w:val="008C1215"/>
    <w:rsid w:val="008C2117"/>
    <w:rsid w:val="008C22D4"/>
    <w:rsid w:val="008C326C"/>
    <w:rsid w:val="008C3364"/>
    <w:rsid w:val="008C44C7"/>
    <w:rsid w:val="008C4F31"/>
    <w:rsid w:val="008C7417"/>
    <w:rsid w:val="008C759C"/>
    <w:rsid w:val="008C7CAE"/>
    <w:rsid w:val="008D285B"/>
    <w:rsid w:val="008D301A"/>
    <w:rsid w:val="008D40A3"/>
    <w:rsid w:val="008D488A"/>
    <w:rsid w:val="008D7EA5"/>
    <w:rsid w:val="008E0356"/>
    <w:rsid w:val="008E0EDF"/>
    <w:rsid w:val="008E1116"/>
    <w:rsid w:val="008E1D38"/>
    <w:rsid w:val="008E2434"/>
    <w:rsid w:val="008E2C15"/>
    <w:rsid w:val="008E39A0"/>
    <w:rsid w:val="008E463A"/>
    <w:rsid w:val="008E48D2"/>
    <w:rsid w:val="008E4D1D"/>
    <w:rsid w:val="008E5325"/>
    <w:rsid w:val="008E5792"/>
    <w:rsid w:val="008E5CDC"/>
    <w:rsid w:val="008E6E79"/>
    <w:rsid w:val="008E6EC1"/>
    <w:rsid w:val="008F0EA1"/>
    <w:rsid w:val="008F1100"/>
    <w:rsid w:val="008F11D6"/>
    <w:rsid w:val="008F2B08"/>
    <w:rsid w:val="008F5FAA"/>
    <w:rsid w:val="008F60DF"/>
    <w:rsid w:val="008F685F"/>
    <w:rsid w:val="0090120E"/>
    <w:rsid w:val="00902CA2"/>
    <w:rsid w:val="00902CC6"/>
    <w:rsid w:val="00905705"/>
    <w:rsid w:val="009063BA"/>
    <w:rsid w:val="0091031D"/>
    <w:rsid w:val="00911AD7"/>
    <w:rsid w:val="00911E46"/>
    <w:rsid w:val="0091213D"/>
    <w:rsid w:val="0091258C"/>
    <w:rsid w:val="009128A1"/>
    <w:rsid w:val="00912BF4"/>
    <w:rsid w:val="009154D8"/>
    <w:rsid w:val="00921502"/>
    <w:rsid w:val="009220E2"/>
    <w:rsid w:val="00923111"/>
    <w:rsid w:val="00924A9A"/>
    <w:rsid w:val="009271BC"/>
    <w:rsid w:val="00931769"/>
    <w:rsid w:val="00931C1F"/>
    <w:rsid w:val="00935BFA"/>
    <w:rsid w:val="0094079F"/>
    <w:rsid w:val="00942636"/>
    <w:rsid w:val="00945AF5"/>
    <w:rsid w:val="00946C35"/>
    <w:rsid w:val="00947C2B"/>
    <w:rsid w:val="0095080D"/>
    <w:rsid w:val="0095360B"/>
    <w:rsid w:val="00953634"/>
    <w:rsid w:val="0095408B"/>
    <w:rsid w:val="00957BF9"/>
    <w:rsid w:val="00960086"/>
    <w:rsid w:val="009630A0"/>
    <w:rsid w:val="00965E2A"/>
    <w:rsid w:val="00965F0A"/>
    <w:rsid w:val="00966399"/>
    <w:rsid w:val="00966539"/>
    <w:rsid w:val="009717FE"/>
    <w:rsid w:val="00974633"/>
    <w:rsid w:val="00974F3E"/>
    <w:rsid w:val="009757F8"/>
    <w:rsid w:val="00975B2A"/>
    <w:rsid w:val="00975B3F"/>
    <w:rsid w:val="009768A6"/>
    <w:rsid w:val="00981F79"/>
    <w:rsid w:val="00983770"/>
    <w:rsid w:val="009839DE"/>
    <w:rsid w:val="00985257"/>
    <w:rsid w:val="00985B1F"/>
    <w:rsid w:val="00986938"/>
    <w:rsid w:val="009902D1"/>
    <w:rsid w:val="00994635"/>
    <w:rsid w:val="009946BB"/>
    <w:rsid w:val="009A0079"/>
    <w:rsid w:val="009A0D4D"/>
    <w:rsid w:val="009A14C0"/>
    <w:rsid w:val="009A3EED"/>
    <w:rsid w:val="009A5392"/>
    <w:rsid w:val="009A5414"/>
    <w:rsid w:val="009A5F14"/>
    <w:rsid w:val="009A74AD"/>
    <w:rsid w:val="009B0402"/>
    <w:rsid w:val="009B06F5"/>
    <w:rsid w:val="009B08E6"/>
    <w:rsid w:val="009B2F77"/>
    <w:rsid w:val="009B5325"/>
    <w:rsid w:val="009B6F1F"/>
    <w:rsid w:val="009B789A"/>
    <w:rsid w:val="009B7F49"/>
    <w:rsid w:val="009C0041"/>
    <w:rsid w:val="009C2A59"/>
    <w:rsid w:val="009C2BF4"/>
    <w:rsid w:val="009C359A"/>
    <w:rsid w:val="009C360F"/>
    <w:rsid w:val="009C48FC"/>
    <w:rsid w:val="009C571D"/>
    <w:rsid w:val="009C5EE1"/>
    <w:rsid w:val="009C69F2"/>
    <w:rsid w:val="009C7CC0"/>
    <w:rsid w:val="009D0FDA"/>
    <w:rsid w:val="009D262F"/>
    <w:rsid w:val="009D47A5"/>
    <w:rsid w:val="009D50F2"/>
    <w:rsid w:val="009D53BA"/>
    <w:rsid w:val="009D55B7"/>
    <w:rsid w:val="009D5A95"/>
    <w:rsid w:val="009D7153"/>
    <w:rsid w:val="009D7834"/>
    <w:rsid w:val="009E0008"/>
    <w:rsid w:val="009E2236"/>
    <w:rsid w:val="009E39C8"/>
    <w:rsid w:val="009E3EC7"/>
    <w:rsid w:val="009E50C9"/>
    <w:rsid w:val="009E606E"/>
    <w:rsid w:val="009E6DC8"/>
    <w:rsid w:val="009F1084"/>
    <w:rsid w:val="009F47D0"/>
    <w:rsid w:val="009F63D2"/>
    <w:rsid w:val="009F6441"/>
    <w:rsid w:val="009F6E26"/>
    <w:rsid w:val="00A02EAC"/>
    <w:rsid w:val="00A03995"/>
    <w:rsid w:val="00A04C9B"/>
    <w:rsid w:val="00A04F3A"/>
    <w:rsid w:val="00A0732D"/>
    <w:rsid w:val="00A104D1"/>
    <w:rsid w:val="00A1155B"/>
    <w:rsid w:val="00A12435"/>
    <w:rsid w:val="00A125CA"/>
    <w:rsid w:val="00A128AB"/>
    <w:rsid w:val="00A1558D"/>
    <w:rsid w:val="00A16111"/>
    <w:rsid w:val="00A2299B"/>
    <w:rsid w:val="00A24447"/>
    <w:rsid w:val="00A25B15"/>
    <w:rsid w:val="00A26913"/>
    <w:rsid w:val="00A26D59"/>
    <w:rsid w:val="00A273D4"/>
    <w:rsid w:val="00A319B4"/>
    <w:rsid w:val="00A37FFB"/>
    <w:rsid w:val="00A40F4C"/>
    <w:rsid w:val="00A43542"/>
    <w:rsid w:val="00A44A4F"/>
    <w:rsid w:val="00A45001"/>
    <w:rsid w:val="00A46B18"/>
    <w:rsid w:val="00A5049F"/>
    <w:rsid w:val="00A51B9C"/>
    <w:rsid w:val="00A5219A"/>
    <w:rsid w:val="00A5366F"/>
    <w:rsid w:val="00A55BCF"/>
    <w:rsid w:val="00A55F67"/>
    <w:rsid w:val="00A56869"/>
    <w:rsid w:val="00A648FE"/>
    <w:rsid w:val="00A65D2F"/>
    <w:rsid w:val="00A6654F"/>
    <w:rsid w:val="00A6737F"/>
    <w:rsid w:val="00A67A4F"/>
    <w:rsid w:val="00A70E91"/>
    <w:rsid w:val="00A7249B"/>
    <w:rsid w:val="00A736B6"/>
    <w:rsid w:val="00A742F5"/>
    <w:rsid w:val="00A744C6"/>
    <w:rsid w:val="00A7584E"/>
    <w:rsid w:val="00A75A7B"/>
    <w:rsid w:val="00A764D6"/>
    <w:rsid w:val="00A773A1"/>
    <w:rsid w:val="00A7751F"/>
    <w:rsid w:val="00A80166"/>
    <w:rsid w:val="00A8190C"/>
    <w:rsid w:val="00A82199"/>
    <w:rsid w:val="00A82541"/>
    <w:rsid w:val="00A85CA9"/>
    <w:rsid w:val="00A86868"/>
    <w:rsid w:val="00A91563"/>
    <w:rsid w:val="00A92B1C"/>
    <w:rsid w:val="00A92C9B"/>
    <w:rsid w:val="00A944C4"/>
    <w:rsid w:val="00A95E99"/>
    <w:rsid w:val="00A96331"/>
    <w:rsid w:val="00A97395"/>
    <w:rsid w:val="00A9764C"/>
    <w:rsid w:val="00AA057E"/>
    <w:rsid w:val="00AA0963"/>
    <w:rsid w:val="00AA1156"/>
    <w:rsid w:val="00AA1946"/>
    <w:rsid w:val="00AA60E9"/>
    <w:rsid w:val="00AA66F7"/>
    <w:rsid w:val="00AB12DF"/>
    <w:rsid w:val="00AB172C"/>
    <w:rsid w:val="00AB2429"/>
    <w:rsid w:val="00AB2C13"/>
    <w:rsid w:val="00AB2F95"/>
    <w:rsid w:val="00AB3638"/>
    <w:rsid w:val="00AB3D8A"/>
    <w:rsid w:val="00AB457A"/>
    <w:rsid w:val="00AB46CD"/>
    <w:rsid w:val="00AB6519"/>
    <w:rsid w:val="00AB6708"/>
    <w:rsid w:val="00AC0315"/>
    <w:rsid w:val="00AC1B71"/>
    <w:rsid w:val="00AC3EA0"/>
    <w:rsid w:val="00AC4580"/>
    <w:rsid w:val="00AC5D77"/>
    <w:rsid w:val="00AC706F"/>
    <w:rsid w:val="00AC73F8"/>
    <w:rsid w:val="00AD2947"/>
    <w:rsid w:val="00AD370A"/>
    <w:rsid w:val="00AD3D9A"/>
    <w:rsid w:val="00AD44D5"/>
    <w:rsid w:val="00AD5145"/>
    <w:rsid w:val="00AD5276"/>
    <w:rsid w:val="00AD5557"/>
    <w:rsid w:val="00AD60D2"/>
    <w:rsid w:val="00AD6B73"/>
    <w:rsid w:val="00AE184B"/>
    <w:rsid w:val="00AE284B"/>
    <w:rsid w:val="00AE4E8A"/>
    <w:rsid w:val="00AE5CCE"/>
    <w:rsid w:val="00AE6818"/>
    <w:rsid w:val="00AF06DD"/>
    <w:rsid w:val="00AF0C32"/>
    <w:rsid w:val="00AF1586"/>
    <w:rsid w:val="00AF1D80"/>
    <w:rsid w:val="00AF27B7"/>
    <w:rsid w:val="00AF3457"/>
    <w:rsid w:val="00AF3A88"/>
    <w:rsid w:val="00AF4172"/>
    <w:rsid w:val="00AF4FD9"/>
    <w:rsid w:val="00AF755A"/>
    <w:rsid w:val="00B01F47"/>
    <w:rsid w:val="00B028B6"/>
    <w:rsid w:val="00B03321"/>
    <w:rsid w:val="00B0722F"/>
    <w:rsid w:val="00B1091F"/>
    <w:rsid w:val="00B12273"/>
    <w:rsid w:val="00B12756"/>
    <w:rsid w:val="00B12D06"/>
    <w:rsid w:val="00B15D91"/>
    <w:rsid w:val="00B162C2"/>
    <w:rsid w:val="00B17151"/>
    <w:rsid w:val="00B1756C"/>
    <w:rsid w:val="00B20E70"/>
    <w:rsid w:val="00B24CD2"/>
    <w:rsid w:val="00B2542D"/>
    <w:rsid w:val="00B265A3"/>
    <w:rsid w:val="00B265BD"/>
    <w:rsid w:val="00B27912"/>
    <w:rsid w:val="00B30AF1"/>
    <w:rsid w:val="00B3311F"/>
    <w:rsid w:val="00B3376D"/>
    <w:rsid w:val="00B33822"/>
    <w:rsid w:val="00B338EE"/>
    <w:rsid w:val="00B36424"/>
    <w:rsid w:val="00B3760C"/>
    <w:rsid w:val="00B40243"/>
    <w:rsid w:val="00B403B3"/>
    <w:rsid w:val="00B40A37"/>
    <w:rsid w:val="00B40F7A"/>
    <w:rsid w:val="00B4154D"/>
    <w:rsid w:val="00B4338B"/>
    <w:rsid w:val="00B43EFA"/>
    <w:rsid w:val="00B45527"/>
    <w:rsid w:val="00B45680"/>
    <w:rsid w:val="00B45F85"/>
    <w:rsid w:val="00B45FD4"/>
    <w:rsid w:val="00B46A10"/>
    <w:rsid w:val="00B46D42"/>
    <w:rsid w:val="00B47627"/>
    <w:rsid w:val="00B50695"/>
    <w:rsid w:val="00B56B7C"/>
    <w:rsid w:val="00B5757D"/>
    <w:rsid w:val="00B6127C"/>
    <w:rsid w:val="00B61F6E"/>
    <w:rsid w:val="00B621CE"/>
    <w:rsid w:val="00B62CCE"/>
    <w:rsid w:val="00B6639F"/>
    <w:rsid w:val="00B669B2"/>
    <w:rsid w:val="00B70A51"/>
    <w:rsid w:val="00B70BA2"/>
    <w:rsid w:val="00B7163F"/>
    <w:rsid w:val="00B71DCF"/>
    <w:rsid w:val="00B71FCE"/>
    <w:rsid w:val="00B72548"/>
    <w:rsid w:val="00B735DD"/>
    <w:rsid w:val="00B73915"/>
    <w:rsid w:val="00B74A77"/>
    <w:rsid w:val="00B7582A"/>
    <w:rsid w:val="00B75F2C"/>
    <w:rsid w:val="00B7604E"/>
    <w:rsid w:val="00B804B5"/>
    <w:rsid w:val="00B80541"/>
    <w:rsid w:val="00B82C18"/>
    <w:rsid w:val="00B82D6C"/>
    <w:rsid w:val="00B83AED"/>
    <w:rsid w:val="00B83D20"/>
    <w:rsid w:val="00B84CAC"/>
    <w:rsid w:val="00B85669"/>
    <w:rsid w:val="00B865B8"/>
    <w:rsid w:val="00B867C8"/>
    <w:rsid w:val="00B90A45"/>
    <w:rsid w:val="00B92673"/>
    <w:rsid w:val="00B93204"/>
    <w:rsid w:val="00B948A1"/>
    <w:rsid w:val="00BA0CD9"/>
    <w:rsid w:val="00BA0D66"/>
    <w:rsid w:val="00BA3E3B"/>
    <w:rsid w:val="00BA563A"/>
    <w:rsid w:val="00BA69A5"/>
    <w:rsid w:val="00BB1FB2"/>
    <w:rsid w:val="00BB3246"/>
    <w:rsid w:val="00BB5F84"/>
    <w:rsid w:val="00BB7E4E"/>
    <w:rsid w:val="00BC02ED"/>
    <w:rsid w:val="00BC1473"/>
    <w:rsid w:val="00BC290B"/>
    <w:rsid w:val="00BC44C8"/>
    <w:rsid w:val="00BC4ABF"/>
    <w:rsid w:val="00BC56BE"/>
    <w:rsid w:val="00BC56E8"/>
    <w:rsid w:val="00BC5F93"/>
    <w:rsid w:val="00BC6F18"/>
    <w:rsid w:val="00BC728F"/>
    <w:rsid w:val="00BC7EFA"/>
    <w:rsid w:val="00BD0A1D"/>
    <w:rsid w:val="00BD1DCE"/>
    <w:rsid w:val="00BD26C8"/>
    <w:rsid w:val="00BD3B65"/>
    <w:rsid w:val="00BD52F1"/>
    <w:rsid w:val="00BD6643"/>
    <w:rsid w:val="00BE16FA"/>
    <w:rsid w:val="00BE22ED"/>
    <w:rsid w:val="00BE26E5"/>
    <w:rsid w:val="00BE27F6"/>
    <w:rsid w:val="00BE6532"/>
    <w:rsid w:val="00BE6D91"/>
    <w:rsid w:val="00BE7A69"/>
    <w:rsid w:val="00BE7BF8"/>
    <w:rsid w:val="00BE7D1E"/>
    <w:rsid w:val="00BF00F3"/>
    <w:rsid w:val="00BF0161"/>
    <w:rsid w:val="00BF0A2D"/>
    <w:rsid w:val="00BF2C62"/>
    <w:rsid w:val="00BF3BAC"/>
    <w:rsid w:val="00BF3E26"/>
    <w:rsid w:val="00BF4569"/>
    <w:rsid w:val="00BF48B3"/>
    <w:rsid w:val="00BF5767"/>
    <w:rsid w:val="00BF647E"/>
    <w:rsid w:val="00BF6BD2"/>
    <w:rsid w:val="00C01873"/>
    <w:rsid w:val="00C01D73"/>
    <w:rsid w:val="00C028E1"/>
    <w:rsid w:val="00C02995"/>
    <w:rsid w:val="00C03572"/>
    <w:rsid w:val="00C03E35"/>
    <w:rsid w:val="00C05691"/>
    <w:rsid w:val="00C05B87"/>
    <w:rsid w:val="00C05DD1"/>
    <w:rsid w:val="00C067B7"/>
    <w:rsid w:val="00C06E19"/>
    <w:rsid w:val="00C07705"/>
    <w:rsid w:val="00C07D6A"/>
    <w:rsid w:val="00C07FD0"/>
    <w:rsid w:val="00C1049D"/>
    <w:rsid w:val="00C12134"/>
    <w:rsid w:val="00C15062"/>
    <w:rsid w:val="00C17108"/>
    <w:rsid w:val="00C20063"/>
    <w:rsid w:val="00C206C3"/>
    <w:rsid w:val="00C20EAA"/>
    <w:rsid w:val="00C24705"/>
    <w:rsid w:val="00C2483F"/>
    <w:rsid w:val="00C24A8B"/>
    <w:rsid w:val="00C27524"/>
    <w:rsid w:val="00C31EE5"/>
    <w:rsid w:val="00C32315"/>
    <w:rsid w:val="00C34845"/>
    <w:rsid w:val="00C353E8"/>
    <w:rsid w:val="00C37161"/>
    <w:rsid w:val="00C3784A"/>
    <w:rsid w:val="00C403A8"/>
    <w:rsid w:val="00C406F0"/>
    <w:rsid w:val="00C40709"/>
    <w:rsid w:val="00C42EF7"/>
    <w:rsid w:val="00C45FBA"/>
    <w:rsid w:val="00C51DCA"/>
    <w:rsid w:val="00C52196"/>
    <w:rsid w:val="00C53EC9"/>
    <w:rsid w:val="00C573BB"/>
    <w:rsid w:val="00C5786A"/>
    <w:rsid w:val="00C6139C"/>
    <w:rsid w:val="00C61B2E"/>
    <w:rsid w:val="00C65843"/>
    <w:rsid w:val="00C6608B"/>
    <w:rsid w:val="00C66718"/>
    <w:rsid w:val="00C66D46"/>
    <w:rsid w:val="00C67657"/>
    <w:rsid w:val="00C70134"/>
    <w:rsid w:val="00C7307D"/>
    <w:rsid w:val="00C734DF"/>
    <w:rsid w:val="00C736F9"/>
    <w:rsid w:val="00C768FE"/>
    <w:rsid w:val="00C76E5A"/>
    <w:rsid w:val="00C83473"/>
    <w:rsid w:val="00C83C61"/>
    <w:rsid w:val="00C86C70"/>
    <w:rsid w:val="00C92A1F"/>
    <w:rsid w:val="00C94E66"/>
    <w:rsid w:val="00C9627E"/>
    <w:rsid w:val="00C9681D"/>
    <w:rsid w:val="00C96CF9"/>
    <w:rsid w:val="00CA1309"/>
    <w:rsid w:val="00CA1851"/>
    <w:rsid w:val="00CA1F33"/>
    <w:rsid w:val="00CA2A0B"/>
    <w:rsid w:val="00CA311C"/>
    <w:rsid w:val="00CA63A0"/>
    <w:rsid w:val="00CA653D"/>
    <w:rsid w:val="00CA77C5"/>
    <w:rsid w:val="00CA7BC9"/>
    <w:rsid w:val="00CB55F0"/>
    <w:rsid w:val="00CB5863"/>
    <w:rsid w:val="00CB6C93"/>
    <w:rsid w:val="00CB7B2F"/>
    <w:rsid w:val="00CB7BF0"/>
    <w:rsid w:val="00CB7EB0"/>
    <w:rsid w:val="00CC32F8"/>
    <w:rsid w:val="00CC4387"/>
    <w:rsid w:val="00CC4DB4"/>
    <w:rsid w:val="00CC576E"/>
    <w:rsid w:val="00CC69F3"/>
    <w:rsid w:val="00CC6BA3"/>
    <w:rsid w:val="00CC6FDA"/>
    <w:rsid w:val="00CC7DBA"/>
    <w:rsid w:val="00CD0022"/>
    <w:rsid w:val="00CD2694"/>
    <w:rsid w:val="00CD2D68"/>
    <w:rsid w:val="00CD4F68"/>
    <w:rsid w:val="00CD5963"/>
    <w:rsid w:val="00CD6296"/>
    <w:rsid w:val="00CE0B78"/>
    <w:rsid w:val="00CE21DA"/>
    <w:rsid w:val="00CE46AD"/>
    <w:rsid w:val="00CE4CF0"/>
    <w:rsid w:val="00CE59A0"/>
    <w:rsid w:val="00CF0673"/>
    <w:rsid w:val="00CF0964"/>
    <w:rsid w:val="00CF0F90"/>
    <w:rsid w:val="00CF1A59"/>
    <w:rsid w:val="00CF1D28"/>
    <w:rsid w:val="00CF3798"/>
    <w:rsid w:val="00CF38D7"/>
    <w:rsid w:val="00CF679E"/>
    <w:rsid w:val="00CF7114"/>
    <w:rsid w:val="00CF7121"/>
    <w:rsid w:val="00CF7F3F"/>
    <w:rsid w:val="00D00191"/>
    <w:rsid w:val="00D03BF1"/>
    <w:rsid w:val="00D03D96"/>
    <w:rsid w:val="00D10C4C"/>
    <w:rsid w:val="00D14795"/>
    <w:rsid w:val="00D179E9"/>
    <w:rsid w:val="00D20AC2"/>
    <w:rsid w:val="00D21863"/>
    <w:rsid w:val="00D21F12"/>
    <w:rsid w:val="00D240F0"/>
    <w:rsid w:val="00D2427A"/>
    <w:rsid w:val="00D24368"/>
    <w:rsid w:val="00D26C21"/>
    <w:rsid w:val="00D26D4B"/>
    <w:rsid w:val="00D27C61"/>
    <w:rsid w:val="00D310C7"/>
    <w:rsid w:val="00D32FC5"/>
    <w:rsid w:val="00D3371C"/>
    <w:rsid w:val="00D3653A"/>
    <w:rsid w:val="00D421E4"/>
    <w:rsid w:val="00D427B2"/>
    <w:rsid w:val="00D43E8D"/>
    <w:rsid w:val="00D44FE2"/>
    <w:rsid w:val="00D467AF"/>
    <w:rsid w:val="00D475C6"/>
    <w:rsid w:val="00D514DD"/>
    <w:rsid w:val="00D52937"/>
    <w:rsid w:val="00D5473E"/>
    <w:rsid w:val="00D54DFF"/>
    <w:rsid w:val="00D54FF6"/>
    <w:rsid w:val="00D57769"/>
    <w:rsid w:val="00D57981"/>
    <w:rsid w:val="00D60DC3"/>
    <w:rsid w:val="00D61AF4"/>
    <w:rsid w:val="00D61F96"/>
    <w:rsid w:val="00D64670"/>
    <w:rsid w:val="00D703EB"/>
    <w:rsid w:val="00D713F4"/>
    <w:rsid w:val="00D71AD7"/>
    <w:rsid w:val="00D74CB6"/>
    <w:rsid w:val="00D7659D"/>
    <w:rsid w:val="00D766C0"/>
    <w:rsid w:val="00D814C2"/>
    <w:rsid w:val="00D82B24"/>
    <w:rsid w:val="00D846DC"/>
    <w:rsid w:val="00D86CA9"/>
    <w:rsid w:val="00D87163"/>
    <w:rsid w:val="00D87DAF"/>
    <w:rsid w:val="00D922ED"/>
    <w:rsid w:val="00D92E1E"/>
    <w:rsid w:val="00D93FFF"/>
    <w:rsid w:val="00D943E1"/>
    <w:rsid w:val="00D962D4"/>
    <w:rsid w:val="00D97DA6"/>
    <w:rsid w:val="00DA13CA"/>
    <w:rsid w:val="00DA164A"/>
    <w:rsid w:val="00DA2F6E"/>
    <w:rsid w:val="00DA3F31"/>
    <w:rsid w:val="00DA5E41"/>
    <w:rsid w:val="00DA686D"/>
    <w:rsid w:val="00DA7000"/>
    <w:rsid w:val="00DA75DE"/>
    <w:rsid w:val="00DB1A88"/>
    <w:rsid w:val="00DB28D5"/>
    <w:rsid w:val="00DB43C0"/>
    <w:rsid w:val="00DB5251"/>
    <w:rsid w:val="00DB64B5"/>
    <w:rsid w:val="00DB6A5E"/>
    <w:rsid w:val="00DB725A"/>
    <w:rsid w:val="00DB780E"/>
    <w:rsid w:val="00DC1203"/>
    <w:rsid w:val="00DC1312"/>
    <w:rsid w:val="00DC19FA"/>
    <w:rsid w:val="00DC1A21"/>
    <w:rsid w:val="00DC3216"/>
    <w:rsid w:val="00DC3569"/>
    <w:rsid w:val="00DC3FD1"/>
    <w:rsid w:val="00DC4F04"/>
    <w:rsid w:val="00DC574A"/>
    <w:rsid w:val="00DC5EA1"/>
    <w:rsid w:val="00DC746A"/>
    <w:rsid w:val="00DC7BEE"/>
    <w:rsid w:val="00DD065C"/>
    <w:rsid w:val="00DD0A8A"/>
    <w:rsid w:val="00DD21C2"/>
    <w:rsid w:val="00DD3B36"/>
    <w:rsid w:val="00DD4022"/>
    <w:rsid w:val="00DD4192"/>
    <w:rsid w:val="00DD5DB5"/>
    <w:rsid w:val="00DD5F40"/>
    <w:rsid w:val="00DD793C"/>
    <w:rsid w:val="00DE11A2"/>
    <w:rsid w:val="00DE1534"/>
    <w:rsid w:val="00DE172D"/>
    <w:rsid w:val="00DE2AB4"/>
    <w:rsid w:val="00DE30DD"/>
    <w:rsid w:val="00DE6469"/>
    <w:rsid w:val="00DE6532"/>
    <w:rsid w:val="00DF06B2"/>
    <w:rsid w:val="00DF4DA4"/>
    <w:rsid w:val="00DF64FD"/>
    <w:rsid w:val="00E017F5"/>
    <w:rsid w:val="00E042BA"/>
    <w:rsid w:val="00E0561A"/>
    <w:rsid w:val="00E05F8B"/>
    <w:rsid w:val="00E11F15"/>
    <w:rsid w:val="00E16311"/>
    <w:rsid w:val="00E17ECC"/>
    <w:rsid w:val="00E20713"/>
    <w:rsid w:val="00E20C18"/>
    <w:rsid w:val="00E21491"/>
    <w:rsid w:val="00E22821"/>
    <w:rsid w:val="00E23036"/>
    <w:rsid w:val="00E23A9C"/>
    <w:rsid w:val="00E24A18"/>
    <w:rsid w:val="00E2634B"/>
    <w:rsid w:val="00E26ADF"/>
    <w:rsid w:val="00E2735D"/>
    <w:rsid w:val="00E274E3"/>
    <w:rsid w:val="00E304B1"/>
    <w:rsid w:val="00E314B6"/>
    <w:rsid w:val="00E34B61"/>
    <w:rsid w:val="00E34BEB"/>
    <w:rsid w:val="00E3699E"/>
    <w:rsid w:val="00E36D33"/>
    <w:rsid w:val="00E378C1"/>
    <w:rsid w:val="00E41232"/>
    <w:rsid w:val="00E41C22"/>
    <w:rsid w:val="00E41DA2"/>
    <w:rsid w:val="00E4415B"/>
    <w:rsid w:val="00E4419D"/>
    <w:rsid w:val="00E441BC"/>
    <w:rsid w:val="00E44A8E"/>
    <w:rsid w:val="00E46C63"/>
    <w:rsid w:val="00E473EC"/>
    <w:rsid w:val="00E47B26"/>
    <w:rsid w:val="00E50D8B"/>
    <w:rsid w:val="00E521E9"/>
    <w:rsid w:val="00E532B1"/>
    <w:rsid w:val="00E532E7"/>
    <w:rsid w:val="00E55023"/>
    <w:rsid w:val="00E61418"/>
    <w:rsid w:val="00E62478"/>
    <w:rsid w:val="00E65032"/>
    <w:rsid w:val="00E678A5"/>
    <w:rsid w:val="00E70703"/>
    <w:rsid w:val="00E7078B"/>
    <w:rsid w:val="00E721BF"/>
    <w:rsid w:val="00E730B7"/>
    <w:rsid w:val="00E73E75"/>
    <w:rsid w:val="00E740E8"/>
    <w:rsid w:val="00E7457D"/>
    <w:rsid w:val="00E76A91"/>
    <w:rsid w:val="00E802A6"/>
    <w:rsid w:val="00E82901"/>
    <w:rsid w:val="00E84789"/>
    <w:rsid w:val="00E85132"/>
    <w:rsid w:val="00E85751"/>
    <w:rsid w:val="00E8607F"/>
    <w:rsid w:val="00E868F1"/>
    <w:rsid w:val="00E87608"/>
    <w:rsid w:val="00E92190"/>
    <w:rsid w:val="00E9482D"/>
    <w:rsid w:val="00E95A15"/>
    <w:rsid w:val="00E962F3"/>
    <w:rsid w:val="00E97CA7"/>
    <w:rsid w:val="00EA0A61"/>
    <w:rsid w:val="00EA21FC"/>
    <w:rsid w:val="00EA3618"/>
    <w:rsid w:val="00EA37FE"/>
    <w:rsid w:val="00EA3A22"/>
    <w:rsid w:val="00EA3D3C"/>
    <w:rsid w:val="00EA3EE8"/>
    <w:rsid w:val="00EA48FD"/>
    <w:rsid w:val="00EA630B"/>
    <w:rsid w:val="00EA73AC"/>
    <w:rsid w:val="00EA7A5D"/>
    <w:rsid w:val="00EB0503"/>
    <w:rsid w:val="00EB0A09"/>
    <w:rsid w:val="00EB1225"/>
    <w:rsid w:val="00EB18C6"/>
    <w:rsid w:val="00EB397D"/>
    <w:rsid w:val="00EB5815"/>
    <w:rsid w:val="00EC2013"/>
    <w:rsid w:val="00EC40AD"/>
    <w:rsid w:val="00EC49C7"/>
    <w:rsid w:val="00EC4A10"/>
    <w:rsid w:val="00EC4BE5"/>
    <w:rsid w:val="00EC4BEA"/>
    <w:rsid w:val="00EC619A"/>
    <w:rsid w:val="00EC649B"/>
    <w:rsid w:val="00EC69D9"/>
    <w:rsid w:val="00EC6E41"/>
    <w:rsid w:val="00EC730F"/>
    <w:rsid w:val="00ED213A"/>
    <w:rsid w:val="00ED4F0C"/>
    <w:rsid w:val="00ED5FEB"/>
    <w:rsid w:val="00ED7B66"/>
    <w:rsid w:val="00ED7CCA"/>
    <w:rsid w:val="00EE13C5"/>
    <w:rsid w:val="00EE3A8F"/>
    <w:rsid w:val="00EE4383"/>
    <w:rsid w:val="00EE789F"/>
    <w:rsid w:val="00EE797A"/>
    <w:rsid w:val="00EE7CEC"/>
    <w:rsid w:val="00EF1D97"/>
    <w:rsid w:val="00EF2591"/>
    <w:rsid w:val="00EF2CE0"/>
    <w:rsid w:val="00EF407A"/>
    <w:rsid w:val="00EF4259"/>
    <w:rsid w:val="00EF4BAB"/>
    <w:rsid w:val="00EF5340"/>
    <w:rsid w:val="00EF6BA5"/>
    <w:rsid w:val="00EF736B"/>
    <w:rsid w:val="00EF75D2"/>
    <w:rsid w:val="00EF7901"/>
    <w:rsid w:val="00EF7B0E"/>
    <w:rsid w:val="00EF7CA7"/>
    <w:rsid w:val="00F0080E"/>
    <w:rsid w:val="00F01EDA"/>
    <w:rsid w:val="00F02745"/>
    <w:rsid w:val="00F02C17"/>
    <w:rsid w:val="00F0377F"/>
    <w:rsid w:val="00F04E34"/>
    <w:rsid w:val="00F0690A"/>
    <w:rsid w:val="00F077F5"/>
    <w:rsid w:val="00F079E0"/>
    <w:rsid w:val="00F10817"/>
    <w:rsid w:val="00F1249E"/>
    <w:rsid w:val="00F127D8"/>
    <w:rsid w:val="00F131CE"/>
    <w:rsid w:val="00F15461"/>
    <w:rsid w:val="00F16D1C"/>
    <w:rsid w:val="00F17E66"/>
    <w:rsid w:val="00F222D4"/>
    <w:rsid w:val="00F2347E"/>
    <w:rsid w:val="00F24DB9"/>
    <w:rsid w:val="00F252D6"/>
    <w:rsid w:val="00F25C24"/>
    <w:rsid w:val="00F26E58"/>
    <w:rsid w:val="00F27CBC"/>
    <w:rsid w:val="00F27E04"/>
    <w:rsid w:val="00F30E18"/>
    <w:rsid w:val="00F311A7"/>
    <w:rsid w:val="00F334E1"/>
    <w:rsid w:val="00F36A02"/>
    <w:rsid w:val="00F37D61"/>
    <w:rsid w:val="00F40733"/>
    <w:rsid w:val="00F40D5E"/>
    <w:rsid w:val="00F41B04"/>
    <w:rsid w:val="00F41C9D"/>
    <w:rsid w:val="00F431B9"/>
    <w:rsid w:val="00F437E6"/>
    <w:rsid w:val="00F43BB1"/>
    <w:rsid w:val="00F44553"/>
    <w:rsid w:val="00F448CD"/>
    <w:rsid w:val="00F449BF"/>
    <w:rsid w:val="00F47DFB"/>
    <w:rsid w:val="00F54300"/>
    <w:rsid w:val="00F55D38"/>
    <w:rsid w:val="00F57D42"/>
    <w:rsid w:val="00F57E37"/>
    <w:rsid w:val="00F6264E"/>
    <w:rsid w:val="00F66697"/>
    <w:rsid w:val="00F67E57"/>
    <w:rsid w:val="00F70002"/>
    <w:rsid w:val="00F71BA0"/>
    <w:rsid w:val="00F73BF4"/>
    <w:rsid w:val="00F74426"/>
    <w:rsid w:val="00F7494B"/>
    <w:rsid w:val="00F76039"/>
    <w:rsid w:val="00F77AEA"/>
    <w:rsid w:val="00F811D3"/>
    <w:rsid w:val="00F8468C"/>
    <w:rsid w:val="00F859C9"/>
    <w:rsid w:val="00F859D3"/>
    <w:rsid w:val="00F90DE4"/>
    <w:rsid w:val="00F93D1F"/>
    <w:rsid w:val="00F940C6"/>
    <w:rsid w:val="00F95139"/>
    <w:rsid w:val="00F9756F"/>
    <w:rsid w:val="00F97AB7"/>
    <w:rsid w:val="00F97CC2"/>
    <w:rsid w:val="00FA0F96"/>
    <w:rsid w:val="00FA1B5D"/>
    <w:rsid w:val="00FA1DE4"/>
    <w:rsid w:val="00FA23D0"/>
    <w:rsid w:val="00FA30AD"/>
    <w:rsid w:val="00FA33E2"/>
    <w:rsid w:val="00FA4579"/>
    <w:rsid w:val="00FA63B4"/>
    <w:rsid w:val="00FB0572"/>
    <w:rsid w:val="00FB0885"/>
    <w:rsid w:val="00FB0C7D"/>
    <w:rsid w:val="00FB1FED"/>
    <w:rsid w:val="00FB4986"/>
    <w:rsid w:val="00FB51A9"/>
    <w:rsid w:val="00FB5641"/>
    <w:rsid w:val="00FC1B56"/>
    <w:rsid w:val="00FC1C42"/>
    <w:rsid w:val="00FC1F69"/>
    <w:rsid w:val="00FC2FD3"/>
    <w:rsid w:val="00FC342B"/>
    <w:rsid w:val="00FC3779"/>
    <w:rsid w:val="00FD01D7"/>
    <w:rsid w:val="00FD064B"/>
    <w:rsid w:val="00FD332F"/>
    <w:rsid w:val="00FD3627"/>
    <w:rsid w:val="00FD5983"/>
    <w:rsid w:val="00FD606F"/>
    <w:rsid w:val="00FD618A"/>
    <w:rsid w:val="00FD77AE"/>
    <w:rsid w:val="00FD7F1C"/>
    <w:rsid w:val="00FE0678"/>
    <w:rsid w:val="00FE0F13"/>
    <w:rsid w:val="00FE247C"/>
    <w:rsid w:val="00FE2981"/>
    <w:rsid w:val="00FE2A67"/>
    <w:rsid w:val="00FE3123"/>
    <w:rsid w:val="00FE3270"/>
    <w:rsid w:val="00FE43B8"/>
    <w:rsid w:val="00FE4624"/>
    <w:rsid w:val="00FE4674"/>
    <w:rsid w:val="00FE50D6"/>
    <w:rsid w:val="00FF0A6E"/>
    <w:rsid w:val="00FF0C88"/>
    <w:rsid w:val="00FF3DB2"/>
    <w:rsid w:val="00FF4C28"/>
    <w:rsid w:val="00FF4D5D"/>
    <w:rsid w:val="00FF4E5D"/>
    <w:rsid w:val="01691069"/>
    <w:rsid w:val="017C2D03"/>
    <w:rsid w:val="0393FB36"/>
    <w:rsid w:val="0426A41F"/>
    <w:rsid w:val="04DBC079"/>
    <w:rsid w:val="05F9CB29"/>
    <w:rsid w:val="06AD81BD"/>
    <w:rsid w:val="074F390C"/>
    <w:rsid w:val="083B0142"/>
    <w:rsid w:val="08927EE8"/>
    <w:rsid w:val="09BE5A49"/>
    <w:rsid w:val="09EE56D6"/>
    <w:rsid w:val="0A1CE56A"/>
    <w:rsid w:val="0A640A94"/>
    <w:rsid w:val="0AE0FCF8"/>
    <w:rsid w:val="0B717082"/>
    <w:rsid w:val="0E25C35D"/>
    <w:rsid w:val="0EC7F51F"/>
    <w:rsid w:val="0F7AF21F"/>
    <w:rsid w:val="0F7D32E3"/>
    <w:rsid w:val="0F905464"/>
    <w:rsid w:val="106593FD"/>
    <w:rsid w:val="1065B7CD"/>
    <w:rsid w:val="1107DE1C"/>
    <w:rsid w:val="14761C8C"/>
    <w:rsid w:val="1596493F"/>
    <w:rsid w:val="1706221F"/>
    <w:rsid w:val="174D2860"/>
    <w:rsid w:val="18D1FE9B"/>
    <w:rsid w:val="1995996F"/>
    <w:rsid w:val="1A61CAFA"/>
    <w:rsid w:val="1CF6CB94"/>
    <w:rsid w:val="1DE726AB"/>
    <w:rsid w:val="1F0CD668"/>
    <w:rsid w:val="1F2F373C"/>
    <w:rsid w:val="20046136"/>
    <w:rsid w:val="2065D13D"/>
    <w:rsid w:val="21A20D1F"/>
    <w:rsid w:val="2285B3C3"/>
    <w:rsid w:val="22D78DEC"/>
    <w:rsid w:val="23F496A7"/>
    <w:rsid w:val="243122B6"/>
    <w:rsid w:val="2483DBB4"/>
    <w:rsid w:val="25955CA8"/>
    <w:rsid w:val="25AEE39C"/>
    <w:rsid w:val="25FDD458"/>
    <w:rsid w:val="262CD62D"/>
    <w:rsid w:val="2688A37A"/>
    <w:rsid w:val="26B9DE2F"/>
    <w:rsid w:val="28472497"/>
    <w:rsid w:val="28553BBD"/>
    <w:rsid w:val="28630A65"/>
    <w:rsid w:val="28ADC5A6"/>
    <w:rsid w:val="28BFEF83"/>
    <w:rsid w:val="28E8720E"/>
    <w:rsid w:val="2AE02274"/>
    <w:rsid w:val="2B170E50"/>
    <w:rsid w:val="2D530C67"/>
    <w:rsid w:val="2DEA8CE2"/>
    <w:rsid w:val="2DEC2B84"/>
    <w:rsid w:val="2E15A41B"/>
    <w:rsid w:val="2F92563C"/>
    <w:rsid w:val="2FE42E45"/>
    <w:rsid w:val="3022E266"/>
    <w:rsid w:val="327404BB"/>
    <w:rsid w:val="32E9DC40"/>
    <w:rsid w:val="3321EF67"/>
    <w:rsid w:val="34D71867"/>
    <w:rsid w:val="3579AEEB"/>
    <w:rsid w:val="366827D1"/>
    <w:rsid w:val="367BB09E"/>
    <w:rsid w:val="39041906"/>
    <w:rsid w:val="3981339F"/>
    <w:rsid w:val="3BAB22AD"/>
    <w:rsid w:val="3BE645E6"/>
    <w:rsid w:val="3DCB557D"/>
    <w:rsid w:val="3E123018"/>
    <w:rsid w:val="3EC81A5A"/>
    <w:rsid w:val="3F905B3D"/>
    <w:rsid w:val="3FC578F9"/>
    <w:rsid w:val="401F87D5"/>
    <w:rsid w:val="491CB76A"/>
    <w:rsid w:val="4A3F9F03"/>
    <w:rsid w:val="4A887D42"/>
    <w:rsid w:val="4A9BE651"/>
    <w:rsid w:val="4AB27EC0"/>
    <w:rsid w:val="4C6FC368"/>
    <w:rsid w:val="4DE8593E"/>
    <w:rsid w:val="4E542C50"/>
    <w:rsid w:val="4ED8CEE6"/>
    <w:rsid w:val="4F0C8272"/>
    <w:rsid w:val="4FB31DEF"/>
    <w:rsid w:val="505E1423"/>
    <w:rsid w:val="50BD69C3"/>
    <w:rsid w:val="51E4AA89"/>
    <w:rsid w:val="52FD4F57"/>
    <w:rsid w:val="53AD16F2"/>
    <w:rsid w:val="549DA05F"/>
    <w:rsid w:val="552E1A50"/>
    <w:rsid w:val="555A9D1A"/>
    <w:rsid w:val="561860A1"/>
    <w:rsid w:val="570D28D1"/>
    <w:rsid w:val="57823CEB"/>
    <w:rsid w:val="57EE603D"/>
    <w:rsid w:val="591A19EB"/>
    <w:rsid w:val="59260FC1"/>
    <w:rsid w:val="5932C531"/>
    <w:rsid w:val="59438179"/>
    <w:rsid w:val="5990B192"/>
    <w:rsid w:val="5B0B3F56"/>
    <w:rsid w:val="5B935079"/>
    <w:rsid w:val="5C8CC862"/>
    <w:rsid w:val="5CADD55B"/>
    <w:rsid w:val="5CD7B59B"/>
    <w:rsid w:val="5DE8DE33"/>
    <w:rsid w:val="5E539224"/>
    <w:rsid w:val="5E6D5E13"/>
    <w:rsid w:val="5E787CC7"/>
    <w:rsid w:val="6072ED1C"/>
    <w:rsid w:val="61A38CB0"/>
    <w:rsid w:val="61C14C15"/>
    <w:rsid w:val="62F4D0FB"/>
    <w:rsid w:val="63F70ACA"/>
    <w:rsid w:val="645FE45C"/>
    <w:rsid w:val="64928D08"/>
    <w:rsid w:val="64A0F965"/>
    <w:rsid w:val="64F509B3"/>
    <w:rsid w:val="655AA5D3"/>
    <w:rsid w:val="66D0757C"/>
    <w:rsid w:val="67B3BAD5"/>
    <w:rsid w:val="67F0DF39"/>
    <w:rsid w:val="68D3ADA8"/>
    <w:rsid w:val="6960FEE2"/>
    <w:rsid w:val="69756358"/>
    <w:rsid w:val="6A081618"/>
    <w:rsid w:val="6C425F72"/>
    <w:rsid w:val="6CB42C73"/>
    <w:rsid w:val="6D0F802C"/>
    <w:rsid w:val="6DFA0649"/>
    <w:rsid w:val="6FB0AF2F"/>
    <w:rsid w:val="702BC0E6"/>
    <w:rsid w:val="709F6615"/>
    <w:rsid w:val="71112926"/>
    <w:rsid w:val="7111ADBA"/>
    <w:rsid w:val="72144001"/>
    <w:rsid w:val="7394B583"/>
    <w:rsid w:val="744530DF"/>
    <w:rsid w:val="76325518"/>
    <w:rsid w:val="76E7221E"/>
    <w:rsid w:val="7867AEBD"/>
    <w:rsid w:val="786C5018"/>
    <w:rsid w:val="799294F6"/>
    <w:rsid w:val="79ABA67C"/>
    <w:rsid w:val="7A37D381"/>
    <w:rsid w:val="7AFBCE25"/>
    <w:rsid w:val="7B8B148B"/>
    <w:rsid w:val="7BCAFF78"/>
    <w:rsid w:val="7C6986A0"/>
    <w:rsid w:val="7CA5C175"/>
    <w:rsid w:val="7D294753"/>
    <w:rsid w:val="7DC37027"/>
    <w:rsid w:val="7DF6E962"/>
    <w:rsid w:val="7F0F96CD"/>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inorHAnsi"/>
        <w:sz w:val="24"/>
        <w:szCs w:val="24"/>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0722F"/>
    <w:pPr>
      <w:spacing w:after="480" w:line="360" w:lineRule="auto"/>
    </w:pPr>
    <w:rPr>
      <w:color w:val="000000" w:themeColor="text1"/>
    </w:rPr>
  </w:style>
  <w:style w:type="paragraph" w:styleId="Otsikko1">
    <w:name w:val="heading 1"/>
    <w:basedOn w:val="Normaali"/>
    <w:next w:val="Normaali"/>
    <w:link w:val="Otsikko1Char"/>
    <w:uiPriority w:val="9"/>
    <w:qFormat/>
    <w:rsid w:val="00C03E35"/>
    <w:pPr>
      <w:keepNext/>
      <w:keepLines/>
      <w:numPr>
        <w:numId w:val="24"/>
      </w:numPr>
      <w:spacing w:before="480" w:after="360" w:line="240" w:lineRule="auto"/>
      <w:ind w:left="431" w:hanging="431"/>
      <w:outlineLvl w:val="0"/>
    </w:pPr>
    <w:rPr>
      <w:rFonts w:eastAsiaTheme="majorEastAsia" w:cstheme="majorHAnsi"/>
      <w:b/>
      <w:noProof/>
      <w:sz w:val="32"/>
      <w:szCs w:val="32"/>
      <w:lang w:val="en-US"/>
    </w:rPr>
  </w:style>
  <w:style w:type="paragraph" w:styleId="Otsikko2">
    <w:name w:val="heading 2"/>
    <w:basedOn w:val="Normaali"/>
    <w:next w:val="Normaali"/>
    <w:link w:val="Otsikko2Char"/>
    <w:uiPriority w:val="9"/>
    <w:qFormat/>
    <w:rsid w:val="00C03E35"/>
    <w:pPr>
      <w:keepNext/>
      <w:keepLines/>
      <w:numPr>
        <w:ilvl w:val="1"/>
        <w:numId w:val="24"/>
      </w:numPr>
      <w:spacing w:after="360" w:line="240" w:lineRule="auto"/>
      <w:ind w:left="578" w:hanging="578"/>
      <w:outlineLvl w:val="1"/>
    </w:pPr>
    <w:rPr>
      <w:rFonts w:eastAsiaTheme="majorEastAsia" w:cstheme="majorBidi"/>
      <w:b/>
      <w:sz w:val="28"/>
      <w:szCs w:val="26"/>
    </w:rPr>
  </w:style>
  <w:style w:type="paragraph" w:styleId="Otsikko3">
    <w:name w:val="heading 3"/>
    <w:basedOn w:val="Normaali"/>
    <w:next w:val="Normaali"/>
    <w:link w:val="Otsikko3Char"/>
    <w:uiPriority w:val="9"/>
    <w:qFormat/>
    <w:rsid w:val="00C03E35"/>
    <w:pPr>
      <w:keepNext/>
      <w:keepLines/>
      <w:numPr>
        <w:ilvl w:val="2"/>
        <w:numId w:val="24"/>
      </w:numPr>
      <w:spacing w:after="360" w:line="240" w:lineRule="auto"/>
      <w:outlineLvl w:val="2"/>
    </w:pPr>
    <w:rPr>
      <w:rFonts w:asciiTheme="minorHAnsi" w:eastAsiaTheme="majorEastAsia" w:hAnsiTheme="minorHAnsi" w:cstheme="majorBidi"/>
      <w:b/>
      <w:noProof/>
    </w:rPr>
  </w:style>
  <w:style w:type="paragraph" w:styleId="Otsikko4">
    <w:name w:val="heading 4"/>
    <w:basedOn w:val="Normaali"/>
    <w:next w:val="Normaali"/>
    <w:link w:val="Otsikko4Char"/>
    <w:uiPriority w:val="9"/>
    <w:unhideWhenUsed/>
    <w:rsid w:val="00893194"/>
    <w:pPr>
      <w:keepNext/>
      <w:keepLines/>
      <w:spacing w:before="240" w:after="240"/>
      <w:outlineLvl w:val="3"/>
    </w:pPr>
    <w:rPr>
      <w:rFonts w:eastAsiaTheme="majorEastAsia" w:cstheme="majorBidi"/>
      <w:b/>
      <w:iCs/>
    </w:rPr>
  </w:style>
  <w:style w:type="paragraph" w:styleId="Otsikko5">
    <w:name w:val="heading 5"/>
    <w:basedOn w:val="Normaali"/>
    <w:next w:val="Normaali"/>
    <w:link w:val="Otsikko5Char"/>
    <w:uiPriority w:val="9"/>
    <w:unhideWhenUsed/>
    <w:rsid w:val="00F37D61"/>
    <w:pPr>
      <w:keepNext/>
      <w:keepLines/>
      <w:numPr>
        <w:ilvl w:val="4"/>
        <w:numId w:val="24"/>
      </w:numPr>
      <w:spacing w:before="40" w:after="0"/>
      <w:outlineLvl w:val="4"/>
    </w:pPr>
    <w:rPr>
      <w:rFonts w:asciiTheme="majorHAnsi" w:eastAsiaTheme="majorEastAsia" w:hAnsiTheme="majorHAnsi" w:cstheme="majorBidi"/>
      <w:color w:val="A90452" w:themeColor="accent1" w:themeShade="BF"/>
    </w:rPr>
  </w:style>
  <w:style w:type="paragraph" w:styleId="Otsikko6">
    <w:name w:val="heading 6"/>
    <w:basedOn w:val="Normaali"/>
    <w:next w:val="Normaali"/>
    <w:link w:val="Otsikko6Char"/>
    <w:uiPriority w:val="9"/>
    <w:semiHidden/>
    <w:unhideWhenUsed/>
    <w:rsid w:val="00F37D61"/>
    <w:pPr>
      <w:keepNext/>
      <w:keepLines/>
      <w:numPr>
        <w:ilvl w:val="5"/>
        <w:numId w:val="24"/>
      </w:numPr>
      <w:spacing w:before="40" w:after="0"/>
      <w:outlineLvl w:val="5"/>
    </w:pPr>
    <w:rPr>
      <w:rFonts w:asciiTheme="majorHAnsi" w:eastAsiaTheme="majorEastAsia" w:hAnsiTheme="majorHAnsi" w:cstheme="majorBidi"/>
      <w:color w:val="700336" w:themeColor="accent1" w:themeShade="7F"/>
    </w:rPr>
  </w:style>
  <w:style w:type="paragraph" w:styleId="Otsikko7">
    <w:name w:val="heading 7"/>
    <w:basedOn w:val="Normaali"/>
    <w:next w:val="Normaali"/>
    <w:link w:val="Otsikko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700336" w:themeColor="accent1" w:themeShade="7F"/>
    </w:rPr>
  </w:style>
  <w:style w:type="paragraph" w:styleId="Otsikko8">
    <w:name w:val="heading 8"/>
    <w:basedOn w:val="Normaali"/>
    <w:next w:val="Normaali"/>
    <w:link w:val="Otsikko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03E35"/>
    <w:rPr>
      <w:rFonts w:eastAsiaTheme="majorEastAsia" w:cstheme="majorHAnsi"/>
      <w:b/>
      <w:noProof/>
      <w:color w:val="000000" w:themeColor="text1"/>
      <w:sz w:val="32"/>
      <w:szCs w:val="32"/>
      <w:lang w:val="en-US"/>
    </w:rPr>
  </w:style>
  <w:style w:type="character" w:customStyle="1" w:styleId="Otsikko2Char">
    <w:name w:val="Otsikko 2 Char"/>
    <w:basedOn w:val="Kappaleenoletusfontti"/>
    <w:link w:val="Otsikko2"/>
    <w:uiPriority w:val="9"/>
    <w:rsid w:val="00C03E35"/>
    <w:rPr>
      <w:rFonts w:eastAsiaTheme="majorEastAsia" w:cstheme="majorBidi"/>
      <w:b/>
      <w:color w:val="000000" w:themeColor="text1"/>
      <w:sz w:val="28"/>
      <w:szCs w:val="26"/>
    </w:rPr>
  </w:style>
  <w:style w:type="character" w:customStyle="1" w:styleId="Otsikko3Char">
    <w:name w:val="Otsikko 3 Char"/>
    <w:basedOn w:val="Kappaleenoletusfontti"/>
    <w:link w:val="Otsikko3"/>
    <w:uiPriority w:val="9"/>
    <w:rsid w:val="00C03E35"/>
    <w:rPr>
      <w:rFonts w:asciiTheme="minorHAnsi" w:eastAsiaTheme="majorEastAsia" w:hAnsiTheme="minorHAnsi" w:cstheme="majorBidi"/>
      <w:b/>
      <w:noProof/>
      <w:color w:val="000000" w:themeColor="text1"/>
    </w:rPr>
  </w:style>
  <w:style w:type="character" w:customStyle="1" w:styleId="Otsikko4Char">
    <w:name w:val="Otsikko 4 Char"/>
    <w:basedOn w:val="Kappaleenoletusfontti"/>
    <w:link w:val="Otsikko4"/>
    <w:uiPriority w:val="9"/>
    <w:rsid w:val="00893194"/>
    <w:rPr>
      <w:rFonts w:eastAsiaTheme="majorEastAsia" w:cstheme="majorBidi"/>
      <w:b/>
      <w:iCs/>
      <w:color w:val="000000" w:themeColor="text1"/>
    </w:rPr>
  </w:style>
  <w:style w:type="character" w:customStyle="1" w:styleId="Otsikko5Char">
    <w:name w:val="Otsikko 5 Char"/>
    <w:basedOn w:val="Kappaleenoletusfontti"/>
    <w:link w:val="Otsikko5"/>
    <w:uiPriority w:val="9"/>
    <w:rsid w:val="00F37D61"/>
    <w:rPr>
      <w:rFonts w:asciiTheme="majorHAnsi" w:eastAsiaTheme="majorEastAsia" w:hAnsiTheme="majorHAnsi" w:cstheme="majorBidi"/>
      <w:color w:val="A90452" w:themeColor="accent1" w:themeShade="BF"/>
    </w:rPr>
  </w:style>
  <w:style w:type="character" w:customStyle="1" w:styleId="Otsikko6Char">
    <w:name w:val="Otsikko 6 Char"/>
    <w:basedOn w:val="Kappaleenoletusfontti"/>
    <w:link w:val="Otsikko6"/>
    <w:uiPriority w:val="9"/>
    <w:semiHidden/>
    <w:rsid w:val="00F37D61"/>
    <w:rPr>
      <w:rFonts w:asciiTheme="majorHAnsi" w:eastAsiaTheme="majorEastAsia" w:hAnsiTheme="majorHAnsi" w:cstheme="majorBidi"/>
      <w:color w:val="700336" w:themeColor="accent1" w:themeShade="7F"/>
    </w:rPr>
  </w:style>
  <w:style w:type="character" w:customStyle="1" w:styleId="Otsikko7Char">
    <w:name w:val="Otsikko 7 Char"/>
    <w:basedOn w:val="Kappaleenoletusfontti"/>
    <w:link w:val="Otsikko7"/>
    <w:uiPriority w:val="9"/>
    <w:semiHidden/>
    <w:rsid w:val="00F37D61"/>
    <w:rPr>
      <w:rFonts w:asciiTheme="majorHAnsi" w:eastAsiaTheme="majorEastAsia" w:hAnsiTheme="majorHAnsi" w:cstheme="majorBidi"/>
      <w:i/>
      <w:iCs/>
      <w:color w:val="700336" w:themeColor="accent1" w:themeShade="7F"/>
    </w:rPr>
  </w:style>
  <w:style w:type="character" w:customStyle="1" w:styleId="Otsikko8Char">
    <w:name w:val="Otsikko 8 Char"/>
    <w:basedOn w:val="Kappaleenoletusfontti"/>
    <w:link w:val="Otsikko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F37D61"/>
    <w:rPr>
      <w:rFonts w:asciiTheme="majorHAnsi" w:eastAsiaTheme="majorEastAsia" w:hAnsiTheme="majorHAnsi" w:cstheme="majorBidi"/>
      <w:i/>
      <w:iCs/>
      <w:color w:val="272727" w:themeColor="text1" w:themeTint="D8"/>
      <w:sz w:val="21"/>
      <w:szCs w:val="21"/>
    </w:rPr>
  </w:style>
  <w:style w:type="character" w:styleId="Sivunumero">
    <w:name w:val="page number"/>
    <w:basedOn w:val="Kappaleenoletusfontti"/>
    <w:uiPriority w:val="99"/>
    <w:unhideWhenUsed/>
    <w:rsid w:val="00B80541"/>
    <w:rPr>
      <w:rFonts w:ascii="Calibri" w:hAnsi="Calibri"/>
      <w:sz w:val="22"/>
    </w:rPr>
  </w:style>
  <w:style w:type="paragraph" w:styleId="Yltunniste">
    <w:name w:val="header"/>
    <w:basedOn w:val="Normaali"/>
    <w:link w:val="YltunnisteChar"/>
    <w:uiPriority w:val="99"/>
    <w:unhideWhenUsed/>
    <w:rsid w:val="00520772"/>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520772"/>
    <w:rPr>
      <w:sz w:val="24"/>
    </w:rPr>
  </w:style>
  <w:style w:type="paragraph" w:styleId="Alatunniste">
    <w:name w:val="footer"/>
    <w:basedOn w:val="Normaali"/>
    <w:link w:val="AlatunnisteChar"/>
    <w:uiPriority w:val="99"/>
    <w:rsid w:val="00520772"/>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56618C"/>
  </w:style>
  <w:style w:type="paragraph" w:customStyle="1" w:styleId="Kuvailulehtinormaali">
    <w:name w:val="Kuvailulehti_normaali"/>
    <w:link w:val="KuvailulehtinormaaliChar"/>
    <w:rsid w:val="003D3422"/>
    <w:pPr>
      <w:spacing w:after="0" w:line="240" w:lineRule="auto"/>
    </w:pPr>
    <w:rPr>
      <w:rFonts w:eastAsia="Times New Roman" w:cs="Times New Roman"/>
      <w:color w:val="000000" w:themeColor="text1"/>
      <w:sz w:val="22"/>
      <w:szCs w:val="20"/>
      <w:lang w:eastAsia="fi-FI"/>
    </w:rPr>
  </w:style>
  <w:style w:type="character" w:customStyle="1" w:styleId="KuvailulehtinormaaliChar">
    <w:name w:val="Kuvailulehti_normaali Char"/>
    <w:basedOn w:val="Kappaleenoletusfontti"/>
    <w:link w:val="Kuvailulehtinormaali"/>
    <w:rsid w:val="003D3422"/>
    <w:rPr>
      <w:rFonts w:eastAsia="Times New Roman" w:cs="Times New Roman"/>
      <w:color w:val="000000" w:themeColor="text1"/>
      <w:sz w:val="22"/>
      <w:szCs w:val="20"/>
      <w:lang w:eastAsia="fi-FI"/>
    </w:rPr>
  </w:style>
  <w:style w:type="character" w:styleId="Hyperlinkki">
    <w:name w:val="Hyperlink"/>
    <w:uiPriority w:val="99"/>
    <w:rsid w:val="00390AE8"/>
    <w:rPr>
      <w:rFonts w:ascii="Calibri" w:hAnsi="Calibri"/>
      <w:color w:val="0D004C"/>
      <w:sz w:val="24"/>
      <w:u w:val="single"/>
    </w:rPr>
  </w:style>
  <w:style w:type="paragraph" w:styleId="Luettelokappale">
    <w:name w:val="List Paragraph"/>
    <w:basedOn w:val="Normaali"/>
    <w:uiPriority w:val="34"/>
    <w:qFormat/>
    <w:rsid w:val="003E0724"/>
    <w:pPr>
      <w:spacing w:after="0" w:line="240" w:lineRule="auto"/>
      <w:ind w:left="720"/>
    </w:pPr>
    <w:rPr>
      <w:rFonts w:cs="Times New Roman"/>
      <w:sz w:val="22"/>
    </w:rPr>
  </w:style>
  <w:style w:type="paragraph" w:styleId="Sisllysluettelonotsikko">
    <w:name w:val="TOC Heading"/>
    <w:next w:val="Normaali"/>
    <w:uiPriority w:val="39"/>
    <w:semiHidden/>
    <w:qFormat/>
    <w:rsid w:val="00D2427A"/>
    <w:pPr>
      <w:spacing w:after="360" w:line="240" w:lineRule="auto"/>
    </w:pPr>
    <w:rPr>
      <w:rFonts w:eastAsiaTheme="majorEastAsia" w:cstheme="majorHAnsi"/>
      <w:b/>
      <w:noProof/>
      <w:color w:val="000000" w:themeColor="text1"/>
      <w:szCs w:val="32"/>
      <w:lang w:val="en-US" w:eastAsia="fi-FI"/>
    </w:rPr>
  </w:style>
  <w:style w:type="paragraph" w:styleId="Sisluet1">
    <w:name w:val="toc 1"/>
    <w:basedOn w:val="Otsikko1"/>
    <w:next w:val="Normaali"/>
    <w:autoRedefine/>
    <w:uiPriority w:val="39"/>
    <w:unhideWhenUsed/>
    <w:rsid w:val="009946BB"/>
    <w:pPr>
      <w:numPr>
        <w:numId w:val="0"/>
      </w:numPr>
      <w:tabs>
        <w:tab w:val="left" w:pos="480"/>
        <w:tab w:val="right" w:leader="dot" w:pos="9214"/>
      </w:tabs>
      <w:spacing w:before="0" w:after="100" w:line="259" w:lineRule="auto"/>
      <w:outlineLvl w:val="9"/>
    </w:pPr>
    <w:rPr>
      <w:sz w:val="24"/>
    </w:rPr>
  </w:style>
  <w:style w:type="paragraph" w:styleId="Sisluet2">
    <w:name w:val="toc 2"/>
    <w:basedOn w:val="Normaali"/>
    <w:next w:val="Normaali"/>
    <w:autoRedefine/>
    <w:uiPriority w:val="39"/>
    <w:unhideWhenUsed/>
    <w:rsid w:val="009946BB"/>
    <w:pPr>
      <w:tabs>
        <w:tab w:val="left" w:pos="709"/>
        <w:tab w:val="right" w:leader="dot" w:pos="9214"/>
      </w:tabs>
      <w:spacing w:after="100" w:line="259" w:lineRule="auto"/>
      <w:ind w:left="170"/>
    </w:pPr>
    <w:rPr>
      <w:noProof/>
    </w:rPr>
  </w:style>
  <w:style w:type="paragraph" w:styleId="Sisluet3">
    <w:name w:val="toc 3"/>
    <w:basedOn w:val="Normaali"/>
    <w:next w:val="Normaali"/>
    <w:autoRedefine/>
    <w:uiPriority w:val="39"/>
    <w:unhideWhenUsed/>
    <w:rsid w:val="008C22D4"/>
    <w:pPr>
      <w:tabs>
        <w:tab w:val="left" w:pos="1276"/>
        <w:tab w:val="left" w:pos="1783"/>
        <w:tab w:val="right" w:leader="dot" w:pos="9214"/>
      </w:tabs>
      <w:spacing w:after="100" w:line="240" w:lineRule="auto"/>
      <w:ind w:left="397"/>
    </w:pPr>
  </w:style>
  <w:style w:type="paragraph" w:styleId="Kuvaotsikkoluettelo">
    <w:name w:val="table of figures"/>
    <w:basedOn w:val="Normaali"/>
    <w:next w:val="Normaali"/>
    <w:uiPriority w:val="99"/>
    <w:unhideWhenUsed/>
    <w:rsid w:val="00CA77C5"/>
    <w:pPr>
      <w:tabs>
        <w:tab w:val="right" w:leader="dot" w:pos="9214"/>
      </w:tabs>
      <w:spacing w:after="100" w:line="259" w:lineRule="auto"/>
    </w:pPr>
  </w:style>
  <w:style w:type="paragraph" w:customStyle="1" w:styleId="LhteetOtsikko">
    <w:name w:val="Lähteet_Otsikko"/>
    <w:next w:val="Lhdeluettelo"/>
    <w:qFormat/>
    <w:rsid w:val="00974F3E"/>
    <w:pPr>
      <w:spacing w:before="480" w:after="360" w:line="240" w:lineRule="auto"/>
      <w:outlineLvl w:val="0"/>
    </w:pPr>
    <w:rPr>
      <w:b/>
      <w:noProof/>
      <w:color w:val="000000" w:themeColor="text1"/>
      <w:sz w:val="32"/>
    </w:rPr>
  </w:style>
  <w:style w:type="paragraph" w:styleId="Erottuvalainaus">
    <w:name w:val="Intense Quote"/>
    <w:basedOn w:val="Normaali"/>
    <w:next w:val="Normaali"/>
    <w:link w:val="ErottuvalainausChar"/>
    <w:uiPriority w:val="30"/>
    <w:rsid w:val="003D3422"/>
    <w:pPr>
      <w:pBdr>
        <w:top w:val="single" w:sz="4" w:space="10" w:color="E2066E" w:themeColor="accent1"/>
        <w:bottom w:val="single" w:sz="4" w:space="10" w:color="E2066E" w:themeColor="accent1"/>
      </w:pBdr>
      <w:spacing w:before="360" w:after="360"/>
      <w:ind w:left="864" w:right="864"/>
      <w:jc w:val="center"/>
    </w:pPr>
    <w:rPr>
      <w:i/>
      <w:iCs/>
    </w:rPr>
  </w:style>
  <w:style w:type="paragraph" w:customStyle="1" w:styleId="Liitteetotsikko2">
    <w:name w:val="Liitteet_otsikko_2"/>
    <w:next w:val="Normaali"/>
    <w:qFormat/>
    <w:rsid w:val="001C3C89"/>
    <w:pPr>
      <w:spacing w:after="360" w:line="240" w:lineRule="auto"/>
      <w:outlineLvl w:val="1"/>
    </w:pPr>
    <w:rPr>
      <w:b/>
      <w:noProof/>
      <w:color w:val="000000" w:themeColor="text1"/>
      <w:sz w:val="28"/>
    </w:rPr>
  </w:style>
  <w:style w:type="character" w:styleId="Kommentinviite">
    <w:name w:val="annotation reference"/>
    <w:basedOn w:val="Kappaleenoletusfontti"/>
    <w:uiPriority w:val="99"/>
    <w:semiHidden/>
    <w:unhideWhenUsed/>
    <w:rsid w:val="005D332D"/>
    <w:rPr>
      <w:sz w:val="16"/>
      <w:szCs w:val="16"/>
    </w:rPr>
  </w:style>
  <w:style w:type="paragraph" w:styleId="Kommentinteksti">
    <w:name w:val="annotation text"/>
    <w:basedOn w:val="Normaali"/>
    <w:link w:val="KommentintekstiChar"/>
    <w:uiPriority w:val="99"/>
    <w:semiHidden/>
    <w:unhideWhenUsed/>
    <w:rsid w:val="005D332D"/>
    <w:pPr>
      <w:spacing w:line="240" w:lineRule="auto"/>
    </w:pPr>
    <w:rPr>
      <w:sz w:val="20"/>
      <w:szCs w:val="20"/>
    </w:rPr>
  </w:style>
  <w:style w:type="character" w:customStyle="1" w:styleId="KommentintekstiChar">
    <w:name w:val="Kommentin teksti Char"/>
    <w:basedOn w:val="Kappaleenoletusfontti"/>
    <w:link w:val="Kommentinteksti"/>
    <w:uiPriority w:val="99"/>
    <w:semiHidden/>
    <w:rsid w:val="005D332D"/>
    <w:rPr>
      <w:sz w:val="20"/>
      <w:szCs w:val="20"/>
    </w:rPr>
  </w:style>
  <w:style w:type="paragraph" w:styleId="Kommentinotsikko">
    <w:name w:val="annotation subject"/>
    <w:basedOn w:val="Kommentinteksti"/>
    <w:next w:val="Kommentinteksti"/>
    <w:link w:val="KommentinotsikkoChar"/>
    <w:uiPriority w:val="99"/>
    <w:semiHidden/>
    <w:unhideWhenUsed/>
    <w:rsid w:val="005D332D"/>
    <w:rPr>
      <w:b/>
      <w:bCs/>
    </w:rPr>
  </w:style>
  <w:style w:type="character" w:customStyle="1" w:styleId="KommentinotsikkoChar">
    <w:name w:val="Kommentin otsikko Char"/>
    <w:basedOn w:val="KommentintekstiChar"/>
    <w:link w:val="Kommentinotsikko"/>
    <w:uiPriority w:val="99"/>
    <w:semiHidden/>
    <w:rsid w:val="005D332D"/>
    <w:rPr>
      <w:b/>
      <w:bCs/>
      <w:sz w:val="20"/>
      <w:szCs w:val="20"/>
    </w:rPr>
  </w:style>
  <w:style w:type="paragraph" w:styleId="Seliteteksti">
    <w:name w:val="Balloon Text"/>
    <w:basedOn w:val="Normaali"/>
    <w:link w:val="SelitetekstiChar"/>
    <w:uiPriority w:val="99"/>
    <w:semiHidden/>
    <w:unhideWhenUsed/>
    <w:rsid w:val="005D332D"/>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5D332D"/>
    <w:rPr>
      <w:rFonts w:ascii="Segoe UI" w:hAnsi="Segoe UI" w:cs="Segoe UI"/>
      <w:sz w:val="18"/>
      <w:szCs w:val="18"/>
    </w:rPr>
  </w:style>
  <w:style w:type="paragraph" w:customStyle="1" w:styleId="Kuvailulehtitiivistelm">
    <w:name w:val="Kuvailulehti_tiivistelmä"/>
    <w:link w:val="KuvailulehtitiivistelmChar"/>
    <w:qFormat/>
    <w:rsid w:val="00100B3E"/>
    <w:pPr>
      <w:spacing w:before="60" w:after="60" w:line="240" w:lineRule="auto"/>
    </w:pPr>
    <w:rPr>
      <w:rFonts w:eastAsia="Times New Roman" w:cs="Times New Roman"/>
      <w:color w:val="000000" w:themeColor="text1"/>
      <w:sz w:val="22"/>
      <w:szCs w:val="22"/>
      <w:lang w:eastAsia="fi-FI"/>
    </w:rPr>
  </w:style>
  <w:style w:type="character" w:customStyle="1" w:styleId="KuvailulehtitiivistelmChar">
    <w:name w:val="Kuvailulehti_tiivistelmä Char"/>
    <w:basedOn w:val="KuvailulehtinormaaliChar"/>
    <w:link w:val="Kuvailulehtitiivistelm"/>
    <w:rsid w:val="00100B3E"/>
    <w:rPr>
      <w:rFonts w:eastAsia="Times New Roman" w:cs="Times New Roman"/>
      <w:color w:val="000000" w:themeColor="text1"/>
      <w:sz w:val="22"/>
      <w:szCs w:val="22"/>
      <w:lang w:eastAsia="fi-FI"/>
    </w:rPr>
  </w:style>
  <w:style w:type="paragraph" w:styleId="Kuvaotsikko">
    <w:name w:val="caption"/>
    <w:basedOn w:val="Normaali"/>
    <w:next w:val="Normaali"/>
    <w:autoRedefine/>
    <w:uiPriority w:val="35"/>
    <w:unhideWhenUsed/>
    <w:qFormat/>
    <w:rsid w:val="00F859C9"/>
    <w:rPr>
      <w:bCs/>
      <w:iCs/>
      <w:noProof/>
      <w:szCs w:val="18"/>
    </w:rPr>
  </w:style>
  <w:style w:type="paragraph" w:styleId="Otsikko">
    <w:name w:val="Title"/>
    <w:basedOn w:val="Normaali"/>
    <w:next w:val="Kansilehtialanimi"/>
    <w:link w:val="OtsikkoChar"/>
    <w:uiPriority w:val="10"/>
    <w:qFormat/>
    <w:rsid w:val="00893194"/>
    <w:pPr>
      <w:spacing w:before="3120" w:line="240" w:lineRule="auto"/>
      <w:ind w:left="1276"/>
      <w:contextualSpacing/>
    </w:pPr>
    <w:rPr>
      <w:rFonts w:eastAsiaTheme="majorEastAsia" w:cstheme="majorBidi"/>
      <w:b/>
      <w:spacing w:val="-10"/>
      <w:kern w:val="28"/>
      <w:sz w:val="52"/>
      <w:szCs w:val="56"/>
    </w:rPr>
  </w:style>
  <w:style w:type="character" w:customStyle="1" w:styleId="OtsikkoChar">
    <w:name w:val="Otsikko Char"/>
    <w:basedOn w:val="Kappaleenoletusfontti"/>
    <w:link w:val="Otsikko"/>
    <w:uiPriority w:val="10"/>
    <w:rsid w:val="00893194"/>
    <w:rPr>
      <w:rFonts w:eastAsiaTheme="majorEastAsia" w:cstheme="majorBidi"/>
      <w:b/>
      <w:color w:val="000000" w:themeColor="text1"/>
      <w:spacing w:val="-10"/>
      <w:kern w:val="28"/>
      <w:sz w:val="52"/>
      <w:szCs w:val="56"/>
    </w:rPr>
  </w:style>
  <w:style w:type="paragraph" w:styleId="Alaotsikko">
    <w:name w:val="Subtitle"/>
    <w:basedOn w:val="Normaali"/>
    <w:next w:val="Normaali"/>
    <w:link w:val="AlaotsikkoChar"/>
    <w:uiPriority w:val="11"/>
    <w:qFormat/>
    <w:rsid w:val="00880298"/>
    <w:pPr>
      <w:numPr>
        <w:ilvl w:val="1"/>
      </w:numPr>
    </w:pPr>
    <w:rPr>
      <w:rFonts w:asciiTheme="minorHAnsi" w:eastAsiaTheme="minorEastAsia" w:hAnsiTheme="minorHAnsi" w:cstheme="minorBidi"/>
      <w:color w:val="5A5A5A" w:themeColor="text1" w:themeTint="A5"/>
      <w:spacing w:val="15"/>
      <w:sz w:val="22"/>
    </w:rPr>
  </w:style>
  <w:style w:type="character" w:customStyle="1" w:styleId="AlaotsikkoChar">
    <w:name w:val="Alaotsikko Char"/>
    <w:basedOn w:val="Kappaleenoletusfontti"/>
    <w:link w:val="Alaotsikko"/>
    <w:uiPriority w:val="11"/>
    <w:rsid w:val="00880298"/>
    <w:rPr>
      <w:rFonts w:asciiTheme="minorHAnsi" w:eastAsiaTheme="minorEastAsia" w:hAnsiTheme="minorHAnsi" w:cstheme="minorBidi"/>
      <w:color w:val="5A5A5A" w:themeColor="text1" w:themeTint="A5"/>
      <w:spacing w:val="15"/>
      <w:sz w:val="22"/>
    </w:rPr>
  </w:style>
  <w:style w:type="paragraph" w:styleId="Lainaus">
    <w:name w:val="Quote"/>
    <w:next w:val="Normaali"/>
    <w:link w:val="LainausChar"/>
    <w:uiPriority w:val="29"/>
    <w:qFormat/>
    <w:rsid w:val="00560194"/>
    <w:pPr>
      <w:spacing w:after="360" w:line="240" w:lineRule="auto"/>
      <w:ind w:left="1304"/>
    </w:pPr>
    <w:rPr>
      <w:i/>
      <w:iCs/>
      <w:color w:val="000000" w:themeColor="text1"/>
    </w:rPr>
  </w:style>
  <w:style w:type="character" w:customStyle="1" w:styleId="LainausChar">
    <w:name w:val="Lainaus Char"/>
    <w:basedOn w:val="Kappaleenoletusfontti"/>
    <w:link w:val="Lainaus"/>
    <w:uiPriority w:val="29"/>
    <w:rsid w:val="00560194"/>
    <w:rPr>
      <w:i/>
      <w:iCs/>
      <w:color w:val="000000" w:themeColor="text1"/>
    </w:rPr>
  </w:style>
  <w:style w:type="character" w:styleId="AvattuHyperlinkki">
    <w:name w:val="FollowedHyperlink"/>
    <w:basedOn w:val="Kappaleenoletusfontti"/>
    <w:uiPriority w:val="99"/>
    <w:semiHidden/>
    <w:unhideWhenUsed/>
    <w:rsid w:val="008E6EC1"/>
    <w:rPr>
      <w:color w:val="7861A8" w:themeColor="followedHyperlink"/>
      <w:u w:val="single"/>
    </w:rPr>
  </w:style>
  <w:style w:type="paragraph" w:customStyle="1" w:styleId="Kansilehtialanimi">
    <w:name w:val="Kansilehti_alanimi"/>
    <w:qFormat/>
    <w:rsid w:val="00CA1851"/>
    <w:pPr>
      <w:spacing w:before="240" w:after="240"/>
      <w:ind w:left="1276"/>
    </w:pPr>
    <w:rPr>
      <w:rFonts w:eastAsia="Times New Roman" w:cs="Arial"/>
      <w:b/>
      <w:color w:val="000000" w:themeColor="text1"/>
      <w:sz w:val="36"/>
      <w:szCs w:val="36"/>
      <w:lang w:eastAsia="fi-FI"/>
    </w:rPr>
  </w:style>
  <w:style w:type="paragraph" w:customStyle="1" w:styleId="Kansilehtitekij2">
    <w:name w:val="Kansilehti_tekijä_2"/>
    <w:next w:val="KansilehtiOpintotiedot"/>
    <w:qFormat/>
    <w:rsid w:val="00422958"/>
    <w:pPr>
      <w:spacing w:before="120" w:after="3600"/>
      <w:ind w:left="1276"/>
    </w:pPr>
    <w:rPr>
      <w:rFonts w:eastAsia="Times New Roman" w:cs="Arial"/>
      <w:color w:val="000000"/>
      <w:sz w:val="28"/>
      <w:szCs w:val="28"/>
      <w:lang w:eastAsia="fi-FI"/>
    </w:rPr>
  </w:style>
  <w:style w:type="paragraph" w:customStyle="1" w:styleId="KansilehtiOpintotiedot">
    <w:name w:val="Kansilehti_Opintotiedot"/>
    <w:qFormat/>
    <w:rsid w:val="00CA1851"/>
    <w:pPr>
      <w:spacing w:before="60" w:after="60" w:line="240" w:lineRule="auto"/>
      <w:ind w:left="1276"/>
    </w:pPr>
    <w:rPr>
      <w:rFonts w:eastAsia="Times New Roman" w:cs="Arial"/>
      <w:bCs/>
      <w:color w:val="000000"/>
      <w:sz w:val="28"/>
      <w:szCs w:val="28"/>
      <w:lang w:eastAsia="fi-FI"/>
    </w:rPr>
  </w:style>
  <w:style w:type="paragraph" w:customStyle="1" w:styleId="KuvailulehtiOtsikko">
    <w:name w:val="Kuvailulehti_Otsikko"/>
    <w:qFormat/>
    <w:rsid w:val="003D3422"/>
    <w:rPr>
      <w:rFonts w:eastAsia="Times New Roman" w:cs="Times New Roman"/>
      <w:b/>
      <w:color w:val="000000" w:themeColor="text1"/>
      <w:lang w:eastAsia="fi-FI"/>
    </w:rPr>
  </w:style>
  <w:style w:type="paragraph" w:customStyle="1" w:styleId="Kuvailulehtitiedotkorostettu">
    <w:name w:val="Kuvailulehti_tiedot_korostettu"/>
    <w:qFormat/>
    <w:rsid w:val="008C3364"/>
    <w:pPr>
      <w:spacing w:before="240" w:after="240" w:line="240" w:lineRule="auto"/>
    </w:pPr>
    <w:rPr>
      <w:rFonts w:eastAsia="Times New Roman" w:cs="Times New Roman"/>
      <w:b/>
      <w:color w:val="000000" w:themeColor="text1"/>
      <w:sz w:val="22"/>
      <w:szCs w:val="20"/>
      <w:lang w:eastAsia="fi-FI"/>
    </w:rPr>
  </w:style>
  <w:style w:type="paragraph" w:styleId="Lhdeluettelo">
    <w:name w:val="Bibliography"/>
    <w:basedOn w:val="Eivli"/>
    <w:rsid w:val="00A46B18"/>
    <w:pPr>
      <w:spacing w:after="320"/>
    </w:pPr>
  </w:style>
  <w:style w:type="table" w:styleId="TaulukkoRuudukko">
    <w:name w:val="Table Grid"/>
    <w:basedOn w:val="Normaalitaulukko"/>
    <w:uiPriority w:val="39"/>
    <w:rsid w:val="000F5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ottuvalainausChar">
    <w:name w:val="Erottuva lainaus Char"/>
    <w:basedOn w:val="Kappaleenoletusfontti"/>
    <w:link w:val="Erottuvalainaus"/>
    <w:uiPriority w:val="30"/>
    <w:rsid w:val="003D3422"/>
    <w:rPr>
      <w:i/>
      <w:iCs/>
      <w:color w:val="000000" w:themeColor="text1"/>
    </w:rPr>
  </w:style>
  <w:style w:type="character" w:styleId="Erottuvaviittaus">
    <w:name w:val="Intense Reference"/>
    <w:basedOn w:val="Kappaleenoletusfontti"/>
    <w:uiPriority w:val="32"/>
    <w:qFormat/>
    <w:rsid w:val="003D3422"/>
    <w:rPr>
      <w:rFonts w:ascii="Calibri" w:hAnsi="Calibri"/>
      <w:b/>
      <w:bCs/>
      <w:smallCaps/>
      <w:color w:val="000000" w:themeColor="text1"/>
      <w:spacing w:val="5"/>
      <w:sz w:val="24"/>
    </w:rPr>
  </w:style>
  <w:style w:type="character" w:styleId="Hienovarainenkorostus">
    <w:name w:val="Subtle Emphasis"/>
    <w:basedOn w:val="Kappaleenoletusfontti"/>
    <w:uiPriority w:val="19"/>
    <w:qFormat/>
    <w:rsid w:val="003D3422"/>
    <w:rPr>
      <w:rFonts w:ascii="Calibri" w:hAnsi="Calibri"/>
      <w:i/>
      <w:iCs/>
      <w:color w:val="404040" w:themeColor="text1" w:themeTint="BF"/>
      <w:sz w:val="24"/>
    </w:rPr>
  </w:style>
  <w:style w:type="character" w:styleId="Hienovarainenviittaus">
    <w:name w:val="Subtle Reference"/>
    <w:basedOn w:val="Kappaleenoletusfontti"/>
    <w:uiPriority w:val="31"/>
    <w:qFormat/>
    <w:rsid w:val="003D3422"/>
    <w:rPr>
      <w:rFonts w:ascii="Calibri" w:hAnsi="Calibri"/>
      <w:smallCaps/>
      <w:color w:val="5A5A5A" w:themeColor="text1" w:themeTint="A5"/>
      <w:sz w:val="24"/>
    </w:rPr>
  </w:style>
  <w:style w:type="paragraph" w:customStyle="1" w:styleId="Kappaleotsikko">
    <w:name w:val="Kappaleotsikko"/>
    <w:basedOn w:val="Otsikko4"/>
    <w:rsid w:val="00F859C9"/>
    <w:pPr>
      <w:spacing w:before="0" w:after="360" w:line="240" w:lineRule="auto"/>
    </w:pPr>
  </w:style>
  <w:style w:type="paragraph" w:customStyle="1" w:styleId="Kuvailulehtiasiasanatmuuttiedot">
    <w:name w:val="Kuvailulehti_asiasanat_muut tiedot"/>
    <w:basedOn w:val="Kuvailulehtitiedotkorostettu"/>
    <w:qFormat/>
    <w:rsid w:val="00690C1F"/>
    <w:rPr>
      <w:b w:val="0"/>
    </w:rPr>
  </w:style>
  <w:style w:type="paragraph" w:customStyle="1" w:styleId="Kuvailulehtitiedotnormaali">
    <w:name w:val="Kuvailulehti_tiedot_normaali"/>
    <w:basedOn w:val="Kuvailulehtitiedotkorostettu"/>
    <w:qFormat/>
    <w:rsid w:val="00E47B26"/>
    <w:rPr>
      <w:b w:val="0"/>
    </w:rPr>
  </w:style>
  <w:style w:type="character" w:styleId="Paikkamerkkiteksti">
    <w:name w:val="Placeholder Text"/>
    <w:basedOn w:val="Kappaleenoletusfontti"/>
    <w:uiPriority w:val="99"/>
    <w:semiHidden/>
    <w:rsid w:val="002417F0"/>
    <w:rPr>
      <w:color w:val="808080"/>
    </w:rPr>
  </w:style>
  <w:style w:type="character" w:styleId="Ratkaisematonmaininta">
    <w:name w:val="Unresolved Mention"/>
    <w:basedOn w:val="Kappaleenoletusfontti"/>
    <w:uiPriority w:val="99"/>
    <w:semiHidden/>
    <w:unhideWhenUsed/>
    <w:rsid w:val="003D2BDC"/>
    <w:rPr>
      <w:color w:val="605E5C"/>
      <w:shd w:val="clear" w:color="auto" w:fill="E1DFDD"/>
    </w:rPr>
  </w:style>
  <w:style w:type="paragraph" w:styleId="Luettelo3">
    <w:name w:val="List 3"/>
    <w:basedOn w:val="Normaali"/>
    <w:uiPriority w:val="99"/>
    <w:unhideWhenUsed/>
    <w:rsid w:val="00A67A4F"/>
    <w:pPr>
      <w:ind w:left="849" w:hanging="283"/>
      <w:contextualSpacing/>
    </w:pPr>
  </w:style>
  <w:style w:type="paragraph" w:styleId="Alaviitteenteksti">
    <w:name w:val="footnote text"/>
    <w:basedOn w:val="Normaali"/>
    <w:link w:val="AlaviitteentekstiChar"/>
    <w:uiPriority w:val="99"/>
    <w:unhideWhenUsed/>
    <w:rsid w:val="00C02995"/>
    <w:pPr>
      <w:spacing w:after="0" w:line="240" w:lineRule="auto"/>
    </w:pPr>
    <w:rPr>
      <w:sz w:val="20"/>
      <w:szCs w:val="20"/>
    </w:rPr>
  </w:style>
  <w:style w:type="character" w:customStyle="1" w:styleId="AlaviitteentekstiChar">
    <w:name w:val="Alaviitteen teksti Char"/>
    <w:basedOn w:val="Kappaleenoletusfontti"/>
    <w:link w:val="Alaviitteenteksti"/>
    <w:uiPriority w:val="99"/>
    <w:rsid w:val="00C02995"/>
    <w:rPr>
      <w:color w:val="000000" w:themeColor="text1"/>
      <w:sz w:val="20"/>
      <w:szCs w:val="20"/>
    </w:rPr>
  </w:style>
  <w:style w:type="paragraph" w:customStyle="1" w:styleId="Sisllysluettelootsikko">
    <w:name w:val="Sisällysluettelo otsikko"/>
    <w:basedOn w:val="Sisllysluettelonotsikko"/>
    <w:qFormat/>
    <w:rsid w:val="00FF4C28"/>
    <w:pPr>
      <w:spacing w:before="360"/>
    </w:pPr>
    <w:rPr>
      <w:szCs w:val="28"/>
    </w:rPr>
  </w:style>
  <w:style w:type="paragraph" w:styleId="Merkittyluettelo4">
    <w:name w:val="List Bullet 4"/>
    <w:basedOn w:val="Normaali"/>
    <w:uiPriority w:val="99"/>
    <w:unhideWhenUsed/>
    <w:rsid w:val="00BC1473"/>
    <w:pPr>
      <w:numPr>
        <w:numId w:val="31"/>
      </w:numPr>
      <w:spacing w:line="240" w:lineRule="auto"/>
      <w:ind w:left="1208" w:hanging="357"/>
      <w:contextualSpacing/>
    </w:pPr>
  </w:style>
  <w:style w:type="paragraph" w:styleId="Numeroituluettelo4">
    <w:name w:val="List Number 4"/>
    <w:basedOn w:val="Normaali"/>
    <w:uiPriority w:val="99"/>
    <w:unhideWhenUsed/>
    <w:rsid w:val="001C3C89"/>
    <w:pPr>
      <w:numPr>
        <w:numId w:val="36"/>
      </w:numPr>
      <w:spacing w:line="240" w:lineRule="auto"/>
      <w:ind w:left="1208" w:hanging="357"/>
      <w:contextualSpacing/>
    </w:pPr>
  </w:style>
  <w:style w:type="paragraph" w:styleId="Merkittyluettelo">
    <w:name w:val="List Bullet"/>
    <w:basedOn w:val="Normaali"/>
    <w:uiPriority w:val="99"/>
    <w:semiHidden/>
    <w:unhideWhenUsed/>
    <w:rsid w:val="0001273A"/>
    <w:pPr>
      <w:numPr>
        <w:numId w:val="28"/>
      </w:numPr>
      <w:spacing w:line="240" w:lineRule="auto"/>
      <w:ind w:left="357" w:hanging="357"/>
      <w:contextualSpacing/>
    </w:pPr>
  </w:style>
  <w:style w:type="paragraph" w:customStyle="1" w:styleId="LiiteOtsikko">
    <w:name w:val="LiiteOtsikko"/>
    <w:basedOn w:val="LhteetOtsikko"/>
    <w:next w:val="Liitteetotsikko2"/>
    <w:qFormat/>
    <w:rsid w:val="001C3C89"/>
    <w:pPr>
      <w:spacing w:before="0"/>
    </w:pPr>
  </w:style>
  <w:style w:type="paragraph" w:customStyle="1" w:styleId="Kansilehtitekij1">
    <w:name w:val="Kansilehti_tekijä_1"/>
    <w:basedOn w:val="Kansilehtitekij2"/>
    <w:next w:val="Kansilehtitekij2"/>
    <w:rsid w:val="003772DD"/>
    <w:pPr>
      <w:spacing w:after="120"/>
    </w:pPr>
  </w:style>
  <w:style w:type="paragraph" w:styleId="Eivli">
    <w:name w:val="No Spacing"/>
    <w:uiPriority w:val="1"/>
    <w:locked/>
    <w:rsid w:val="00F859C9"/>
    <w:pPr>
      <w:spacing w:after="0" w:line="240" w:lineRule="auto"/>
    </w:pPr>
    <w:rPr>
      <w:color w:val="000000" w:themeColor="text1"/>
    </w:rPr>
  </w:style>
  <w:style w:type="paragraph" w:customStyle="1" w:styleId="Kansilehtiyksitekij">
    <w:name w:val="Kansilehti_yksi tekijä"/>
    <w:basedOn w:val="Kansilehtitekij2"/>
    <w:next w:val="KansilehtiOpintotiedot"/>
    <w:qFormat/>
    <w:rsid w:val="00EC6E41"/>
  </w:style>
  <w:style w:type="paragraph" w:styleId="HTML-esimuotoiltu">
    <w:name w:val="HTML Preformatted"/>
    <w:basedOn w:val="Normaali"/>
    <w:link w:val="HTML-esimuotoiltuChar"/>
    <w:uiPriority w:val="99"/>
    <w:semiHidden/>
    <w:unhideWhenUsed/>
    <w:rsid w:val="002E5566"/>
    <w:pPr>
      <w:spacing w:after="0" w:line="240" w:lineRule="auto"/>
    </w:pPr>
    <w:rPr>
      <w:rFonts w:ascii="Consolas" w:hAnsi="Consolas"/>
      <w:sz w:val="20"/>
      <w:szCs w:val="20"/>
    </w:rPr>
  </w:style>
  <w:style w:type="character" w:customStyle="1" w:styleId="HTML-esimuotoiltuChar">
    <w:name w:val="HTML-esimuotoiltu Char"/>
    <w:basedOn w:val="Kappaleenoletusfontti"/>
    <w:link w:val="HTML-esimuotoiltu"/>
    <w:uiPriority w:val="99"/>
    <w:semiHidden/>
    <w:rsid w:val="002E5566"/>
    <w:rPr>
      <w:rFonts w:ascii="Consolas" w:hAnsi="Consola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8432632">
      <w:bodyDiv w:val="1"/>
      <w:marLeft w:val="0"/>
      <w:marRight w:val="0"/>
      <w:marTop w:val="0"/>
      <w:marBottom w:val="0"/>
      <w:divBdr>
        <w:top w:val="none" w:sz="0" w:space="0" w:color="auto"/>
        <w:left w:val="none" w:sz="0" w:space="0" w:color="auto"/>
        <w:bottom w:val="none" w:sz="0" w:space="0" w:color="auto"/>
        <w:right w:val="none" w:sz="0" w:space="0" w:color="auto"/>
      </w:divBdr>
      <w:divsChild>
        <w:div w:id="767391726">
          <w:marLeft w:val="0"/>
          <w:marRight w:val="0"/>
          <w:marTop w:val="0"/>
          <w:marBottom w:val="0"/>
          <w:divBdr>
            <w:top w:val="none" w:sz="0" w:space="0" w:color="auto"/>
            <w:left w:val="none" w:sz="0" w:space="0" w:color="auto"/>
            <w:bottom w:val="none" w:sz="0" w:space="0" w:color="auto"/>
            <w:right w:val="none" w:sz="0" w:space="0" w:color="auto"/>
          </w:divBdr>
        </w:div>
        <w:div w:id="1093210141">
          <w:marLeft w:val="0"/>
          <w:marRight w:val="0"/>
          <w:marTop w:val="0"/>
          <w:marBottom w:val="0"/>
          <w:divBdr>
            <w:top w:val="none" w:sz="0" w:space="0" w:color="auto"/>
            <w:left w:val="none" w:sz="0" w:space="0" w:color="auto"/>
            <w:bottom w:val="none" w:sz="0" w:space="0" w:color="auto"/>
            <w:right w:val="none" w:sz="0" w:space="0" w:color="auto"/>
          </w:divBdr>
        </w:div>
      </w:divsChild>
    </w:div>
    <w:div w:id="29309314">
      <w:bodyDiv w:val="1"/>
      <w:marLeft w:val="0"/>
      <w:marRight w:val="0"/>
      <w:marTop w:val="0"/>
      <w:marBottom w:val="0"/>
      <w:divBdr>
        <w:top w:val="none" w:sz="0" w:space="0" w:color="auto"/>
        <w:left w:val="none" w:sz="0" w:space="0" w:color="auto"/>
        <w:bottom w:val="none" w:sz="0" w:space="0" w:color="auto"/>
        <w:right w:val="none" w:sz="0" w:space="0" w:color="auto"/>
      </w:divBdr>
    </w:div>
    <w:div w:id="77287702">
      <w:bodyDiv w:val="1"/>
      <w:marLeft w:val="0"/>
      <w:marRight w:val="0"/>
      <w:marTop w:val="0"/>
      <w:marBottom w:val="0"/>
      <w:divBdr>
        <w:top w:val="none" w:sz="0" w:space="0" w:color="auto"/>
        <w:left w:val="none" w:sz="0" w:space="0" w:color="auto"/>
        <w:bottom w:val="none" w:sz="0" w:space="0" w:color="auto"/>
        <w:right w:val="none" w:sz="0" w:space="0" w:color="auto"/>
      </w:divBdr>
    </w:div>
    <w:div w:id="142818201">
      <w:bodyDiv w:val="1"/>
      <w:marLeft w:val="0"/>
      <w:marRight w:val="0"/>
      <w:marTop w:val="0"/>
      <w:marBottom w:val="0"/>
      <w:divBdr>
        <w:top w:val="none" w:sz="0" w:space="0" w:color="auto"/>
        <w:left w:val="none" w:sz="0" w:space="0" w:color="auto"/>
        <w:bottom w:val="none" w:sz="0" w:space="0" w:color="auto"/>
        <w:right w:val="none" w:sz="0" w:space="0" w:color="auto"/>
      </w:divBdr>
    </w:div>
    <w:div w:id="174223344">
      <w:bodyDiv w:val="1"/>
      <w:marLeft w:val="0"/>
      <w:marRight w:val="0"/>
      <w:marTop w:val="0"/>
      <w:marBottom w:val="0"/>
      <w:divBdr>
        <w:top w:val="none" w:sz="0" w:space="0" w:color="auto"/>
        <w:left w:val="none" w:sz="0" w:space="0" w:color="auto"/>
        <w:bottom w:val="none" w:sz="0" w:space="0" w:color="auto"/>
        <w:right w:val="none" w:sz="0" w:space="0" w:color="auto"/>
      </w:divBdr>
    </w:div>
    <w:div w:id="182790901">
      <w:bodyDiv w:val="1"/>
      <w:marLeft w:val="0"/>
      <w:marRight w:val="0"/>
      <w:marTop w:val="0"/>
      <w:marBottom w:val="0"/>
      <w:divBdr>
        <w:top w:val="none" w:sz="0" w:space="0" w:color="auto"/>
        <w:left w:val="none" w:sz="0" w:space="0" w:color="auto"/>
        <w:bottom w:val="none" w:sz="0" w:space="0" w:color="auto"/>
        <w:right w:val="none" w:sz="0" w:space="0" w:color="auto"/>
      </w:divBdr>
    </w:div>
    <w:div w:id="232081457">
      <w:bodyDiv w:val="1"/>
      <w:marLeft w:val="0"/>
      <w:marRight w:val="0"/>
      <w:marTop w:val="0"/>
      <w:marBottom w:val="0"/>
      <w:divBdr>
        <w:top w:val="none" w:sz="0" w:space="0" w:color="auto"/>
        <w:left w:val="none" w:sz="0" w:space="0" w:color="auto"/>
        <w:bottom w:val="none" w:sz="0" w:space="0" w:color="auto"/>
        <w:right w:val="none" w:sz="0" w:space="0" w:color="auto"/>
      </w:divBdr>
      <w:divsChild>
        <w:div w:id="424883768">
          <w:marLeft w:val="0"/>
          <w:marRight w:val="0"/>
          <w:marTop w:val="0"/>
          <w:marBottom w:val="0"/>
          <w:divBdr>
            <w:top w:val="none" w:sz="0" w:space="0" w:color="auto"/>
            <w:left w:val="none" w:sz="0" w:space="0" w:color="auto"/>
            <w:bottom w:val="none" w:sz="0" w:space="0" w:color="auto"/>
            <w:right w:val="none" w:sz="0" w:space="0" w:color="auto"/>
          </w:divBdr>
          <w:divsChild>
            <w:div w:id="13229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4076">
      <w:bodyDiv w:val="1"/>
      <w:marLeft w:val="0"/>
      <w:marRight w:val="0"/>
      <w:marTop w:val="0"/>
      <w:marBottom w:val="0"/>
      <w:divBdr>
        <w:top w:val="none" w:sz="0" w:space="0" w:color="auto"/>
        <w:left w:val="none" w:sz="0" w:space="0" w:color="auto"/>
        <w:bottom w:val="none" w:sz="0" w:space="0" w:color="auto"/>
        <w:right w:val="none" w:sz="0" w:space="0" w:color="auto"/>
      </w:divBdr>
    </w:div>
    <w:div w:id="311101305">
      <w:bodyDiv w:val="1"/>
      <w:marLeft w:val="0"/>
      <w:marRight w:val="0"/>
      <w:marTop w:val="0"/>
      <w:marBottom w:val="0"/>
      <w:divBdr>
        <w:top w:val="none" w:sz="0" w:space="0" w:color="auto"/>
        <w:left w:val="none" w:sz="0" w:space="0" w:color="auto"/>
        <w:bottom w:val="none" w:sz="0" w:space="0" w:color="auto"/>
        <w:right w:val="none" w:sz="0" w:space="0" w:color="auto"/>
      </w:divBdr>
      <w:divsChild>
        <w:div w:id="1093630334">
          <w:marLeft w:val="0"/>
          <w:marRight w:val="0"/>
          <w:marTop w:val="0"/>
          <w:marBottom w:val="0"/>
          <w:divBdr>
            <w:top w:val="none" w:sz="0" w:space="0" w:color="auto"/>
            <w:left w:val="none" w:sz="0" w:space="0" w:color="auto"/>
            <w:bottom w:val="none" w:sz="0" w:space="0" w:color="auto"/>
            <w:right w:val="none" w:sz="0" w:space="0" w:color="auto"/>
          </w:divBdr>
          <w:divsChild>
            <w:div w:id="21110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391">
      <w:bodyDiv w:val="1"/>
      <w:marLeft w:val="0"/>
      <w:marRight w:val="0"/>
      <w:marTop w:val="0"/>
      <w:marBottom w:val="0"/>
      <w:divBdr>
        <w:top w:val="none" w:sz="0" w:space="0" w:color="auto"/>
        <w:left w:val="none" w:sz="0" w:space="0" w:color="auto"/>
        <w:bottom w:val="none" w:sz="0" w:space="0" w:color="auto"/>
        <w:right w:val="none" w:sz="0" w:space="0" w:color="auto"/>
      </w:divBdr>
      <w:divsChild>
        <w:div w:id="315188959">
          <w:marLeft w:val="0"/>
          <w:marRight w:val="0"/>
          <w:marTop w:val="0"/>
          <w:marBottom w:val="0"/>
          <w:divBdr>
            <w:top w:val="none" w:sz="0" w:space="0" w:color="auto"/>
            <w:left w:val="none" w:sz="0" w:space="0" w:color="auto"/>
            <w:bottom w:val="none" w:sz="0" w:space="0" w:color="auto"/>
            <w:right w:val="none" w:sz="0" w:space="0" w:color="auto"/>
          </w:divBdr>
        </w:div>
        <w:div w:id="1132098592">
          <w:marLeft w:val="0"/>
          <w:marRight w:val="0"/>
          <w:marTop w:val="0"/>
          <w:marBottom w:val="0"/>
          <w:divBdr>
            <w:top w:val="none" w:sz="0" w:space="0" w:color="auto"/>
            <w:left w:val="none" w:sz="0" w:space="0" w:color="auto"/>
            <w:bottom w:val="none" w:sz="0" w:space="0" w:color="auto"/>
            <w:right w:val="none" w:sz="0" w:space="0" w:color="auto"/>
          </w:divBdr>
        </w:div>
      </w:divsChild>
    </w:div>
    <w:div w:id="435561875">
      <w:bodyDiv w:val="1"/>
      <w:marLeft w:val="0"/>
      <w:marRight w:val="0"/>
      <w:marTop w:val="0"/>
      <w:marBottom w:val="0"/>
      <w:divBdr>
        <w:top w:val="none" w:sz="0" w:space="0" w:color="auto"/>
        <w:left w:val="none" w:sz="0" w:space="0" w:color="auto"/>
        <w:bottom w:val="none" w:sz="0" w:space="0" w:color="auto"/>
        <w:right w:val="none" w:sz="0" w:space="0" w:color="auto"/>
      </w:divBdr>
      <w:divsChild>
        <w:div w:id="412119081">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1953778348">
          <w:marLeft w:val="0"/>
          <w:marRight w:val="0"/>
          <w:marTop w:val="0"/>
          <w:marBottom w:val="0"/>
          <w:divBdr>
            <w:top w:val="none" w:sz="0" w:space="0" w:color="auto"/>
            <w:left w:val="none" w:sz="0" w:space="0" w:color="auto"/>
            <w:bottom w:val="none" w:sz="0" w:space="0" w:color="auto"/>
            <w:right w:val="none" w:sz="0" w:space="0" w:color="auto"/>
          </w:divBdr>
          <w:divsChild>
            <w:div w:id="1443331968">
              <w:marLeft w:val="-75"/>
              <w:marRight w:val="0"/>
              <w:marTop w:val="30"/>
              <w:marBottom w:val="30"/>
              <w:divBdr>
                <w:top w:val="none" w:sz="0" w:space="0" w:color="auto"/>
                <w:left w:val="none" w:sz="0" w:space="0" w:color="auto"/>
                <w:bottom w:val="none" w:sz="0" w:space="0" w:color="auto"/>
                <w:right w:val="none" w:sz="0" w:space="0" w:color="auto"/>
              </w:divBdr>
              <w:divsChild>
                <w:div w:id="12003882">
                  <w:marLeft w:val="0"/>
                  <w:marRight w:val="0"/>
                  <w:marTop w:val="0"/>
                  <w:marBottom w:val="0"/>
                  <w:divBdr>
                    <w:top w:val="none" w:sz="0" w:space="0" w:color="auto"/>
                    <w:left w:val="none" w:sz="0" w:space="0" w:color="auto"/>
                    <w:bottom w:val="none" w:sz="0" w:space="0" w:color="auto"/>
                    <w:right w:val="none" w:sz="0" w:space="0" w:color="auto"/>
                  </w:divBdr>
                  <w:divsChild>
                    <w:div w:id="627662891">
                      <w:marLeft w:val="0"/>
                      <w:marRight w:val="0"/>
                      <w:marTop w:val="0"/>
                      <w:marBottom w:val="0"/>
                      <w:divBdr>
                        <w:top w:val="none" w:sz="0" w:space="0" w:color="auto"/>
                        <w:left w:val="none" w:sz="0" w:space="0" w:color="auto"/>
                        <w:bottom w:val="none" w:sz="0" w:space="0" w:color="auto"/>
                        <w:right w:val="none" w:sz="0" w:space="0" w:color="auto"/>
                      </w:divBdr>
                    </w:div>
                  </w:divsChild>
                </w:div>
                <w:div w:id="52774831">
                  <w:marLeft w:val="0"/>
                  <w:marRight w:val="0"/>
                  <w:marTop w:val="0"/>
                  <w:marBottom w:val="0"/>
                  <w:divBdr>
                    <w:top w:val="none" w:sz="0" w:space="0" w:color="auto"/>
                    <w:left w:val="none" w:sz="0" w:space="0" w:color="auto"/>
                    <w:bottom w:val="none" w:sz="0" w:space="0" w:color="auto"/>
                    <w:right w:val="none" w:sz="0" w:space="0" w:color="auto"/>
                  </w:divBdr>
                  <w:divsChild>
                    <w:div w:id="1804738305">
                      <w:marLeft w:val="0"/>
                      <w:marRight w:val="0"/>
                      <w:marTop w:val="0"/>
                      <w:marBottom w:val="0"/>
                      <w:divBdr>
                        <w:top w:val="none" w:sz="0" w:space="0" w:color="auto"/>
                        <w:left w:val="none" w:sz="0" w:space="0" w:color="auto"/>
                        <w:bottom w:val="none" w:sz="0" w:space="0" w:color="auto"/>
                        <w:right w:val="none" w:sz="0" w:space="0" w:color="auto"/>
                      </w:divBdr>
                    </w:div>
                  </w:divsChild>
                </w:div>
                <w:div w:id="87165231">
                  <w:marLeft w:val="0"/>
                  <w:marRight w:val="0"/>
                  <w:marTop w:val="0"/>
                  <w:marBottom w:val="0"/>
                  <w:divBdr>
                    <w:top w:val="none" w:sz="0" w:space="0" w:color="auto"/>
                    <w:left w:val="none" w:sz="0" w:space="0" w:color="auto"/>
                    <w:bottom w:val="none" w:sz="0" w:space="0" w:color="auto"/>
                    <w:right w:val="none" w:sz="0" w:space="0" w:color="auto"/>
                  </w:divBdr>
                  <w:divsChild>
                    <w:div w:id="595091890">
                      <w:marLeft w:val="0"/>
                      <w:marRight w:val="0"/>
                      <w:marTop w:val="0"/>
                      <w:marBottom w:val="0"/>
                      <w:divBdr>
                        <w:top w:val="none" w:sz="0" w:space="0" w:color="auto"/>
                        <w:left w:val="none" w:sz="0" w:space="0" w:color="auto"/>
                        <w:bottom w:val="none" w:sz="0" w:space="0" w:color="auto"/>
                        <w:right w:val="none" w:sz="0" w:space="0" w:color="auto"/>
                      </w:divBdr>
                    </w:div>
                  </w:divsChild>
                </w:div>
                <w:div w:id="99297942">
                  <w:marLeft w:val="0"/>
                  <w:marRight w:val="0"/>
                  <w:marTop w:val="0"/>
                  <w:marBottom w:val="0"/>
                  <w:divBdr>
                    <w:top w:val="none" w:sz="0" w:space="0" w:color="auto"/>
                    <w:left w:val="none" w:sz="0" w:space="0" w:color="auto"/>
                    <w:bottom w:val="none" w:sz="0" w:space="0" w:color="auto"/>
                    <w:right w:val="none" w:sz="0" w:space="0" w:color="auto"/>
                  </w:divBdr>
                  <w:divsChild>
                    <w:div w:id="1683236330">
                      <w:marLeft w:val="0"/>
                      <w:marRight w:val="0"/>
                      <w:marTop w:val="0"/>
                      <w:marBottom w:val="0"/>
                      <w:divBdr>
                        <w:top w:val="none" w:sz="0" w:space="0" w:color="auto"/>
                        <w:left w:val="none" w:sz="0" w:space="0" w:color="auto"/>
                        <w:bottom w:val="none" w:sz="0" w:space="0" w:color="auto"/>
                        <w:right w:val="none" w:sz="0" w:space="0" w:color="auto"/>
                      </w:divBdr>
                    </w:div>
                  </w:divsChild>
                </w:div>
                <w:div w:id="107049841">
                  <w:marLeft w:val="0"/>
                  <w:marRight w:val="0"/>
                  <w:marTop w:val="0"/>
                  <w:marBottom w:val="0"/>
                  <w:divBdr>
                    <w:top w:val="none" w:sz="0" w:space="0" w:color="auto"/>
                    <w:left w:val="none" w:sz="0" w:space="0" w:color="auto"/>
                    <w:bottom w:val="none" w:sz="0" w:space="0" w:color="auto"/>
                    <w:right w:val="none" w:sz="0" w:space="0" w:color="auto"/>
                  </w:divBdr>
                  <w:divsChild>
                    <w:div w:id="1062365058">
                      <w:marLeft w:val="0"/>
                      <w:marRight w:val="0"/>
                      <w:marTop w:val="0"/>
                      <w:marBottom w:val="0"/>
                      <w:divBdr>
                        <w:top w:val="none" w:sz="0" w:space="0" w:color="auto"/>
                        <w:left w:val="none" w:sz="0" w:space="0" w:color="auto"/>
                        <w:bottom w:val="none" w:sz="0" w:space="0" w:color="auto"/>
                        <w:right w:val="none" w:sz="0" w:space="0" w:color="auto"/>
                      </w:divBdr>
                    </w:div>
                  </w:divsChild>
                </w:div>
                <w:div w:id="128208506">
                  <w:marLeft w:val="0"/>
                  <w:marRight w:val="0"/>
                  <w:marTop w:val="0"/>
                  <w:marBottom w:val="0"/>
                  <w:divBdr>
                    <w:top w:val="none" w:sz="0" w:space="0" w:color="auto"/>
                    <w:left w:val="none" w:sz="0" w:space="0" w:color="auto"/>
                    <w:bottom w:val="none" w:sz="0" w:space="0" w:color="auto"/>
                    <w:right w:val="none" w:sz="0" w:space="0" w:color="auto"/>
                  </w:divBdr>
                  <w:divsChild>
                    <w:div w:id="497813738">
                      <w:marLeft w:val="0"/>
                      <w:marRight w:val="0"/>
                      <w:marTop w:val="0"/>
                      <w:marBottom w:val="0"/>
                      <w:divBdr>
                        <w:top w:val="none" w:sz="0" w:space="0" w:color="auto"/>
                        <w:left w:val="none" w:sz="0" w:space="0" w:color="auto"/>
                        <w:bottom w:val="none" w:sz="0" w:space="0" w:color="auto"/>
                        <w:right w:val="none" w:sz="0" w:space="0" w:color="auto"/>
                      </w:divBdr>
                    </w:div>
                  </w:divsChild>
                </w:div>
                <w:div w:id="135878371">
                  <w:marLeft w:val="0"/>
                  <w:marRight w:val="0"/>
                  <w:marTop w:val="0"/>
                  <w:marBottom w:val="0"/>
                  <w:divBdr>
                    <w:top w:val="none" w:sz="0" w:space="0" w:color="auto"/>
                    <w:left w:val="none" w:sz="0" w:space="0" w:color="auto"/>
                    <w:bottom w:val="none" w:sz="0" w:space="0" w:color="auto"/>
                    <w:right w:val="none" w:sz="0" w:space="0" w:color="auto"/>
                  </w:divBdr>
                  <w:divsChild>
                    <w:div w:id="719551427">
                      <w:marLeft w:val="0"/>
                      <w:marRight w:val="0"/>
                      <w:marTop w:val="0"/>
                      <w:marBottom w:val="0"/>
                      <w:divBdr>
                        <w:top w:val="none" w:sz="0" w:space="0" w:color="auto"/>
                        <w:left w:val="none" w:sz="0" w:space="0" w:color="auto"/>
                        <w:bottom w:val="none" w:sz="0" w:space="0" w:color="auto"/>
                        <w:right w:val="none" w:sz="0" w:space="0" w:color="auto"/>
                      </w:divBdr>
                    </w:div>
                  </w:divsChild>
                </w:div>
                <w:div w:id="185294294">
                  <w:marLeft w:val="0"/>
                  <w:marRight w:val="0"/>
                  <w:marTop w:val="0"/>
                  <w:marBottom w:val="0"/>
                  <w:divBdr>
                    <w:top w:val="none" w:sz="0" w:space="0" w:color="auto"/>
                    <w:left w:val="none" w:sz="0" w:space="0" w:color="auto"/>
                    <w:bottom w:val="none" w:sz="0" w:space="0" w:color="auto"/>
                    <w:right w:val="none" w:sz="0" w:space="0" w:color="auto"/>
                  </w:divBdr>
                  <w:divsChild>
                    <w:div w:id="66731866">
                      <w:marLeft w:val="0"/>
                      <w:marRight w:val="0"/>
                      <w:marTop w:val="0"/>
                      <w:marBottom w:val="0"/>
                      <w:divBdr>
                        <w:top w:val="none" w:sz="0" w:space="0" w:color="auto"/>
                        <w:left w:val="none" w:sz="0" w:space="0" w:color="auto"/>
                        <w:bottom w:val="none" w:sz="0" w:space="0" w:color="auto"/>
                        <w:right w:val="none" w:sz="0" w:space="0" w:color="auto"/>
                      </w:divBdr>
                    </w:div>
                  </w:divsChild>
                </w:div>
                <w:div w:id="249043190">
                  <w:marLeft w:val="0"/>
                  <w:marRight w:val="0"/>
                  <w:marTop w:val="0"/>
                  <w:marBottom w:val="0"/>
                  <w:divBdr>
                    <w:top w:val="none" w:sz="0" w:space="0" w:color="auto"/>
                    <w:left w:val="none" w:sz="0" w:space="0" w:color="auto"/>
                    <w:bottom w:val="none" w:sz="0" w:space="0" w:color="auto"/>
                    <w:right w:val="none" w:sz="0" w:space="0" w:color="auto"/>
                  </w:divBdr>
                  <w:divsChild>
                    <w:div w:id="777916601">
                      <w:marLeft w:val="0"/>
                      <w:marRight w:val="0"/>
                      <w:marTop w:val="0"/>
                      <w:marBottom w:val="0"/>
                      <w:divBdr>
                        <w:top w:val="none" w:sz="0" w:space="0" w:color="auto"/>
                        <w:left w:val="none" w:sz="0" w:space="0" w:color="auto"/>
                        <w:bottom w:val="none" w:sz="0" w:space="0" w:color="auto"/>
                        <w:right w:val="none" w:sz="0" w:space="0" w:color="auto"/>
                      </w:divBdr>
                    </w:div>
                  </w:divsChild>
                </w:div>
                <w:div w:id="255096927">
                  <w:marLeft w:val="0"/>
                  <w:marRight w:val="0"/>
                  <w:marTop w:val="0"/>
                  <w:marBottom w:val="0"/>
                  <w:divBdr>
                    <w:top w:val="none" w:sz="0" w:space="0" w:color="auto"/>
                    <w:left w:val="none" w:sz="0" w:space="0" w:color="auto"/>
                    <w:bottom w:val="none" w:sz="0" w:space="0" w:color="auto"/>
                    <w:right w:val="none" w:sz="0" w:space="0" w:color="auto"/>
                  </w:divBdr>
                  <w:divsChild>
                    <w:div w:id="2129229886">
                      <w:marLeft w:val="0"/>
                      <w:marRight w:val="0"/>
                      <w:marTop w:val="0"/>
                      <w:marBottom w:val="0"/>
                      <w:divBdr>
                        <w:top w:val="none" w:sz="0" w:space="0" w:color="auto"/>
                        <w:left w:val="none" w:sz="0" w:space="0" w:color="auto"/>
                        <w:bottom w:val="none" w:sz="0" w:space="0" w:color="auto"/>
                        <w:right w:val="none" w:sz="0" w:space="0" w:color="auto"/>
                      </w:divBdr>
                    </w:div>
                  </w:divsChild>
                </w:div>
                <w:div w:id="258567069">
                  <w:marLeft w:val="0"/>
                  <w:marRight w:val="0"/>
                  <w:marTop w:val="0"/>
                  <w:marBottom w:val="0"/>
                  <w:divBdr>
                    <w:top w:val="none" w:sz="0" w:space="0" w:color="auto"/>
                    <w:left w:val="none" w:sz="0" w:space="0" w:color="auto"/>
                    <w:bottom w:val="none" w:sz="0" w:space="0" w:color="auto"/>
                    <w:right w:val="none" w:sz="0" w:space="0" w:color="auto"/>
                  </w:divBdr>
                  <w:divsChild>
                    <w:div w:id="1795517548">
                      <w:marLeft w:val="0"/>
                      <w:marRight w:val="0"/>
                      <w:marTop w:val="0"/>
                      <w:marBottom w:val="0"/>
                      <w:divBdr>
                        <w:top w:val="none" w:sz="0" w:space="0" w:color="auto"/>
                        <w:left w:val="none" w:sz="0" w:space="0" w:color="auto"/>
                        <w:bottom w:val="none" w:sz="0" w:space="0" w:color="auto"/>
                        <w:right w:val="none" w:sz="0" w:space="0" w:color="auto"/>
                      </w:divBdr>
                    </w:div>
                  </w:divsChild>
                </w:div>
                <w:div w:id="287669602">
                  <w:marLeft w:val="0"/>
                  <w:marRight w:val="0"/>
                  <w:marTop w:val="0"/>
                  <w:marBottom w:val="0"/>
                  <w:divBdr>
                    <w:top w:val="none" w:sz="0" w:space="0" w:color="auto"/>
                    <w:left w:val="none" w:sz="0" w:space="0" w:color="auto"/>
                    <w:bottom w:val="none" w:sz="0" w:space="0" w:color="auto"/>
                    <w:right w:val="none" w:sz="0" w:space="0" w:color="auto"/>
                  </w:divBdr>
                  <w:divsChild>
                    <w:div w:id="480269198">
                      <w:marLeft w:val="0"/>
                      <w:marRight w:val="0"/>
                      <w:marTop w:val="0"/>
                      <w:marBottom w:val="0"/>
                      <w:divBdr>
                        <w:top w:val="none" w:sz="0" w:space="0" w:color="auto"/>
                        <w:left w:val="none" w:sz="0" w:space="0" w:color="auto"/>
                        <w:bottom w:val="none" w:sz="0" w:space="0" w:color="auto"/>
                        <w:right w:val="none" w:sz="0" w:space="0" w:color="auto"/>
                      </w:divBdr>
                    </w:div>
                  </w:divsChild>
                </w:div>
                <w:div w:id="293026344">
                  <w:marLeft w:val="0"/>
                  <w:marRight w:val="0"/>
                  <w:marTop w:val="0"/>
                  <w:marBottom w:val="0"/>
                  <w:divBdr>
                    <w:top w:val="none" w:sz="0" w:space="0" w:color="auto"/>
                    <w:left w:val="none" w:sz="0" w:space="0" w:color="auto"/>
                    <w:bottom w:val="none" w:sz="0" w:space="0" w:color="auto"/>
                    <w:right w:val="none" w:sz="0" w:space="0" w:color="auto"/>
                  </w:divBdr>
                  <w:divsChild>
                    <w:div w:id="940649946">
                      <w:marLeft w:val="0"/>
                      <w:marRight w:val="0"/>
                      <w:marTop w:val="0"/>
                      <w:marBottom w:val="0"/>
                      <w:divBdr>
                        <w:top w:val="none" w:sz="0" w:space="0" w:color="auto"/>
                        <w:left w:val="none" w:sz="0" w:space="0" w:color="auto"/>
                        <w:bottom w:val="none" w:sz="0" w:space="0" w:color="auto"/>
                        <w:right w:val="none" w:sz="0" w:space="0" w:color="auto"/>
                      </w:divBdr>
                    </w:div>
                  </w:divsChild>
                </w:div>
                <w:div w:id="298803779">
                  <w:marLeft w:val="0"/>
                  <w:marRight w:val="0"/>
                  <w:marTop w:val="0"/>
                  <w:marBottom w:val="0"/>
                  <w:divBdr>
                    <w:top w:val="none" w:sz="0" w:space="0" w:color="auto"/>
                    <w:left w:val="none" w:sz="0" w:space="0" w:color="auto"/>
                    <w:bottom w:val="none" w:sz="0" w:space="0" w:color="auto"/>
                    <w:right w:val="none" w:sz="0" w:space="0" w:color="auto"/>
                  </w:divBdr>
                  <w:divsChild>
                    <w:div w:id="1038360775">
                      <w:marLeft w:val="0"/>
                      <w:marRight w:val="0"/>
                      <w:marTop w:val="0"/>
                      <w:marBottom w:val="0"/>
                      <w:divBdr>
                        <w:top w:val="none" w:sz="0" w:space="0" w:color="auto"/>
                        <w:left w:val="none" w:sz="0" w:space="0" w:color="auto"/>
                        <w:bottom w:val="none" w:sz="0" w:space="0" w:color="auto"/>
                        <w:right w:val="none" w:sz="0" w:space="0" w:color="auto"/>
                      </w:divBdr>
                    </w:div>
                  </w:divsChild>
                </w:div>
                <w:div w:id="337001382">
                  <w:marLeft w:val="0"/>
                  <w:marRight w:val="0"/>
                  <w:marTop w:val="0"/>
                  <w:marBottom w:val="0"/>
                  <w:divBdr>
                    <w:top w:val="none" w:sz="0" w:space="0" w:color="auto"/>
                    <w:left w:val="none" w:sz="0" w:space="0" w:color="auto"/>
                    <w:bottom w:val="none" w:sz="0" w:space="0" w:color="auto"/>
                    <w:right w:val="none" w:sz="0" w:space="0" w:color="auto"/>
                  </w:divBdr>
                  <w:divsChild>
                    <w:div w:id="515997031">
                      <w:marLeft w:val="0"/>
                      <w:marRight w:val="0"/>
                      <w:marTop w:val="0"/>
                      <w:marBottom w:val="0"/>
                      <w:divBdr>
                        <w:top w:val="none" w:sz="0" w:space="0" w:color="auto"/>
                        <w:left w:val="none" w:sz="0" w:space="0" w:color="auto"/>
                        <w:bottom w:val="none" w:sz="0" w:space="0" w:color="auto"/>
                        <w:right w:val="none" w:sz="0" w:space="0" w:color="auto"/>
                      </w:divBdr>
                    </w:div>
                  </w:divsChild>
                </w:div>
                <w:div w:id="343628437">
                  <w:marLeft w:val="0"/>
                  <w:marRight w:val="0"/>
                  <w:marTop w:val="0"/>
                  <w:marBottom w:val="0"/>
                  <w:divBdr>
                    <w:top w:val="none" w:sz="0" w:space="0" w:color="auto"/>
                    <w:left w:val="none" w:sz="0" w:space="0" w:color="auto"/>
                    <w:bottom w:val="none" w:sz="0" w:space="0" w:color="auto"/>
                    <w:right w:val="none" w:sz="0" w:space="0" w:color="auto"/>
                  </w:divBdr>
                  <w:divsChild>
                    <w:div w:id="431629011">
                      <w:marLeft w:val="0"/>
                      <w:marRight w:val="0"/>
                      <w:marTop w:val="0"/>
                      <w:marBottom w:val="0"/>
                      <w:divBdr>
                        <w:top w:val="none" w:sz="0" w:space="0" w:color="auto"/>
                        <w:left w:val="none" w:sz="0" w:space="0" w:color="auto"/>
                        <w:bottom w:val="none" w:sz="0" w:space="0" w:color="auto"/>
                        <w:right w:val="none" w:sz="0" w:space="0" w:color="auto"/>
                      </w:divBdr>
                    </w:div>
                  </w:divsChild>
                </w:div>
                <w:div w:id="356123779">
                  <w:marLeft w:val="0"/>
                  <w:marRight w:val="0"/>
                  <w:marTop w:val="0"/>
                  <w:marBottom w:val="0"/>
                  <w:divBdr>
                    <w:top w:val="none" w:sz="0" w:space="0" w:color="auto"/>
                    <w:left w:val="none" w:sz="0" w:space="0" w:color="auto"/>
                    <w:bottom w:val="none" w:sz="0" w:space="0" w:color="auto"/>
                    <w:right w:val="none" w:sz="0" w:space="0" w:color="auto"/>
                  </w:divBdr>
                  <w:divsChild>
                    <w:div w:id="1372268988">
                      <w:marLeft w:val="0"/>
                      <w:marRight w:val="0"/>
                      <w:marTop w:val="0"/>
                      <w:marBottom w:val="0"/>
                      <w:divBdr>
                        <w:top w:val="none" w:sz="0" w:space="0" w:color="auto"/>
                        <w:left w:val="none" w:sz="0" w:space="0" w:color="auto"/>
                        <w:bottom w:val="none" w:sz="0" w:space="0" w:color="auto"/>
                        <w:right w:val="none" w:sz="0" w:space="0" w:color="auto"/>
                      </w:divBdr>
                    </w:div>
                  </w:divsChild>
                </w:div>
                <w:div w:id="363749504">
                  <w:marLeft w:val="0"/>
                  <w:marRight w:val="0"/>
                  <w:marTop w:val="0"/>
                  <w:marBottom w:val="0"/>
                  <w:divBdr>
                    <w:top w:val="none" w:sz="0" w:space="0" w:color="auto"/>
                    <w:left w:val="none" w:sz="0" w:space="0" w:color="auto"/>
                    <w:bottom w:val="none" w:sz="0" w:space="0" w:color="auto"/>
                    <w:right w:val="none" w:sz="0" w:space="0" w:color="auto"/>
                  </w:divBdr>
                  <w:divsChild>
                    <w:div w:id="1894807120">
                      <w:marLeft w:val="0"/>
                      <w:marRight w:val="0"/>
                      <w:marTop w:val="0"/>
                      <w:marBottom w:val="0"/>
                      <w:divBdr>
                        <w:top w:val="none" w:sz="0" w:space="0" w:color="auto"/>
                        <w:left w:val="none" w:sz="0" w:space="0" w:color="auto"/>
                        <w:bottom w:val="none" w:sz="0" w:space="0" w:color="auto"/>
                        <w:right w:val="none" w:sz="0" w:space="0" w:color="auto"/>
                      </w:divBdr>
                    </w:div>
                  </w:divsChild>
                </w:div>
                <w:div w:id="379011981">
                  <w:marLeft w:val="0"/>
                  <w:marRight w:val="0"/>
                  <w:marTop w:val="0"/>
                  <w:marBottom w:val="0"/>
                  <w:divBdr>
                    <w:top w:val="none" w:sz="0" w:space="0" w:color="auto"/>
                    <w:left w:val="none" w:sz="0" w:space="0" w:color="auto"/>
                    <w:bottom w:val="none" w:sz="0" w:space="0" w:color="auto"/>
                    <w:right w:val="none" w:sz="0" w:space="0" w:color="auto"/>
                  </w:divBdr>
                  <w:divsChild>
                    <w:div w:id="1897813592">
                      <w:marLeft w:val="0"/>
                      <w:marRight w:val="0"/>
                      <w:marTop w:val="0"/>
                      <w:marBottom w:val="0"/>
                      <w:divBdr>
                        <w:top w:val="none" w:sz="0" w:space="0" w:color="auto"/>
                        <w:left w:val="none" w:sz="0" w:space="0" w:color="auto"/>
                        <w:bottom w:val="none" w:sz="0" w:space="0" w:color="auto"/>
                        <w:right w:val="none" w:sz="0" w:space="0" w:color="auto"/>
                      </w:divBdr>
                    </w:div>
                  </w:divsChild>
                </w:div>
                <w:div w:id="487019427">
                  <w:marLeft w:val="0"/>
                  <w:marRight w:val="0"/>
                  <w:marTop w:val="0"/>
                  <w:marBottom w:val="0"/>
                  <w:divBdr>
                    <w:top w:val="none" w:sz="0" w:space="0" w:color="auto"/>
                    <w:left w:val="none" w:sz="0" w:space="0" w:color="auto"/>
                    <w:bottom w:val="none" w:sz="0" w:space="0" w:color="auto"/>
                    <w:right w:val="none" w:sz="0" w:space="0" w:color="auto"/>
                  </w:divBdr>
                  <w:divsChild>
                    <w:div w:id="617639678">
                      <w:marLeft w:val="0"/>
                      <w:marRight w:val="0"/>
                      <w:marTop w:val="0"/>
                      <w:marBottom w:val="0"/>
                      <w:divBdr>
                        <w:top w:val="none" w:sz="0" w:space="0" w:color="auto"/>
                        <w:left w:val="none" w:sz="0" w:space="0" w:color="auto"/>
                        <w:bottom w:val="none" w:sz="0" w:space="0" w:color="auto"/>
                        <w:right w:val="none" w:sz="0" w:space="0" w:color="auto"/>
                      </w:divBdr>
                    </w:div>
                  </w:divsChild>
                </w:div>
                <w:div w:id="599877100">
                  <w:marLeft w:val="0"/>
                  <w:marRight w:val="0"/>
                  <w:marTop w:val="0"/>
                  <w:marBottom w:val="0"/>
                  <w:divBdr>
                    <w:top w:val="none" w:sz="0" w:space="0" w:color="auto"/>
                    <w:left w:val="none" w:sz="0" w:space="0" w:color="auto"/>
                    <w:bottom w:val="none" w:sz="0" w:space="0" w:color="auto"/>
                    <w:right w:val="none" w:sz="0" w:space="0" w:color="auto"/>
                  </w:divBdr>
                  <w:divsChild>
                    <w:div w:id="1801533968">
                      <w:marLeft w:val="0"/>
                      <w:marRight w:val="0"/>
                      <w:marTop w:val="0"/>
                      <w:marBottom w:val="0"/>
                      <w:divBdr>
                        <w:top w:val="none" w:sz="0" w:space="0" w:color="auto"/>
                        <w:left w:val="none" w:sz="0" w:space="0" w:color="auto"/>
                        <w:bottom w:val="none" w:sz="0" w:space="0" w:color="auto"/>
                        <w:right w:val="none" w:sz="0" w:space="0" w:color="auto"/>
                      </w:divBdr>
                    </w:div>
                  </w:divsChild>
                </w:div>
                <w:div w:id="605160257">
                  <w:marLeft w:val="0"/>
                  <w:marRight w:val="0"/>
                  <w:marTop w:val="0"/>
                  <w:marBottom w:val="0"/>
                  <w:divBdr>
                    <w:top w:val="none" w:sz="0" w:space="0" w:color="auto"/>
                    <w:left w:val="none" w:sz="0" w:space="0" w:color="auto"/>
                    <w:bottom w:val="none" w:sz="0" w:space="0" w:color="auto"/>
                    <w:right w:val="none" w:sz="0" w:space="0" w:color="auto"/>
                  </w:divBdr>
                  <w:divsChild>
                    <w:div w:id="355541719">
                      <w:marLeft w:val="0"/>
                      <w:marRight w:val="0"/>
                      <w:marTop w:val="0"/>
                      <w:marBottom w:val="0"/>
                      <w:divBdr>
                        <w:top w:val="none" w:sz="0" w:space="0" w:color="auto"/>
                        <w:left w:val="none" w:sz="0" w:space="0" w:color="auto"/>
                        <w:bottom w:val="none" w:sz="0" w:space="0" w:color="auto"/>
                        <w:right w:val="none" w:sz="0" w:space="0" w:color="auto"/>
                      </w:divBdr>
                    </w:div>
                  </w:divsChild>
                </w:div>
                <w:div w:id="611058565">
                  <w:marLeft w:val="0"/>
                  <w:marRight w:val="0"/>
                  <w:marTop w:val="0"/>
                  <w:marBottom w:val="0"/>
                  <w:divBdr>
                    <w:top w:val="none" w:sz="0" w:space="0" w:color="auto"/>
                    <w:left w:val="none" w:sz="0" w:space="0" w:color="auto"/>
                    <w:bottom w:val="none" w:sz="0" w:space="0" w:color="auto"/>
                    <w:right w:val="none" w:sz="0" w:space="0" w:color="auto"/>
                  </w:divBdr>
                  <w:divsChild>
                    <w:div w:id="1830052548">
                      <w:marLeft w:val="0"/>
                      <w:marRight w:val="0"/>
                      <w:marTop w:val="0"/>
                      <w:marBottom w:val="0"/>
                      <w:divBdr>
                        <w:top w:val="none" w:sz="0" w:space="0" w:color="auto"/>
                        <w:left w:val="none" w:sz="0" w:space="0" w:color="auto"/>
                        <w:bottom w:val="none" w:sz="0" w:space="0" w:color="auto"/>
                        <w:right w:val="none" w:sz="0" w:space="0" w:color="auto"/>
                      </w:divBdr>
                    </w:div>
                  </w:divsChild>
                </w:div>
                <w:div w:id="632029897">
                  <w:marLeft w:val="0"/>
                  <w:marRight w:val="0"/>
                  <w:marTop w:val="0"/>
                  <w:marBottom w:val="0"/>
                  <w:divBdr>
                    <w:top w:val="none" w:sz="0" w:space="0" w:color="auto"/>
                    <w:left w:val="none" w:sz="0" w:space="0" w:color="auto"/>
                    <w:bottom w:val="none" w:sz="0" w:space="0" w:color="auto"/>
                    <w:right w:val="none" w:sz="0" w:space="0" w:color="auto"/>
                  </w:divBdr>
                  <w:divsChild>
                    <w:div w:id="1229195519">
                      <w:marLeft w:val="0"/>
                      <w:marRight w:val="0"/>
                      <w:marTop w:val="0"/>
                      <w:marBottom w:val="0"/>
                      <w:divBdr>
                        <w:top w:val="none" w:sz="0" w:space="0" w:color="auto"/>
                        <w:left w:val="none" w:sz="0" w:space="0" w:color="auto"/>
                        <w:bottom w:val="none" w:sz="0" w:space="0" w:color="auto"/>
                        <w:right w:val="none" w:sz="0" w:space="0" w:color="auto"/>
                      </w:divBdr>
                    </w:div>
                  </w:divsChild>
                </w:div>
                <w:div w:id="636374950">
                  <w:marLeft w:val="0"/>
                  <w:marRight w:val="0"/>
                  <w:marTop w:val="0"/>
                  <w:marBottom w:val="0"/>
                  <w:divBdr>
                    <w:top w:val="none" w:sz="0" w:space="0" w:color="auto"/>
                    <w:left w:val="none" w:sz="0" w:space="0" w:color="auto"/>
                    <w:bottom w:val="none" w:sz="0" w:space="0" w:color="auto"/>
                    <w:right w:val="none" w:sz="0" w:space="0" w:color="auto"/>
                  </w:divBdr>
                  <w:divsChild>
                    <w:div w:id="1503088039">
                      <w:marLeft w:val="0"/>
                      <w:marRight w:val="0"/>
                      <w:marTop w:val="0"/>
                      <w:marBottom w:val="0"/>
                      <w:divBdr>
                        <w:top w:val="none" w:sz="0" w:space="0" w:color="auto"/>
                        <w:left w:val="none" w:sz="0" w:space="0" w:color="auto"/>
                        <w:bottom w:val="none" w:sz="0" w:space="0" w:color="auto"/>
                        <w:right w:val="none" w:sz="0" w:space="0" w:color="auto"/>
                      </w:divBdr>
                    </w:div>
                  </w:divsChild>
                </w:div>
                <w:div w:id="651566560">
                  <w:marLeft w:val="0"/>
                  <w:marRight w:val="0"/>
                  <w:marTop w:val="0"/>
                  <w:marBottom w:val="0"/>
                  <w:divBdr>
                    <w:top w:val="none" w:sz="0" w:space="0" w:color="auto"/>
                    <w:left w:val="none" w:sz="0" w:space="0" w:color="auto"/>
                    <w:bottom w:val="none" w:sz="0" w:space="0" w:color="auto"/>
                    <w:right w:val="none" w:sz="0" w:space="0" w:color="auto"/>
                  </w:divBdr>
                  <w:divsChild>
                    <w:div w:id="1738631186">
                      <w:marLeft w:val="0"/>
                      <w:marRight w:val="0"/>
                      <w:marTop w:val="0"/>
                      <w:marBottom w:val="0"/>
                      <w:divBdr>
                        <w:top w:val="none" w:sz="0" w:space="0" w:color="auto"/>
                        <w:left w:val="none" w:sz="0" w:space="0" w:color="auto"/>
                        <w:bottom w:val="none" w:sz="0" w:space="0" w:color="auto"/>
                        <w:right w:val="none" w:sz="0" w:space="0" w:color="auto"/>
                      </w:divBdr>
                    </w:div>
                  </w:divsChild>
                </w:div>
                <w:div w:id="692804545">
                  <w:marLeft w:val="0"/>
                  <w:marRight w:val="0"/>
                  <w:marTop w:val="0"/>
                  <w:marBottom w:val="0"/>
                  <w:divBdr>
                    <w:top w:val="none" w:sz="0" w:space="0" w:color="auto"/>
                    <w:left w:val="none" w:sz="0" w:space="0" w:color="auto"/>
                    <w:bottom w:val="none" w:sz="0" w:space="0" w:color="auto"/>
                    <w:right w:val="none" w:sz="0" w:space="0" w:color="auto"/>
                  </w:divBdr>
                  <w:divsChild>
                    <w:div w:id="466095696">
                      <w:marLeft w:val="0"/>
                      <w:marRight w:val="0"/>
                      <w:marTop w:val="0"/>
                      <w:marBottom w:val="0"/>
                      <w:divBdr>
                        <w:top w:val="none" w:sz="0" w:space="0" w:color="auto"/>
                        <w:left w:val="none" w:sz="0" w:space="0" w:color="auto"/>
                        <w:bottom w:val="none" w:sz="0" w:space="0" w:color="auto"/>
                        <w:right w:val="none" w:sz="0" w:space="0" w:color="auto"/>
                      </w:divBdr>
                    </w:div>
                  </w:divsChild>
                </w:div>
                <w:div w:id="751396830">
                  <w:marLeft w:val="0"/>
                  <w:marRight w:val="0"/>
                  <w:marTop w:val="0"/>
                  <w:marBottom w:val="0"/>
                  <w:divBdr>
                    <w:top w:val="none" w:sz="0" w:space="0" w:color="auto"/>
                    <w:left w:val="none" w:sz="0" w:space="0" w:color="auto"/>
                    <w:bottom w:val="none" w:sz="0" w:space="0" w:color="auto"/>
                    <w:right w:val="none" w:sz="0" w:space="0" w:color="auto"/>
                  </w:divBdr>
                  <w:divsChild>
                    <w:div w:id="915241110">
                      <w:marLeft w:val="0"/>
                      <w:marRight w:val="0"/>
                      <w:marTop w:val="0"/>
                      <w:marBottom w:val="0"/>
                      <w:divBdr>
                        <w:top w:val="none" w:sz="0" w:space="0" w:color="auto"/>
                        <w:left w:val="none" w:sz="0" w:space="0" w:color="auto"/>
                        <w:bottom w:val="none" w:sz="0" w:space="0" w:color="auto"/>
                        <w:right w:val="none" w:sz="0" w:space="0" w:color="auto"/>
                      </w:divBdr>
                    </w:div>
                  </w:divsChild>
                </w:div>
                <w:div w:id="763458252">
                  <w:marLeft w:val="0"/>
                  <w:marRight w:val="0"/>
                  <w:marTop w:val="0"/>
                  <w:marBottom w:val="0"/>
                  <w:divBdr>
                    <w:top w:val="none" w:sz="0" w:space="0" w:color="auto"/>
                    <w:left w:val="none" w:sz="0" w:space="0" w:color="auto"/>
                    <w:bottom w:val="none" w:sz="0" w:space="0" w:color="auto"/>
                    <w:right w:val="none" w:sz="0" w:space="0" w:color="auto"/>
                  </w:divBdr>
                  <w:divsChild>
                    <w:div w:id="582952730">
                      <w:marLeft w:val="0"/>
                      <w:marRight w:val="0"/>
                      <w:marTop w:val="0"/>
                      <w:marBottom w:val="0"/>
                      <w:divBdr>
                        <w:top w:val="none" w:sz="0" w:space="0" w:color="auto"/>
                        <w:left w:val="none" w:sz="0" w:space="0" w:color="auto"/>
                        <w:bottom w:val="none" w:sz="0" w:space="0" w:color="auto"/>
                        <w:right w:val="none" w:sz="0" w:space="0" w:color="auto"/>
                      </w:divBdr>
                    </w:div>
                  </w:divsChild>
                </w:div>
                <w:div w:id="787238181">
                  <w:marLeft w:val="0"/>
                  <w:marRight w:val="0"/>
                  <w:marTop w:val="0"/>
                  <w:marBottom w:val="0"/>
                  <w:divBdr>
                    <w:top w:val="none" w:sz="0" w:space="0" w:color="auto"/>
                    <w:left w:val="none" w:sz="0" w:space="0" w:color="auto"/>
                    <w:bottom w:val="none" w:sz="0" w:space="0" w:color="auto"/>
                    <w:right w:val="none" w:sz="0" w:space="0" w:color="auto"/>
                  </w:divBdr>
                  <w:divsChild>
                    <w:div w:id="1103455921">
                      <w:marLeft w:val="0"/>
                      <w:marRight w:val="0"/>
                      <w:marTop w:val="0"/>
                      <w:marBottom w:val="0"/>
                      <w:divBdr>
                        <w:top w:val="none" w:sz="0" w:space="0" w:color="auto"/>
                        <w:left w:val="none" w:sz="0" w:space="0" w:color="auto"/>
                        <w:bottom w:val="none" w:sz="0" w:space="0" w:color="auto"/>
                        <w:right w:val="none" w:sz="0" w:space="0" w:color="auto"/>
                      </w:divBdr>
                    </w:div>
                  </w:divsChild>
                </w:div>
                <w:div w:id="790324535">
                  <w:marLeft w:val="0"/>
                  <w:marRight w:val="0"/>
                  <w:marTop w:val="0"/>
                  <w:marBottom w:val="0"/>
                  <w:divBdr>
                    <w:top w:val="none" w:sz="0" w:space="0" w:color="auto"/>
                    <w:left w:val="none" w:sz="0" w:space="0" w:color="auto"/>
                    <w:bottom w:val="none" w:sz="0" w:space="0" w:color="auto"/>
                    <w:right w:val="none" w:sz="0" w:space="0" w:color="auto"/>
                  </w:divBdr>
                  <w:divsChild>
                    <w:div w:id="2005207842">
                      <w:marLeft w:val="0"/>
                      <w:marRight w:val="0"/>
                      <w:marTop w:val="0"/>
                      <w:marBottom w:val="0"/>
                      <w:divBdr>
                        <w:top w:val="none" w:sz="0" w:space="0" w:color="auto"/>
                        <w:left w:val="none" w:sz="0" w:space="0" w:color="auto"/>
                        <w:bottom w:val="none" w:sz="0" w:space="0" w:color="auto"/>
                        <w:right w:val="none" w:sz="0" w:space="0" w:color="auto"/>
                      </w:divBdr>
                    </w:div>
                  </w:divsChild>
                </w:div>
                <w:div w:id="956064859">
                  <w:marLeft w:val="0"/>
                  <w:marRight w:val="0"/>
                  <w:marTop w:val="0"/>
                  <w:marBottom w:val="0"/>
                  <w:divBdr>
                    <w:top w:val="none" w:sz="0" w:space="0" w:color="auto"/>
                    <w:left w:val="none" w:sz="0" w:space="0" w:color="auto"/>
                    <w:bottom w:val="none" w:sz="0" w:space="0" w:color="auto"/>
                    <w:right w:val="none" w:sz="0" w:space="0" w:color="auto"/>
                  </w:divBdr>
                  <w:divsChild>
                    <w:div w:id="345602011">
                      <w:marLeft w:val="0"/>
                      <w:marRight w:val="0"/>
                      <w:marTop w:val="0"/>
                      <w:marBottom w:val="0"/>
                      <w:divBdr>
                        <w:top w:val="none" w:sz="0" w:space="0" w:color="auto"/>
                        <w:left w:val="none" w:sz="0" w:space="0" w:color="auto"/>
                        <w:bottom w:val="none" w:sz="0" w:space="0" w:color="auto"/>
                        <w:right w:val="none" w:sz="0" w:space="0" w:color="auto"/>
                      </w:divBdr>
                    </w:div>
                  </w:divsChild>
                </w:div>
                <w:div w:id="993751897">
                  <w:marLeft w:val="0"/>
                  <w:marRight w:val="0"/>
                  <w:marTop w:val="0"/>
                  <w:marBottom w:val="0"/>
                  <w:divBdr>
                    <w:top w:val="none" w:sz="0" w:space="0" w:color="auto"/>
                    <w:left w:val="none" w:sz="0" w:space="0" w:color="auto"/>
                    <w:bottom w:val="none" w:sz="0" w:space="0" w:color="auto"/>
                    <w:right w:val="none" w:sz="0" w:space="0" w:color="auto"/>
                  </w:divBdr>
                  <w:divsChild>
                    <w:div w:id="631717260">
                      <w:marLeft w:val="0"/>
                      <w:marRight w:val="0"/>
                      <w:marTop w:val="0"/>
                      <w:marBottom w:val="0"/>
                      <w:divBdr>
                        <w:top w:val="none" w:sz="0" w:space="0" w:color="auto"/>
                        <w:left w:val="none" w:sz="0" w:space="0" w:color="auto"/>
                        <w:bottom w:val="none" w:sz="0" w:space="0" w:color="auto"/>
                        <w:right w:val="none" w:sz="0" w:space="0" w:color="auto"/>
                      </w:divBdr>
                    </w:div>
                  </w:divsChild>
                </w:div>
                <w:div w:id="995690107">
                  <w:marLeft w:val="0"/>
                  <w:marRight w:val="0"/>
                  <w:marTop w:val="0"/>
                  <w:marBottom w:val="0"/>
                  <w:divBdr>
                    <w:top w:val="none" w:sz="0" w:space="0" w:color="auto"/>
                    <w:left w:val="none" w:sz="0" w:space="0" w:color="auto"/>
                    <w:bottom w:val="none" w:sz="0" w:space="0" w:color="auto"/>
                    <w:right w:val="none" w:sz="0" w:space="0" w:color="auto"/>
                  </w:divBdr>
                  <w:divsChild>
                    <w:div w:id="741759941">
                      <w:marLeft w:val="0"/>
                      <w:marRight w:val="0"/>
                      <w:marTop w:val="0"/>
                      <w:marBottom w:val="0"/>
                      <w:divBdr>
                        <w:top w:val="none" w:sz="0" w:space="0" w:color="auto"/>
                        <w:left w:val="none" w:sz="0" w:space="0" w:color="auto"/>
                        <w:bottom w:val="none" w:sz="0" w:space="0" w:color="auto"/>
                        <w:right w:val="none" w:sz="0" w:space="0" w:color="auto"/>
                      </w:divBdr>
                    </w:div>
                  </w:divsChild>
                </w:div>
                <w:div w:id="1015375867">
                  <w:marLeft w:val="0"/>
                  <w:marRight w:val="0"/>
                  <w:marTop w:val="0"/>
                  <w:marBottom w:val="0"/>
                  <w:divBdr>
                    <w:top w:val="none" w:sz="0" w:space="0" w:color="auto"/>
                    <w:left w:val="none" w:sz="0" w:space="0" w:color="auto"/>
                    <w:bottom w:val="none" w:sz="0" w:space="0" w:color="auto"/>
                    <w:right w:val="none" w:sz="0" w:space="0" w:color="auto"/>
                  </w:divBdr>
                  <w:divsChild>
                    <w:div w:id="1344933547">
                      <w:marLeft w:val="0"/>
                      <w:marRight w:val="0"/>
                      <w:marTop w:val="0"/>
                      <w:marBottom w:val="0"/>
                      <w:divBdr>
                        <w:top w:val="none" w:sz="0" w:space="0" w:color="auto"/>
                        <w:left w:val="none" w:sz="0" w:space="0" w:color="auto"/>
                        <w:bottom w:val="none" w:sz="0" w:space="0" w:color="auto"/>
                        <w:right w:val="none" w:sz="0" w:space="0" w:color="auto"/>
                      </w:divBdr>
                    </w:div>
                  </w:divsChild>
                </w:div>
                <w:div w:id="1019620675">
                  <w:marLeft w:val="0"/>
                  <w:marRight w:val="0"/>
                  <w:marTop w:val="0"/>
                  <w:marBottom w:val="0"/>
                  <w:divBdr>
                    <w:top w:val="none" w:sz="0" w:space="0" w:color="auto"/>
                    <w:left w:val="none" w:sz="0" w:space="0" w:color="auto"/>
                    <w:bottom w:val="none" w:sz="0" w:space="0" w:color="auto"/>
                    <w:right w:val="none" w:sz="0" w:space="0" w:color="auto"/>
                  </w:divBdr>
                  <w:divsChild>
                    <w:div w:id="88086341">
                      <w:marLeft w:val="0"/>
                      <w:marRight w:val="0"/>
                      <w:marTop w:val="0"/>
                      <w:marBottom w:val="0"/>
                      <w:divBdr>
                        <w:top w:val="none" w:sz="0" w:space="0" w:color="auto"/>
                        <w:left w:val="none" w:sz="0" w:space="0" w:color="auto"/>
                        <w:bottom w:val="none" w:sz="0" w:space="0" w:color="auto"/>
                        <w:right w:val="none" w:sz="0" w:space="0" w:color="auto"/>
                      </w:divBdr>
                    </w:div>
                  </w:divsChild>
                </w:div>
                <w:div w:id="1025715281">
                  <w:marLeft w:val="0"/>
                  <w:marRight w:val="0"/>
                  <w:marTop w:val="0"/>
                  <w:marBottom w:val="0"/>
                  <w:divBdr>
                    <w:top w:val="none" w:sz="0" w:space="0" w:color="auto"/>
                    <w:left w:val="none" w:sz="0" w:space="0" w:color="auto"/>
                    <w:bottom w:val="none" w:sz="0" w:space="0" w:color="auto"/>
                    <w:right w:val="none" w:sz="0" w:space="0" w:color="auto"/>
                  </w:divBdr>
                  <w:divsChild>
                    <w:div w:id="583153693">
                      <w:marLeft w:val="0"/>
                      <w:marRight w:val="0"/>
                      <w:marTop w:val="0"/>
                      <w:marBottom w:val="0"/>
                      <w:divBdr>
                        <w:top w:val="none" w:sz="0" w:space="0" w:color="auto"/>
                        <w:left w:val="none" w:sz="0" w:space="0" w:color="auto"/>
                        <w:bottom w:val="none" w:sz="0" w:space="0" w:color="auto"/>
                        <w:right w:val="none" w:sz="0" w:space="0" w:color="auto"/>
                      </w:divBdr>
                    </w:div>
                  </w:divsChild>
                </w:div>
                <w:div w:id="1105731146">
                  <w:marLeft w:val="0"/>
                  <w:marRight w:val="0"/>
                  <w:marTop w:val="0"/>
                  <w:marBottom w:val="0"/>
                  <w:divBdr>
                    <w:top w:val="none" w:sz="0" w:space="0" w:color="auto"/>
                    <w:left w:val="none" w:sz="0" w:space="0" w:color="auto"/>
                    <w:bottom w:val="none" w:sz="0" w:space="0" w:color="auto"/>
                    <w:right w:val="none" w:sz="0" w:space="0" w:color="auto"/>
                  </w:divBdr>
                  <w:divsChild>
                    <w:div w:id="136999168">
                      <w:marLeft w:val="0"/>
                      <w:marRight w:val="0"/>
                      <w:marTop w:val="0"/>
                      <w:marBottom w:val="0"/>
                      <w:divBdr>
                        <w:top w:val="none" w:sz="0" w:space="0" w:color="auto"/>
                        <w:left w:val="none" w:sz="0" w:space="0" w:color="auto"/>
                        <w:bottom w:val="none" w:sz="0" w:space="0" w:color="auto"/>
                        <w:right w:val="none" w:sz="0" w:space="0" w:color="auto"/>
                      </w:divBdr>
                    </w:div>
                  </w:divsChild>
                </w:div>
                <w:div w:id="1110319144">
                  <w:marLeft w:val="0"/>
                  <w:marRight w:val="0"/>
                  <w:marTop w:val="0"/>
                  <w:marBottom w:val="0"/>
                  <w:divBdr>
                    <w:top w:val="none" w:sz="0" w:space="0" w:color="auto"/>
                    <w:left w:val="none" w:sz="0" w:space="0" w:color="auto"/>
                    <w:bottom w:val="none" w:sz="0" w:space="0" w:color="auto"/>
                    <w:right w:val="none" w:sz="0" w:space="0" w:color="auto"/>
                  </w:divBdr>
                  <w:divsChild>
                    <w:div w:id="530069139">
                      <w:marLeft w:val="0"/>
                      <w:marRight w:val="0"/>
                      <w:marTop w:val="0"/>
                      <w:marBottom w:val="0"/>
                      <w:divBdr>
                        <w:top w:val="none" w:sz="0" w:space="0" w:color="auto"/>
                        <w:left w:val="none" w:sz="0" w:space="0" w:color="auto"/>
                        <w:bottom w:val="none" w:sz="0" w:space="0" w:color="auto"/>
                        <w:right w:val="none" w:sz="0" w:space="0" w:color="auto"/>
                      </w:divBdr>
                    </w:div>
                  </w:divsChild>
                </w:div>
                <w:div w:id="1110973754">
                  <w:marLeft w:val="0"/>
                  <w:marRight w:val="0"/>
                  <w:marTop w:val="0"/>
                  <w:marBottom w:val="0"/>
                  <w:divBdr>
                    <w:top w:val="none" w:sz="0" w:space="0" w:color="auto"/>
                    <w:left w:val="none" w:sz="0" w:space="0" w:color="auto"/>
                    <w:bottom w:val="none" w:sz="0" w:space="0" w:color="auto"/>
                    <w:right w:val="none" w:sz="0" w:space="0" w:color="auto"/>
                  </w:divBdr>
                  <w:divsChild>
                    <w:div w:id="288824140">
                      <w:marLeft w:val="0"/>
                      <w:marRight w:val="0"/>
                      <w:marTop w:val="0"/>
                      <w:marBottom w:val="0"/>
                      <w:divBdr>
                        <w:top w:val="none" w:sz="0" w:space="0" w:color="auto"/>
                        <w:left w:val="none" w:sz="0" w:space="0" w:color="auto"/>
                        <w:bottom w:val="none" w:sz="0" w:space="0" w:color="auto"/>
                        <w:right w:val="none" w:sz="0" w:space="0" w:color="auto"/>
                      </w:divBdr>
                    </w:div>
                  </w:divsChild>
                </w:div>
                <w:div w:id="1133450833">
                  <w:marLeft w:val="0"/>
                  <w:marRight w:val="0"/>
                  <w:marTop w:val="0"/>
                  <w:marBottom w:val="0"/>
                  <w:divBdr>
                    <w:top w:val="none" w:sz="0" w:space="0" w:color="auto"/>
                    <w:left w:val="none" w:sz="0" w:space="0" w:color="auto"/>
                    <w:bottom w:val="none" w:sz="0" w:space="0" w:color="auto"/>
                    <w:right w:val="none" w:sz="0" w:space="0" w:color="auto"/>
                  </w:divBdr>
                  <w:divsChild>
                    <w:div w:id="757600162">
                      <w:marLeft w:val="0"/>
                      <w:marRight w:val="0"/>
                      <w:marTop w:val="0"/>
                      <w:marBottom w:val="0"/>
                      <w:divBdr>
                        <w:top w:val="none" w:sz="0" w:space="0" w:color="auto"/>
                        <w:left w:val="none" w:sz="0" w:space="0" w:color="auto"/>
                        <w:bottom w:val="none" w:sz="0" w:space="0" w:color="auto"/>
                        <w:right w:val="none" w:sz="0" w:space="0" w:color="auto"/>
                      </w:divBdr>
                    </w:div>
                  </w:divsChild>
                </w:div>
                <w:div w:id="1163396332">
                  <w:marLeft w:val="0"/>
                  <w:marRight w:val="0"/>
                  <w:marTop w:val="0"/>
                  <w:marBottom w:val="0"/>
                  <w:divBdr>
                    <w:top w:val="none" w:sz="0" w:space="0" w:color="auto"/>
                    <w:left w:val="none" w:sz="0" w:space="0" w:color="auto"/>
                    <w:bottom w:val="none" w:sz="0" w:space="0" w:color="auto"/>
                    <w:right w:val="none" w:sz="0" w:space="0" w:color="auto"/>
                  </w:divBdr>
                  <w:divsChild>
                    <w:div w:id="1427381602">
                      <w:marLeft w:val="0"/>
                      <w:marRight w:val="0"/>
                      <w:marTop w:val="0"/>
                      <w:marBottom w:val="0"/>
                      <w:divBdr>
                        <w:top w:val="none" w:sz="0" w:space="0" w:color="auto"/>
                        <w:left w:val="none" w:sz="0" w:space="0" w:color="auto"/>
                        <w:bottom w:val="none" w:sz="0" w:space="0" w:color="auto"/>
                        <w:right w:val="none" w:sz="0" w:space="0" w:color="auto"/>
                      </w:divBdr>
                    </w:div>
                  </w:divsChild>
                </w:div>
                <w:div w:id="1173032762">
                  <w:marLeft w:val="0"/>
                  <w:marRight w:val="0"/>
                  <w:marTop w:val="0"/>
                  <w:marBottom w:val="0"/>
                  <w:divBdr>
                    <w:top w:val="none" w:sz="0" w:space="0" w:color="auto"/>
                    <w:left w:val="none" w:sz="0" w:space="0" w:color="auto"/>
                    <w:bottom w:val="none" w:sz="0" w:space="0" w:color="auto"/>
                    <w:right w:val="none" w:sz="0" w:space="0" w:color="auto"/>
                  </w:divBdr>
                  <w:divsChild>
                    <w:div w:id="1956279996">
                      <w:marLeft w:val="0"/>
                      <w:marRight w:val="0"/>
                      <w:marTop w:val="0"/>
                      <w:marBottom w:val="0"/>
                      <w:divBdr>
                        <w:top w:val="none" w:sz="0" w:space="0" w:color="auto"/>
                        <w:left w:val="none" w:sz="0" w:space="0" w:color="auto"/>
                        <w:bottom w:val="none" w:sz="0" w:space="0" w:color="auto"/>
                        <w:right w:val="none" w:sz="0" w:space="0" w:color="auto"/>
                      </w:divBdr>
                    </w:div>
                  </w:divsChild>
                </w:div>
                <w:div w:id="1246455634">
                  <w:marLeft w:val="0"/>
                  <w:marRight w:val="0"/>
                  <w:marTop w:val="0"/>
                  <w:marBottom w:val="0"/>
                  <w:divBdr>
                    <w:top w:val="none" w:sz="0" w:space="0" w:color="auto"/>
                    <w:left w:val="none" w:sz="0" w:space="0" w:color="auto"/>
                    <w:bottom w:val="none" w:sz="0" w:space="0" w:color="auto"/>
                    <w:right w:val="none" w:sz="0" w:space="0" w:color="auto"/>
                  </w:divBdr>
                  <w:divsChild>
                    <w:div w:id="1408192006">
                      <w:marLeft w:val="0"/>
                      <w:marRight w:val="0"/>
                      <w:marTop w:val="0"/>
                      <w:marBottom w:val="0"/>
                      <w:divBdr>
                        <w:top w:val="none" w:sz="0" w:space="0" w:color="auto"/>
                        <w:left w:val="none" w:sz="0" w:space="0" w:color="auto"/>
                        <w:bottom w:val="none" w:sz="0" w:space="0" w:color="auto"/>
                        <w:right w:val="none" w:sz="0" w:space="0" w:color="auto"/>
                      </w:divBdr>
                    </w:div>
                  </w:divsChild>
                </w:div>
                <w:div w:id="1294015824">
                  <w:marLeft w:val="0"/>
                  <w:marRight w:val="0"/>
                  <w:marTop w:val="0"/>
                  <w:marBottom w:val="0"/>
                  <w:divBdr>
                    <w:top w:val="none" w:sz="0" w:space="0" w:color="auto"/>
                    <w:left w:val="none" w:sz="0" w:space="0" w:color="auto"/>
                    <w:bottom w:val="none" w:sz="0" w:space="0" w:color="auto"/>
                    <w:right w:val="none" w:sz="0" w:space="0" w:color="auto"/>
                  </w:divBdr>
                  <w:divsChild>
                    <w:div w:id="1524124809">
                      <w:marLeft w:val="0"/>
                      <w:marRight w:val="0"/>
                      <w:marTop w:val="0"/>
                      <w:marBottom w:val="0"/>
                      <w:divBdr>
                        <w:top w:val="none" w:sz="0" w:space="0" w:color="auto"/>
                        <w:left w:val="none" w:sz="0" w:space="0" w:color="auto"/>
                        <w:bottom w:val="none" w:sz="0" w:space="0" w:color="auto"/>
                        <w:right w:val="none" w:sz="0" w:space="0" w:color="auto"/>
                      </w:divBdr>
                    </w:div>
                  </w:divsChild>
                </w:div>
                <w:div w:id="1296183013">
                  <w:marLeft w:val="0"/>
                  <w:marRight w:val="0"/>
                  <w:marTop w:val="0"/>
                  <w:marBottom w:val="0"/>
                  <w:divBdr>
                    <w:top w:val="none" w:sz="0" w:space="0" w:color="auto"/>
                    <w:left w:val="none" w:sz="0" w:space="0" w:color="auto"/>
                    <w:bottom w:val="none" w:sz="0" w:space="0" w:color="auto"/>
                    <w:right w:val="none" w:sz="0" w:space="0" w:color="auto"/>
                  </w:divBdr>
                  <w:divsChild>
                    <w:div w:id="251547098">
                      <w:marLeft w:val="0"/>
                      <w:marRight w:val="0"/>
                      <w:marTop w:val="0"/>
                      <w:marBottom w:val="0"/>
                      <w:divBdr>
                        <w:top w:val="none" w:sz="0" w:space="0" w:color="auto"/>
                        <w:left w:val="none" w:sz="0" w:space="0" w:color="auto"/>
                        <w:bottom w:val="none" w:sz="0" w:space="0" w:color="auto"/>
                        <w:right w:val="none" w:sz="0" w:space="0" w:color="auto"/>
                      </w:divBdr>
                    </w:div>
                  </w:divsChild>
                </w:div>
                <w:div w:id="1307467424">
                  <w:marLeft w:val="0"/>
                  <w:marRight w:val="0"/>
                  <w:marTop w:val="0"/>
                  <w:marBottom w:val="0"/>
                  <w:divBdr>
                    <w:top w:val="none" w:sz="0" w:space="0" w:color="auto"/>
                    <w:left w:val="none" w:sz="0" w:space="0" w:color="auto"/>
                    <w:bottom w:val="none" w:sz="0" w:space="0" w:color="auto"/>
                    <w:right w:val="none" w:sz="0" w:space="0" w:color="auto"/>
                  </w:divBdr>
                  <w:divsChild>
                    <w:div w:id="1816529325">
                      <w:marLeft w:val="0"/>
                      <w:marRight w:val="0"/>
                      <w:marTop w:val="0"/>
                      <w:marBottom w:val="0"/>
                      <w:divBdr>
                        <w:top w:val="none" w:sz="0" w:space="0" w:color="auto"/>
                        <w:left w:val="none" w:sz="0" w:space="0" w:color="auto"/>
                        <w:bottom w:val="none" w:sz="0" w:space="0" w:color="auto"/>
                        <w:right w:val="none" w:sz="0" w:space="0" w:color="auto"/>
                      </w:divBdr>
                    </w:div>
                  </w:divsChild>
                </w:div>
                <w:div w:id="1340348871">
                  <w:marLeft w:val="0"/>
                  <w:marRight w:val="0"/>
                  <w:marTop w:val="0"/>
                  <w:marBottom w:val="0"/>
                  <w:divBdr>
                    <w:top w:val="none" w:sz="0" w:space="0" w:color="auto"/>
                    <w:left w:val="none" w:sz="0" w:space="0" w:color="auto"/>
                    <w:bottom w:val="none" w:sz="0" w:space="0" w:color="auto"/>
                    <w:right w:val="none" w:sz="0" w:space="0" w:color="auto"/>
                  </w:divBdr>
                  <w:divsChild>
                    <w:div w:id="171727857">
                      <w:marLeft w:val="0"/>
                      <w:marRight w:val="0"/>
                      <w:marTop w:val="0"/>
                      <w:marBottom w:val="0"/>
                      <w:divBdr>
                        <w:top w:val="none" w:sz="0" w:space="0" w:color="auto"/>
                        <w:left w:val="none" w:sz="0" w:space="0" w:color="auto"/>
                        <w:bottom w:val="none" w:sz="0" w:space="0" w:color="auto"/>
                        <w:right w:val="none" w:sz="0" w:space="0" w:color="auto"/>
                      </w:divBdr>
                    </w:div>
                  </w:divsChild>
                </w:div>
                <w:div w:id="1354377582">
                  <w:marLeft w:val="0"/>
                  <w:marRight w:val="0"/>
                  <w:marTop w:val="0"/>
                  <w:marBottom w:val="0"/>
                  <w:divBdr>
                    <w:top w:val="none" w:sz="0" w:space="0" w:color="auto"/>
                    <w:left w:val="none" w:sz="0" w:space="0" w:color="auto"/>
                    <w:bottom w:val="none" w:sz="0" w:space="0" w:color="auto"/>
                    <w:right w:val="none" w:sz="0" w:space="0" w:color="auto"/>
                  </w:divBdr>
                  <w:divsChild>
                    <w:div w:id="1606377464">
                      <w:marLeft w:val="0"/>
                      <w:marRight w:val="0"/>
                      <w:marTop w:val="0"/>
                      <w:marBottom w:val="0"/>
                      <w:divBdr>
                        <w:top w:val="none" w:sz="0" w:space="0" w:color="auto"/>
                        <w:left w:val="none" w:sz="0" w:space="0" w:color="auto"/>
                        <w:bottom w:val="none" w:sz="0" w:space="0" w:color="auto"/>
                        <w:right w:val="none" w:sz="0" w:space="0" w:color="auto"/>
                      </w:divBdr>
                    </w:div>
                  </w:divsChild>
                </w:div>
                <w:div w:id="1374387613">
                  <w:marLeft w:val="0"/>
                  <w:marRight w:val="0"/>
                  <w:marTop w:val="0"/>
                  <w:marBottom w:val="0"/>
                  <w:divBdr>
                    <w:top w:val="none" w:sz="0" w:space="0" w:color="auto"/>
                    <w:left w:val="none" w:sz="0" w:space="0" w:color="auto"/>
                    <w:bottom w:val="none" w:sz="0" w:space="0" w:color="auto"/>
                    <w:right w:val="none" w:sz="0" w:space="0" w:color="auto"/>
                  </w:divBdr>
                  <w:divsChild>
                    <w:div w:id="369115326">
                      <w:marLeft w:val="0"/>
                      <w:marRight w:val="0"/>
                      <w:marTop w:val="0"/>
                      <w:marBottom w:val="0"/>
                      <w:divBdr>
                        <w:top w:val="none" w:sz="0" w:space="0" w:color="auto"/>
                        <w:left w:val="none" w:sz="0" w:space="0" w:color="auto"/>
                        <w:bottom w:val="none" w:sz="0" w:space="0" w:color="auto"/>
                        <w:right w:val="none" w:sz="0" w:space="0" w:color="auto"/>
                      </w:divBdr>
                    </w:div>
                  </w:divsChild>
                </w:div>
                <w:div w:id="1396784412">
                  <w:marLeft w:val="0"/>
                  <w:marRight w:val="0"/>
                  <w:marTop w:val="0"/>
                  <w:marBottom w:val="0"/>
                  <w:divBdr>
                    <w:top w:val="none" w:sz="0" w:space="0" w:color="auto"/>
                    <w:left w:val="none" w:sz="0" w:space="0" w:color="auto"/>
                    <w:bottom w:val="none" w:sz="0" w:space="0" w:color="auto"/>
                    <w:right w:val="none" w:sz="0" w:space="0" w:color="auto"/>
                  </w:divBdr>
                  <w:divsChild>
                    <w:div w:id="1897159004">
                      <w:marLeft w:val="0"/>
                      <w:marRight w:val="0"/>
                      <w:marTop w:val="0"/>
                      <w:marBottom w:val="0"/>
                      <w:divBdr>
                        <w:top w:val="none" w:sz="0" w:space="0" w:color="auto"/>
                        <w:left w:val="none" w:sz="0" w:space="0" w:color="auto"/>
                        <w:bottom w:val="none" w:sz="0" w:space="0" w:color="auto"/>
                        <w:right w:val="none" w:sz="0" w:space="0" w:color="auto"/>
                      </w:divBdr>
                    </w:div>
                  </w:divsChild>
                </w:div>
                <w:div w:id="1419643679">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sChild>
                </w:div>
                <w:div w:id="1429959611">
                  <w:marLeft w:val="0"/>
                  <w:marRight w:val="0"/>
                  <w:marTop w:val="0"/>
                  <w:marBottom w:val="0"/>
                  <w:divBdr>
                    <w:top w:val="none" w:sz="0" w:space="0" w:color="auto"/>
                    <w:left w:val="none" w:sz="0" w:space="0" w:color="auto"/>
                    <w:bottom w:val="none" w:sz="0" w:space="0" w:color="auto"/>
                    <w:right w:val="none" w:sz="0" w:space="0" w:color="auto"/>
                  </w:divBdr>
                  <w:divsChild>
                    <w:div w:id="1317952871">
                      <w:marLeft w:val="0"/>
                      <w:marRight w:val="0"/>
                      <w:marTop w:val="0"/>
                      <w:marBottom w:val="0"/>
                      <w:divBdr>
                        <w:top w:val="none" w:sz="0" w:space="0" w:color="auto"/>
                        <w:left w:val="none" w:sz="0" w:space="0" w:color="auto"/>
                        <w:bottom w:val="none" w:sz="0" w:space="0" w:color="auto"/>
                        <w:right w:val="none" w:sz="0" w:space="0" w:color="auto"/>
                      </w:divBdr>
                    </w:div>
                  </w:divsChild>
                </w:div>
                <w:div w:id="1509519605">
                  <w:marLeft w:val="0"/>
                  <w:marRight w:val="0"/>
                  <w:marTop w:val="0"/>
                  <w:marBottom w:val="0"/>
                  <w:divBdr>
                    <w:top w:val="none" w:sz="0" w:space="0" w:color="auto"/>
                    <w:left w:val="none" w:sz="0" w:space="0" w:color="auto"/>
                    <w:bottom w:val="none" w:sz="0" w:space="0" w:color="auto"/>
                    <w:right w:val="none" w:sz="0" w:space="0" w:color="auto"/>
                  </w:divBdr>
                  <w:divsChild>
                    <w:div w:id="310982629">
                      <w:marLeft w:val="0"/>
                      <w:marRight w:val="0"/>
                      <w:marTop w:val="0"/>
                      <w:marBottom w:val="0"/>
                      <w:divBdr>
                        <w:top w:val="none" w:sz="0" w:space="0" w:color="auto"/>
                        <w:left w:val="none" w:sz="0" w:space="0" w:color="auto"/>
                        <w:bottom w:val="none" w:sz="0" w:space="0" w:color="auto"/>
                        <w:right w:val="none" w:sz="0" w:space="0" w:color="auto"/>
                      </w:divBdr>
                    </w:div>
                  </w:divsChild>
                </w:div>
                <w:div w:id="1521164543">
                  <w:marLeft w:val="0"/>
                  <w:marRight w:val="0"/>
                  <w:marTop w:val="0"/>
                  <w:marBottom w:val="0"/>
                  <w:divBdr>
                    <w:top w:val="none" w:sz="0" w:space="0" w:color="auto"/>
                    <w:left w:val="none" w:sz="0" w:space="0" w:color="auto"/>
                    <w:bottom w:val="none" w:sz="0" w:space="0" w:color="auto"/>
                    <w:right w:val="none" w:sz="0" w:space="0" w:color="auto"/>
                  </w:divBdr>
                  <w:divsChild>
                    <w:div w:id="604270505">
                      <w:marLeft w:val="0"/>
                      <w:marRight w:val="0"/>
                      <w:marTop w:val="0"/>
                      <w:marBottom w:val="0"/>
                      <w:divBdr>
                        <w:top w:val="none" w:sz="0" w:space="0" w:color="auto"/>
                        <w:left w:val="none" w:sz="0" w:space="0" w:color="auto"/>
                        <w:bottom w:val="none" w:sz="0" w:space="0" w:color="auto"/>
                        <w:right w:val="none" w:sz="0" w:space="0" w:color="auto"/>
                      </w:divBdr>
                    </w:div>
                  </w:divsChild>
                </w:div>
                <w:div w:id="1575238303">
                  <w:marLeft w:val="0"/>
                  <w:marRight w:val="0"/>
                  <w:marTop w:val="0"/>
                  <w:marBottom w:val="0"/>
                  <w:divBdr>
                    <w:top w:val="none" w:sz="0" w:space="0" w:color="auto"/>
                    <w:left w:val="none" w:sz="0" w:space="0" w:color="auto"/>
                    <w:bottom w:val="none" w:sz="0" w:space="0" w:color="auto"/>
                    <w:right w:val="none" w:sz="0" w:space="0" w:color="auto"/>
                  </w:divBdr>
                  <w:divsChild>
                    <w:div w:id="1686858235">
                      <w:marLeft w:val="0"/>
                      <w:marRight w:val="0"/>
                      <w:marTop w:val="0"/>
                      <w:marBottom w:val="0"/>
                      <w:divBdr>
                        <w:top w:val="none" w:sz="0" w:space="0" w:color="auto"/>
                        <w:left w:val="none" w:sz="0" w:space="0" w:color="auto"/>
                        <w:bottom w:val="none" w:sz="0" w:space="0" w:color="auto"/>
                        <w:right w:val="none" w:sz="0" w:space="0" w:color="auto"/>
                      </w:divBdr>
                    </w:div>
                  </w:divsChild>
                </w:div>
                <w:div w:id="1627001501">
                  <w:marLeft w:val="0"/>
                  <w:marRight w:val="0"/>
                  <w:marTop w:val="0"/>
                  <w:marBottom w:val="0"/>
                  <w:divBdr>
                    <w:top w:val="none" w:sz="0" w:space="0" w:color="auto"/>
                    <w:left w:val="none" w:sz="0" w:space="0" w:color="auto"/>
                    <w:bottom w:val="none" w:sz="0" w:space="0" w:color="auto"/>
                    <w:right w:val="none" w:sz="0" w:space="0" w:color="auto"/>
                  </w:divBdr>
                  <w:divsChild>
                    <w:div w:id="790365066">
                      <w:marLeft w:val="0"/>
                      <w:marRight w:val="0"/>
                      <w:marTop w:val="0"/>
                      <w:marBottom w:val="0"/>
                      <w:divBdr>
                        <w:top w:val="none" w:sz="0" w:space="0" w:color="auto"/>
                        <w:left w:val="none" w:sz="0" w:space="0" w:color="auto"/>
                        <w:bottom w:val="none" w:sz="0" w:space="0" w:color="auto"/>
                        <w:right w:val="none" w:sz="0" w:space="0" w:color="auto"/>
                      </w:divBdr>
                    </w:div>
                  </w:divsChild>
                </w:div>
                <w:div w:id="1744789318">
                  <w:marLeft w:val="0"/>
                  <w:marRight w:val="0"/>
                  <w:marTop w:val="0"/>
                  <w:marBottom w:val="0"/>
                  <w:divBdr>
                    <w:top w:val="none" w:sz="0" w:space="0" w:color="auto"/>
                    <w:left w:val="none" w:sz="0" w:space="0" w:color="auto"/>
                    <w:bottom w:val="none" w:sz="0" w:space="0" w:color="auto"/>
                    <w:right w:val="none" w:sz="0" w:space="0" w:color="auto"/>
                  </w:divBdr>
                  <w:divsChild>
                    <w:div w:id="423457923">
                      <w:marLeft w:val="0"/>
                      <w:marRight w:val="0"/>
                      <w:marTop w:val="0"/>
                      <w:marBottom w:val="0"/>
                      <w:divBdr>
                        <w:top w:val="none" w:sz="0" w:space="0" w:color="auto"/>
                        <w:left w:val="none" w:sz="0" w:space="0" w:color="auto"/>
                        <w:bottom w:val="none" w:sz="0" w:space="0" w:color="auto"/>
                        <w:right w:val="none" w:sz="0" w:space="0" w:color="auto"/>
                      </w:divBdr>
                    </w:div>
                  </w:divsChild>
                </w:div>
                <w:div w:id="1746026795">
                  <w:marLeft w:val="0"/>
                  <w:marRight w:val="0"/>
                  <w:marTop w:val="0"/>
                  <w:marBottom w:val="0"/>
                  <w:divBdr>
                    <w:top w:val="none" w:sz="0" w:space="0" w:color="auto"/>
                    <w:left w:val="none" w:sz="0" w:space="0" w:color="auto"/>
                    <w:bottom w:val="none" w:sz="0" w:space="0" w:color="auto"/>
                    <w:right w:val="none" w:sz="0" w:space="0" w:color="auto"/>
                  </w:divBdr>
                  <w:divsChild>
                    <w:div w:id="1474717165">
                      <w:marLeft w:val="0"/>
                      <w:marRight w:val="0"/>
                      <w:marTop w:val="0"/>
                      <w:marBottom w:val="0"/>
                      <w:divBdr>
                        <w:top w:val="none" w:sz="0" w:space="0" w:color="auto"/>
                        <w:left w:val="none" w:sz="0" w:space="0" w:color="auto"/>
                        <w:bottom w:val="none" w:sz="0" w:space="0" w:color="auto"/>
                        <w:right w:val="none" w:sz="0" w:space="0" w:color="auto"/>
                      </w:divBdr>
                    </w:div>
                  </w:divsChild>
                </w:div>
                <w:div w:id="1796483833">
                  <w:marLeft w:val="0"/>
                  <w:marRight w:val="0"/>
                  <w:marTop w:val="0"/>
                  <w:marBottom w:val="0"/>
                  <w:divBdr>
                    <w:top w:val="none" w:sz="0" w:space="0" w:color="auto"/>
                    <w:left w:val="none" w:sz="0" w:space="0" w:color="auto"/>
                    <w:bottom w:val="none" w:sz="0" w:space="0" w:color="auto"/>
                    <w:right w:val="none" w:sz="0" w:space="0" w:color="auto"/>
                  </w:divBdr>
                  <w:divsChild>
                    <w:div w:id="1578319552">
                      <w:marLeft w:val="0"/>
                      <w:marRight w:val="0"/>
                      <w:marTop w:val="0"/>
                      <w:marBottom w:val="0"/>
                      <w:divBdr>
                        <w:top w:val="none" w:sz="0" w:space="0" w:color="auto"/>
                        <w:left w:val="none" w:sz="0" w:space="0" w:color="auto"/>
                        <w:bottom w:val="none" w:sz="0" w:space="0" w:color="auto"/>
                        <w:right w:val="none" w:sz="0" w:space="0" w:color="auto"/>
                      </w:divBdr>
                    </w:div>
                  </w:divsChild>
                </w:div>
                <w:div w:id="1801075981">
                  <w:marLeft w:val="0"/>
                  <w:marRight w:val="0"/>
                  <w:marTop w:val="0"/>
                  <w:marBottom w:val="0"/>
                  <w:divBdr>
                    <w:top w:val="none" w:sz="0" w:space="0" w:color="auto"/>
                    <w:left w:val="none" w:sz="0" w:space="0" w:color="auto"/>
                    <w:bottom w:val="none" w:sz="0" w:space="0" w:color="auto"/>
                    <w:right w:val="none" w:sz="0" w:space="0" w:color="auto"/>
                  </w:divBdr>
                  <w:divsChild>
                    <w:div w:id="427195033">
                      <w:marLeft w:val="0"/>
                      <w:marRight w:val="0"/>
                      <w:marTop w:val="0"/>
                      <w:marBottom w:val="0"/>
                      <w:divBdr>
                        <w:top w:val="none" w:sz="0" w:space="0" w:color="auto"/>
                        <w:left w:val="none" w:sz="0" w:space="0" w:color="auto"/>
                        <w:bottom w:val="none" w:sz="0" w:space="0" w:color="auto"/>
                        <w:right w:val="none" w:sz="0" w:space="0" w:color="auto"/>
                      </w:divBdr>
                    </w:div>
                  </w:divsChild>
                </w:div>
                <w:div w:id="1871381131">
                  <w:marLeft w:val="0"/>
                  <w:marRight w:val="0"/>
                  <w:marTop w:val="0"/>
                  <w:marBottom w:val="0"/>
                  <w:divBdr>
                    <w:top w:val="none" w:sz="0" w:space="0" w:color="auto"/>
                    <w:left w:val="none" w:sz="0" w:space="0" w:color="auto"/>
                    <w:bottom w:val="none" w:sz="0" w:space="0" w:color="auto"/>
                    <w:right w:val="none" w:sz="0" w:space="0" w:color="auto"/>
                  </w:divBdr>
                  <w:divsChild>
                    <w:div w:id="1713845892">
                      <w:marLeft w:val="0"/>
                      <w:marRight w:val="0"/>
                      <w:marTop w:val="0"/>
                      <w:marBottom w:val="0"/>
                      <w:divBdr>
                        <w:top w:val="none" w:sz="0" w:space="0" w:color="auto"/>
                        <w:left w:val="none" w:sz="0" w:space="0" w:color="auto"/>
                        <w:bottom w:val="none" w:sz="0" w:space="0" w:color="auto"/>
                        <w:right w:val="none" w:sz="0" w:space="0" w:color="auto"/>
                      </w:divBdr>
                    </w:div>
                  </w:divsChild>
                </w:div>
                <w:div w:id="1883403118">
                  <w:marLeft w:val="0"/>
                  <w:marRight w:val="0"/>
                  <w:marTop w:val="0"/>
                  <w:marBottom w:val="0"/>
                  <w:divBdr>
                    <w:top w:val="none" w:sz="0" w:space="0" w:color="auto"/>
                    <w:left w:val="none" w:sz="0" w:space="0" w:color="auto"/>
                    <w:bottom w:val="none" w:sz="0" w:space="0" w:color="auto"/>
                    <w:right w:val="none" w:sz="0" w:space="0" w:color="auto"/>
                  </w:divBdr>
                  <w:divsChild>
                    <w:div w:id="669255400">
                      <w:marLeft w:val="0"/>
                      <w:marRight w:val="0"/>
                      <w:marTop w:val="0"/>
                      <w:marBottom w:val="0"/>
                      <w:divBdr>
                        <w:top w:val="none" w:sz="0" w:space="0" w:color="auto"/>
                        <w:left w:val="none" w:sz="0" w:space="0" w:color="auto"/>
                        <w:bottom w:val="none" w:sz="0" w:space="0" w:color="auto"/>
                        <w:right w:val="none" w:sz="0" w:space="0" w:color="auto"/>
                      </w:divBdr>
                    </w:div>
                  </w:divsChild>
                </w:div>
                <w:div w:id="1945502711">
                  <w:marLeft w:val="0"/>
                  <w:marRight w:val="0"/>
                  <w:marTop w:val="0"/>
                  <w:marBottom w:val="0"/>
                  <w:divBdr>
                    <w:top w:val="none" w:sz="0" w:space="0" w:color="auto"/>
                    <w:left w:val="none" w:sz="0" w:space="0" w:color="auto"/>
                    <w:bottom w:val="none" w:sz="0" w:space="0" w:color="auto"/>
                    <w:right w:val="none" w:sz="0" w:space="0" w:color="auto"/>
                  </w:divBdr>
                  <w:divsChild>
                    <w:div w:id="684016050">
                      <w:marLeft w:val="0"/>
                      <w:marRight w:val="0"/>
                      <w:marTop w:val="0"/>
                      <w:marBottom w:val="0"/>
                      <w:divBdr>
                        <w:top w:val="none" w:sz="0" w:space="0" w:color="auto"/>
                        <w:left w:val="none" w:sz="0" w:space="0" w:color="auto"/>
                        <w:bottom w:val="none" w:sz="0" w:space="0" w:color="auto"/>
                        <w:right w:val="none" w:sz="0" w:space="0" w:color="auto"/>
                      </w:divBdr>
                    </w:div>
                  </w:divsChild>
                </w:div>
                <w:div w:id="1980303803">
                  <w:marLeft w:val="0"/>
                  <w:marRight w:val="0"/>
                  <w:marTop w:val="0"/>
                  <w:marBottom w:val="0"/>
                  <w:divBdr>
                    <w:top w:val="none" w:sz="0" w:space="0" w:color="auto"/>
                    <w:left w:val="none" w:sz="0" w:space="0" w:color="auto"/>
                    <w:bottom w:val="none" w:sz="0" w:space="0" w:color="auto"/>
                    <w:right w:val="none" w:sz="0" w:space="0" w:color="auto"/>
                  </w:divBdr>
                  <w:divsChild>
                    <w:div w:id="880553446">
                      <w:marLeft w:val="0"/>
                      <w:marRight w:val="0"/>
                      <w:marTop w:val="0"/>
                      <w:marBottom w:val="0"/>
                      <w:divBdr>
                        <w:top w:val="none" w:sz="0" w:space="0" w:color="auto"/>
                        <w:left w:val="none" w:sz="0" w:space="0" w:color="auto"/>
                        <w:bottom w:val="none" w:sz="0" w:space="0" w:color="auto"/>
                        <w:right w:val="none" w:sz="0" w:space="0" w:color="auto"/>
                      </w:divBdr>
                    </w:div>
                  </w:divsChild>
                </w:div>
                <w:div w:id="2026789406">
                  <w:marLeft w:val="0"/>
                  <w:marRight w:val="0"/>
                  <w:marTop w:val="0"/>
                  <w:marBottom w:val="0"/>
                  <w:divBdr>
                    <w:top w:val="none" w:sz="0" w:space="0" w:color="auto"/>
                    <w:left w:val="none" w:sz="0" w:space="0" w:color="auto"/>
                    <w:bottom w:val="none" w:sz="0" w:space="0" w:color="auto"/>
                    <w:right w:val="none" w:sz="0" w:space="0" w:color="auto"/>
                  </w:divBdr>
                  <w:divsChild>
                    <w:div w:id="802307606">
                      <w:marLeft w:val="0"/>
                      <w:marRight w:val="0"/>
                      <w:marTop w:val="0"/>
                      <w:marBottom w:val="0"/>
                      <w:divBdr>
                        <w:top w:val="none" w:sz="0" w:space="0" w:color="auto"/>
                        <w:left w:val="none" w:sz="0" w:space="0" w:color="auto"/>
                        <w:bottom w:val="none" w:sz="0" w:space="0" w:color="auto"/>
                        <w:right w:val="none" w:sz="0" w:space="0" w:color="auto"/>
                      </w:divBdr>
                    </w:div>
                  </w:divsChild>
                </w:div>
                <w:div w:id="2046977995">
                  <w:marLeft w:val="0"/>
                  <w:marRight w:val="0"/>
                  <w:marTop w:val="0"/>
                  <w:marBottom w:val="0"/>
                  <w:divBdr>
                    <w:top w:val="none" w:sz="0" w:space="0" w:color="auto"/>
                    <w:left w:val="none" w:sz="0" w:space="0" w:color="auto"/>
                    <w:bottom w:val="none" w:sz="0" w:space="0" w:color="auto"/>
                    <w:right w:val="none" w:sz="0" w:space="0" w:color="auto"/>
                  </w:divBdr>
                  <w:divsChild>
                    <w:div w:id="720637602">
                      <w:marLeft w:val="0"/>
                      <w:marRight w:val="0"/>
                      <w:marTop w:val="0"/>
                      <w:marBottom w:val="0"/>
                      <w:divBdr>
                        <w:top w:val="none" w:sz="0" w:space="0" w:color="auto"/>
                        <w:left w:val="none" w:sz="0" w:space="0" w:color="auto"/>
                        <w:bottom w:val="none" w:sz="0" w:space="0" w:color="auto"/>
                        <w:right w:val="none" w:sz="0" w:space="0" w:color="auto"/>
                      </w:divBdr>
                    </w:div>
                  </w:divsChild>
                </w:div>
                <w:div w:id="2092580395">
                  <w:marLeft w:val="0"/>
                  <w:marRight w:val="0"/>
                  <w:marTop w:val="0"/>
                  <w:marBottom w:val="0"/>
                  <w:divBdr>
                    <w:top w:val="none" w:sz="0" w:space="0" w:color="auto"/>
                    <w:left w:val="none" w:sz="0" w:space="0" w:color="auto"/>
                    <w:bottom w:val="none" w:sz="0" w:space="0" w:color="auto"/>
                    <w:right w:val="none" w:sz="0" w:space="0" w:color="auto"/>
                  </w:divBdr>
                  <w:divsChild>
                    <w:div w:id="892161816">
                      <w:marLeft w:val="0"/>
                      <w:marRight w:val="0"/>
                      <w:marTop w:val="0"/>
                      <w:marBottom w:val="0"/>
                      <w:divBdr>
                        <w:top w:val="none" w:sz="0" w:space="0" w:color="auto"/>
                        <w:left w:val="none" w:sz="0" w:space="0" w:color="auto"/>
                        <w:bottom w:val="none" w:sz="0" w:space="0" w:color="auto"/>
                        <w:right w:val="none" w:sz="0" w:space="0" w:color="auto"/>
                      </w:divBdr>
                    </w:div>
                  </w:divsChild>
                </w:div>
                <w:div w:id="2096046550">
                  <w:marLeft w:val="0"/>
                  <w:marRight w:val="0"/>
                  <w:marTop w:val="0"/>
                  <w:marBottom w:val="0"/>
                  <w:divBdr>
                    <w:top w:val="none" w:sz="0" w:space="0" w:color="auto"/>
                    <w:left w:val="none" w:sz="0" w:space="0" w:color="auto"/>
                    <w:bottom w:val="none" w:sz="0" w:space="0" w:color="auto"/>
                    <w:right w:val="none" w:sz="0" w:space="0" w:color="auto"/>
                  </w:divBdr>
                  <w:divsChild>
                    <w:div w:id="1345938455">
                      <w:marLeft w:val="0"/>
                      <w:marRight w:val="0"/>
                      <w:marTop w:val="0"/>
                      <w:marBottom w:val="0"/>
                      <w:divBdr>
                        <w:top w:val="none" w:sz="0" w:space="0" w:color="auto"/>
                        <w:left w:val="none" w:sz="0" w:space="0" w:color="auto"/>
                        <w:bottom w:val="none" w:sz="0" w:space="0" w:color="auto"/>
                        <w:right w:val="none" w:sz="0" w:space="0" w:color="auto"/>
                      </w:divBdr>
                    </w:div>
                  </w:divsChild>
                </w:div>
                <w:div w:id="2101563814">
                  <w:marLeft w:val="0"/>
                  <w:marRight w:val="0"/>
                  <w:marTop w:val="0"/>
                  <w:marBottom w:val="0"/>
                  <w:divBdr>
                    <w:top w:val="none" w:sz="0" w:space="0" w:color="auto"/>
                    <w:left w:val="none" w:sz="0" w:space="0" w:color="auto"/>
                    <w:bottom w:val="none" w:sz="0" w:space="0" w:color="auto"/>
                    <w:right w:val="none" w:sz="0" w:space="0" w:color="auto"/>
                  </w:divBdr>
                  <w:divsChild>
                    <w:div w:id="365368892">
                      <w:marLeft w:val="0"/>
                      <w:marRight w:val="0"/>
                      <w:marTop w:val="0"/>
                      <w:marBottom w:val="0"/>
                      <w:divBdr>
                        <w:top w:val="none" w:sz="0" w:space="0" w:color="auto"/>
                        <w:left w:val="none" w:sz="0" w:space="0" w:color="auto"/>
                        <w:bottom w:val="none" w:sz="0" w:space="0" w:color="auto"/>
                        <w:right w:val="none" w:sz="0" w:space="0" w:color="auto"/>
                      </w:divBdr>
                    </w:div>
                  </w:divsChild>
                </w:div>
                <w:div w:id="2102069887">
                  <w:marLeft w:val="0"/>
                  <w:marRight w:val="0"/>
                  <w:marTop w:val="0"/>
                  <w:marBottom w:val="0"/>
                  <w:divBdr>
                    <w:top w:val="none" w:sz="0" w:space="0" w:color="auto"/>
                    <w:left w:val="none" w:sz="0" w:space="0" w:color="auto"/>
                    <w:bottom w:val="none" w:sz="0" w:space="0" w:color="auto"/>
                    <w:right w:val="none" w:sz="0" w:space="0" w:color="auto"/>
                  </w:divBdr>
                  <w:divsChild>
                    <w:div w:id="708258916">
                      <w:marLeft w:val="0"/>
                      <w:marRight w:val="0"/>
                      <w:marTop w:val="0"/>
                      <w:marBottom w:val="0"/>
                      <w:divBdr>
                        <w:top w:val="none" w:sz="0" w:space="0" w:color="auto"/>
                        <w:left w:val="none" w:sz="0" w:space="0" w:color="auto"/>
                        <w:bottom w:val="none" w:sz="0" w:space="0" w:color="auto"/>
                        <w:right w:val="none" w:sz="0" w:space="0" w:color="auto"/>
                      </w:divBdr>
                    </w:div>
                  </w:divsChild>
                </w:div>
                <w:div w:id="2142535454">
                  <w:marLeft w:val="0"/>
                  <w:marRight w:val="0"/>
                  <w:marTop w:val="0"/>
                  <w:marBottom w:val="0"/>
                  <w:divBdr>
                    <w:top w:val="none" w:sz="0" w:space="0" w:color="auto"/>
                    <w:left w:val="none" w:sz="0" w:space="0" w:color="auto"/>
                    <w:bottom w:val="none" w:sz="0" w:space="0" w:color="auto"/>
                    <w:right w:val="none" w:sz="0" w:space="0" w:color="auto"/>
                  </w:divBdr>
                  <w:divsChild>
                    <w:div w:id="16049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 w:id="441993806">
      <w:bodyDiv w:val="1"/>
      <w:marLeft w:val="0"/>
      <w:marRight w:val="0"/>
      <w:marTop w:val="0"/>
      <w:marBottom w:val="0"/>
      <w:divBdr>
        <w:top w:val="none" w:sz="0" w:space="0" w:color="auto"/>
        <w:left w:val="none" w:sz="0" w:space="0" w:color="auto"/>
        <w:bottom w:val="none" w:sz="0" w:space="0" w:color="auto"/>
        <w:right w:val="none" w:sz="0" w:space="0" w:color="auto"/>
      </w:divBdr>
    </w:div>
    <w:div w:id="456528654">
      <w:bodyDiv w:val="1"/>
      <w:marLeft w:val="0"/>
      <w:marRight w:val="0"/>
      <w:marTop w:val="0"/>
      <w:marBottom w:val="0"/>
      <w:divBdr>
        <w:top w:val="none" w:sz="0" w:space="0" w:color="auto"/>
        <w:left w:val="none" w:sz="0" w:space="0" w:color="auto"/>
        <w:bottom w:val="none" w:sz="0" w:space="0" w:color="auto"/>
        <w:right w:val="none" w:sz="0" w:space="0" w:color="auto"/>
      </w:divBdr>
      <w:divsChild>
        <w:div w:id="1352301217">
          <w:marLeft w:val="0"/>
          <w:marRight w:val="0"/>
          <w:marTop w:val="0"/>
          <w:marBottom w:val="0"/>
          <w:divBdr>
            <w:top w:val="none" w:sz="0" w:space="0" w:color="auto"/>
            <w:left w:val="none" w:sz="0" w:space="0" w:color="auto"/>
            <w:bottom w:val="none" w:sz="0" w:space="0" w:color="auto"/>
            <w:right w:val="none" w:sz="0" w:space="0" w:color="auto"/>
          </w:divBdr>
        </w:div>
        <w:div w:id="1639215140">
          <w:marLeft w:val="0"/>
          <w:marRight w:val="0"/>
          <w:marTop w:val="0"/>
          <w:marBottom w:val="0"/>
          <w:divBdr>
            <w:top w:val="none" w:sz="0" w:space="0" w:color="auto"/>
            <w:left w:val="none" w:sz="0" w:space="0" w:color="auto"/>
            <w:bottom w:val="none" w:sz="0" w:space="0" w:color="auto"/>
            <w:right w:val="none" w:sz="0" w:space="0" w:color="auto"/>
          </w:divBdr>
        </w:div>
      </w:divsChild>
    </w:div>
    <w:div w:id="535198560">
      <w:bodyDiv w:val="1"/>
      <w:marLeft w:val="0"/>
      <w:marRight w:val="0"/>
      <w:marTop w:val="0"/>
      <w:marBottom w:val="0"/>
      <w:divBdr>
        <w:top w:val="none" w:sz="0" w:space="0" w:color="auto"/>
        <w:left w:val="none" w:sz="0" w:space="0" w:color="auto"/>
        <w:bottom w:val="none" w:sz="0" w:space="0" w:color="auto"/>
        <w:right w:val="none" w:sz="0" w:space="0" w:color="auto"/>
      </w:divBdr>
      <w:divsChild>
        <w:div w:id="32459822">
          <w:marLeft w:val="0"/>
          <w:marRight w:val="0"/>
          <w:marTop w:val="0"/>
          <w:marBottom w:val="0"/>
          <w:divBdr>
            <w:top w:val="none" w:sz="0" w:space="0" w:color="auto"/>
            <w:left w:val="none" w:sz="0" w:space="0" w:color="auto"/>
            <w:bottom w:val="none" w:sz="0" w:space="0" w:color="auto"/>
            <w:right w:val="none" w:sz="0" w:space="0" w:color="auto"/>
          </w:divBdr>
        </w:div>
        <w:div w:id="295455252">
          <w:marLeft w:val="0"/>
          <w:marRight w:val="0"/>
          <w:marTop w:val="0"/>
          <w:marBottom w:val="0"/>
          <w:divBdr>
            <w:top w:val="none" w:sz="0" w:space="0" w:color="auto"/>
            <w:left w:val="none" w:sz="0" w:space="0" w:color="auto"/>
            <w:bottom w:val="none" w:sz="0" w:space="0" w:color="auto"/>
            <w:right w:val="none" w:sz="0" w:space="0" w:color="auto"/>
          </w:divBdr>
        </w:div>
        <w:div w:id="1472363526">
          <w:marLeft w:val="0"/>
          <w:marRight w:val="0"/>
          <w:marTop w:val="0"/>
          <w:marBottom w:val="0"/>
          <w:divBdr>
            <w:top w:val="none" w:sz="0" w:space="0" w:color="auto"/>
            <w:left w:val="none" w:sz="0" w:space="0" w:color="auto"/>
            <w:bottom w:val="none" w:sz="0" w:space="0" w:color="auto"/>
            <w:right w:val="none" w:sz="0" w:space="0" w:color="auto"/>
          </w:divBdr>
        </w:div>
      </w:divsChild>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80943870">
      <w:bodyDiv w:val="1"/>
      <w:marLeft w:val="0"/>
      <w:marRight w:val="0"/>
      <w:marTop w:val="0"/>
      <w:marBottom w:val="0"/>
      <w:divBdr>
        <w:top w:val="none" w:sz="0" w:space="0" w:color="auto"/>
        <w:left w:val="none" w:sz="0" w:space="0" w:color="auto"/>
        <w:bottom w:val="none" w:sz="0" w:space="0" w:color="auto"/>
        <w:right w:val="none" w:sz="0" w:space="0" w:color="auto"/>
      </w:divBdr>
    </w:div>
    <w:div w:id="640427635">
      <w:bodyDiv w:val="1"/>
      <w:marLeft w:val="0"/>
      <w:marRight w:val="0"/>
      <w:marTop w:val="0"/>
      <w:marBottom w:val="0"/>
      <w:divBdr>
        <w:top w:val="none" w:sz="0" w:space="0" w:color="auto"/>
        <w:left w:val="none" w:sz="0" w:space="0" w:color="auto"/>
        <w:bottom w:val="none" w:sz="0" w:space="0" w:color="auto"/>
        <w:right w:val="none" w:sz="0" w:space="0" w:color="auto"/>
      </w:divBdr>
    </w:div>
    <w:div w:id="802121141">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61946107">
      <w:bodyDiv w:val="1"/>
      <w:marLeft w:val="0"/>
      <w:marRight w:val="0"/>
      <w:marTop w:val="0"/>
      <w:marBottom w:val="0"/>
      <w:divBdr>
        <w:top w:val="none" w:sz="0" w:space="0" w:color="auto"/>
        <w:left w:val="none" w:sz="0" w:space="0" w:color="auto"/>
        <w:bottom w:val="none" w:sz="0" w:space="0" w:color="auto"/>
        <w:right w:val="none" w:sz="0" w:space="0" w:color="auto"/>
      </w:divBdr>
      <w:divsChild>
        <w:div w:id="593636645">
          <w:marLeft w:val="0"/>
          <w:marRight w:val="0"/>
          <w:marTop w:val="0"/>
          <w:marBottom w:val="0"/>
          <w:divBdr>
            <w:top w:val="none" w:sz="0" w:space="0" w:color="auto"/>
            <w:left w:val="none" w:sz="0" w:space="0" w:color="auto"/>
            <w:bottom w:val="none" w:sz="0" w:space="0" w:color="auto"/>
            <w:right w:val="none" w:sz="0" w:space="0" w:color="auto"/>
          </w:divBdr>
        </w:div>
        <w:div w:id="742021130">
          <w:marLeft w:val="0"/>
          <w:marRight w:val="0"/>
          <w:marTop w:val="0"/>
          <w:marBottom w:val="0"/>
          <w:divBdr>
            <w:top w:val="none" w:sz="0" w:space="0" w:color="auto"/>
            <w:left w:val="none" w:sz="0" w:space="0" w:color="auto"/>
            <w:bottom w:val="none" w:sz="0" w:space="0" w:color="auto"/>
            <w:right w:val="none" w:sz="0" w:space="0" w:color="auto"/>
          </w:divBdr>
        </w:div>
        <w:div w:id="1753576562">
          <w:marLeft w:val="0"/>
          <w:marRight w:val="0"/>
          <w:marTop w:val="0"/>
          <w:marBottom w:val="0"/>
          <w:divBdr>
            <w:top w:val="none" w:sz="0" w:space="0" w:color="auto"/>
            <w:left w:val="none" w:sz="0" w:space="0" w:color="auto"/>
            <w:bottom w:val="none" w:sz="0" w:space="0" w:color="auto"/>
            <w:right w:val="none" w:sz="0" w:space="0" w:color="auto"/>
          </w:divBdr>
        </w:div>
        <w:div w:id="1892033316">
          <w:marLeft w:val="0"/>
          <w:marRight w:val="0"/>
          <w:marTop w:val="0"/>
          <w:marBottom w:val="0"/>
          <w:divBdr>
            <w:top w:val="none" w:sz="0" w:space="0" w:color="auto"/>
            <w:left w:val="none" w:sz="0" w:space="0" w:color="auto"/>
            <w:bottom w:val="none" w:sz="0" w:space="0" w:color="auto"/>
            <w:right w:val="none" w:sz="0" w:space="0" w:color="auto"/>
          </w:divBdr>
        </w:div>
      </w:divsChild>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218324809">
      <w:bodyDiv w:val="1"/>
      <w:marLeft w:val="0"/>
      <w:marRight w:val="0"/>
      <w:marTop w:val="0"/>
      <w:marBottom w:val="0"/>
      <w:divBdr>
        <w:top w:val="none" w:sz="0" w:space="0" w:color="auto"/>
        <w:left w:val="none" w:sz="0" w:space="0" w:color="auto"/>
        <w:bottom w:val="none" w:sz="0" w:space="0" w:color="auto"/>
        <w:right w:val="none" w:sz="0" w:space="0" w:color="auto"/>
      </w:divBdr>
      <w:divsChild>
        <w:div w:id="136456294">
          <w:marLeft w:val="0"/>
          <w:marRight w:val="0"/>
          <w:marTop w:val="0"/>
          <w:marBottom w:val="0"/>
          <w:divBdr>
            <w:top w:val="none" w:sz="0" w:space="0" w:color="auto"/>
            <w:left w:val="none" w:sz="0" w:space="0" w:color="auto"/>
            <w:bottom w:val="none" w:sz="0" w:space="0" w:color="auto"/>
            <w:right w:val="none" w:sz="0" w:space="0" w:color="auto"/>
          </w:divBdr>
        </w:div>
        <w:div w:id="336734138">
          <w:marLeft w:val="0"/>
          <w:marRight w:val="0"/>
          <w:marTop w:val="0"/>
          <w:marBottom w:val="0"/>
          <w:divBdr>
            <w:top w:val="none" w:sz="0" w:space="0" w:color="auto"/>
            <w:left w:val="none" w:sz="0" w:space="0" w:color="auto"/>
            <w:bottom w:val="none" w:sz="0" w:space="0" w:color="auto"/>
            <w:right w:val="none" w:sz="0" w:space="0" w:color="auto"/>
          </w:divBdr>
        </w:div>
        <w:div w:id="509754881">
          <w:marLeft w:val="0"/>
          <w:marRight w:val="0"/>
          <w:marTop w:val="0"/>
          <w:marBottom w:val="0"/>
          <w:divBdr>
            <w:top w:val="none" w:sz="0" w:space="0" w:color="auto"/>
            <w:left w:val="none" w:sz="0" w:space="0" w:color="auto"/>
            <w:bottom w:val="none" w:sz="0" w:space="0" w:color="auto"/>
            <w:right w:val="none" w:sz="0" w:space="0" w:color="auto"/>
          </w:divBdr>
        </w:div>
        <w:div w:id="563296336">
          <w:marLeft w:val="0"/>
          <w:marRight w:val="0"/>
          <w:marTop w:val="0"/>
          <w:marBottom w:val="0"/>
          <w:divBdr>
            <w:top w:val="none" w:sz="0" w:space="0" w:color="auto"/>
            <w:left w:val="none" w:sz="0" w:space="0" w:color="auto"/>
            <w:bottom w:val="none" w:sz="0" w:space="0" w:color="auto"/>
            <w:right w:val="none" w:sz="0" w:space="0" w:color="auto"/>
          </w:divBdr>
        </w:div>
        <w:div w:id="1798915808">
          <w:marLeft w:val="0"/>
          <w:marRight w:val="0"/>
          <w:marTop w:val="0"/>
          <w:marBottom w:val="0"/>
          <w:divBdr>
            <w:top w:val="none" w:sz="0" w:space="0" w:color="auto"/>
            <w:left w:val="none" w:sz="0" w:space="0" w:color="auto"/>
            <w:bottom w:val="none" w:sz="0" w:space="0" w:color="auto"/>
            <w:right w:val="none" w:sz="0" w:space="0" w:color="auto"/>
          </w:divBdr>
        </w:div>
        <w:div w:id="1952929992">
          <w:marLeft w:val="0"/>
          <w:marRight w:val="0"/>
          <w:marTop w:val="0"/>
          <w:marBottom w:val="0"/>
          <w:divBdr>
            <w:top w:val="none" w:sz="0" w:space="0" w:color="auto"/>
            <w:left w:val="none" w:sz="0" w:space="0" w:color="auto"/>
            <w:bottom w:val="none" w:sz="0" w:space="0" w:color="auto"/>
            <w:right w:val="none" w:sz="0" w:space="0" w:color="auto"/>
          </w:divBdr>
        </w:div>
      </w:divsChild>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9548703">
      <w:bodyDiv w:val="1"/>
      <w:marLeft w:val="0"/>
      <w:marRight w:val="0"/>
      <w:marTop w:val="0"/>
      <w:marBottom w:val="0"/>
      <w:divBdr>
        <w:top w:val="none" w:sz="0" w:space="0" w:color="auto"/>
        <w:left w:val="none" w:sz="0" w:space="0" w:color="auto"/>
        <w:bottom w:val="none" w:sz="0" w:space="0" w:color="auto"/>
        <w:right w:val="none" w:sz="0" w:space="0" w:color="auto"/>
      </w:divBdr>
      <w:divsChild>
        <w:div w:id="92092208">
          <w:marLeft w:val="0"/>
          <w:marRight w:val="0"/>
          <w:marTop w:val="0"/>
          <w:marBottom w:val="0"/>
          <w:divBdr>
            <w:top w:val="none" w:sz="0" w:space="0" w:color="auto"/>
            <w:left w:val="none" w:sz="0" w:space="0" w:color="auto"/>
            <w:bottom w:val="none" w:sz="0" w:space="0" w:color="auto"/>
            <w:right w:val="none" w:sz="0" w:space="0" w:color="auto"/>
          </w:divBdr>
        </w:div>
        <w:div w:id="953483678">
          <w:marLeft w:val="0"/>
          <w:marRight w:val="0"/>
          <w:marTop w:val="0"/>
          <w:marBottom w:val="0"/>
          <w:divBdr>
            <w:top w:val="none" w:sz="0" w:space="0" w:color="auto"/>
            <w:left w:val="none" w:sz="0" w:space="0" w:color="auto"/>
            <w:bottom w:val="none" w:sz="0" w:space="0" w:color="auto"/>
            <w:right w:val="none" w:sz="0" w:space="0" w:color="auto"/>
          </w:divBdr>
        </w:div>
        <w:div w:id="1537617484">
          <w:marLeft w:val="0"/>
          <w:marRight w:val="0"/>
          <w:marTop w:val="0"/>
          <w:marBottom w:val="0"/>
          <w:divBdr>
            <w:top w:val="none" w:sz="0" w:space="0" w:color="auto"/>
            <w:left w:val="none" w:sz="0" w:space="0" w:color="auto"/>
            <w:bottom w:val="none" w:sz="0" w:space="0" w:color="auto"/>
            <w:right w:val="none" w:sz="0" w:space="0" w:color="auto"/>
          </w:divBdr>
        </w:div>
      </w:divsChild>
    </w:div>
    <w:div w:id="1388265665">
      <w:bodyDiv w:val="1"/>
      <w:marLeft w:val="0"/>
      <w:marRight w:val="0"/>
      <w:marTop w:val="0"/>
      <w:marBottom w:val="0"/>
      <w:divBdr>
        <w:top w:val="none" w:sz="0" w:space="0" w:color="auto"/>
        <w:left w:val="none" w:sz="0" w:space="0" w:color="auto"/>
        <w:bottom w:val="none" w:sz="0" w:space="0" w:color="auto"/>
        <w:right w:val="none" w:sz="0" w:space="0" w:color="auto"/>
      </w:divBdr>
    </w:div>
    <w:div w:id="1506289633">
      <w:bodyDiv w:val="1"/>
      <w:marLeft w:val="0"/>
      <w:marRight w:val="0"/>
      <w:marTop w:val="0"/>
      <w:marBottom w:val="0"/>
      <w:divBdr>
        <w:top w:val="none" w:sz="0" w:space="0" w:color="auto"/>
        <w:left w:val="none" w:sz="0" w:space="0" w:color="auto"/>
        <w:bottom w:val="none" w:sz="0" w:space="0" w:color="auto"/>
        <w:right w:val="none" w:sz="0" w:space="0" w:color="auto"/>
      </w:divBdr>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75510526">
      <w:bodyDiv w:val="1"/>
      <w:marLeft w:val="0"/>
      <w:marRight w:val="0"/>
      <w:marTop w:val="0"/>
      <w:marBottom w:val="0"/>
      <w:divBdr>
        <w:top w:val="none" w:sz="0" w:space="0" w:color="auto"/>
        <w:left w:val="none" w:sz="0" w:space="0" w:color="auto"/>
        <w:bottom w:val="none" w:sz="0" w:space="0" w:color="auto"/>
        <w:right w:val="none" w:sz="0" w:space="0" w:color="auto"/>
      </w:divBdr>
      <w:divsChild>
        <w:div w:id="259609987">
          <w:marLeft w:val="0"/>
          <w:marRight w:val="0"/>
          <w:marTop w:val="0"/>
          <w:marBottom w:val="0"/>
          <w:divBdr>
            <w:top w:val="none" w:sz="0" w:space="0" w:color="auto"/>
            <w:left w:val="none" w:sz="0" w:space="0" w:color="auto"/>
            <w:bottom w:val="none" w:sz="0" w:space="0" w:color="auto"/>
            <w:right w:val="none" w:sz="0" w:space="0" w:color="auto"/>
          </w:divBdr>
        </w:div>
        <w:div w:id="793138001">
          <w:marLeft w:val="0"/>
          <w:marRight w:val="0"/>
          <w:marTop w:val="0"/>
          <w:marBottom w:val="0"/>
          <w:divBdr>
            <w:top w:val="none" w:sz="0" w:space="0" w:color="auto"/>
            <w:left w:val="none" w:sz="0" w:space="0" w:color="auto"/>
            <w:bottom w:val="none" w:sz="0" w:space="0" w:color="auto"/>
            <w:right w:val="none" w:sz="0" w:space="0" w:color="auto"/>
          </w:divBdr>
        </w:div>
        <w:div w:id="1720544674">
          <w:marLeft w:val="0"/>
          <w:marRight w:val="0"/>
          <w:marTop w:val="0"/>
          <w:marBottom w:val="0"/>
          <w:divBdr>
            <w:top w:val="none" w:sz="0" w:space="0" w:color="auto"/>
            <w:left w:val="none" w:sz="0" w:space="0" w:color="auto"/>
            <w:bottom w:val="none" w:sz="0" w:space="0" w:color="auto"/>
            <w:right w:val="none" w:sz="0" w:space="0" w:color="auto"/>
          </w:divBdr>
        </w:div>
        <w:div w:id="1804303041">
          <w:marLeft w:val="0"/>
          <w:marRight w:val="0"/>
          <w:marTop w:val="0"/>
          <w:marBottom w:val="0"/>
          <w:divBdr>
            <w:top w:val="none" w:sz="0" w:space="0" w:color="auto"/>
            <w:left w:val="none" w:sz="0" w:space="0" w:color="auto"/>
            <w:bottom w:val="none" w:sz="0" w:space="0" w:color="auto"/>
            <w:right w:val="none" w:sz="0" w:space="0" w:color="auto"/>
          </w:divBdr>
        </w:div>
      </w:divsChild>
    </w:div>
    <w:div w:id="1628047533">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81928889">
      <w:bodyDiv w:val="1"/>
      <w:marLeft w:val="0"/>
      <w:marRight w:val="0"/>
      <w:marTop w:val="0"/>
      <w:marBottom w:val="0"/>
      <w:divBdr>
        <w:top w:val="none" w:sz="0" w:space="0" w:color="auto"/>
        <w:left w:val="none" w:sz="0" w:space="0" w:color="auto"/>
        <w:bottom w:val="none" w:sz="0" w:space="0" w:color="auto"/>
        <w:right w:val="none" w:sz="0" w:space="0" w:color="auto"/>
      </w:divBdr>
    </w:div>
    <w:div w:id="1703239192">
      <w:bodyDiv w:val="1"/>
      <w:marLeft w:val="0"/>
      <w:marRight w:val="0"/>
      <w:marTop w:val="0"/>
      <w:marBottom w:val="0"/>
      <w:divBdr>
        <w:top w:val="none" w:sz="0" w:space="0" w:color="auto"/>
        <w:left w:val="none" w:sz="0" w:space="0" w:color="auto"/>
        <w:bottom w:val="none" w:sz="0" w:space="0" w:color="auto"/>
        <w:right w:val="none" w:sz="0" w:space="0" w:color="auto"/>
      </w:divBdr>
    </w:div>
    <w:div w:id="1711299454">
      <w:bodyDiv w:val="1"/>
      <w:marLeft w:val="0"/>
      <w:marRight w:val="0"/>
      <w:marTop w:val="0"/>
      <w:marBottom w:val="0"/>
      <w:divBdr>
        <w:top w:val="none" w:sz="0" w:space="0" w:color="auto"/>
        <w:left w:val="none" w:sz="0" w:space="0" w:color="auto"/>
        <w:bottom w:val="none" w:sz="0" w:space="0" w:color="auto"/>
        <w:right w:val="none" w:sz="0" w:space="0" w:color="auto"/>
      </w:divBdr>
    </w:div>
    <w:div w:id="1724401271">
      <w:bodyDiv w:val="1"/>
      <w:marLeft w:val="0"/>
      <w:marRight w:val="0"/>
      <w:marTop w:val="0"/>
      <w:marBottom w:val="0"/>
      <w:divBdr>
        <w:top w:val="none" w:sz="0" w:space="0" w:color="auto"/>
        <w:left w:val="none" w:sz="0" w:space="0" w:color="auto"/>
        <w:bottom w:val="none" w:sz="0" w:space="0" w:color="auto"/>
        <w:right w:val="none" w:sz="0" w:space="0" w:color="auto"/>
      </w:divBdr>
    </w:div>
    <w:div w:id="1731032866">
      <w:bodyDiv w:val="1"/>
      <w:marLeft w:val="0"/>
      <w:marRight w:val="0"/>
      <w:marTop w:val="0"/>
      <w:marBottom w:val="0"/>
      <w:divBdr>
        <w:top w:val="none" w:sz="0" w:space="0" w:color="auto"/>
        <w:left w:val="none" w:sz="0" w:space="0" w:color="auto"/>
        <w:bottom w:val="none" w:sz="0" w:space="0" w:color="auto"/>
        <w:right w:val="none" w:sz="0" w:space="0" w:color="auto"/>
      </w:divBdr>
      <w:divsChild>
        <w:div w:id="700325246">
          <w:marLeft w:val="0"/>
          <w:marRight w:val="0"/>
          <w:marTop w:val="0"/>
          <w:marBottom w:val="0"/>
          <w:divBdr>
            <w:top w:val="none" w:sz="0" w:space="0" w:color="auto"/>
            <w:left w:val="none" w:sz="0" w:space="0" w:color="auto"/>
            <w:bottom w:val="none" w:sz="0" w:space="0" w:color="auto"/>
            <w:right w:val="none" w:sz="0" w:space="0" w:color="auto"/>
          </w:divBdr>
        </w:div>
        <w:div w:id="907955538">
          <w:marLeft w:val="0"/>
          <w:marRight w:val="0"/>
          <w:marTop w:val="0"/>
          <w:marBottom w:val="0"/>
          <w:divBdr>
            <w:top w:val="none" w:sz="0" w:space="0" w:color="auto"/>
            <w:left w:val="none" w:sz="0" w:space="0" w:color="auto"/>
            <w:bottom w:val="none" w:sz="0" w:space="0" w:color="auto"/>
            <w:right w:val="none" w:sz="0" w:space="0" w:color="auto"/>
          </w:divBdr>
        </w:div>
        <w:div w:id="1332609597">
          <w:marLeft w:val="0"/>
          <w:marRight w:val="0"/>
          <w:marTop w:val="0"/>
          <w:marBottom w:val="0"/>
          <w:divBdr>
            <w:top w:val="none" w:sz="0" w:space="0" w:color="auto"/>
            <w:left w:val="none" w:sz="0" w:space="0" w:color="auto"/>
            <w:bottom w:val="none" w:sz="0" w:space="0" w:color="auto"/>
            <w:right w:val="none" w:sz="0" w:space="0" w:color="auto"/>
          </w:divBdr>
        </w:div>
        <w:div w:id="1478036811">
          <w:marLeft w:val="0"/>
          <w:marRight w:val="0"/>
          <w:marTop w:val="0"/>
          <w:marBottom w:val="0"/>
          <w:divBdr>
            <w:top w:val="none" w:sz="0" w:space="0" w:color="auto"/>
            <w:left w:val="none" w:sz="0" w:space="0" w:color="auto"/>
            <w:bottom w:val="none" w:sz="0" w:space="0" w:color="auto"/>
            <w:right w:val="none" w:sz="0" w:space="0" w:color="auto"/>
          </w:divBdr>
        </w:div>
        <w:div w:id="1941260681">
          <w:marLeft w:val="0"/>
          <w:marRight w:val="0"/>
          <w:marTop w:val="0"/>
          <w:marBottom w:val="0"/>
          <w:divBdr>
            <w:top w:val="none" w:sz="0" w:space="0" w:color="auto"/>
            <w:left w:val="none" w:sz="0" w:space="0" w:color="auto"/>
            <w:bottom w:val="none" w:sz="0" w:space="0" w:color="auto"/>
            <w:right w:val="none" w:sz="0" w:space="0" w:color="auto"/>
          </w:divBdr>
        </w:div>
        <w:div w:id="2106606765">
          <w:marLeft w:val="0"/>
          <w:marRight w:val="0"/>
          <w:marTop w:val="0"/>
          <w:marBottom w:val="0"/>
          <w:divBdr>
            <w:top w:val="none" w:sz="0" w:space="0" w:color="auto"/>
            <w:left w:val="none" w:sz="0" w:space="0" w:color="auto"/>
            <w:bottom w:val="none" w:sz="0" w:space="0" w:color="auto"/>
            <w:right w:val="none" w:sz="0" w:space="0" w:color="auto"/>
          </w:divBdr>
        </w:div>
      </w:divsChild>
    </w:div>
    <w:div w:id="1834711448">
      <w:bodyDiv w:val="1"/>
      <w:marLeft w:val="0"/>
      <w:marRight w:val="0"/>
      <w:marTop w:val="0"/>
      <w:marBottom w:val="0"/>
      <w:divBdr>
        <w:top w:val="none" w:sz="0" w:space="0" w:color="auto"/>
        <w:left w:val="none" w:sz="0" w:space="0" w:color="auto"/>
        <w:bottom w:val="none" w:sz="0" w:space="0" w:color="auto"/>
        <w:right w:val="none" w:sz="0" w:space="0" w:color="auto"/>
      </w:divBdr>
    </w:div>
    <w:div w:id="1847591623">
      <w:bodyDiv w:val="1"/>
      <w:marLeft w:val="0"/>
      <w:marRight w:val="0"/>
      <w:marTop w:val="0"/>
      <w:marBottom w:val="0"/>
      <w:divBdr>
        <w:top w:val="none" w:sz="0" w:space="0" w:color="auto"/>
        <w:left w:val="none" w:sz="0" w:space="0" w:color="auto"/>
        <w:bottom w:val="none" w:sz="0" w:space="0" w:color="auto"/>
        <w:right w:val="none" w:sz="0" w:space="0" w:color="auto"/>
      </w:divBdr>
    </w:div>
    <w:div w:id="1900089475">
      <w:bodyDiv w:val="1"/>
      <w:marLeft w:val="0"/>
      <w:marRight w:val="0"/>
      <w:marTop w:val="0"/>
      <w:marBottom w:val="0"/>
      <w:divBdr>
        <w:top w:val="none" w:sz="0" w:space="0" w:color="auto"/>
        <w:left w:val="none" w:sz="0" w:space="0" w:color="auto"/>
        <w:bottom w:val="none" w:sz="0" w:space="0" w:color="auto"/>
        <w:right w:val="none" w:sz="0" w:space="0" w:color="auto"/>
      </w:divBdr>
    </w:div>
    <w:div w:id="2119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header" Target="header4.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infosecinstitute.com/resources/network-security-101/web-server-security-web-server-hardening/"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Ladatut%20tiedostot\Opinnaytetyo_mallipohja_2022.dotx" TargetMode="External"/></Relationships>
</file>

<file path=word/theme/theme1.xml><?xml version="1.0" encoding="utf-8"?>
<a:theme xmlns:a="http://schemas.openxmlformats.org/drawingml/2006/main" name="Office-teema">
  <a:themeElements>
    <a:clrScheme name="JAMK Word">
      <a:dk1>
        <a:srgbClr val="000000"/>
      </a:dk1>
      <a:lt1>
        <a:srgbClr val="FFFFFF"/>
      </a:lt1>
      <a:dk2>
        <a:srgbClr val="0D004C"/>
      </a:dk2>
      <a:lt2>
        <a:srgbClr val="E7E6E6"/>
      </a:lt2>
      <a:accent1>
        <a:srgbClr val="E2066E"/>
      </a:accent1>
      <a:accent2>
        <a:srgbClr val="FDB913"/>
      </a:accent2>
      <a:accent3>
        <a:srgbClr val="00B39C"/>
      </a:accent3>
      <a:accent4>
        <a:srgbClr val="EA590C"/>
      </a:accent4>
      <a:accent5>
        <a:srgbClr val="3FB8E2"/>
      </a:accent5>
      <a:accent6>
        <a:srgbClr val="A5A5A5"/>
      </a:accent6>
      <a:hlink>
        <a:srgbClr val="3FB9E3"/>
      </a:hlink>
      <a:folHlink>
        <a:srgbClr val="7861A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94D6A09661D8A46893AE34EAD384B75" ma:contentTypeVersion="4" ma:contentTypeDescription="Luo uusi asiakirja." ma:contentTypeScope="" ma:versionID="eff7883ab4b8d9cc61411f75a010d3a4">
  <xsd:schema xmlns:xsd="http://www.w3.org/2001/XMLSchema" xmlns:xs="http://www.w3.org/2001/XMLSchema" xmlns:p="http://schemas.microsoft.com/office/2006/metadata/properties" xmlns:ns2="faa2bbd0-5c06-47cc-ab70-5745d6ef9c9a" targetNamespace="http://schemas.microsoft.com/office/2006/metadata/properties" ma:root="true" ma:fieldsID="e347bbec5c11528dbed2eae55da60f24" ns2:_="">
    <xsd:import namespace="faa2bbd0-5c06-47cc-ab70-5745d6ef9c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2bbd0-5c06-47cc-ab70-5745d6ef9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B26A0-0E05-472C-B0A4-D0064A82C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2bbd0-5c06-47cc-ab70-5745d6ef9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F86400-8DF1-4C7E-89CA-D93CF16F2957}">
  <ds:schemaRefs>
    <ds:schemaRef ds:uri="http://schemas.microsoft.com/sharepoint/v3/contenttype/forms"/>
  </ds:schemaRefs>
</ds:datastoreItem>
</file>

<file path=customXml/itemProps3.xml><?xml version="1.0" encoding="utf-8"?>
<ds:datastoreItem xmlns:ds="http://schemas.openxmlformats.org/officeDocument/2006/customXml" ds:itemID="{219A2DC3-8302-4FE8-8685-0E0E7A07D574}">
  <ds:schemaRefs>
    <ds:schemaRef ds:uri="http://purl.org/dc/terms/"/>
    <ds:schemaRef ds:uri="http://schemas.microsoft.com/office/2006/documentManagement/types"/>
    <ds:schemaRef ds:uri="http://purl.org/dc/dcmitype/"/>
    <ds:schemaRef ds:uri="http://www.w3.org/XML/1998/namespace"/>
    <ds:schemaRef ds:uri="faa2bbd0-5c06-47cc-ab70-5745d6ef9c9a"/>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0CD0765C-D186-4CE9-A1BF-A2846C67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Opinnaytetyo_mallipohja_2022.dotx</Template>
  <TotalTime>0</TotalTime>
  <Pages>44</Pages>
  <Words>4187</Words>
  <Characters>33920</Characters>
  <Application>Microsoft Office Word</Application>
  <DocSecurity>0</DocSecurity>
  <Lines>282</Lines>
  <Paragraphs>76</Paragraphs>
  <ScaleCrop>false</ScaleCrop>
  <Manager/>
  <Company/>
  <LinksUpToDate>false</LinksUpToDate>
  <CharactersWithSpaces>38031</CharactersWithSpaces>
  <SharedDoc>false</SharedDoc>
  <HLinks>
    <vt:vector size="522" baseType="variant">
      <vt:variant>
        <vt:i4>5570641</vt:i4>
      </vt:variant>
      <vt:variant>
        <vt:i4>716</vt:i4>
      </vt:variant>
      <vt:variant>
        <vt:i4>0</vt:i4>
      </vt:variant>
      <vt:variant>
        <vt:i4>5</vt:i4>
      </vt:variant>
      <vt:variant>
        <vt:lpwstr>https://www.infosecinstitute.com/resources/network-security-101/web-server-security-web-server-hardening/</vt:lpwstr>
      </vt:variant>
      <vt:variant>
        <vt:lpwstr/>
      </vt:variant>
      <vt:variant>
        <vt:i4>3801144</vt:i4>
      </vt:variant>
      <vt:variant>
        <vt:i4>680</vt:i4>
      </vt:variant>
      <vt:variant>
        <vt:i4>0</vt:i4>
      </vt:variant>
      <vt:variant>
        <vt:i4>5</vt:i4>
      </vt:variant>
      <vt:variant>
        <vt:lpwstr>http://www.group13.ttc60z.vle.fi/wp-admin/</vt:lpwstr>
      </vt:variant>
      <vt:variant>
        <vt:lpwstr/>
      </vt:variant>
      <vt:variant>
        <vt:i4>3080268</vt:i4>
      </vt:variant>
      <vt:variant>
        <vt:i4>514</vt:i4>
      </vt:variant>
      <vt:variant>
        <vt:i4>0</vt:i4>
      </vt:variant>
      <vt:variant>
        <vt:i4>5</vt:i4>
      </vt:variant>
      <vt:variant>
        <vt:lpwstr>C:\Users\taante\Downloads\Taulukko</vt:lpwstr>
      </vt:variant>
      <vt:variant>
        <vt:lpwstr>_Toc432081818</vt:lpwstr>
      </vt:variant>
      <vt:variant>
        <vt:i4>3080268</vt:i4>
      </vt:variant>
      <vt:variant>
        <vt:i4>508</vt:i4>
      </vt:variant>
      <vt:variant>
        <vt:i4>0</vt:i4>
      </vt:variant>
      <vt:variant>
        <vt:i4>5</vt:i4>
      </vt:variant>
      <vt:variant>
        <vt:lpwstr>C:\Users\taante\Downloads\Taulukko</vt:lpwstr>
      </vt:variant>
      <vt:variant>
        <vt:lpwstr>_Toc432081817</vt:lpwstr>
      </vt:variant>
      <vt:variant>
        <vt:i4>1114166</vt:i4>
      </vt:variant>
      <vt:variant>
        <vt:i4>497</vt:i4>
      </vt:variant>
      <vt:variant>
        <vt:i4>0</vt:i4>
      </vt:variant>
      <vt:variant>
        <vt:i4>5</vt:i4>
      </vt:variant>
      <vt:variant>
        <vt:lpwstr/>
      </vt:variant>
      <vt:variant>
        <vt:lpwstr>_Toc183442085</vt:lpwstr>
      </vt:variant>
      <vt:variant>
        <vt:i4>1114166</vt:i4>
      </vt:variant>
      <vt:variant>
        <vt:i4>491</vt:i4>
      </vt:variant>
      <vt:variant>
        <vt:i4>0</vt:i4>
      </vt:variant>
      <vt:variant>
        <vt:i4>5</vt:i4>
      </vt:variant>
      <vt:variant>
        <vt:lpwstr/>
      </vt:variant>
      <vt:variant>
        <vt:lpwstr>_Toc183442084</vt:lpwstr>
      </vt:variant>
      <vt:variant>
        <vt:i4>1114166</vt:i4>
      </vt:variant>
      <vt:variant>
        <vt:i4>485</vt:i4>
      </vt:variant>
      <vt:variant>
        <vt:i4>0</vt:i4>
      </vt:variant>
      <vt:variant>
        <vt:i4>5</vt:i4>
      </vt:variant>
      <vt:variant>
        <vt:lpwstr/>
      </vt:variant>
      <vt:variant>
        <vt:lpwstr>_Toc183442083</vt:lpwstr>
      </vt:variant>
      <vt:variant>
        <vt:i4>1114166</vt:i4>
      </vt:variant>
      <vt:variant>
        <vt:i4>479</vt:i4>
      </vt:variant>
      <vt:variant>
        <vt:i4>0</vt:i4>
      </vt:variant>
      <vt:variant>
        <vt:i4>5</vt:i4>
      </vt:variant>
      <vt:variant>
        <vt:lpwstr/>
      </vt:variant>
      <vt:variant>
        <vt:lpwstr>_Toc183442082</vt:lpwstr>
      </vt:variant>
      <vt:variant>
        <vt:i4>1114166</vt:i4>
      </vt:variant>
      <vt:variant>
        <vt:i4>473</vt:i4>
      </vt:variant>
      <vt:variant>
        <vt:i4>0</vt:i4>
      </vt:variant>
      <vt:variant>
        <vt:i4>5</vt:i4>
      </vt:variant>
      <vt:variant>
        <vt:lpwstr/>
      </vt:variant>
      <vt:variant>
        <vt:lpwstr>_Toc183442081</vt:lpwstr>
      </vt:variant>
      <vt:variant>
        <vt:i4>1114166</vt:i4>
      </vt:variant>
      <vt:variant>
        <vt:i4>467</vt:i4>
      </vt:variant>
      <vt:variant>
        <vt:i4>0</vt:i4>
      </vt:variant>
      <vt:variant>
        <vt:i4>5</vt:i4>
      </vt:variant>
      <vt:variant>
        <vt:lpwstr/>
      </vt:variant>
      <vt:variant>
        <vt:lpwstr>_Toc183442080</vt:lpwstr>
      </vt:variant>
      <vt:variant>
        <vt:i4>1966134</vt:i4>
      </vt:variant>
      <vt:variant>
        <vt:i4>461</vt:i4>
      </vt:variant>
      <vt:variant>
        <vt:i4>0</vt:i4>
      </vt:variant>
      <vt:variant>
        <vt:i4>5</vt:i4>
      </vt:variant>
      <vt:variant>
        <vt:lpwstr/>
      </vt:variant>
      <vt:variant>
        <vt:lpwstr>_Toc183442079</vt:lpwstr>
      </vt:variant>
      <vt:variant>
        <vt:i4>1966134</vt:i4>
      </vt:variant>
      <vt:variant>
        <vt:i4>455</vt:i4>
      </vt:variant>
      <vt:variant>
        <vt:i4>0</vt:i4>
      </vt:variant>
      <vt:variant>
        <vt:i4>5</vt:i4>
      </vt:variant>
      <vt:variant>
        <vt:lpwstr/>
      </vt:variant>
      <vt:variant>
        <vt:lpwstr>_Toc183442078</vt:lpwstr>
      </vt:variant>
      <vt:variant>
        <vt:i4>1966134</vt:i4>
      </vt:variant>
      <vt:variant>
        <vt:i4>449</vt:i4>
      </vt:variant>
      <vt:variant>
        <vt:i4>0</vt:i4>
      </vt:variant>
      <vt:variant>
        <vt:i4>5</vt:i4>
      </vt:variant>
      <vt:variant>
        <vt:lpwstr/>
      </vt:variant>
      <vt:variant>
        <vt:lpwstr>_Toc183442077</vt:lpwstr>
      </vt:variant>
      <vt:variant>
        <vt:i4>1966134</vt:i4>
      </vt:variant>
      <vt:variant>
        <vt:i4>443</vt:i4>
      </vt:variant>
      <vt:variant>
        <vt:i4>0</vt:i4>
      </vt:variant>
      <vt:variant>
        <vt:i4>5</vt:i4>
      </vt:variant>
      <vt:variant>
        <vt:lpwstr/>
      </vt:variant>
      <vt:variant>
        <vt:lpwstr>_Toc183442076</vt:lpwstr>
      </vt:variant>
      <vt:variant>
        <vt:i4>1966134</vt:i4>
      </vt:variant>
      <vt:variant>
        <vt:i4>437</vt:i4>
      </vt:variant>
      <vt:variant>
        <vt:i4>0</vt:i4>
      </vt:variant>
      <vt:variant>
        <vt:i4>5</vt:i4>
      </vt:variant>
      <vt:variant>
        <vt:lpwstr/>
      </vt:variant>
      <vt:variant>
        <vt:lpwstr>_Toc183442075</vt:lpwstr>
      </vt:variant>
      <vt:variant>
        <vt:i4>1966134</vt:i4>
      </vt:variant>
      <vt:variant>
        <vt:i4>431</vt:i4>
      </vt:variant>
      <vt:variant>
        <vt:i4>0</vt:i4>
      </vt:variant>
      <vt:variant>
        <vt:i4>5</vt:i4>
      </vt:variant>
      <vt:variant>
        <vt:lpwstr/>
      </vt:variant>
      <vt:variant>
        <vt:lpwstr>_Toc183442074</vt:lpwstr>
      </vt:variant>
      <vt:variant>
        <vt:i4>1966134</vt:i4>
      </vt:variant>
      <vt:variant>
        <vt:i4>425</vt:i4>
      </vt:variant>
      <vt:variant>
        <vt:i4>0</vt:i4>
      </vt:variant>
      <vt:variant>
        <vt:i4>5</vt:i4>
      </vt:variant>
      <vt:variant>
        <vt:lpwstr/>
      </vt:variant>
      <vt:variant>
        <vt:lpwstr>_Toc183442073</vt:lpwstr>
      </vt:variant>
      <vt:variant>
        <vt:i4>1966134</vt:i4>
      </vt:variant>
      <vt:variant>
        <vt:i4>419</vt:i4>
      </vt:variant>
      <vt:variant>
        <vt:i4>0</vt:i4>
      </vt:variant>
      <vt:variant>
        <vt:i4>5</vt:i4>
      </vt:variant>
      <vt:variant>
        <vt:lpwstr/>
      </vt:variant>
      <vt:variant>
        <vt:lpwstr>_Toc183442072</vt:lpwstr>
      </vt:variant>
      <vt:variant>
        <vt:i4>1966134</vt:i4>
      </vt:variant>
      <vt:variant>
        <vt:i4>413</vt:i4>
      </vt:variant>
      <vt:variant>
        <vt:i4>0</vt:i4>
      </vt:variant>
      <vt:variant>
        <vt:i4>5</vt:i4>
      </vt:variant>
      <vt:variant>
        <vt:lpwstr/>
      </vt:variant>
      <vt:variant>
        <vt:lpwstr>_Toc183442071</vt:lpwstr>
      </vt:variant>
      <vt:variant>
        <vt:i4>1966134</vt:i4>
      </vt:variant>
      <vt:variant>
        <vt:i4>407</vt:i4>
      </vt:variant>
      <vt:variant>
        <vt:i4>0</vt:i4>
      </vt:variant>
      <vt:variant>
        <vt:i4>5</vt:i4>
      </vt:variant>
      <vt:variant>
        <vt:lpwstr/>
      </vt:variant>
      <vt:variant>
        <vt:lpwstr>_Toc183442070</vt:lpwstr>
      </vt:variant>
      <vt:variant>
        <vt:i4>2031670</vt:i4>
      </vt:variant>
      <vt:variant>
        <vt:i4>401</vt:i4>
      </vt:variant>
      <vt:variant>
        <vt:i4>0</vt:i4>
      </vt:variant>
      <vt:variant>
        <vt:i4>5</vt:i4>
      </vt:variant>
      <vt:variant>
        <vt:lpwstr/>
      </vt:variant>
      <vt:variant>
        <vt:lpwstr>_Toc183442069</vt:lpwstr>
      </vt:variant>
      <vt:variant>
        <vt:i4>2031670</vt:i4>
      </vt:variant>
      <vt:variant>
        <vt:i4>395</vt:i4>
      </vt:variant>
      <vt:variant>
        <vt:i4>0</vt:i4>
      </vt:variant>
      <vt:variant>
        <vt:i4>5</vt:i4>
      </vt:variant>
      <vt:variant>
        <vt:lpwstr/>
      </vt:variant>
      <vt:variant>
        <vt:lpwstr>_Toc183442068</vt:lpwstr>
      </vt:variant>
      <vt:variant>
        <vt:i4>2031670</vt:i4>
      </vt:variant>
      <vt:variant>
        <vt:i4>389</vt:i4>
      </vt:variant>
      <vt:variant>
        <vt:i4>0</vt:i4>
      </vt:variant>
      <vt:variant>
        <vt:i4>5</vt:i4>
      </vt:variant>
      <vt:variant>
        <vt:lpwstr/>
      </vt:variant>
      <vt:variant>
        <vt:lpwstr>_Toc183442067</vt:lpwstr>
      </vt:variant>
      <vt:variant>
        <vt:i4>2031670</vt:i4>
      </vt:variant>
      <vt:variant>
        <vt:i4>383</vt:i4>
      </vt:variant>
      <vt:variant>
        <vt:i4>0</vt:i4>
      </vt:variant>
      <vt:variant>
        <vt:i4>5</vt:i4>
      </vt:variant>
      <vt:variant>
        <vt:lpwstr/>
      </vt:variant>
      <vt:variant>
        <vt:lpwstr>_Toc183442066</vt:lpwstr>
      </vt:variant>
      <vt:variant>
        <vt:i4>2031670</vt:i4>
      </vt:variant>
      <vt:variant>
        <vt:i4>377</vt:i4>
      </vt:variant>
      <vt:variant>
        <vt:i4>0</vt:i4>
      </vt:variant>
      <vt:variant>
        <vt:i4>5</vt:i4>
      </vt:variant>
      <vt:variant>
        <vt:lpwstr/>
      </vt:variant>
      <vt:variant>
        <vt:lpwstr>_Toc183442065</vt:lpwstr>
      </vt:variant>
      <vt:variant>
        <vt:i4>2031670</vt:i4>
      </vt:variant>
      <vt:variant>
        <vt:i4>371</vt:i4>
      </vt:variant>
      <vt:variant>
        <vt:i4>0</vt:i4>
      </vt:variant>
      <vt:variant>
        <vt:i4>5</vt:i4>
      </vt:variant>
      <vt:variant>
        <vt:lpwstr/>
      </vt:variant>
      <vt:variant>
        <vt:lpwstr>_Toc183442064</vt:lpwstr>
      </vt:variant>
      <vt:variant>
        <vt:i4>2031670</vt:i4>
      </vt:variant>
      <vt:variant>
        <vt:i4>365</vt:i4>
      </vt:variant>
      <vt:variant>
        <vt:i4>0</vt:i4>
      </vt:variant>
      <vt:variant>
        <vt:i4>5</vt:i4>
      </vt:variant>
      <vt:variant>
        <vt:lpwstr/>
      </vt:variant>
      <vt:variant>
        <vt:lpwstr>_Toc183442063</vt:lpwstr>
      </vt:variant>
      <vt:variant>
        <vt:i4>2031670</vt:i4>
      </vt:variant>
      <vt:variant>
        <vt:i4>359</vt:i4>
      </vt:variant>
      <vt:variant>
        <vt:i4>0</vt:i4>
      </vt:variant>
      <vt:variant>
        <vt:i4>5</vt:i4>
      </vt:variant>
      <vt:variant>
        <vt:lpwstr/>
      </vt:variant>
      <vt:variant>
        <vt:lpwstr>_Toc183442062</vt:lpwstr>
      </vt:variant>
      <vt:variant>
        <vt:i4>2031670</vt:i4>
      </vt:variant>
      <vt:variant>
        <vt:i4>353</vt:i4>
      </vt:variant>
      <vt:variant>
        <vt:i4>0</vt:i4>
      </vt:variant>
      <vt:variant>
        <vt:i4>5</vt:i4>
      </vt:variant>
      <vt:variant>
        <vt:lpwstr/>
      </vt:variant>
      <vt:variant>
        <vt:lpwstr>_Toc183442061</vt:lpwstr>
      </vt:variant>
      <vt:variant>
        <vt:i4>2031670</vt:i4>
      </vt:variant>
      <vt:variant>
        <vt:i4>347</vt:i4>
      </vt:variant>
      <vt:variant>
        <vt:i4>0</vt:i4>
      </vt:variant>
      <vt:variant>
        <vt:i4>5</vt:i4>
      </vt:variant>
      <vt:variant>
        <vt:lpwstr/>
      </vt:variant>
      <vt:variant>
        <vt:lpwstr>_Toc183442060</vt:lpwstr>
      </vt:variant>
      <vt:variant>
        <vt:i4>1835062</vt:i4>
      </vt:variant>
      <vt:variant>
        <vt:i4>341</vt:i4>
      </vt:variant>
      <vt:variant>
        <vt:i4>0</vt:i4>
      </vt:variant>
      <vt:variant>
        <vt:i4>5</vt:i4>
      </vt:variant>
      <vt:variant>
        <vt:lpwstr/>
      </vt:variant>
      <vt:variant>
        <vt:lpwstr>_Toc183442059</vt:lpwstr>
      </vt:variant>
      <vt:variant>
        <vt:i4>1835062</vt:i4>
      </vt:variant>
      <vt:variant>
        <vt:i4>335</vt:i4>
      </vt:variant>
      <vt:variant>
        <vt:i4>0</vt:i4>
      </vt:variant>
      <vt:variant>
        <vt:i4>5</vt:i4>
      </vt:variant>
      <vt:variant>
        <vt:lpwstr/>
      </vt:variant>
      <vt:variant>
        <vt:lpwstr>_Toc183442058</vt:lpwstr>
      </vt:variant>
      <vt:variant>
        <vt:i4>1835062</vt:i4>
      </vt:variant>
      <vt:variant>
        <vt:i4>329</vt:i4>
      </vt:variant>
      <vt:variant>
        <vt:i4>0</vt:i4>
      </vt:variant>
      <vt:variant>
        <vt:i4>5</vt:i4>
      </vt:variant>
      <vt:variant>
        <vt:lpwstr/>
      </vt:variant>
      <vt:variant>
        <vt:lpwstr>_Toc183442057</vt:lpwstr>
      </vt:variant>
      <vt:variant>
        <vt:i4>1835062</vt:i4>
      </vt:variant>
      <vt:variant>
        <vt:i4>323</vt:i4>
      </vt:variant>
      <vt:variant>
        <vt:i4>0</vt:i4>
      </vt:variant>
      <vt:variant>
        <vt:i4>5</vt:i4>
      </vt:variant>
      <vt:variant>
        <vt:lpwstr/>
      </vt:variant>
      <vt:variant>
        <vt:lpwstr>_Toc183442056</vt:lpwstr>
      </vt:variant>
      <vt:variant>
        <vt:i4>1835062</vt:i4>
      </vt:variant>
      <vt:variant>
        <vt:i4>317</vt:i4>
      </vt:variant>
      <vt:variant>
        <vt:i4>0</vt:i4>
      </vt:variant>
      <vt:variant>
        <vt:i4>5</vt:i4>
      </vt:variant>
      <vt:variant>
        <vt:lpwstr/>
      </vt:variant>
      <vt:variant>
        <vt:lpwstr>_Toc183442055</vt:lpwstr>
      </vt:variant>
      <vt:variant>
        <vt:i4>1835062</vt:i4>
      </vt:variant>
      <vt:variant>
        <vt:i4>311</vt:i4>
      </vt:variant>
      <vt:variant>
        <vt:i4>0</vt:i4>
      </vt:variant>
      <vt:variant>
        <vt:i4>5</vt:i4>
      </vt:variant>
      <vt:variant>
        <vt:lpwstr/>
      </vt:variant>
      <vt:variant>
        <vt:lpwstr>_Toc183442054</vt:lpwstr>
      </vt:variant>
      <vt:variant>
        <vt:i4>1835062</vt:i4>
      </vt:variant>
      <vt:variant>
        <vt:i4>305</vt:i4>
      </vt:variant>
      <vt:variant>
        <vt:i4>0</vt:i4>
      </vt:variant>
      <vt:variant>
        <vt:i4>5</vt:i4>
      </vt:variant>
      <vt:variant>
        <vt:lpwstr/>
      </vt:variant>
      <vt:variant>
        <vt:lpwstr>_Toc183442053</vt:lpwstr>
      </vt:variant>
      <vt:variant>
        <vt:i4>1835062</vt:i4>
      </vt:variant>
      <vt:variant>
        <vt:i4>299</vt:i4>
      </vt:variant>
      <vt:variant>
        <vt:i4>0</vt:i4>
      </vt:variant>
      <vt:variant>
        <vt:i4>5</vt:i4>
      </vt:variant>
      <vt:variant>
        <vt:lpwstr/>
      </vt:variant>
      <vt:variant>
        <vt:lpwstr>_Toc183442052</vt:lpwstr>
      </vt:variant>
      <vt:variant>
        <vt:i4>1835062</vt:i4>
      </vt:variant>
      <vt:variant>
        <vt:i4>293</vt:i4>
      </vt:variant>
      <vt:variant>
        <vt:i4>0</vt:i4>
      </vt:variant>
      <vt:variant>
        <vt:i4>5</vt:i4>
      </vt:variant>
      <vt:variant>
        <vt:lpwstr/>
      </vt:variant>
      <vt:variant>
        <vt:lpwstr>_Toc183442051</vt:lpwstr>
      </vt:variant>
      <vt:variant>
        <vt:i4>1835062</vt:i4>
      </vt:variant>
      <vt:variant>
        <vt:i4>287</vt:i4>
      </vt:variant>
      <vt:variant>
        <vt:i4>0</vt:i4>
      </vt:variant>
      <vt:variant>
        <vt:i4>5</vt:i4>
      </vt:variant>
      <vt:variant>
        <vt:lpwstr/>
      </vt:variant>
      <vt:variant>
        <vt:lpwstr>_Toc183442050</vt:lpwstr>
      </vt:variant>
      <vt:variant>
        <vt:i4>1900598</vt:i4>
      </vt:variant>
      <vt:variant>
        <vt:i4>281</vt:i4>
      </vt:variant>
      <vt:variant>
        <vt:i4>0</vt:i4>
      </vt:variant>
      <vt:variant>
        <vt:i4>5</vt:i4>
      </vt:variant>
      <vt:variant>
        <vt:lpwstr/>
      </vt:variant>
      <vt:variant>
        <vt:lpwstr>_Toc183442049</vt:lpwstr>
      </vt:variant>
      <vt:variant>
        <vt:i4>1900598</vt:i4>
      </vt:variant>
      <vt:variant>
        <vt:i4>275</vt:i4>
      </vt:variant>
      <vt:variant>
        <vt:i4>0</vt:i4>
      </vt:variant>
      <vt:variant>
        <vt:i4>5</vt:i4>
      </vt:variant>
      <vt:variant>
        <vt:lpwstr/>
      </vt:variant>
      <vt:variant>
        <vt:lpwstr>_Toc183442048</vt:lpwstr>
      </vt:variant>
      <vt:variant>
        <vt:i4>1900598</vt:i4>
      </vt:variant>
      <vt:variant>
        <vt:i4>269</vt:i4>
      </vt:variant>
      <vt:variant>
        <vt:i4>0</vt:i4>
      </vt:variant>
      <vt:variant>
        <vt:i4>5</vt:i4>
      </vt:variant>
      <vt:variant>
        <vt:lpwstr/>
      </vt:variant>
      <vt:variant>
        <vt:lpwstr>_Toc183442047</vt:lpwstr>
      </vt:variant>
      <vt:variant>
        <vt:i4>1900598</vt:i4>
      </vt:variant>
      <vt:variant>
        <vt:i4>263</vt:i4>
      </vt:variant>
      <vt:variant>
        <vt:i4>0</vt:i4>
      </vt:variant>
      <vt:variant>
        <vt:i4>5</vt:i4>
      </vt:variant>
      <vt:variant>
        <vt:lpwstr/>
      </vt:variant>
      <vt:variant>
        <vt:lpwstr>_Toc183442046</vt:lpwstr>
      </vt:variant>
      <vt:variant>
        <vt:i4>1900598</vt:i4>
      </vt:variant>
      <vt:variant>
        <vt:i4>257</vt:i4>
      </vt:variant>
      <vt:variant>
        <vt:i4>0</vt:i4>
      </vt:variant>
      <vt:variant>
        <vt:i4>5</vt:i4>
      </vt:variant>
      <vt:variant>
        <vt:lpwstr/>
      </vt:variant>
      <vt:variant>
        <vt:lpwstr>_Toc183442045</vt:lpwstr>
      </vt:variant>
      <vt:variant>
        <vt:i4>1900598</vt:i4>
      </vt:variant>
      <vt:variant>
        <vt:i4>251</vt:i4>
      </vt:variant>
      <vt:variant>
        <vt:i4>0</vt:i4>
      </vt:variant>
      <vt:variant>
        <vt:i4>5</vt:i4>
      </vt:variant>
      <vt:variant>
        <vt:lpwstr/>
      </vt:variant>
      <vt:variant>
        <vt:lpwstr>_Toc183442044</vt:lpwstr>
      </vt:variant>
      <vt:variant>
        <vt:i4>1900598</vt:i4>
      </vt:variant>
      <vt:variant>
        <vt:i4>245</vt:i4>
      </vt:variant>
      <vt:variant>
        <vt:i4>0</vt:i4>
      </vt:variant>
      <vt:variant>
        <vt:i4>5</vt:i4>
      </vt:variant>
      <vt:variant>
        <vt:lpwstr/>
      </vt:variant>
      <vt:variant>
        <vt:lpwstr>_Toc183442043</vt:lpwstr>
      </vt:variant>
      <vt:variant>
        <vt:i4>1900598</vt:i4>
      </vt:variant>
      <vt:variant>
        <vt:i4>239</vt:i4>
      </vt:variant>
      <vt:variant>
        <vt:i4>0</vt:i4>
      </vt:variant>
      <vt:variant>
        <vt:i4>5</vt:i4>
      </vt:variant>
      <vt:variant>
        <vt:lpwstr/>
      </vt:variant>
      <vt:variant>
        <vt:lpwstr>_Toc183442042</vt:lpwstr>
      </vt:variant>
      <vt:variant>
        <vt:i4>1900598</vt:i4>
      </vt:variant>
      <vt:variant>
        <vt:i4>233</vt:i4>
      </vt:variant>
      <vt:variant>
        <vt:i4>0</vt:i4>
      </vt:variant>
      <vt:variant>
        <vt:i4>5</vt:i4>
      </vt:variant>
      <vt:variant>
        <vt:lpwstr/>
      </vt:variant>
      <vt:variant>
        <vt:lpwstr>_Toc183442041</vt:lpwstr>
      </vt:variant>
      <vt:variant>
        <vt:i4>1900598</vt:i4>
      </vt:variant>
      <vt:variant>
        <vt:i4>227</vt:i4>
      </vt:variant>
      <vt:variant>
        <vt:i4>0</vt:i4>
      </vt:variant>
      <vt:variant>
        <vt:i4>5</vt:i4>
      </vt:variant>
      <vt:variant>
        <vt:lpwstr/>
      </vt:variant>
      <vt:variant>
        <vt:lpwstr>_Toc183442040</vt:lpwstr>
      </vt:variant>
      <vt:variant>
        <vt:i4>1703990</vt:i4>
      </vt:variant>
      <vt:variant>
        <vt:i4>221</vt:i4>
      </vt:variant>
      <vt:variant>
        <vt:i4>0</vt:i4>
      </vt:variant>
      <vt:variant>
        <vt:i4>5</vt:i4>
      </vt:variant>
      <vt:variant>
        <vt:lpwstr/>
      </vt:variant>
      <vt:variant>
        <vt:lpwstr>_Toc183442039</vt:lpwstr>
      </vt:variant>
      <vt:variant>
        <vt:i4>1703990</vt:i4>
      </vt:variant>
      <vt:variant>
        <vt:i4>215</vt:i4>
      </vt:variant>
      <vt:variant>
        <vt:i4>0</vt:i4>
      </vt:variant>
      <vt:variant>
        <vt:i4>5</vt:i4>
      </vt:variant>
      <vt:variant>
        <vt:lpwstr/>
      </vt:variant>
      <vt:variant>
        <vt:lpwstr>_Toc183442038</vt:lpwstr>
      </vt:variant>
      <vt:variant>
        <vt:i4>1703990</vt:i4>
      </vt:variant>
      <vt:variant>
        <vt:i4>209</vt:i4>
      </vt:variant>
      <vt:variant>
        <vt:i4>0</vt:i4>
      </vt:variant>
      <vt:variant>
        <vt:i4>5</vt:i4>
      </vt:variant>
      <vt:variant>
        <vt:lpwstr/>
      </vt:variant>
      <vt:variant>
        <vt:lpwstr>_Toc183442037</vt:lpwstr>
      </vt:variant>
      <vt:variant>
        <vt:i4>1703990</vt:i4>
      </vt:variant>
      <vt:variant>
        <vt:i4>203</vt:i4>
      </vt:variant>
      <vt:variant>
        <vt:i4>0</vt:i4>
      </vt:variant>
      <vt:variant>
        <vt:i4>5</vt:i4>
      </vt:variant>
      <vt:variant>
        <vt:lpwstr/>
      </vt:variant>
      <vt:variant>
        <vt:lpwstr>_Toc183442036</vt:lpwstr>
      </vt:variant>
      <vt:variant>
        <vt:i4>1703990</vt:i4>
      </vt:variant>
      <vt:variant>
        <vt:i4>197</vt:i4>
      </vt:variant>
      <vt:variant>
        <vt:i4>0</vt:i4>
      </vt:variant>
      <vt:variant>
        <vt:i4>5</vt:i4>
      </vt:variant>
      <vt:variant>
        <vt:lpwstr/>
      </vt:variant>
      <vt:variant>
        <vt:lpwstr>_Toc183442035</vt:lpwstr>
      </vt:variant>
      <vt:variant>
        <vt:i4>1703990</vt:i4>
      </vt:variant>
      <vt:variant>
        <vt:i4>191</vt:i4>
      </vt:variant>
      <vt:variant>
        <vt:i4>0</vt:i4>
      </vt:variant>
      <vt:variant>
        <vt:i4>5</vt:i4>
      </vt:variant>
      <vt:variant>
        <vt:lpwstr/>
      </vt:variant>
      <vt:variant>
        <vt:lpwstr>_Toc183442034</vt:lpwstr>
      </vt:variant>
      <vt:variant>
        <vt:i4>1703990</vt:i4>
      </vt:variant>
      <vt:variant>
        <vt:i4>185</vt:i4>
      </vt:variant>
      <vt:variant>
        <vt:i4>0</vt:i4>
      </vt:variant>
      <vt:variant>
        <vt:i4>5</vt:i4>
      </vt:variant>
      <vt:variant>
        <vt:lpwstr/>
      </vt:variant>
      <vt:variant>
        <vt:lpwstr>_Toc183442033</vt:lpwstr>
      </vt:variant>
      <vt:variant>
        <vt:i4>1703990</vt:i4>
      </vt:variant>
      <vt:variant>
        <vt:i4>179</vt:i4>
      </vt:variant>
      <vt:variant>
        <vt:i4>0</vt:i4>
      </vt:variant>
      <vt:variant>
        <vt:i4>5</vt:i4>
      </vt:variant>
      <vt:variant>
        <vt:lpwstr/>
      </vt:variant>
      <vt:variant>
        <vt:lpwstr>_Toc183442032</vt:lpwstr>
      </vt:variant>
      <vt:variant>
        <vt:i4>1703990</vt:i4>
      </vt:variant>
      <vt:variant>
        <vt:i4>173</vt:i4>
      </vt:variant>
      <vt:variant>
        <vt:i4>0</vt:i4>
      </vt:variant>
      <vt:variant>
        <vt:i4>5</vt:i4>
      </vt:variant>
      <vt:variant>
        <vt:lpwstr/>
      </vt:variant>
      <vt:variant>
        <vt:lpwstr>_Toc183442031</vt:lpwstr>
      </vt:variant>
      <vt:variant>
        <vt:i4>1703990</vt:i4>
      </vt:variant>
      <vt:variant>
        <vt:i4>167</vt:i4>
      </vt:variant>
      <vt:variant>
        <vt:i4>0</vt:i4>
      </vt:variant>
      <vt:variant>
        <vt:i4>5</vt:i4>
      </vt:variant>
      <vt:variant>
        <vt:lpwstr/>
      </vt:variant>
      <vt:variant>
        <vt:lpwstr>_Toc183442030</vt:lpwstr>
      </vt:variant>
      <vt:variant>
        <vt:i4>1769526</vt:i4>
      </vt:variant>
      <vt:variant>
        <vt:i4>161</vt:i4>
      </vt:variant>
      <vt:variant>
        <vt:i4>0</vt:i4>
      </vt:variant>
      <vt:variant>
        <vt:i4>5</vt:i4>
      </vt:variant>
      <vt:variant>
        <vt:lpwstr/>
      </vt:variant>
      <vt:variant>
        <vt:lpwstr>_Toc183442029</vt:lpwstr>
      </vt:variant>
      <vt:variant>
        <vt:i4>1769526</vt:i4>
      </vt:variant>
      <vt:variant>
        <vt:i4>155</vt:i4>
      </vt:variant>
      <vt:variant>
        <vt:i4>0</vt:i4>
      </vt:variant>
      <vt:variant>
        <vt:i4>5</vt:i4>
      </vt:variant>
      <vt:variant>
        <vt:lpwstr/>
      </vt:variant>
      <vt:variant>
        <vt:lpwstr>_Toc183442028</vt:lpwstr>
      </vt:variant>
      <vt:variant>
        <vt:i4>1769526</vt:i4>
      </vt:variant>
      <vt:variant>
        <vt:i4>149</vt:i4>
      </vt:variant>
      <vt:variant>
        <vt:i4>0</vt:i4>
      </vt:variant>
      <vt:variant>
        <vt:i4>5</vt:i4>
      </vt:variant>
      <vt:variant>
        <vt:lpwstr/>
      </vt:variant>
      <vt:variant>
        <vt:lpwstr>_Toc183442027</vt:lpwstr>
      </vt:variant>
      <vt:variant>
        <vt:i4>1769526</vt:i4>
      </vt:variant>
      <vt:variant>
        <vt:i4>143</vt:i4>
      </vt:variant>
      <vt:variant>
        <vt:i4>0</vt:i4>
      </vt:variant>
      <vt:variant>
        <vt:i4>5</vt:i4>
      </vt:variant>
      <vt:variant>
        <vt:lpwstr/>
      </vt:variant>
      <vt:variant>
        <vt:lpwstr>_Toc183442026</vt:lpwstr>
      </vt:variant>
      <vt:variant>
        <vt:i4>1769526</vt:i4>
      </vt:variant>
      <vt:variant>
        <vt:i4>137</vt:i4>
      </vt:variant>
      <vt:variant>
        <vt:i4>0</vt:i4>
      </vt:variant>
      <vt:variant>
        <vt:i4>5</vt:i4>
      </vt:variant>
      <vt:variant>
        <vt:lpwstr/>
      </vt:variant>
      <vt:variant>
        <vt:lpwstr>_Toc183442025</vt:lpwstr>
      </vt:variant>
      <vt:variant>
        <vt:i4>1769526</vt:i4>
      </vt:variant>
      <vt:variant>
        <vt:i4>131</vt:i4>
      </vt:variant>
      <vt:variant>
        <vt:i4>0</vt:i4>
      </vt:variant>
      <vt:variant>
        <vt:i4>5</vt:i4>
      </vt:variant>
      <vt:variant>
        <vt:lpwstr/>
      </vt:variant>
      <vt:variant>
        <vt:lpwstr>_Toc183442024</vt:lpwstr>
      </vt:variant>
      <vt:variant>
        <vt:i4>1769526</vt:i4>
      </vt:variant>
      <vt:variant>
        <vt:i4>125</vt:i4>
      </vt:variant>
      <vt:variant>
        <vt:i4>0</vt:i4>
      </vt:variant>
      <vt:variant>
        <vt:i4>5</vt:i4>
      </vt:variant>
      <vt:variant>
        <vt:lpwstr/>
      </vt:variant>
      <vt:variant>
        <vt:lpwstr>_Toc183442023</vt:lpwstr>
      </vt:variant>
      <vt:variant>
        <vt:i4>1769526</vt:i4>
      </vt:variant>
      <vt:variant>
        <vt:i4>119</vt:i4>
      </vt:variant>
      <vt:variant>
        <vt:i4>0</vt:i4>
      </vt:variant>
      <vt:variant>
        <vt:i4>5</vt:i4>
      </vt:variant>
      <vt:variant>
        <vt:lpwstr/>
      </vt:variant>
      <vt:variant>
        <vt:lpwstr>_Toc183442022</vt:lpwstr>
      </vt:variant>
      <vt:variant>
        <vt:i4>1769526</vt:i4>
      </vt:variant>
      <vt:variant>
        <vt:i4>110</vt:i4>
      </vt:variant>
      <vt:variant>
        <vt:i4>0</vt:i4>
      </vt:variant>
      <vt:variant>
        <vt:i4>5</vt:i4>
      </vt:variant>
      <vt:variant>
        <vt:lpwstr/>
      </vt:variant>
      <vt:variant>
        <vt:lpwstr>_Toc183442021</vt:lpwstr>
      </vt:variant>
      <vt:variant>
        <vt:i4>1769526</vt:i4>
      </vt:variant>
      <vt:variant>
        <vt:i4>104</vt:i4>
      </vt:variant>
      <vt:variant>
        <vt:i4>0</vt:i4>
      </vt:variant>
      <vt:variant>
        <vt:i4>5</vt:i4>
      </vt:variant>
      <vt:variant>
        <vt:lpwstr/>
      </vt:variant>
      <vt:variant>
        <vt:lpwstr>_Toc183442020</vt:lpwstr>
      </vt:variant>
      <vt:variant>
        <vt:i4>1572918</vt:i4>
      </vt:variant>
      <vt:variant>
        <vt:i4>98</vt:i4>
      </vt:variant>
      <vt:variant>
        <vt:i4>0</vt:i4>
      </vt:variant>
      <vt:variant>
        <vt:i4>5</vt:i4>
      </vt:variant>
      <vt:variant>
        <vt:lpwstr/>
      </vt:variant>
      <vt:variant>
        <vt:lpwstr>_Toc183442019</vt:lpwstr>
      </vt:variant>
      <vt:variant>
        <vt:i4>1572918</vt:i4>
      </vt:variant>
      <vt:variant>
        <vt:i4>92</vt:i4>
      </vt:variant>
      <vt:variant>
        <vt:i4>0</vt:i4>
      </vt:variant>
      <vt:variant>
        <vt:i4>5</vt:i4>
      </vt:variant>
      <vt:variant>
        <vt:lpwstr/>
      </vt:variant>
      <vt:variant>
        <vt:lpwstr>_Toc183442018</vt:lpwstr>
      </vt:variant>
      <vt:variant>
        <vt:i4>1572918</vt:i4>
      </vt:variant>
      <vt:variant>
        <vt:i4>86</vt:i4>
      </vt:variant>
      <vt:variant>
        <vt:i4>0</vt:i4>
      </vt:variant>
      <vt:variant>
        <vt:i4>5</vt:i4>
      </vt:variant>
      <vt:variant>
        <vt:lpwstr/>
      </vt:variant>
      <vt:variant>
        <vt:lpwstr>_Toc183442017</vt:lpwstr>
      </vt:variant>
      <vt:variant>
        <vt:i4>1572918</vt:i4>
      </vt:variant>
      <vt:variant>
        <vt:i4>80</vt:i4>
      </vt:variant>
      <vt:variant>
        <vt:i4>0</vt:i4>
      </vt:variant>
      <vt:variant>
        <vt:i4>5</vt:i4>
      </vt:variant>
      <vt:variant>
        <vt:lpwstr/>
      </vt:variant>
      <vt:variant>
        <vt:lpwstr>_Toc183442016</vt:lpwstr>
      </vt:variant>
      <vt:variant>
        <vt:i4>1572918</vt:i4>
      </vt:variant>
      <vt:variant>
        <vt:i4>74</vt:i4>
      </vt:variant>
      <vt:variant>
        <vt:i4>0</vt:i4>
      </vt:variant>
      <vt:variant>
        <vt:i4>5</vt:i4>
      </vt:variant>
      <vt:variant>
        <vt:lpwstr/>
      </vt:variant>
      <vt:variant>
        <vt:lpwstr>_Toc183442015</vt:lpwstr>
      </vt:variant>
      <vt:variant>
        <vt:i4>1572918</vt:i4>
      </vt:variant>
      <vt:variant>
        <vt:i4>68</vt:i4>
      </vt:variant>
      <vt:variant>
        <vt:i4>0</vt:i4>
      </vt:variant>
      <vt:variant>
        <vt:i4>5</vt:i4>
      </vt:variant>
      <vt:variant>
        <vt:lpwstr/>
      </vt:variant>
      <vt:variant>
        <vt:lpwstr>_Toc183442014</vt:lpwstr>
      </vt:variant>
      <vt:variant>
        <vt:i4>1572918</vt:i4>
      </vt:variant>
      <vt:variant>
        <vt:i4>62</vt:i4>
      </vt:variant>
      <vt:variant>
        <vt:i4>0</vt:i4>
      </vt:variant>
      <vt:variant>
        <vt:i4>5</vt:i4>
      </vt:variant>
      <vt:variant>
        <vt:lpwstr/>
      </vt:variant>
      <vt:variant>
        <vt:lpwstr>_Toc183442013</vt:lpwstr>
      </vt:variant>
      <vt:variant>
        <vt:i4>1572918</vt:i4>
      </vt:variant>
      <vt:variant>
        <vt:i4>56</vt:i4>
      </vt:variant>
      <vt:variant>
        <vt:i4>0</vt:i4>
      </vt:variant>
      <vt:variant>
        <vt:i4>5</vt:i4>
      </vt:variant>
      <vt:variant>
        <vt:lpwstr/>
      </vt:variant>
      <vt:variant>
        <vt:lpwstr>_Toc183442012</vt:lpwstr>
      </vt:variant>
      <vt:variant>
        <vt:i4>1572918</vt:i4>
      </vt:variant>
      <vt:variant>
        <vt:i4>50</vt:i4>
      </vt:variant>
      <vt:variant>
        <vt:i4>0</vt:i4>
      </vt:variant>
      <vt:variant>
        <vt:i4>5</vt:i4>
      </vt:variant>
      <vt:variant>
        <vt:lpwstr/>
      </vt:variant>
      <vt:variant>
        <vt:lpwstr>_Toc183442011</vt:lpwstr>
      </vt:variant>
      <vt:variant>
        <vt:i4>1572918</vt:i4>
      </vt:variant>
      <vt:variant>
        <vt:i4>44</vt:i4>
      </vt:variant>
      <vt:variant>
        <vt:i4>0</vt:i4>
      </vt:variant>
      <vt:variant>
        <vt:i4>5</vt:i4>
      </vt:variant>
      <vt:variant>
        <vt:lpwstr/>
      </vt:variant>
      <vt:variant>
        <vt:lpwstr>_Toc183442010</vt:lpwstr>
      </vt:variant>
      <vt:variant>
        <vt:i4>1638454</vt:i4>
      </vt:variant>
      <vt:variant>
        <vt:i4>38</vt:i4>
      </vt:variant>
      <vt:variant>
        <vt:i4>0</vt:i4>
      </vt:variant>
      <vt:variant>
        <vt:i4>5</vt:i4>
      </vt:variant>
      <vt:variant>
        <vt:lpwstr/>
      </vt:variant>
      <vt:variant>
        <vt:lpwstr>_Toc183442009</vt:lpwstr>
      </vt:variant>
      <vt:variant>
        <vt:i4>1638454</vt:i4>
      </vt:variant>
      <vt:variant>
        <vt:i4>32</vt:i4>
      </vt:variant>
      <vt:variant>
        <vt:i4>0</vt:i4>
      </vt:variant>
      <vt:variant>
        <vt:i4>5</vt:i4>
      </vt:variant>
      <vt:variant>
        <vt:lpwstr/>
      </vt:variant>
      <vt:variant>
        <vt:lpwstr>_Toc183442008</vt:lpwstr>
      </vt:variant>
      <vt:variant>
        <vt:i4>1638454</vt:i4>
      </vt:variant>
      <vt:variant>
        <vt:i4>26</vt:i4>
      </vt:variant>
      <vt:variant>
        <vt:i4>0</vt:i4>
      </vt:variant>
      <vt:variant>
        <vt:i4>5</vt:i4>
      </vt:variant>
      <vt:variant>
        <vt:lpwstr/>
      </vt:variant>
      <vt:variant>
        <vt:lpwstr>_Toc183442007</vt:lpwstr>
      </vt:variant>
      <vt:variant>
        <vt:i4>1638454</vt:i4>
      </vt:variant>
      <vt:variant>
        <vt:i4>20</vt:i4>
      </vt:variant>
      <vt:variant>
        <vt:i4>0</vt:i4>
      </vt:variant>
      <vt:variant>
        <vt:i4>5</vt:i4>
      </vt:variant>
      <vt:variant>
        <vt:lpwstr/>
      </vt:variant>
      <vt:variant>
        <vt:lpwstr>_Toc183442006</vt:lpwstr>
      </vt:variant>
      <vt:variant>
        <vt:i4>1638454</vt:i4>
      </vt:variant>
      <vt:variant>
        <vt:i4>14</vt:i4>
      </vt:variant>
      <vt:variant>
        <vt:i4>0</vt:i4>
      </vt:variant>
      <vt:variant>
        <vt:i4>5</vt:i4>
      </vt:variant>
      <vt:variant>
        <vt:lpwstr/>
      </vt:variant>
      <vt:variant>
        <vt:lpwstr>_Toc183442005</vt:lpwstr>
      </vt:variant>
      <vt:variant>
        <vt:i4>1638454</vt:i4>
      </vt:variant>
      <vt:variant>
        <vt:i4>8</vt:i4>
      </vt:variant>
      <vt:variant>
        <vt:i4>0</vt:i4>
      </vt:variant>
      <vt:variant>
        <vt:i4>5</vt:i4>
      </vt:variant>
      <vt:variant>
        <vt:lpwstr/>
      </vt:variant>
      <vt:variant>
        <vt:lpwstr>_Toc183442004</vt:lpwstr>
      </vt:variant>
      <vt:variant>
        <vt:i4>1638454</vt:i4>
      </vt:variant>
      <vt:variant>
        <vt:i4>2</vt:i4>
      </vt:variant>
      <vt:variant>
        <vt:i4>0</vt:i4>
      </vt:variant>
      <vt:variant>
        <vt:i4>5</vt:i4>
      </vt:variant>
      <vt:variant>
        <vt:lpwstr/>
      </vt:variant>
      <vt:variant>
        <vt:lpwstr>_Toc183442003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raportoinnin mallipohja</dc:title>
  <dc:subject>Opinnäytetyö</dc:subject>
  <dc:creator/>
  <cp:keywords>JAMK Opinnäytetyö; opinnäytetyö;mallipohja</cp:keywords>
  <dc:description>JAMK ONT</dc:description>
  <cp:lastModifiedBy/>
  <cp:revision>3</cp:revision>
  <dcterms:created xsi:type="dcterms:W3CDTF">2024-09-13T08:22:00Z</dcterms:created>
  <dcterms:modified xsi:type="dcterms:W3CDTF">2024-11-27T21:35:00Z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0x010100794D6A09661D8A46893AE34EAD384B75</vt:lpwstr>
  </property>
  <property fmtid="{D5CDD505-2E9C-101B-9397-08002B2CF9AE}" pid="3" name="Avainsanat">
    <vt:lpwstr>10;#opinnäytetyö|96b1f92f-9d52-4634-866c-478691c8f5f5</vt:lpwstr>
  </property>
</Properties>
</file>