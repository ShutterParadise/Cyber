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F401FE" w:rsidR="00616A56" w:rsidP="00606E2F" w:rsidRDefault="005713A7" w14:paraId="4D1F685B" w14:textId="56C9FCE7">
      <w:pPr>
        <w:pStyle w:val="Title"/>
      </w:pPr>
      <w:r>
        <w:t xml:space="preserve">Labra </w:t>
      </w:r>
      <w:r w:rsidR="007163CC">
        <w:t>3</w:t>
      </w:r>
    </w:p>
    <w:p w:rsidRPr="00F401FE" w:rsidR="00616A56" w:rsidP="008E1D38" w:rsidRDefault="005713A7" w14:paraId="48F35994" w14:textId="065C88F6">
      <w:pPr>
        <w:pStyle w:val="Kansilehtialanimi"/>
      </w:pPr>
      <w:r>
        <w:t xml:space="preserve">Ryhmä </w:t>
      </w:r>
      <w:r w:rsidR="005B3CA5">
        <w:t>13</w:t>
      </w:r>
    </w:p>
    <w:p w:rsidR="00616A56" w:rsidP="005B3CA5" w:rsidRDefault="005B3CA5" w14:paraId="3AC05989" w14:textId="14A622C5">
      <w:pPr>
        <w:pStyle w:val="KansilehtiOpintotiedot"/>
      </w:pPr>
      <w:r>
        <w:t>Leevi Kauranen, AC7750</w:t>
      </w:r>
    </w:p>
    <w:p w:rsidR="00EC6E41" w:rsidP="005B3CA5" w:rsidRDefault="005B3CA5" w14:paraId="00379D49" w14:textId="18F24198">
      <w:pPr>
        <w:pStyle w:val="KansilehtiOpintotiedot"/>
      </w:pPr>
      <w:proofErr w:type="spellStart"/>
      <w:r>
        <w:t>Samir</w:t>
      </w:r>
      <w:proofErr w:type="spellEnd"/>
      <w:r>
        <w:t xml:space="preserve"> </w:t>
      </w:r>
      <w:proofErr w:type="spellStart"/>
      <w:r>
        <w:t>Benjenna</w:t>
      </w:r>
      <w:proofErr w:type="spellEnd"/>
      <w:r>
        <w:t>, AD1437</w:t>
      </w:r>
    </w:p>
    <w:p w:rsidR="005B3CA5" w:rsidP="005B3CA5" w:rsidRDefault="005B3CA5" w14:paraId="765E9007" w14:textId="531FC081">
      <w:pPr>
        <w:pStyle w:val="KansilehtiOpintotiedot"/>
      </w:pPr>
      <w:r>
        <w:t>Eelis Suhonen, AA3910</w:t>
      </w:r>
    </w:p>
    <w:p w:rsidR="005B3CA5" w:rsidP="005B3CA5" w:rsidRDefault="005B3CA5" w14:paraId="30D8E6E2" w14:textId="669E79B6">
      <w:pPr>
        <w:pStyle w:val="KansilehtiOpintotiedot"/>
      </w:pPr>
      <w:r>
        <w:t>Juho Eräjärvi, AD1276</w:t>
      </w:r>
    </w:p>
    <w:p w:rsidR="005B3CA5" w:rsidP="005B3CA5" w:rsidRDefault="005B3CA5" w14:paraId="465A4A17" w14:textId="190DD375">
      <w:pPr>
        <w:pStyle w:val="KansilehtiOpintotiedot"/>
      </w:pPr>
      <w:proofErr w:type="spellStart"/>
      <w:r>
        <w:t>Mikke</w:t>
      </w:r>
      <w:proofErr w:type="spellEnd"/>
      <w:r>
        <w:t xml:space="preserve"> Kuula, AC7806</w:t>
      </w:r>
    </w:p>
    <w:p w:rsidR="005B3CA5" w:rsidP="005B3CA5" w:rsidRDefault="005B3CA5" w14:paraId="29E21604" w14:textId="77777777">
      <w:pPr>
        <w:pStyle w:val="KansilehtiOpintotiedot"/>
      </w:pPr>
    </w:p>
    <w:p w:rsidR="005B3CA5" w:rsidP="005B3CA5" w:rsidRDefault="005B3CA5" w14:paraId="22025C1F" w14:textId="77777777">
      <w:pPr>
        <w:pStyle w:val="KansilehtiOpintotiedot"/>
      </w:pPr>
    </w:p>
    <w:p w:rsidR="005B3CA5" w:rsidP="005B3CA5" w:rsidRDefault="005B3CA5" w14:paraId="7CF1D7BB" w14:textId="77777777">
      <w:pPr>
        <w:pStyle w:val="KansilehtiOpintotiedot"/>
      </w:pPr>
    </w:p>
    <w:p w:rsidR="005B3CA5" w:rsidP="005B3CA5" w:rsidRDefault="005B3CA5" w14:paraId="1E9F6BB5" w14:textId="77777777">
      <w:pPr>
        <w:pStyle w:val="KansilehtiOpintotiedot"/>
      </w:pPr>
    </w:p>
    <w:p w:rsidR="005B3CA5" w:rsidP="005B3CA5" w:rsidRDefault="005B3CA5" w14:paraId="4421BC31" w14:textId="77777777">
      <w:pPr>
        <w:pStyle w:val="KansilehtiOpintotiedot"/>
      </w:pPr>
    </w:p>
    <w:p w:rsidRPr="005B3CA5" w:rsidR="005B3CA5" w:rsidP="005B3CA5" w:rsidRDefault="005B3CA5" w14:paraId="7E66B776" w14:textId="77777777">
      <w:pPr>
        <w:pStyle w:val="KansilehtiOpintotiedot"/>
        <w:ind w:left="0"/>
      </w:pPr>
    </w:p>
    <w:p w:rsidRPr="00DD209B" w:rsidR="00180EDE" w:rsidP="008E1D38" w:rsidRDefault="76E7221E" w14:paraId="7099BC0E" w14:noSpellErr="1" w14:textId="1192D76F">
      <w:pPr>
        <w:pStyle w:val="KansilehtiOpintotiedot"/>
      </w:pPr>
      <w:r w:rsidR="5DA9A1B9">
        <w:rPr/>
        <w:t>Tietoturvakontrollit TTC6010-3007</w:t>
      </w:r>
    </w:p>
    <w:p w:rsidR="0A203F99" w:rsidP="51805684" w:rsidRDefault="0A203F99" w14:paraId="4A3F08A7" w14:textId="2A2983D8">
      <w:pPr>
        <w:pStyle w:val="KansilehtiOpintotiedot"/>
        <w:suppressLineNumbers w:val="0"/>
        <w:bidi w:val="0"/>
        <w:spacing w:before="60" w:beforeAutospacing="off" w:after="60" w:afterAutospacing="off" w:line="240" w:lineRule="auto"/>
        <w:ind w:left="1276" w:right="0"/>
        <w:jc w:val="left"/>
      </w:pPr>
      <w:r w:rsidR="0A203F99">
        <w:rPr/>
        <w:t>2.10.2024</w:t>
      </w:r>
    </w:p>
    <w:p w:rsidR="001E78E3" w:rsidP="001E78E3" w:rsidRDefault="005B3CA5" w14:paraId="55BFD692" w14:textId="18E8F313">
      <w:pPr>
        <w:pStyle w:val="KansilehtiOpintotiedot"/>
      </w:pPr>
      <w:r>
        <w:t>Tieto- ja viestintätekniikka</w:t>
      </w:r>
    </w:p>
    <w:p w:rsidR="001E78E3" w:rsidP="001E78E3" w:rsidRDefault="001E78E3" w14:paraId="3B979461" w14:textId="77777777">
      <w:pPr>
        <w:pStyle w:val="KansilehtiOpintotiedot"/>
      </w:pPr>
    </w:p>
    <w:p w:rsidR="001E78E3" w:rsidRDefault="001E78E3" w14:paraId="412411F3" w14:textId="77777777">
      <w:pPr>
        <w:sectPr w:rsidR="001E78E3" w:rsidSect="0058148B">
          <w:headerReference w:type="default" r:id="rId11"/>
          <w:footerReference w:type="default" r:id="rId12"/>
          <w:pgSz w:w="11907" w:h="16839" w:orient="portrait" w:code="9"/>
          <w:pgMar w:top="1134" w:right="1134" w:bottom="1134" w:left="1134" w:header="1128" w:footer="1162" w:gutter="0"/>
          <w:cols w:space="708"/>
          <w:docGrid w:linePitch="360"/>
        </w:sectPr>
      </w:pPr>
    </w:p>
    <w:p w:rsidR="00115876" w:rsidP="00FF4C28" w:rsidRDefault="005B1701" w14:paraId="1FD16069" w14:textId="77777777">
      <w:pPr>
        <w:pStyle w:val="Sisllysluettelootsikko"/>
      </w:pPr>
      <w:r>
        <w:t>Sisä</w:t>
      </w:r>
      <w:r w:rsidR="004666C1">
        <w:t>ltö</w:t>
      </w:r>
    </w:p>
    <w:p w:rsidR="00164763" w:rsidRDefault="00F131CE" w14:paraId="6CE9A008" w14:textId="6B3D03B5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178761555">
        <w:r w:rsidRPr="008807F7" w:rsidR="00164763">
          <w:rPr>
            <w:rStyle w:val="Hyperlink"/>
          </w:rPr>
          <w:t>1</w:t>
        </w:r>
        <w:r w:rsidR="00164763"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Johdanto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_Toc178761555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3</w:t>
        </w:r>
        <w:r w:rsidR="00164763">
          <w:rPr>
            <w:webHidden/>
          </w:rPr>
          <w:fldChar w:fldCharType="end"/>
        </w:r>
      </w:hyperlink>
    </w:p>
    <w:p w:rsidR="00164763" w:rsidRDefault="006C614B" w14:paraId="59AD4B9D" w14:textId="719A2760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8761556">
        <w:r w:rsidRPr="008807F7" w:rsidR="00164763">
          <w:rPr>
            <w:rStyle w:val="Hyperlink"/>
          </w:rPr>
          <w:t>2</w:t>
        </w:r>
        <w:r w:rsidR="00164763"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Teoria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_Toc178761556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3</w:t>
        </w:r>
        <w:r w:rsidR="00164763">
          <w:rPr>
            <w:webHidden/>
          </w:rPr>
          <w:fldChar w:fldCharType="end"/>
        </w:r>
      </w:hyperlink>
    </w:p>
    <w:p w:rsidR="00164763" w:rsidRDefault="006C614B" w14:paraId="683AB7D9" w14:textId="2549B9D2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57">
        <w:r w:rsidRPr="008807F7" w:rsidR="00164763">
          <w:rPr>
            <w:rStyle w:val="Hyperlink"/>
            <w:rFonts w:cs="Calibri"/>
          </w:rPr>
          <w:t>2.1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  <w:rFonts w:cs="Calibri"/>
          </w:rPr>
          <w:t>Antivirus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_Toc178761557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4</w:t>
        </w:r>
        <w:r w:rsidR="00164763">
          <w:rPr>
            <w:webHidden/>
          </w:rPr>
          <w:fldChar w:fldCharType="end"/>
        </w:r>
      </w:hyperlink>
    </w:p>
    <w:p w:rsidR="00164763" w:rsidRDefault="006C614B" w14:paraId="2FABFCAA" w14:textId="35E4D69F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58">
        <w:r w:rsidRPr="008807F7" w:rsidR="00164763">
          <w:rPr>
            <w:rStyle w:val="Hyperlink"/>
          </w:rPr>
          <w:t>2.2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Vulnerability Protection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_Toc178761558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4</w:t>
        </w:r>
        <w:r w:rsidR="00164763">
          <w:rPr>
            <w:webHidden/>
          </w:rPr>
          <w:fldChar w:fldCharType="end"/>
        </w:r>
      </w:hyperlink>
    </w:p>
    <w:p w:rsidR="00164763" w:rsidRDefault="006C614B" w14:paraId="7408D0C2" w14:textId="459050F4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59">
        <w:r w:rsidRPr="008807F7" w:rsidR="00164763">
          <w:rPr>
            <w:rStyle w:val="Hyperlink"/>
          </w:rPr>
          <w:t>2.3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Anti-Spyware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_Toc178761559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4</w:t>
        </w:r>
        <w:r w:rsidR="00164763">
          <w:rPr>
            <w:webHidden/>
          </w:rPr>
          <w:fldChar w:fldCharType="end"/>
        </w:r>
      </w:hyperlink>
    </w:p>
    <w:p w:rsidR="00164763" w:rsidRDefault="006C614B" w14:paraId="113D9BDD" w14:textId="656AE840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0">
        <w:r w:rsidRPr="008807F7" w:rsidR="00164763">
          <w:rPr>
            <w:rStyle w:val="Hyperlink"/>
          </w:rPr>
          <w:t>2.4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File Blocking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_Toc178761560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4</w:t>
        </w:r>
        <w:r w:rsidR="00164763">
          <w:rPr>
            <w:webHidden/>
          </w:rPr>
          <w:fldChar w:fldCharType="end"/>
        </w:r>
      </w:hyperlink>
    </w:p>
    <w:p w:rsidR="00164763" w:rsidRDefault="006C614B" w14:paraId="03912AA8" w14:textId="4CB9FEF5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1">
        <w:r w:rsidRPr="008807F7" w:rsidR="00164763">
          <w:rPr>
            <w:rStyle w:val="Hyperlink"/>
          </w:rPr>
          <w:t>2.5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WildFire Analysis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_Toc178761561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5</w:t>
        </w:r>
        <w:r w:rsidR="00164763">
          <w:rPr>
            <w:webHidden/>
          </w:rPr>
          <w:fldChar w:fldCharType="end"/>
        </w:r>
      </w:hyperlink>
    </w:p>
    <w:p w:rsidR="00164763" w:rsidRDefault="006C614B" w14:paraId="731E1970" w14:textId="21998F47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2">
        <w:r w:rsidRPr="008807F7" w:rsidR="00164763">
          <w:rPr>
            <w:rStyle w:val="Hyperlink"/>
          </w:rPr>
          <w:t>2.6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Flood Protection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_Toc178761562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5</w:t>
        </w:r>
        <w:r w:rsidR="00164763">
          <w:rPr>
            <w:webHidden/>
          </w:rPr>
          <w:fldChar w:fldCharType="end"/>
        </w:r>
      </w:hyperlink>
    </w:p>
    <w:p w:rsidR="00164763" w:rsidRDefault="006C614B" w14:paraId="64C2D68B" w14:textId="29428711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3">
        <w:r w:rsidRPr="008807F7" w:rsidR="00164763">
          <w:rPr>
            <w:rStyle w:val="Hyperlink"/>
          </w:rPr>
          <w:t>2.7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EICAR-testitiedosto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_Toc178761563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5</w:t>
        </w:r>
        <w:r w:rsidR="00164763">
          <w:rPr>
            <w:webHidden/>
          </w:rPr>
          <w:fldChar w:fldCharType="end"/>
        </w:r>
      </w:hyperlink>
    </w:p>
    <w:p w:rsidR="00164763" w:rsidRDefault="006C614B" w14:paraId="21AD9240" w14:textId="4EBBBD0A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8761564">
        <w:r w:rsidRPr="008807F7" w:rsidR="00164763">
          <w:rPr>
            <w:rStyle w:val="Hyperlink"/>
          </w:rPr>
          <w:t>3</w:t>
        </w:r>
        <w:r w:rsidR="00164763"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Työn kulku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_Toc178761564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5</w:t>
        </w:r>
        <w:r w:rsidR="00164763">
          <w:rPr>
            <w:webHidden/>
          </w:rPr>
          <w:fldChar w:fldCharType="end"/>
        </w:r>
      </w:hyperlink>
    </w:p>
    <w:p w:rsidR="00164763" w:rsidRDefault="006C614B" w14:paraId="1AD06F7A" w14:textId="1EC52FE4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5">
        <w:r w:rsidRPr="008807F7" w:rsidR="00164763">
          <w:rPr>
            <w:rStyle w:val="Hyperlink"/>
          </w:rPr>
          <w:t>3.1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HTTPS-salauksen purku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_Toc178761565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12</w:t>
        </w:r>
        <w:r w:rsidR="00164763">
          <w:rPr>
            <w:webHidden/>
          </w:rPr>
          <w:fldChar w:fldCharType="end"/>
        </w:r>
      </w:hyperlink>
    </w:p>
    <w:p w:rsidR="00164763" w:rsidRDefault="006C614B" w14:paraId="49516713" w14:textId="6AC33561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6">
        <w:r w:rsidRPr="008807F7" w:rsidR="00164763">
          <w:rPr>
            <w:rStyle w:val="Hyperlink"/>
          </w:rPr>
          <w:t>3.2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Testaaminen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_Toc178761566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14</w:t>
        </w:r>
        <w:r w:rsidR="00164763">
          <w:rPr>
            <w:webHidden/>
          </w:rPr>
          <w:fldChar w:fldCharType="end"/>
        </w:r>
      </w:hyperlink>
    </w:p>
    <w:p w:rsidR="00164763" w:rsidRDefault="006C614B" w14:paraId="52EC0FE1" w14:textId="7F84F01B">
      <w:pPr>
        <w:pStyle w:val="TOC2"/>
        <w:rPr>
          <w:rFonts w:asciiTheme="minorHAnsi" w:hAnsiTheme="minorHAnsi" w:eastAsiaTheme="minorEastAsia" w:cstheme="minorBidi"/>
          <w:color w:val="auto"/>
          <w:kern w:val="2"/>
          <w:lang w:eastAsia="fi-FI"/>
          <w14:ligatures w14:val="standardContextual"/>
        </w:rPr>
      </w:pPr>
      <w:hyperlink w:history="1" w:anchor="_Toc178761567">
        <w:r w:rsidRPr="008807F7" w:rsidR="00164763">
          <w:rPr>
            <w:rStyle w:val="Hyperlink"/>
          </w:rPr>
          <w:t>3.3</w:t>
        </w:r>
        <w:r w:rsidR="00164763">
          <w:rPr>
            <w:rFonts w:asciiTheme="minorHAnsi" w:hAnsiTheme="minorHAnsi" w:eastAsiaTheme="minorEastAsia" w:cstheme="minorBidi"/>
            <w:color w:val="auto"/>
            <w:kern w:val="2"/>
            <w:lang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Liikennetulvasuojaus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_Toc178761567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17</w:t>
        </w:r>
        <w:r w:rsidR="00164763">
          <w:rPr>
            <w:webHidden/>
          </w:rPr>
          <w:fldChar w:fldCharType="end"/>
        </w:r>
      </w:hyperlink>
    </w:p>
    <w:p w:rsidR="00164763" w:rsidRDefault="006C614B" w14:paraId="452A0B9F" w14:textId="40F97EA1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8761568">
        <w:r w:rsidRPr="008807F7" w:rsidR="00164763">
          <w:rPr>
            <w:rStyle w:val="Hyperlink"/>
          </w:rPr>
          <w:t>4</w:t>
        </w:r>
        <w:r w:rsidR="00164763">
          <w:rPr>
            <w:rFonts w:asciiTheme="minorHAnsi" w:hAnsiTheme="minorHAnsi" w:eastAsiaTheme="minorEastAsia" w:cstheme="minorBidi"/>
            <w:b w:val="0"/>
            <w:color w:val="auto"/>
            <w:kern w:val="2"/>
            <w:szCs w:val="24"/>
            <w:lang w:val="fi-FI" w:eastAsia="fi-FI"/>
            <w14:ligatures w14:val="standardContextual"/>
          </w:rPr>
          <w:tab/>
        </w:r>
        <w:r w:rsidRPr="008807F7" w:rsidR="00164763">
          <w:rPr>
            <w:rStyle w:val="Hyperlink"/>
          </w:rPr>
          <w:t>Pohdinta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_Toc178761568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19</w:t>
        </w:r>
        <w:r w:rsidR="00164763">
          <w:rPr>
            <w:webHidden/>
          </w:rPr>
          <w:fldChar w:fldCharType="end"/>
        </w:r>
      </w:hyperlink>
    </w:p>
    <w:p w:rsidR="00164763" w:rsidRDefault="006C614B" w14:paraId="790CA747" w14:textId="7C742C72">
      <w:pPr>
        <w:pStyle w:val="TOC1"/>
        <w:rPr>
          <w:rFonts w:asciiTheme="minorHAnsi" w:hAnsiTheme="minorHAnsi" w:eastAsiaTheme="minorEastAsia" w:cstheme="minorBidi"/>
          <w:b w:val="0"/>
          <w:color w:val="auto"/>
          <w:kern w:val="2"/>
          <w:szCs w:val="24"/>
          <w:lang w:val="fi-FI" w:eastAsia="fi-FI"/>
          <w14:ligatures w14:val="standardContextual"/>
        </w:rPr>
      </w:pPr>
      <w:hyperlink w:history="1" w:anchor="_Toc178761569">
        <w:r w:rsidRPr="008807F7" w:rsidR="00164763">
          <w:rPr>
            <w:rStyle w:val="Hyperlink"/>
          </w:rPr>
          <w:t>Lähteet</w:t>
        </w:r>
        <w:r w:rsidR="00164763">
          <w:rPr>
            <w:webHidden/>
          </w:rPr>
          <w:tab/>
        </w:r>
        <w:r w:rsidR="00164763">
          <w:rPr>
            <w:webHidden/>
          </w:rPr>
          <w:fldChar w:fldCharType="begin"/>
        </w:r>
        <w:r w:rsidR="00164763">
          <w:rPr>
            <w:webHidden/>
          </w:rPr>
          <w:instrText xml:space="preserve"> PAGEREF _Toc178761569 \h </w:instrText>
        </w:r>
        <w:r w:rsidR="00164763">
          <w:rPr>
            <w:webHidden/>
          </w:rPr>
        </w:r>
        <w:r w:rsidR="00164763">
          <w:rPr>
            <w:webHidden/>
          </w:rPr>
          <w:fldChar w:fldCharType="separate"/>
        </w:r>
        <w:r w:rsidR="00164763">
          <w:rPr>
            <w:webHidden/>
          </w:rPr>
          <w:t>21</w:t>
        </w:r>
        <w:r w:rsidR="00164763">
          <w:rPr>
            <w:webHidden/>
          </w:rPr>
          <w:fldChar w:fldCharType="end"/>
        </w:r>
      </w:hyperlink>
    </w:p>
    <w:p w:rsidR="00164763" w:rsidP="00CA77C5" w:rsidRDefault="00F131CE" w14:paraId="6ED52613" w14:textId="77777777">
      <w:pPr>
        <w:pStyle w:val="Sisllysluettelootsikko"/>
      </w:pPr>
      <w:r>
        <w:fldChar w:fldCharType="end"/>
      </w:r>
      <w:r w:rsidRPr="00FF4C28" w:rsidR="00016973">
        <w:t>Kuviot</w:t>
      </w:r>
      <w:r w:rsidR="00CA77C5">
        <w:fldChar w:fldCharType="begin"/>
      </w:r>
      <w:r w:rsidR="00CA77C5">
        <w:instrText xml:space="preserve"> TOC \h \z \c "Kuvio" </w:instrText>
      </w:r>
      <w:r w:rsidR="00CA77C5">
        <w:fldChar w:fldCharType="separate"/>
      </w:r>
    </w:p>
    <w:p w:rsidR="00164763" w:rsidRDefault="006C614B" w14:paraId="0222980C" w14:textId="5F158FA0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0">
        <w:r w:rsidRPr="00F55DC1" w:rsidR="00164763">
          <w:rPr>
            <w:rStyle w:val="Hyperlink"/>
            <w:noProof/>
          </w:rPr>
          <w:t>Kuvio 1. Turvallisuussäännön asetukset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_Toc178761570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6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042FC2A1" w14:textId="7D559B0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1">
        <w:r w:rsidRPr="00F55DC1" w:rsidR="00164763">
          <w:rPr>
            <w:rStyle w:val="Hyperlink"/>
            <w:noProof/>
          </w:rPr>
          <w:t>Kuvio 2. Antivirusprofiilin säännöt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_Toc178761571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7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374A4BCB" w14:textId="0D78DBB1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2">
        <w:r w:rsidRPr="00F55DC1" w:rsidR="00164763">
          <w:rPr>
            <w:rStyle w:val="Hyperlink"/>
            <w:noProof/>
          </w:rPr>
          <w:t>Kuvio 3. Antivirussäännön asettaminen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_Toc178761572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8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384A8926" w14:textId="4B745655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3">
        <w:r w:rsidRPr="00F55DC1" w:rsidR="00164763">
          <w:rPr>
            <w:rStyle w:val="Hyperlink"/>
            <w:noProof/>
          </w:rPr>
          <w:t>Kuvio 4. Web-browsing sovellus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_Toc178761573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8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1E7C3C44" w14:textId="0F72694B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4">
        <w:r w:rsidRPr="00F55DC1" w:rsidR="00164763">
          <w:rPr>
            <w:rStyle w:val="Hyperlink"/>
            <w:noProof/>
          </w:rPr>
          <w:t>Kuvio 5. URL-suodattimen asetukset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_Toc178761574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9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1F20BECB" w14:textId="31E982C4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5">
        <w:r w:rsidRPr="00F55DC1" w:rsidR="00164763">
          <w:rPr>
            <w:rStyle w:val="Hyperlink"/>
            <w:noProof/>
          </w:rPr>
          <w:t>Kuvio 6. Kustomoidut URL-kategoriat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_Toc178761575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9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46442D2A" w14:textId="27861B73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6">
        <w:r w:rsidRPr="00F55DC1" w:rsidR="00164763">
          <w:rPr>
            <w:rStyle w:val="Hyperlink"/>
            <w:noProof/>
          </w:rPr>
          <w:t>Kuvio 7.Url-suodattimen muokkaus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_Toc178761576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10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40857FAC" w14:textId="0ADD218F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7">
        <w:r w:rsidRPr="00F55DC1" w:rsidR="00164763">
          <w:rPr>
            <w:rStyle w:val="Hyperlink"/>
            <w:noProof/>
          </w:rPr>
          <w:t>Kuvio 8. Suodattimen asettaminen turvallisuussääntöön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_Toc178761577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11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5C7FB409" w14:textId="7AB1159E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8">
        <w:r w:rsidRPr="00F55DC1" w:rsidR="00164763">
          <w:rPr>
            <w:rStyle w:val="Hyperlink"/>
            <w:noProof/>
          </w:rPr>
          <w:t>Kuvio 9. Lisäosien asentaminen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_Toc178761578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11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2A2AB335" w14:textId="665D6F5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79">
        <w:r w:rsidRPr="00F55DC1" w:rsidR="00164763">
          <w:rPr>
            <w:rStyle w:val="Hyperlink"/>
            <w:noProof/>
          </w:rPr>
          <w:t>Kuvio 10. Sertifikaatin luonti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_Toc178761579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12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4329CE59" w14:textId="729AF961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0">
        <w:r w:rsidRPr="00F55DC1" w:rsidR="00164763">
          <w:rPr>
            <w:rStyle w:val="Hyperlink"/>
            <w:noProof/>
          </w:rPr>
          <w:t>Kuvio 11. Sertifikaatin asentaminen WS01-työaseman selaimelle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_Toc178761580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13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35DDFADC" w14:textId="0D477205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1">
        <w:r w:rsidRPr="00F55DC1" w:rsidR="00164763">
          <w:rPr>
            <w:rStyle w:val="Hyperlink"/>
            <w:noProof/>
          </w:rPr>
          <w:t>Kuvio 12. Pura_salaus_sivulta purkusäännön asetukset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_Toc178761581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13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1FED8B30" w14:textId="51DF068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2">
        <w:r w:rsidRPr="00F55DC1" w:rsidR="00164763">
          <w:rPr>
            <w:rStyle w:val="Hyperlink"/>
            <w:noProof/>
          </w:rPr>
          <w:t>Kuvio 13. Yle.fi estetty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_Toc178761582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14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77016BED" w14:textId="3B4AB350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3">
        <w:r w:rsidRPr="00F55DC1" w:rsidR="00164763">
          <w:rPr>
            <w:rStyle w:val="Hyperlink"/>
            <w:noProof/>
          </w:rPr>
          <w:t>Kuvio 14. Pelisivustot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_Toc178761583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15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0C966BD8" w14:textId="5F39E154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4">
        <w:r w:rsidRPr="00F55DC1" w:rsidR="00164763">
          <w:rPr>
            <w:rStyle w:val="Hyperlink"/>
            <w:noProof/>
          </w:rPr>
          <w:t>Kuvio 15 Palo Alton loki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_Toc178761584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16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01B403FB" w14:textId="51053EAC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5">
        <w:r w:rsidRPr="00F55DC1" w:rsidR="00164763">
          <w:rPr>
            <w:rStyle w:val="Hyperlink"/>
            <w:noProof/>
          </w:rPr>
          <w:t>Kuvio 16. Estetty lataus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_Toc178761585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16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720964BC" w14:textId="52D485BA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6">
        <w:r w:rsidRPr="00F55DC1" w:rsidR="00164763">
          <w:rPr>
            <w:rStyle w:val="Hyperlink"/>
            <w:noProof/>
          </w:rPr>
          <w:t>Kuvio 17. Liikennetulvasuojauksen asetukset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_Toc178761586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17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6D6A751C" w14:textId="242ECEA0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7">
        <w:r w:rsidRPr="00F55DC1" w:rsidR="00164763">
          <w:rPr>
            <w:rStyle w:val="Hyperlink"/>
            <w:noProof/>
          </w:rPr>
          <w:t>Kuvio 18. Liikennetulvasuojauksen asettaminen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_Toc178761587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18</w:t>
        </w:r>
        <w:r w:rsidR="00164763">
          <w:rPr>
            <w:noProof/>
            <w:webHidden/>
          </w:rPr>
          <w:fldChar w:fldCharType="end"/>
        </w:r>
      </w:hyperlink>
    </w:p>
    <w:p w:rsidR="00164763" w:rsidRDefault="006C614B" w14:paraId="281BAAD6" w14:textId="760BD752">
      <w:pPr>
        <w:pStyle w:val="TableofFigures"/>
        <w:rPr>
          <w:rFonts w:asciiTheme="minorHAnsi" w:hAnsiTheme="minorHAnsi" w:eastAsiaTheme="minorEastAsia" w:cstheme="minorBidi"/>
          <w:noProof/>
          <w:color w:val="auto"/>
          <w:kern w:val="2"/>
          <w:lang w:eastAsia="fi-FI"/>
          <w14:ligatures w14:val="standardContextual"/>
        </w:rPr>
      </w:pPr>
      <w:hyperlink w:history="1" w:anchor="_Toc178761588">
        <w:r w:rsidRPr="00F55DC1" w:rsidR="00164763">
          <w:rPr>
            <w:rStyle w:val="Hyperlink"/>
            <w:noProof/>
          </w:rPr>
          <w:t>Kuvio 19. Palo Alto uhkaloki</w:t>
        </w:r>
        <w:r w:rsidR="00164763">
          <w:rPr>
            <w:noProof/>
            <w:webHidden/>
          </w:rPr>
          <w:tab/>
        </w:r>
        <w:r w:rsidR="00164763">
          <w:rPr>
            <w:noProof/>
            <w:webHidden/>
          </w:rPr>
          <w:fldChar w:fldCharType="begin"/>
        </w:r>
        <w:r w:rsidR="00164763">
          <w:rPr>
            <w:noProof/>
            <w:webHidden/>
          </w:rPr>
          <w:instrText xml:space="preserve"> PAGEREF _Toc178761588 \h </w:instrText>
        </w:r>
        <w:r w:rsidR="00164763">
          <w:rPr>
            <w:noProof/>
            <w:webHidden/>
          </w:rPr>
        </w:r>
        <w:r w:rsidR="00164763">
          <w:rPr>
            <w:noProof/>
            <w:webHidden/>
          </w:rPr>
          <w:fldChar w:fldCharType="separate"/>
        </w:r>
        <w:r w:rsidR="00164763">
          <w:rPr>
            <w:noProof/>
            <w:webHidden/>
          </w:rPr>
          <w:t>19</w:t>
        </w:r>
        <w:r w:rsidR="00164763">
          <w:rPr>
            <w:noProof/>
            <w:webHidden/>
          </w:rPr>
          <w:fldChar w:fldCharType="end"/>
        </w:r>
      </w:hyperlink>
    </w:p>
    <w:p w:rsidRPr="00CD2D68" w:rsidR="00D75170" w:rsidP="00D75170" w:rsidRDefault="00CA77C5" w14:paraId="1859DF5B" w14:textId="77777777">
      <w:pPr>
        <w:pStyle w:val="Sisllysluettelootsikko"/>
      </w:pPr>
      <w:r>
        <w:fldChar w:fldCharType="end"/>
      </w:r>
    </w:p>
    <w:p w:rsidR="003E0724" w:rsidP="00E868F1" w:rsidRDefault="0071788B" w14:paraId="72EC8C80" w14:textId="6487750B">
      <w:pPr>
        <w:pStyle w:val="Heading1"/>
      </w:pPr>
      <w:bookmarkStart w:name="_Toc428542252" w:id="0"/>
      <w:bookmarkStart w:name="_Toc428799791" w:id="1"/>
      <w:bookmarkStart w:name="_Toc430675189" w:id="2"/>
      <w:bookmarkStart w:name="_Toc430767989" w:id="3"/>
      <w:bookmarkStart w:name="_Toc527546201" w:id="4"/>
      <w:bookmarkStart w:name="_Toc17205362" w:id="5"/>
      <w:bookmarkStart w:name="_Toc52971244" w:id="6"/>
      <w:bookmarkStart w:name="_Toc52971603" w:id="7"/>
      <w:bookmarkStart w:name="_Toc58338869" w:id="8"/>
      <w:bookmarkStart w:name="_Toc63413616" w:id="9"/>
      <w:bookmarkStart w:name="_Toc178761555" w:id="10"/>
      <w:r w:rsidRPr="00CD2D68">
        <w:t>Johdanto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Pr="00687402" w:rsidR="00C509D5" w:rsidP="00C509D5" w:rsidRDefault="000B4207" w14:paraId="06B421AD" w14:textId="6343BC1B">
      <w:r w:rsidRPr="00687402">
        <w:t xml:space="preserve">Tietoturvakontrollit-opintojakson kolmannessa laboratorioharjoituksessa oli </w:t>
      </w:r>
      <w:r w:rsidRPr="00687402" w:rsidR="00A7362D">
        <w:t>tarkoituksena jatkaa Palo Alton turvallisuusominaisuuksiin tutustumista</w:t>
      </w:r>
      <w:r w:rsidRPr="00687402" w:rsidR="002B1A63">
        <w:t xml:space="preserve"> ja parantaa ympäristömme turvallisuutta yhä entisestään. </w:t>
      </w:r>
      <w:r w:rsidRPr="00687402" w:rsidR="007A64D0">
        <w:t xml:space="preserve">Harjoituksessa hyödynnetään Palo Alton ominaisuuksia kuten </w:t>
      </w:r>
      <w:proofErr w:type="spellStart"/>
      <w:r w:rsidRPr="00687402" w:rsidR="007A64D0">
        <w:t>Threat</w:t>
      </w:r>
      <w:proofErr w:type="spellEnd"/>
      <w:r w:rsidRPr="00687402" w:rsidR="007A64D0">
        <w:t>-</w:t>
      </w:r>
      <w:r w:rsidRPr="00687402" w:rsidR="007222CB">
        <w:t>ID ja URL-</w:t>
      </w:r>
      <w:proofErr w:type="spellStart"/>
      <w:r w:rsidRPr="00687402" w:rsidR="007222CB">
        <w:t>filteröinti</w:t>
      </w:r>
      <w:proofErr w:type="spellEnd"/>
      <w:r w:rsidRPr="00687402" w:rsidR="007222CB">
        <w:t xml:space="preserve">. Tutustuimme myös </w:t>
      </w:r>
      <w:r w:rsidRPr="00687402" w:rsidR="005D1818">
        <w:t xml:space="preserve">Antivirus, </w:t>
      </w:r>
      <w:proofErr w:type="spellStart"/>
      <w:r w:rsidRPr="00687402" w:rsidR="005D1818">
        <w:t>Vulnerability</w:t>
      </w:r>
      <w:proofErr w:type="spellEnd"/>
      <w:r w:rsidRPr="00687402" w:rsidR="005D1818">
        <w:t xml:space="preserve"> </w:t>
      </w:r>
      <w:proofErr w:type="spellStart"/>
      <w:r w:rsidRPr="00687402" w:rsidR="005D1818">
        <w:t>Protection</w:t>
      </w:r>
      <w:proofErr w:type="spellEnd"/>
      <w:r w:rsidRPr="00687402" w:rsidR="005D1818">
        <w:t>, Anti-</w:t>
      </w:r>
      <w:proofErr w:type="spellStart"/>
      <w:r w:rsidRPr="00687402" w:rsidR="005D1818">
        <w:t>Spyware</w:t>
      </w:r>
      <w:proofErr w:type="spellEnd"/>
      <w:r w:rsidRPr="00687402" w:rsidR="005D1818">
        <w:t xml:space="preserve">, File </w:t>
      </w:r>
      <w:proofErr w:type="spellStart"/>
      <w:r w:rsidRPr="00687402" w:rsidR="005D1818">
        <w:t>Blocking</w:t>
      </w:r>
      <w:proofErr w:type="spellEnd"/>
      <w:r w:rsidRPr="00687402" w:rsidR="005D1818">
        <w:t xml:space="preserve"> sekä </w:t>
      </w:r>
      <w:proofErr w:type="spellStart"/>
      <w:r w:rsidRPr="00687402" w:rsidR="005D1818">
        <w:t>Wildfire</w:t>
      </w:r>
      <w:proofErr w:type="spellEnd"/>
      <w:r w:rsidRPr="00687402" w:rsidR="005D1818">
        <w:t xml:space="preserve"> Analysis ominaisuuksiin.</w:t>
      </w:r>
    </w:p>
    <w:p w:rsidRPr="00687402" w:rsidR="00FA0CF9" w:rsidP="00C509D5" w:rsidRDefault="00FA0CF9" w14:paraId="4F804DAA" w14:textId="0B591C15">
      <w:r w:rsidRPr="00687402">
        <w:t>Edellä</w:t>
      </w:r>
      <w:r w:rsidR="0088177D">
        <w:t xml:space="preserve"> </w:t>
      </w:r>
      <w:r w:rsidRPr="00687402">
        <w:t>mainittujen työkalujen avulla meille annettiin tehtäväksi</w:t>
      </w:r>
      <w:r w:rsidRPr="00687402" w:rsidR="009B1C57">
        <w:t xml:space="preserve"> </w:t>
      </w:r>
      <w:r w:rsidRPr="00687402" w:rsidR="00081CB8">
        <w:t xml:space="preserve">estää pääsy yle.fi-sivustolle, </w:t>
      </w:r>
      <w:r w:rsidRPr="00687402" w:rsidR="000E264A">
        <w:t xml:space="preserve">tehdä asetus, joka lähettää ilmoituksen palomuuriin, kun selaimella mennään uhkapelisivustoille ja </w:t>
      </w:r>
      <w:r w:rsidRPr="00687402" w:rsidR="00737256">
        <w:t>pelisivustoille, kuten miniclip</w:t>
      </w:r>
      <w:r w:rsidRPr="00687402" w:rsidR="2081B876">
        <w:t>.com</w:t>
      </w:r>
      <w:r w:rsidRPr="00687402" w:rsidR="00737256">
        <w:t>, mennessä selain antaa käyttäjälle ilmoituksen, että</w:t>
      </w:r>
      <w:r w:rsidRPr="00687402" w:rsidR="00B50690">
        <w:t xml:space="preserve"> organisaatio ei suosittele sivulle siirtymistä, mutta </w:t>
      </w:r>
      <w:r w:rsidRPr="00687402" w:rsidR="00AA366F">
        <w:t xml:space="preserve">käyttäjä pystyy jatkaa sivulle klikkaamalla </w:t>
      </w:r>
      <w:proofErr w:type="spellStart"/>
      <w:r w:rsidRPr="00687402" w:rsidR="00AA366F">
        <w:t>continue</w:t>
      </w:r>
      <w:proofErr w:type="spellEnd"/>
      <w:r w:rsidRPr="00687402" w:rsidR="00AA366F">
        <w:t xml:space="preserve">-painiketta. </w:t>
      </w:r>
      <w:r w:rsidRPr="00687402" w:rsidR="00176999">
        <w:t xml:space="preserve">Tehtävänä oli myös asettaa sääntö, että käyttäjä pääsee </w:t>
      </w:r>
      <w:r w:rsidRPr="00687402" w:rsidR="00722D9F">
        <w:t>e</w:t>
      </w:r>
      <w:r w:rsidRPr="00687402" w:rsidR="00176999">
        <w:t>icar.com -sivustolle</w:t>
      </w:r>
      <w:r w:rsidRPr="00687402" w:rsidR="00722D9F">
        <w:t>, mutta ei pysty ladata siellä olevaa testitiedostoa.</w:t>
      </w:r>
    </w:p>
    <w:p w:rsidR="002F20AC" w:rsidP="00123E0F" w:rsidRDefault="00F23383" w14:paraId="1071C52D" w14:textId="1BA3D82E">
      <w:pPr>
        <w:pStyle w:val="Heading1"/>
      </w:pPr>
      <w:bookmarkStart w:name="_Toc178761556" w:id="11"/>
      <w:r>
        <w:t>Teoria</w:t>
      </w:r>
      <w:bookmarkEnd w:id="11"/>
    </w:p>
    <w:p w:rsidRPr="00AC2F14" w:rsidR="000E0998" w:rsidP="000E0998" w:rsidRDefault="003E2295" w14:paraId="21B54CD5" w14:textId="78D3C0C4">
      <w:r w:rsidRPr="00AC2F14">
        <w:t xml:space="preserve">Teoria-osuudessa käymme </w:t>
      </w:r>
      <w:r w:rsidRPr="00AC2F14" w:rsidR="00772434">
        <w:t xml:space="preserve">lyhyesti </w:t>
      </w:r>
      <w:r w:rsidRPr="00AC2F14">
        <w:t xml:space="preserve">läpi </w:t>
      </w:r>
      <w:r w:rsidRPr="00AC2F14" w:rsidR="00772434">
        <w:t xml:space="preserve">harjoituksessa käytettyjä Palo Alto -palomuurin ominaisuuksia ja tekniikoita sekä niiden eroja. </w:t>
      </w:r>
    </w:p>
    <w:p w:rsidR="00A67A4F" w:rsidP="00A67A4F" w:rsidRDefault="00C5306C" w14:paraId="77A6139B" w14:textId="0A13F690">
      <w:pPr>
        <w:pStyle w:val="Heading2"/>
        <w:rPr>
          <w:rFonts w:cs="Calibri"/>
          <w:color w:val="000000"/>
        </w:rPr>
      </w:pPr>
      <w:bookmarkStart w:name="_Toc178761557" w:id="12"/>
      <w:r>
        <w:rPr>
          <w:rFonts w:cs="Calibri"/>
          <w:color w:val="000000"/>
        </w:rPr>
        <w:t>Antivirus</w:t>
      </w:r>
      <w:bookmarkEnd w:id="12"/>
    </w:p>
    <w:p w:rsidR="00A1155B" w:rsidP="00A1155B" w:rsidRDefault="00C5306C" w14:paraId="394B0D5B" w14:textId="6BD0F71D">
      <w:r>
        <w:t xml:space="preserve">Palo Alton Antivirus </w:t>
      </w:r>
      <w:r w:rsidR="002A64EB">
        <w:t>suojaa tunnetuilta viruksilta, madoilta ja muilta haittaohjelmilta.</w:t>
      </w:r>
      <w:r w:rsidR="003039CE">
        <w:t xml:space="preserve"> Antivirus kohdistuu tiedostopohjaisiin haittaohjelmiin</w:t>
      </w:r>
      <w:r w:rsidR="00E142B2">
        <w:t xml:space="preserve"> ja tunnistaa ne virustietokannan perusteella.</w:t>
      </w:r>
      <w:r w:rsidR="00912516">
        <w:t xml:space="preserve"> </w:t>
      </w:r>
      <w:r w:rsidRPr="00912516" w:rsidR="00912516">
        <w:t>AV-profiileja voidaan konfiguroida määrittelemään, mitä toimia toteutetaan havaittujen uhkien vakavuuden mukaan, mikä mahdollistaa räätälöidyt vastaukset kohdatuille haittaohjelmille.</w:t>
      </w:r>
      <w:r w:rsidR="00655B31">
        <w:t xml:space="preserve"> </w:t>
      </w:r>
      <w:r w:rsidR="00993FC4">
        <w:t>(</w:t>
      </w:r>
      <w:r w:rsidR="00DC6F63">
        <w:t xml:space="preserve">Network Security, </w:t>
      </w:r>
      <w:r w:rsidR="00993FC4">
        <w:t>Antivirus</w:t>
      </w:r>
      <w:r w:rsidR="00DC6F63">
        <w:t>. 2024).</w:t>
      </w:r>
    </w:p>
    <w:p w:rsidR="00E142B2" w:rsidP="00E142B2" w:rsidRDefault="00E142B2" w14:paraId="639E2893" w14:textId="62D7FA89">
      <w:pPr>
        <w:pStyle w:val="Heading2"/>
      </w:pPr>
      <w:bookmarkStart w:name="_Toc178761558" w:id="13"/>
      <w:proofErr w:type="spellStart"/>
      <w:r>
        <w:t>Vulnerability</w:t>
      </w:r>
      <w:proofErr w:type="spellEnd"/>
      <w:r>
        <w:t xml:space="preserve"> </w:t>
      </w:r>
      <w:proofErr w:type="spellStart"/>
      <w:r>
        <w:t>Protection</w:t>
      </w:r>
      <w:bookmarkEnd w:id="13"/>
      <w:proofErr w:type="spellEnd"/>
    </w:p>
    <w:p w:rsidR="00DF3DCB" w:rsidP="00DF3DCB" w:rsidRDefault="000A2441" w14:paraId="042E367E" w14:textId="29302DE5">
      <w:r>
        <w:t>Haavoittuvuussuojaus e</w:t>
      </w:r>
      <w:r w:rsidR="00DF3DCB">
        <w:t>stää hyökkäyksiä, jotka hyödyntävät tunnettuja haavoittuvuuksia</w:t>
      </w:r>
      <w:r w:rsidR="00C8291A">
        <w:t xml:space="preserve"> ja kohdistuvat verkkoon ja ohjelmistoihin. </w:t>
      </w:r>
      <w:r w:rsidR="003F682E">
        <w:t>Suojaus kohdistuu erityisesti haavoittuvuuksiin.</w:t>
      </w:r>
      <w:r w:rsidR="00655B31">
        <w:t xml:space="preserve"> </w:t>
      </w:r>
      <w:r w:rsidR="00993FC4">
        <w:t>(</w:t>
      </w:r>
      <w:r w:rsidR="00DC6F63">
        <w:t xml:space="preserve">Network Security, </w:t>
      </w:r>
      <w:proofErr w:type="spellStart"/>
      <w:r w:rsidR="00993FC4">
        <w:t>Vulnerability</w:t>
      </w:r>
      <w:proofErr w:type="spellEnd"/>
      <w:r w:rsidR="00993FC4">
        <w:t xml:space="preserve"> </w:t>
      </w:r>
      <w:proofErr w:type="spellStart"/>
      <w:r w:rsidR="00993FC4">
        <w:t>Protection</w:t>
      </w:r>
      <w:proofErr w:type="spellEnd"/>
      <w:r w:rsidR="00993FC4">
        <w:t>. 2024).</w:t>
      </w:r>
    </w:p>
    <w:p w:rsidR="003F682E" w:rsidP="003F682E" w:rsidRDefault="003F682E" w14:paraId="5634F9CA" w14:textId="46F6ECD9">
      <w:pPr>
        <w:pStyle w:val="Heading2"/>
      </w:pPr>
      <w:bookmarkStart w:name="_Toc178761559" w:id="14"/>
      <w:r>
        <w:t>Anti-</w:t>
      </w:r>
      <w:proofErr w:type="spellStart"/>
      <w:r>
        <w:t>Spyware</w:t>
      </w:r>
      <w:bookmarkEnd w:id="14"/>
      <w:proofErr w:type="spellEnd"/>
    </w:p>
    <w:p w:rsidR="003F682E" w:rsidP="003F682E" w:rsidRDefault="003F682E" w14:paraId="4EF8E6EC" w14:textId="70FC4965">
      <w:r>
        <w:t>Anti-</w:t>
      </w:r>
      <w:proofErr w:type="spellStart"/>
      <w:r>
        <w:t>Spyware</w:t>
      </w:r>
      <w:proofErr w:type="spellEnd"/>
      <w:r>
        <w:t xml:space="preserve"> tunnistaa ja estää vakoiluohjelmia ja muita haitallisia ohjelmia, jotka yrittävät varastaa tietoja </w:t>
      </w:r>
      <w:r w:rsidR="00983AF6">
        <w:t>tai seurata käyttäjien toimintaa. Se analysoi liikennettä. Anti-</w:t>
      </w:r>
      <w:proofErr w:type="spellStart"/>
      <w:r w:rsidR="00983AF6">
        <w:t>Spyware</w:t>
      </w:r>
      <w:proofErr w:type="spellEnd"/>
      <w:r w:rsidR="00983AF6">
        <w:t xml:space="preserve"> keskittyy erityisesti vakoilu</w:t>
      </w:r>
      <w:r w:rsidR="009B35E9">
        <w:t>ohjelmien ja tietojen keräämisen estämiseen.</w:t>
      </w:r>
      <w:r w:rsidR="00891167">
        <w:t xml:space="preserve"> (Network Security, Anti-</w:t>
      </w:r>
      <w:proofErr w:type="spellStart"/>
      <w:r w:rsidR="00891167">
        <w:t>Spyware</w:t>
      </w:r>
      <w:proofErr w:type="spellEnd"/>
      <w:r w:rsidR="00891167">
        <w:t>. 2024).</w:t>
      </w:r>
    </w:p>
    <w:p w:rsidR="009B35E9" w:rsidP="009B35E9" w:rsidRDefault="009B35E9" w14:paraId="3F586931" w14:textId="7D14F3A6">
      <w:pPr>
        <w:pStyle w:val="Heading2"/>
      </w:pPr>
      <w:bookmarkStart w:name="_Toc178761560" w:id="15"/>
      <w:r>
        <w:t xml:space="preserve">File </w:t>
      </w:r>
      <w:proofErr w:type="spellStart"/>
      <w:r>
        <w:t>Blocking</w:t>
      </w:r>
      <w:bookmarkEnd w:id="15"/>
      <w:proofErr w:type="spellEnd"/>
    </w:p>
    <w:p w:rsidR="00165C43" w:rsidP="00165C43" w:rsidRDefault="00781C8A" w14:paraId="030F810C" w14:textId="4EB895CC">
      <w:r>
        <w:t xml:space="preserve">Palo-altossa voidaan </w:t>
      </w:r>
      <w:r w:rsidR="000A51A7">
        <w:t>luoda</w:t>
      </w:r>
      <w:r>
        <w:t xml:space="preserve"> file </w:t>
      </w:r>
      <w:proofErr w:type="spellStart"/>
      <w:r>
        <w:t>blocking</w:t>
      </w:r>
      <w:proofErr w:type="spellEnd"/>
      <w:r>
        <w:t xml:space="preserve"> profiileja</w:t>
      </w:r>
      <w:r w:rsidR="00FA6A97">
        <w:t>,</w:t>
      </w:r>
      <w:r>
        <w:t xml:space="preserve"> joiden avulla voidaan</w:t>
      </w:r>
      <w:r w:rsidR="000A51A7">
        <w:t xml:space="preserve"> määrittää tiedostotyyp</w:t>
      </w:r>
      <w:r w:rsidR="00647938">
        <w:t>pejä</w:t>
      </w:r>
      <w:r w:rsidR="00FA6A97">
        <w:t>,</w:t>
      </w:r>
      <w:r w:rsidR="00647938">
        <w:t xml:space="preserve"> </w:t>
      </w:r>
      <w:r w:rsidR="000A51A7">
        <w:t xml:space="preserve">joiden lataamista ja </w:t>
      </w:r>
      <w:r w:rsidR="006454F6">
        <w:t xml:space="preserve">käsittelyä halutaan </w:t>
      </w:r>
      <w:r>
        <w:t>estää</w:t>
      </w:r>
      <w:r w:rsidR="00556831">
        <w:t xml:space="preserve"> tai rajoittaa</w:t>
      </w:r>
      <w:r w:rsidR="006454F6">
        <w:t>.</w:t>
      </w:r>
      <w:r w:rsidR="00225956">
        <w:t xml:space="preserve"> </w:t>
      </w:r>
      <w:r w:rsidR="00D41F8D">
        <w:t xml:space="preserve">On mahdollista myös tehostaa monitorointia </w:t>
      </w:r>
      <w:r w:rsidR="00785425">
        <w:t>asettamalla hälytyksiä</w:t>
      </w:r>
      <w:r w:rsidR="00647938">
        <w:t xml:space="preserve"> tiedostomuodon ilmaantuessa.</w:t>
      </w:r>
      <w:r w:rsidRPr="00891167" w:rsidR="00891167">
        <w:t xml:space="preserve"> </w:t>
      </w:r>
      <w:r w:rsidR="00891167">
        <w:t xml:space="preserve">(Network Security, File </w:t>
      </w:r>
      <w:proofErr w:type="spellStart"/>
      <w:r w:rsidR="00891167">
        <w:t>Blocking</w:t>
      </w:r>
      <w:proofErr w:type="spellEnd"/>
      <w:r w:rsidR="00891167">
        <w:t>. 2024).</w:t>
      </w:r>
    </w:p>
    <w:p w:rsidR="009B35E9" w:rsidP="009B35E9" w:rsidRDefault="00FF6C13" w14:paraId="11E82D5F" w14:textId="70004A9F">
      <w:r>
        <w:t>Estää tiettyjen tiedostotyyppien lataamisen, kuten .</w:t>
      </w:r>
      <w:proofErr w:type="spellStart"/>
      <w:r>
        <w:t>exe</w:t>
      </w:r>
      <w:proofErr w:type="spellEnd"/>
      <w:r>
        <w:t xml:space="preserve"> ja .</w:t>
      </w:r>
      <w:proofErr w:type="spellStart"/>
      <w:r>
        <w:t>bat</w:t>
      </w:r>
      <w:proofErr w:type="spellEnd"/>
      <w:r w:rsidR="00A62F48">
        <w:t xml:space="preserve">, lataamisen, lähettämisen ja avaamisen. Ei havaitse haittaohjelmia vaan estää </w:t>
      </w:r>
      <w:r w:rsidR="004879E7">
        <w:t>tiedostotyypin perusteella tiedostojen siirron.</w:t>
      </w:r>
    </w:p>
    <w:p w:rsidR="004879E7" w:rsidP="004879E7" w:rsidRDefault="004879E7" w14:paraId="4BE8D4AB" w14:textId="317AC8AA">
      <w:pPr>
        <w:pStyle w:val="Heading2"/>
      </w:pPr>
      <w:bookmarkStart w:name="_Toc178761561" w:id="16"/>
      <w:proofErr w:type="spellStart"/>
      <w:r>
        <w:t>WildFire</w:t>
      </w:r>
      <w:proofErr w:type="spellEnd"/>
      <w:r>
        <w:t xml:space="preserve"> Analysis</w:t>
      </w:r>
      <w:bookmarkEnd w:id="16"/>
    </w:p>
    <w:p w:rsidRPr="00A1531B" w:rsidR="00A1531B" w:rsidP="00A1531B" w:rsidRDefault="00A1531B" w14:paraId="21659FAE" w14:textId="10B36F11">
      <w:r>
        <w:t>Pilvipohjainen analyysipalvelu, joka tutkii epäilyttäviä tiedostoja, kuten uusia haittaohjelmia, joita ei vielä ole muissa tietokannoissa</w:t>
      </w:r>
      <w:r w:rsidR="005B2EDA">
        <w:t>. Se pyrkii havaitsemaan nollapäiväuhat. Keskittyy erityisesti uusien ja tuntemattomien haittaohjelmien tunnistamiseen ja estämiseen</w:t>
      </w:r>
      <w:r w:rsidR="00F60604">
        <w:t>. Muut suojaukset käyttävät ennalta määrättyjä tunnisteita.</w:t>
      </w:r>
      <w:r w:rsidR="00891167">
        <w:t xml:space="preserve"> (Network Security, </w:t>
      </w:r>
      <w:proofErr w:type="spellStart"/>
      <w:r w:rsidR="00891167">
        <w:t>WildFire</w:t>
      </w:r>
      <w:proofErr w:type="spellEnd"/>
      <w:r w:rsidR="00891167">
        <w:t xml:space="preserve"> Analysis. 2024).</w:t>
      </w:r>
    </w:p>
    <w:p w:rsidR="621EA388" w:rsidP="6C1C23F1" w:rsidRDefault="621EA388" w14:paraId="24D87921" w14:textId="28913D5D">
      <w:pPr>
        <w:pStyle w:val="Heading2"/>
      </w:pPr>
      <w:bookmarkStart w:name="_Toc178761562" w:id="17"/>
      <w:proofErr w:type="spellStart"/>
      <w:r>
        <w:t>Flood</w:t>
      </w:r>
      <w:proofErr w:type="spellEnd"/>
      <w:r>
        <w:t xml:space="preserve"> </w:t>
      </w:r>
      <w:proofErr w:type="spellStart"/>
      <w:r>
        <w:t>Protection</w:t>
      </w:r>
      <w:bookmarkEnd w:id="17"/>
      <w:proofErr w:type="spellEnd"/>
    </w:p>
    <w:p w:rsidR="0083639B" w:rsidP="6C1C23F1" w:rsidRDefault="621EA388" w14:paraId="47F5B0A7" w14:textId="06CD537B">
      <w:proofErr w:type="spellStart"/>
      <w:r>
        <w:t>Flood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 eli liikennetulva suoja </w:t>
      </w:r>
      <w:r w:rsidR="7B104358">
        <w:t xml:space="preserve">puolustaa valittua turvallisuus aluetta </w:t>
      </w:r>
      <w:r w:rsidR="4FB5544D">
        <w:t>SYN, ICMP, ICMPv6, UDP, ja muilta IP tulva hyökkäyksiltä</w:t>
      </w:r>
      <w:r w:rsidR="0083639B">
        <w:t xml:space="preserve">. </w:t>
      </w:r>
      <w:r w:rsidRPr="0083639B" w:rsidR="0083639B">
        <w:t xml:space="preserve">Palomuuri seuraa, kuinka monta uutta yhteyttä muodostetaan sekunnissa (CPS, </w:t>
      </w:r>
      <w:proofErr w:type="spellStart"/>
      <w:r w:rsidRPr="0083639B" w:rsidR="0083639B">
        <w:t>connections</w:t>
      </w:r>
      <w:proofErr w:type="spellEnd"/>
      <w:r w:rsidRPr="0083639B" w:rsidR="0083639B">
        <w:t>-per-</w:t>
      </w:r>
      <w:proofErr w:type="spellStart"/>
      <w:r w:rsidRPr="0083639B" w:rsidR="0083639B">
        <w:t>second</w:t>
      </w:r>
      <w:proofErr w:type="spellEnd"/>
      <w:r w:rsidRPr="0083639B" w:rsidR="0083639B">
        <w:t xml:space="preserve">) jokaisesta </w:t>
      </w:r>
      <w:proofErr w:type="spellStart"/>
      <w:r w:rsidRPr="0083639B" w:rsidR="0083639B">
        <w:t>flood</w:t>
      </w:r>
      <w:proofErr w:type="spellEnd"/>
      <w:r w:rsidRPr="0083639B" w:rsidR="0083639B">
        <w:t xml:space="preserve">-hyökkäystyypistä. Sitten se vertaa näitä määriä ennalta asetettuihin rajoihin, jotka </w:t>
      </w:r>
      <w:r w:rsidR="0083639B">
        <w:t xml:space="preserve">määritellään </w:t>
      </w:r>
      <w:proofErr w:type="spellStart"/>
      <w:r w:rsidR="0083639B">
        <w:t>flood</w:t>
      </w:r>
      <w:proofErr w:type="spellEnd"/>
      <w:r w:rsidR="0083639B">
        <w:t xml:space="preserve"> </w:t>
      </w:r>
      <w:proofErr w:type="spellStart"/>
      <w:r w:rsidR="0083639B">
        <w:t>protection</w:t>
      </w:r>
      <w:proofErr w:type="spellEnd"/>
      <w:r w:rsidR="0083639B">
        <w:t>-</w:t>
      </w:r>
      <w:r w:rsidR="00AC2F14">
        <w:t>p</w:t>
      </w:r>
      <w:r w:rsidRPr="0083639B" w:rsidR="0083639B">
        <w:t>rofiiliin. Jos liikenne ylittää nämä rajat, palomuuri voi ryhtyä toimenpiteisiin, kuten estää ylimääräiset yhteydet.</w:t>
      </w:r>
      <w:r w:rsidR="00891167">
        <w:t xml:space="preserve"> (</w:t>
      </w:r>
      <w:proofErr w:type="spellStart"/>
      <w:r w:rsidR="00891167">
        <w:t>Flood</w:t>
      </w:r>
      <w:proofErr w:type="spellEnd"/>
      <w:r w:rsidR="00891167">
        <w:t xml:space="preserve"> </w:t>
      </w:r>
      <w:proofErr w:type="spellStart"/>
      <w:r w:rsidR="00891167">
        <w:t>Protection</w:t>
      </w:r>
      <w:proofErr w:type="spellEnd"/>
      <w:r w:rsidR="00891167">
        <w:t>. 2024).</w:t>
      </w:r>
    </w:p>
    <w:p w:rsidR="000E0998" w:rsidP="000E0998" w:rsidRDefault="000E0998" w14:paraId="41A79F34" w14:textId="3175E521">
      <w:pPr>
        <w:pStyle w:val="Heading2"/>
      </w:pPr>
      <w:bookmarkStart w:name="_Toc178761563" w:id="18"/>
      <w:r>
        <w:t>E</w:t>
      </w:r>
      <w:r w:rsidR="00891167">
        <w:t>ICAR-testitiedosto</w:t>
      </w:r>
      <w:bookmarkEnd w:id="18"/>
    </w:p>
    <w:p w:rsidRPr="00AC2F14" w:rsidR="000E0998" w:rsidP="000E0998" w:rsidRDefault="1BE7DF5D" w14:paraId="092D97C4" w14:textId="244B3E72">
      <w:r w:rsidRPr="00AC2F14">
        <w:t>EICAR-</w:t>
      </w:r>
      <w:r w:rsidRPr="00AC2F14" w:rsidR="00891167">
        <w:t>testi</w:t>
      </w:r>
      <w:r w:rsidRPr="00AC2F14" w:rsidR="3795489F">
        <w:t>t</w:t>
      </w:r>
      <w:r w:rsidRPr="00AC2F14" w:rsidR="49A67097">
        <w:t>iedosto</w:t>
      </w:r>
      <w:r w:rsidRPr="00AC2F14">
        <w:t xml:space="preserve"> on European Institute for Computer Antivirus </w:t>
      </w:r>
      <w:proofErr w:type="spellStart"/>
      <w:r w:rsidRPr="00AC2F14">
        <w:t>Research</w:t>
      </w:r>
      <w:proofErr w:type="spellEnd"/>
      <w:r w:rsidRPr="00AC2F14">
        <w:t xml:space="preserve"> </w:t>
      </w:r>
      <w:r w:rsidRPr="00AC2F14" w:rsidR="5E0592B8">
        <w:t>(EICAR)</w:t>
      </w:r>
      <w:r w:rsidRPr="00AC2F14">
        <w:t xml:space="preserve"> </w:t>
      </w:r>
      <w:r w:rsidRPr="00AC2F14" w:rsidR="4C8AFAA7">
        <w:t xml:space="preserve">ja Computer Antivirus </w:t>
      </w:r>
      <w:proofErr w:type="spellStart"/>
      <w:r w:rsidRPr="00AC2F14" w:rsidR="314BACEB">
        <w:t>R</w:t>
      </w:r>
      <w:r w:rsidRPr="00AC2F14" w:rsidR="4C8AFAA7">
        <w:t>esearch</w:t>
      </w:r>
      <w:proofErr w:type="spellEnd"/>
      <w:r w:rsidRPr="00AC2F14" w:rsidR="4C8AFAA7">
        <w:t xml:space="preserve"> Organization (CARO) -instituuttien</w:t>
      </w:r>
      <w:r w:rsidRPr="00AC2F14">
        <w:t xml:space="preserve"> kehittämä testi, joka on tarkoitettu </w:t>
      </w:r>
      <w:r w:rsidRPr="00AC2F14" w:rsidR="28D6983F">
        <w:t xml:space="preserve">testaamaan </w:t>
      </w:r>
      <w:r w:rsidRPr="00AC2F14" w:rsidR="3C2D95AB">
        <w:t>virustorjuntaohjelm</w:t>
      </w:r>
      <w:r w:rsidRPr="00AC2F14" w:rsidR="0B3985E3">
        <w:t xml:space="preserve">ien </w:t>
      </w:r>
      <w:r w:rsidRPr="00AC2F14" w:rsidR="3C2D95AB">
        <w:t>toiminta</w:t>
      </w:r>
      <w:r w:rsidRPr="00AC2F14" w:rsidR="00891167">
        <w:t>a</w:t>
      </w:r>
      <w:r w:rsidRPr="00AC2F14" w:rsidR="3C2D95AB">
        <w:t>. Tiedosto</w:t>
      </w:r>
      <w:r w:rsidRPr="00AC2F14" w:rsidR="163DC92E">
        <w:t xml:space="preserve"> ei ole oikea virus tai </w:t>
      </w:r>
      <w:r w:rsidRPr="00AC2F14" w:rsidR="00320491">
        <w:t>haittaohjelma,</w:t>
      </w:r>
      <w:r w:rsidRPr="00AC2F14" w:rsidR="163DC92E">
        <w:t xml:space="preserve"> vaan </w:t>
      </w:r>
      <w:r w:rsidRPr="00AC2F14" w:rsidR="005A97E2">
        <w:t xml:space="preserve">tiedoston ladattaessa se on </w:t>
      </w:r>
      <w:r w:rsidRPr="00AC2F14" w:rsidR="163DC92E">
        <w:t>suunniteltu niin</w:t>
      </w:r>
      <w:r w:rsidRPr="00AC2F14" w:rsidR="647B47EC">
        <w:t>,</w:t>
      </w:r>
      <w:r w:rsidRPr="00AC2F14" w:rsidR="163DC92E">
        <w:t xml:space="preserve"> että virustorjunnan pitäisi havaita se</w:t>
      </w:r>
      <w:r w:rsidRPr="00AC2F14" w:rsidR="1D6041E1">
        <w:t xml:space="preserve"> samanlailla kuin se havaitsisi oikean viruksen sisältävän tiedoston</w:t>
      </w:r>
      <w:r w:rsidRPr="00AC2F14" w:rsidR="2355D766">
        <w:t>.</w:t>
      </w:r>
      <w:r w:rsidRPr="00AC2F14" w:rsidR="69F8AFA0">
        <w:t xml:space="preserve"> </w:t>
      </w:r>
      <w:r w:rsidRPr="00AC2F14" w:rsidR="001F286E">
        <w:t>E</w:t>
      </w:r>
      <w:r w:rsidRPr="00AC2F14" w:rsidR="69F8AFA0">
        <w:t>ICAR-</w:t>
      </w:r>
      <w:r w:rsidRPr="00AC2F14" w:rsidR="001F286E">
        <w:t>testi</w:t>
      </w:r>
      <w:r w:rsidRPr="00AC2F14" w:rsidR="69F8AFA0">
        <w:t>tiedosto on täysin haitaton ja turvallinen</w:t>
      </w:r>
      <w:r w:rsidRPr="00AC2F14" w:rsidR="289356A9">
        <w:t xml:space="preserve"> </w:t>
      </w:r>
      <w:r w:rsidRPr="00AC2F14" w:rsidR="6E5470ED">
        <w:t xml:space="preserve">sekä </w:t>
      </w:r>
      <w:r w:rsidRPr="00AC2F14" w:rsidR="400A5D0B">
        <w:t xml:space="preserve">sen </w:t>
      </w:r>
      <w:r w:rsidRPr="00AC2F14" w:rsidR="6E5470ED">
        <w:t>testaaminen on täysin ilmaista.</w:t>
      </w:r>
      <w:r w:rsidRPr="00AC2F14" w:rsidR="19D6014D">
        <w:t xml:space="preserve"> E</w:t>
      </w:r>
      <w:r w:rsidRPr="00AC2F14" w:rsidR="2E6FCDD9">
        <w:t xml:space="preserve">li </w:t>
      </w:r>
      <w:r w:rsidRPr="00AC2F14" w:rsidR="00CB0745">
        <w:t xml:space="preserve">käytännössä </w:t>
      </w:r>
      <w:proofErr w:type="spellStart"/>
      <w:r w:rsidRPr="00AC2F14" w:rsidR="2E6FCDD9">
        <w:t>EICAR:lla</w:t>
      </w:r>
      <w:proofErr w:type="spellEnd"/>
      <w:r w:rsidRPr="00AC2F14" w:rsidR="2E6FCDD9">
        <w:t xml:space="preserve"> </w:t>
      </w:r>
      <w:r w:rsidRPr="00AC2F14" w:rsidR="3F8B1C19">
        <w:t>testataan</w:t>
      </w:r>
      <w:r w:rsidRPr="00AC2F14" w:rsidR="671F0CE2">
        <w:t>, että virustorjuntaohjelma toimii oikein.</w:t>
      </w:r>
      <w:r w:rsidRPr="00AC2F14" w:rsidR="00E74A68">
        <w:t xml:space="preserve"> (</w:t>
      </w:r>
      <w:r w:rsidR="00E74A68">
        <w:t xml:space="preserve">Anti </w:t>
      </w:r>
      <w:proofErr w:type="spellStart"/>
      <w:r w:rsidR="00E74A68">
        <w:t>Malware</w:t>
      </w:r>
      <w:proofErr w:type="spellEnd"/>
      <w:r w:rsidR="00E74A68">
        <w:t xml:space="preserve"> </w:t>
      </w:r>
      <w:proofErr w:type="spellStart"/>
      <w:r w:rsidR="00E74A68">
        <w:t>Testfile</w:t>
      </w:r>
      <w:proofErr w:type="spellEnd"/>
      <w:r w:rsidR="00E74A68">
        <w:t>).</w:t>
      </w:r>
    </w:p>
    <w:p w:rsidR="00BC1473" w:rsidP="00D274EC" w:rsidRDefault="00D274EC" w14:paraId="69544B7C" w14:textId="4D2BEFAC">
      <w:pPr>
        <w:pStyle w:val="Heading1"/>
      </w:pPr>
      <w:bookmarkStart w:name="_Toc428542261" w:id="19"/>
      <w:bookmarkStart w:name="_Toc428799800" w:id="20"/>
      <w:bookmarkStart w:name="_Toc430675200" w:id="21"/>
      <w:bookmarkStart w:name="_Toc430768000" w:id="22"/>
      <w:bookmarkStart w:name="_Toc527546213" w:id="23"/>
      <w:bookmarkStart w:name="_Toc17205374" w:id="24"/>
      <w:bookmarkStart w:name="_Toc178761564" w:id="25"/>
      <w:r>
        <w:t>Työn kulku</w:t>
      </w:r>
      <w:bookmarkEnd w:id="25"/>
    </w:p>
    <w:p w:rsidRPr="00D440EF" w:rsidR="00D21793" w:rsidP="00893B3A" w:rsidRDefault="00C1753E" w14:paraId="431BB211" w14:textId="5359DEDC">
      <w:r w:rsidR="5E603A1E">
        <w:rPr/>
        <w:t xml:space="preserve">Aloitimme luomalla uuden </w:t>
      </w:r>
      <w:r w:rsidR="08140294">
        <w:rPr/>
        <w:t xml:space="preserve">turvallisuussäännön nimeltä </w:t>
      </w:r>
      <w:r w:rsidR="08140294">
        <w:rPr/>
        <w:t>DMZ_to_VLE</w:t>
      </w:r>
      <w:r w:rsidR="08140294">
        <w:rPr/>
        <w:t xml:space="preserve">. </w:t>
      </w:r>
      <w:r w:rsidR="351C6CE9">
        <w:rPr/>
        <w:t>Säännössä lähdevyöhykkeenä oli DMZ ja määränpäänä VLE, eli internet.</w:t>
      </w:r>
      <w:r w:rsidR="16CBC6CA">
        <w:rPr/>
        <w:t xml:space="preserve"> </w:t>
      </w:r>
      <w:r w:rsidR="351C6CE9">
        <w:rPr/>
        <w:t xml:space="preserve">Sääntöä luodessa menimme </w:t>
      </w:r>
      <w:r w:rsidR="351C6CE9">
        <w:rPr/>
        <w:t>Actions</w:t>
      </w:r>
      <w:r w:rsidR="351C6CE9">
        <w:rPr/>
        <w:t xml:space="preserve">-välilehdelle ja </w:t>
      </w:r>
      <w:r w:rsidR="78D05868">
        <w:rPr/>
        <w:t xml:space="preserve">laitoimme </w:t>
      </w:r>
      <w:r w:rsidR="78D05868">
        <w:rPr/>
        <w:t>Profile</w:t>
      </w:r>
      <w:r w:rsidR="78D05868">
        <w:rPr/>
        <w:t xml:space="preserve"> </w:t>
      </w:r>
      <w:r w:rsidR="78D05868">
        <w:rPr/>
        <w:t>Settings</w:t>
      </w:r>
      <w:r w:rsidR="78D05868">
        <w:rPr/>
        <w:t xml:space="preserve"> -otsikon alle ohjeiden mukaan </w:t>
      </w:r>
      <w:r w:rsidR="44865D6A">
        <w:rPr/>
        <w:t xml:space="preserve">(Kuvio 1.) </w:t>
      </w:r>
      <w:r w:rsidR="679803B1">
        <w:rPr/>
        <w:t xml:space="preserve">mukaisesti </w:t>
      </w:r>
      <w:r w:rsidR="679803B1">
        <w:rPr/>
        <w:t>default</w:t>
      </w:r>
      <w:r w:rsidR="679803B1">
        <w:rPr/>
        <w:t>-</w:t>
      </w:r>
      <w:r w:rsidR="68829BA7">
        <w:rPr/>
        <w:t>säännön</w:t>
      </w:r>
      <w:r w:rsidR="679803B1">
        <w:rPr/>
        <w:t xml:space="preserve"> päälle.</w:t>
      </w:r>
      <w:r w:rsidR="1277FF15">
        <w:rPr/>
        <w:t xml:space="preserve"> </w:t>
      </w:r>
      <w:r w:rsidR="1CF1E126">
        <w:rPr/>
        <w:t xml:space="preserve">Tässä vaiheessa ohjeen mukaisesti poistimme myös DMZ turvallisuusvyöhykkeen olemassa olevasta, valmiiksi meille luodusta </w:t>
      </w:r>
      <w:r w:rsidR="4A37FE6E">
        <w:rPr/>
        <w:t>GATEWAY-TO-VLE-säännöstä</w:t>
      </w:r>
      <w:r w:rsidR="1CF1E126">
        <w:rPr/>
        <w:t>.</w:t>
      </w:r>
    </w:p>
    <w:p w:rsidR="00893B3A" w:rsidP="00AF7DEA" w:rsidRDefault="00580F94" w14:paraId="3D47147A" w14:textId="77777777">
      <w:pPr>
        <w:keepNext/>
      </w:pPr>
      <w:r w:rsidRPr="00580F94">
        <w:rPr>
          <w:noProof/>
          <w:lang w:val="en-US"/>
        </w:rPr>
        <w:drawing>
          <wp:inline distT="0" distB="0" distL="0" distR="0" wp14:anchorId="1965AC52" wp14:editId="7623F48D">
            <wp:extent cx="6120130" cy="2771140"/>
            <wp:effectExtent l="0" t="0" r="0" b="0"/>
            <wp:docPr id="179927224" name="Kuva 1" descr="Kuva, joka sisältää kohteen teksti, numero, ohjelmisto, kuvakaappa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7224" name="Kuva 1" descr="Kuva, joka sisältää kohteen teksti, numero, ohjelmisto, kuvakaappaus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402" w:rsidR="00807EA8" w:rsidP="002B6159" w:rsidRDefault="00AF7DEA" w14:paraId="7FA281AC" w14:textId="0F04BBF3">
      <w:pPr>
        <w:pStyle w:val="Caption"/>
      </w:pPr>
      <w:bookmarkStart w:name="_Toc178761570" w:id="2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</w:t>
      </w:r>
      <w:r>
        <w:fldChar w:fldCharType="end"/>
      </w:r>
      <w:r>
        <w:t>. Turvallisuussäännön asetukset</w:t>
      </w:r>
      <w:bookmarkEnd w:id="26"/>
    </w:p>
    <w:p w:rsidRPr="00FD6D74" w:rsidR="000002AE" w:rsidP="000002AE" w:rsidRDefault="00F21494" w14:paraId="26CF9B9C" w14:textId="5A4FA970">
      <w:r>
        <w:t xml:space="preserve">Siirryimme Objects-välilehdelle </w:t>
      </w:r>
      <w:r w:rsidR="003D0F32">
        <w:t xml:space="preserve">Security </w:t>
      </w:r>
      <w:proofErr w:type="spellStart"/>
      <w:r w:rsidR="003D0F32">
        <w:t>Policies</w:t>
      </w:r>
      <w:proofErr w:type="spellEnd"/>
      <w:r w:rsidR="003D0F32">
        <w:t xml:space="preserve"> -otsikon alle Antiviruksen asetuksiin ja kopiomme säännön ”</w:t>
      </w:r>
      <w:proofErr w:type="spellStart"/>
      <w:r w:rsidR="003D0F32">
        <w:t>Default</w:t>
      </w:r>
      <w:proofErr w:type="spellEnd"/>
      <w:r w:rsidR="003D0F32">
        <w:t xml:space="preserve">”. Asetimme kopiolle nimeksi </w:t>
      </w:r>
      <w:proofErr w:type="spellStart"/>
      <w:r w:rsidR="003D0F32">
        <w:t>Alert</w:t>
      </w:r>
      <w:proofErr w:type="spellEnd"/>
      <w:r w:rsidR="003D0F32">
        <w:t xml:space="preserve"> </w:t>
      </w:r>
      <w:proofErr w:type="spellStart"/>
      <w:r w:rsidR="003D0F32">
        <w:t>Default</w:t>
      </w:r>
      <w:proofErr w:type="spellEnd"/>
      <w:r w:rsidR="003D0F32">
        <w:t xml:space="preserve"> </w:t>
      </w:r>
      <w:r w:rsidR="00EE50BB">
        <w:t xml:space="preserve">ja muokkasimme sen asetuksia siten, että kaikesta </w:t>
      </w:r>
      <w:r w:rsidR="008C4E83">
        <w:t>toiminnasta tulee hälytys.</w:t>
      </w:r>
      <w:r w:rsidRPr="00FD6D74" w:rsidR="000002AE">
        <w:t xml:space="preserve"> (Kuvio</w:t>
      </w:r>
      <w:r w:rsidR="009C598D">
        <w:t xml:space="preserve"> </w:t>
      </w:r>
      <w:r w:rsidR="008C4E83">
        <w:t>2</w:t>
      </w:r>
      <w:r w:rsidRPr="00FD6D74" w:rsidR="000002AE">
        <w:t>)</w:t>
      </w:r>
    </w:p>
    <w:p w:rsidR="008C4E83" w:rsidP="008C4E83" w:rsidRDefault="00B738E9" w14:paraId="0B91A25F" w14:textId="77777777">
      <w:pPr>
        <w:keepNext/>
      </w:pPr>
      <w:r w:rsidRPr="00B738E9">
        <w:rPr>
          <w:noProof/>
          <w:lang w:val="en-US"/>
        </w:rPr>
        <w:drawing>
          <wp:inline distT="0" distB="0" distL="0" distR="0" wp14:anchorId="1F7C91DA" wp14:editId="1D9E37DF">
            <wp:extent cx="4710988" cy="3618046"/>
            <wp:effectExtent l="0" t="0" r="0" b="1905"/>
            <wp:docPr id="214172816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28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967" cy="36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402" w:rsidR="00DC4D83" w:rsidP="008C4E83" w:rsidRDefault="008C4E83" w14:paraId="235F188B" w14:textId="29560025">
      <w:pPr>
        <w:pStyle w:val="Caption"/>
      </w:pPr>
      <w:bookmarkStart w:name="_Toc178761571" w:id="2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2</w:t>
      </w:r>
      <w:r>
        <w:fldChar w:fldCharType="end"/>
      </w:r>
      <w:r>
        <w:t>. Antivirusprofiilin säännöt</w:t>
      </w:r>
      <w:bookmarkEnd w:id="27"/>
    </w:p>
    <w:p w:rsidR="008A7C1E" w:rsidP="005B7E4E" w:rsidRDefault="001F6363" w14:paraId="2FBC503F" w14:textId="488B1D5C">
      <w:r w:rsidR="6840F068">
        <w:rPr/>
        <w:t xml:space="preserve">Siirryimme takaisin muokkaamaan </w:t>
      </w:r>
      <w:r w:rsidR="22DBE17D">
        <w:rPr/>
        <w:t xml:space="preserve">turvallisuussääntöjä. </w:t>
      </w:r>
      <w:r w:rsidR="69188F70">
        <w:rPr/>
        <w:t>Olimme jo aiempien töiden ohessa luoneet säännön, jossa lähde on WS-NET ja määränpää VLE.</w:t>
      </w:r>
      <w:r w:rsidR="70F79780">
        <w:rPr/>
        <w:t xml:space="preserve"> Säännön </w:t>
      </w:r>
      <w:r w:rsidR="70F79780">
        <w:rPr/>
        <w:t>Actions</w:t>
      </w:r>
      <w:r w:rsidR="70F79780">
        <w:rPr/>
        <w:t xml:space="preserve">-välilehdeltä </w:t>
      </w:r>
      <w:r w:rsidR="4FBEFB1B">
        <w:rPr/>
        <w:t>Profile</w:t>
      </w:r>
      <w:r w:rsidR="4FBEFB1B">
        <w:rPr/>
        <w:t xml:space="preserve"> </w:t>
      </w:r>
      <w:r w:rsidR="4FBEFB1B">
        <w:rPr/>
        <w:t>Settings</w:t>
      </w:r>
      <w:r w:rsidR="4FBEFB1B">
        <w:rPr/>
        <w:t xml:space="preserve"> -otsikon alta vaihdoimme Antivirukselle </w:t>
      </w:r>
      <w:r w:rsidR="73A1297C">
        <w:rPr/>
        <w:t xml:space="preserve">aiemmin luomamme säännön </w:t>
      </w:r>
      <w:r w:rsidR="73A1297C">
        <w:rPr/>
        <w:t>Alert</w:t>
      </w:r>
      <w:r w:rsidR="73A1297C">
        <w:rPr/>
        <w:t xml:space="preserve"> </w:t>
      </w:r>
      <w:r w:rsidR="73A1297C">
        <w:rPr/>
        <w:t>Default</w:t>
      </w:r>
      <w:r w:rsidR="73A1297C">
        <w:rPr/>
        <w:t xml:space="preserve">. (Kuvio </w:t>
      </w:r>
      <w:r w:rsidR="3A166621">
        <w:rPr/>
        <w:t>3</w:t>
      </w:r>
      <w:r w:rsidR="73A1297C">
        <w:rPr/>
        <w:t xml:space="preserve">). Poistimme myös tässä vaiheessa </w:t>
      </w:r>
      <w:r w:rsidR="68388A99">
        <w:rPr/>
        <w:t>WS-NET-turvallisuusvyöhykkeen GATEWAY-TO-VLE-turvallisuussäännöstä.</w:t>
      </w:r>
      <w:bookmarkStart w:name="_Toc52971250" w:id="28"/>
      <w:bookmarkStart w:name="_Toc52971609" w:id="29"/>
      <w:bookmarkStart w:name="_Toc58338875" w:id="30"/>
      <w:bookmarkStart w:name="_Toc63413622" w:id="31"/>
    </w:p>
    <w:p w:rsidR="001B0CBC" w:rsidP="001B0CBC" w:rsidRDefault="005E3E0F" w14:paraId="62A8D96C" w14:textId="77777777">
      <w:pPr>
        <w:keepNext/>
      </w:pPr>
      <w:r w:rsidRPr="005E3E0F">
        <w:rPr>
          <w:noProof/>
        </w:rPr>
        <w:drawing>
          <wp:inline distT="0" distB="0" distL="0" distR="0" wp14:anchorId="687F6CD4" wp14:editId="40E5A4C1">
            <wp:extent cx="5029237" cy="2257442"/>
            <wp:effectExtent l="0" t="0" r="0" b="9525"/>
            <wp:docPr id="1950215043" name="Kuva 1" descr="Kuva, joka sisältää kohteen teksti, numero, Fontti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5043" name="Kuva 1" descr="Kuva, joka sisältää kohteen teksti, numero, Fontti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2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4E" w:rsidP="001B0CBC" w:rsidRDefault="001B0CBC" w14:paraId="2FCA5F67" w14:textId="72435664">
      <w:pPr>
        <w:pStyle w:val="Caption"/>
      </w:pPr>
      <w:bookmarkStart w:name="_Toc178761572" w:id="3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3</w:t>
      </w:r>
      <w:r>
        <w:fldChar w:fldCharType="end"/>
      </w:r>
      <w:r>
        <w:t>. Antivirussäännön asettaminen</w:t>
      </w:r>
      <w:bookmarkEnd w:id="32"/>
    </w:p>
    <w:p w:rsidR="0015069A" w:rsidP="005B7E4E" w:rsidRDefault="0060764F" w14:paraId="36E68D37" w14:textId="4055E36A">
      <w:r w:rsidR="10B4D33C">
        <w:rPr/>
        <w:t xml:space="preserve">Loimme </w:t>
      </w:r>
      <w:r w:rsidR="582D7B7D">
        <w:rPr/>
        <w:t>vielä yhden uuden säännön nimeltä WS-</w:t>
      </w:r>
      <w:r w:rsidR="582D7B7D">
        <w:rPr/>
        <w:t>net</w:t>
      </w:r>
      <w:r w:rsidR="6736FE48">
        <w:rPr/>
        <w:t>_to_VLE_netbrowsing</w:t>
      </w:r>
      <w:r w:rsidR="6736FE48">
        <w:rPr/>
        <w:t xml:space="preserve">. Siihen asetimme lähteeksi </w:t>
      </w:r>
      <w:r w:rsidR="6736FE48">
        <w:rPr/>
        <w:t>WS-NET:n</w:t>
      </w:r>
      <w:r w:rsidR="6736FE48">
        <w:rPr/>
        <w:t xml:space="preserve"> ja määränpääksi </w:t>
      </w:r>
      <w:r w:rsidR="6736FE48">
        <w:rPr/>
        <w:t>VLE:n</w:t>
      </w:r>
      <w:r w:rsidR="6736FE48">
        <w:rPr/>
        <w:t xml:space="preserve">. </w:t>
      </w:r>
      <w:r w:rsidR="116EFE05">
        <w:rPr/>
        <w:t>Application-välilehdellä lisäsimme ainoastaan yhden sovelluksen, joka oli web-</w:t>
      </w:r>
      <w:r w:rsidR="116EFE05">
        <w:rPr/>
        <w:t>browsing</w:t>
      </w:r>
      <w:r w:rsidR="116EFE05">
        <w:rPr/>
        <w:t>.</w:t>
      </w:r>
      <w:r w:rsidR="484E7469">
        <w:rPr/>
        <w:t xml:space="preserve"> (Kuvio 4)</w:t>
      </w:r>
    </w:p>
    <w:p w:rsidR="002A3AD1" w:rsidP="00297698" w:rsidRDefault="002A3AD1" w14:paraId="72C5A859" w14:textId="77777777">
      <w:pPr>
        <w:keepNext/>
      </w:pPr>
      <w:r w:rsidRPr="002A3AD1">
        <w:rPr>
          <w:noProof/>
        </w:rPr>
        <w:drawing>
          <wp:inline distT="0" distB="0" distL="0" distR="0" wp14:anchorId="474BA23D" wp14:editId="229832AD">
            <wp:extent cx="4284768" cy="1448410"/>
            <wp:effectExtent l="0" t="0" r="1905" b="0"/>
            <wp:docPr id="482767868" name="Kuva 1" descr="Kuva, joka sisältää kohteen kuvakaappaus, teksti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67868" name="Kuva 1" descr="Kuva, joka sisältää kohteen kuvakaappaus, teksti, ohjelmisto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526" cy="14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03" w:rsidP="00D00603" w:rsidRDefault="00297698" w14:paraId="2B0F4AE3" w14:textId="58A56B53">
      <w:pPr>
        <w:pStyle w:val="Caption"/>
      </w:pPr>
      <w:bookmarkStart w:name="_Toc178761573" w:id="33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4</w:t>
      </w:r>
      <w:r>
        <w:fldChar w:fldCharType="end"/>
      </w:r>
      <w:r>
        <w:t>. Web-browsing sovellus</w:t>
      </w:r>
      <w:bookmarkEnd w:id="33"/>
    </w:p>
    <w:p w:rsidR="0023574F" w:rsidP="00D00603" w:rsidRDefault="004B75CE" w14:paraId="14DB383A" w14:textId="30931B4E">
      <w:pPr>
        <w:pStyle w:val="Caption"/>
      </w:pPr>
      <w:r w:rsidR="18732057">
        <w:rPr/>
        <w:t>Siirryimme</w:t>
      </w:r>
      <w:r w:rsidR="5531BED8">
        <w:rPr/>
        <w:t xml:space="preserve"> Objects-välilehdelle kohtaan URL filtering, joka löytyi Security Profiles -otsikon alta.</w:t>
      </w:r>
      <w:r w:rsidR="7EF41C1F">
        <w:rPr/>
        <w:t xml:space="preserve"> Siellä loimme kopion default-säännöstä ja nimesimme sen nimellä URL_filtering1. </w:t>
      </w:r>
      <w:r w:rsidR="51CE0B9C">
        <w:rPr/>
        <w:t xml:space="preserve">Teimme muokkauksia </w:t>
      </w:r>
      <w:r w:rsidR="442EEA5E">
        <w:rPr/>
        <w:t>uhkapeli</w:t>
      </w:r>
      <w:r w:rsidR="645BB545">
        <w:rPr/>
        <w:t xml:space="preserve">- ja pelisivustojen </w:t>
      </w:r>
      <w:r w:rsidR="61F46815">
        <w:rPr/>
        <w:t xml:space="preserve">käsittelyyn: uhkapelisivustoille mennessä palomuuriin tulee ilmoitus ja pelisivustoille mennessä </w:t>
      </w:r>
      <w:r w:rsidR="42612A77">
        <w:rPr/>
        <w:t>käyttäjälle tulee ilmoitus</w:t>
      </w:r>
      <w:r w:rsidR="3276E6D2">
        <w:rPr/>
        <w:t xml:space="preserve"> (alert)</w:t>
      </w:r>
      <w:r w:rsidR="42612A77">
        <w:rPr/>
        <w:t>, että organisaatio ei suosittele sivulle siirtymistä, mutta käyttäjä voi siirtyä</w:t>
      </w:r>
      <w:r w:rsidR="3276E6D2">
        <w:rPr/>
        <w:t xml:space="preserve"> sivulle kuitenkin (continue). (Kuvio </w:t>
      </w:r>
      <w:r w:rsidR="5B652C3B">
        <w:rPr/>
        <w:t>5</w:t>
      </w:r>
      <w:r w:rsidR="5B652C3B">
        <w:rPr/>
        <w:t>)</w:t>
      </w:r>
    </w:p>
    <w:p w:rsidR="00DB5A12" w:rsidP="00DB5A12" w:rsidRDefault="00DB4225" w14:paraId="0B07096B" w14:textId="77777777">
      <w:pPr>
        <w:keepNext/>
      </w:pPr>
      <w:r w:rsidRPr="00DB4225">
        <w:rPr>
          <w:noProof/>
        </w:rPr>
        <w:drawing>
          <wp:inline distT="0" distB="0" distL="0" distR="0" wp14:anchorId="6CF5C9DF" wp14:editId="1961C6DB">
            <wp:extent cx="3770986" cy="2351095"/>
            <wp:effectExtent l="0" t="0" r="1270" b="0"/>
            <wp:docPr id="968115169" name="Kuva 1" descr="Kuva, joka sisältää kohteen teksti, kuvakaappaus, ohjelmisto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15169" name="Kuva 1" descr="Kuva, joka sisältää kohteen teksti, kuvakaappaus, ohjelmisto, numero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483" cy="23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4F" w:rsidP="00DB5A12" w:rsidRDefault="00DB5A12" w14:paraId="1FEE1042" w14:textId="3ED90668">
      <w:pPr>
        <w:pStyle w:val="Caption"/>
      </w:pPr>
      <w:bookmarkStart w:name="_Toc178761574" w:id="3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5</w:t>
      </w:r>
      <w:r>
        <w:fldChar w:fldCharType="end"/>
      </w:r>
      <w:r>
        <w:t>. URL-suodattimen asetukset</w:t>
      </w:r>
      <w:bookmarkEnd w:id="34"/>
    </w:p>
    <w:p w:rsidR="00A0607E" w:rsidP="005B7E4E" w:rsidRDefault="008664C2" w14:paraId="68D904F5" w14:textId="7CBF00F3">
      <w:r w:rsidR="2A405AEB">
        <w:rPr/>
        <w:t xml:space="preserve">Teimme kaksi uutta </w:t>
      </w:r>
      <w:r w:rsidR="0A6CE19A">
        <w:rPr/>
        <w:t>kustomoitua URL-kategoriaa. Ensimmäinen ole yle.fi-sivustolle</w:t>
      </w:r>
      <w:r w:rsidR="6C249EA0">
        <w:rPr/>
        <w:t xml:space="preserve"> ja toinen </w:t>
      </w:r>
      <w:r w:rsidR="6C249EA0">
        <w:rPr/>
        <w:t>eicar</w:t>
      </w:r>
      <w:r w:rsidR="6C249EA0">
        <w:rPr/>
        <w:t xml:space="preserve">-sivustolle. </w:t>
      </w:r>
      <w:r w:rsidR="6C249EA0">
        <w:rPr/>
        <w:t>Eicarille</w:t>
      </w:r>
      <w:r w:rsidR="437921C4">
        <w:rPr/>
        <w:t xml:space="preserve"> laitoimme päätteet .com ja .org, koska molemmilla päätteillä pääsee sivustolle.</w:t>
      </w:r>
      <w:r w:rsidR="1D4A9250">
        <w:rPr/>
        <w:t xml:space="preserve"> </w:t>
      </w:r>
      <w:r w:rsidR="6C249EA0">
        <w:rPr/>
        <w:t xml:space="preserve"> </w:t>
      </w:r>
      <w:r w:rsidR="56A8EDB4">
        <w:rPr/>
        <w:t xml:space="preserve">(Kuvio </w:t>
      </w:r>
      <w:r w:rsidR="5B652C3B">
        <w:rPr/>
        <w:t>6</w:t>
      </w:r>
      <w:r w:rsidR="5B652C3B">
        <w:rPr/>
        <w:t>)</w:t>
      </w:r>
    </w:p>
    <w:p w:rsidR="00D00603" w:rsidP="00D00603" w:rsidRDefault="00C53EA2" w14:paraId="4F478481" w14:textId="77777777">
      <w:pPr>
        <w:keepNext/>
      </w:pPr>
      <w:r w:rsidRPr="00C53EA2">
        <w:rPr>
          <w:noProof/>
        </w:rPr>
        <w:drawing>
          <wp:inline distT="0" distB="0" distL="0" distR="0" wp14:anchorId="50393496" wp14:editId="37BC1479">
            <wp:extent cx="5683910" cy="2761161"/>
            <wp:effectExtent l="0" t="0" r="0" b="1270"/>
            <wp:docPr id="1479401891" name="Kuva 1" descr="Kuva, joka sisältää kohteen teksti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01891" name="Kuva 1" descr="Kuva, joka sisältää kohteen teksti, kuvakaappaus, ohjelmisto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419" cy="27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95" w:rsidP="00532828" w:rsidRDefault="00D00603" w14:paraId="293B1B16" w14:textId="042241FF">
      <w:pPr>
        <w:pStyle w:val="Caption"/>
      </w:pPr>
      <w:bookmarkStart w:name="_Toc178761575" w:id="3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6</w:t>
      </w:r>
      <w:r>
        <w:fldChar w:fldCharType="end"/>
      </w:r>
      <w:r>
        <w:t>. Kustomoidut URL-kategoriat</w:t>
      </w:r>
      <w:bookmarkEnd w:id="35"/>
    </w:p>
    <w:p w:rsidR="005E67A3" w:rsidP="005B7E4E" w:rsidRDefault="00532828" w14:paraId="7C695428" w14:textId="419BBD3D">
      <w:r w:rsidR="1E23E299">
        <w:rPr/>
        <w:t xml:space="preserve">Siirryimme </w:t>
      </w:r>
      <w:r w:rsidR="5F8CF507">
        <w:rPr/>
        <w:t>takaisin muokkaamaan aiemmin luotua URL-</w:t>
      </w:r>
      <w:r w:rsidR="08086630">
        <w:rPr/>
        <w:t>suodatin</w:t>
      </w:r>
      <w:r w:rsidR="5F8CF507">
        <w:rPr/>
        <w:t xml:space="preserve">profiilia. </w:t>
      </w:r>
      <w:r w:rsidR="2E6C3AB7">
        <w:rPr/>
        <w:t xml:space="preserve">Kustomoitujen kategorioiden </w:t>
      </w:r>
      <w:r w:rsidR="7AEB49BD">
        <w:rPr/>
        <w:t xml:space="preserve">alta muokkasimme luomiemme kategorioiden pääsyä. </w:t>
      </w:r>
      <w:r w:rsidR="7AEB49BD">
        <w:rPr/>
        <w:t>Eicar</w:t>
      </w:r>
      <w:r w:rsidR="7AEB49BD">
        <w:rPr/>
        <w:t>-sivustolle</w:t>
      </w:r>
      <w:r w:rsidR="4BE0FF3F">
        <w:rPr/>
        <w:t xml:space="preserve"> on pääsy, koska haluamme päästä sinn</w:t>
      </w:r>
      <w:r w:rsidR="4BBE94C9">
        <w:rPr/>
        <w:t xml:space="preserve">e ja haluamme vain estää sieltä testitiedoston lataamisen. Ylen sivuille haluamme </w:t>
      </w:r>
      <w:r w:rsidR="62BB08A8">
        <w:rPr/>
        <w:t xml:space="preserve">estää pääsyn kokonaan, eli valitsemme molempiin valintakenttiin toimenpiteeksi </w:t>
      </w:r>
      <w:r w:rsidR="62BB08A8">
        <w:rPr/>
        <w:t>block</w:t>
      </w:r>
      <w:r w:rsidR="62BB08A8">
        <w:rPr/>
        <w:t>.</w:t>
      </w:r>
      <w:r w:rsidR="08086630">
        <w:rPr/>
        <w:t xml:space="preserve"> (Kuvio 7</w:t>
      </w:r>
      <w:r w:rsidR="08086630">
        <w:rPr/>
        <w:t>)</w:t>
      </w:r>
    </w:p>
    <w:p w:rsidR="00C94E9B" w:rsidP="00C94E9B" w:rsidRDefault="003A4AE0" w14:paraId="6740A8D7" w14:textId="77777777">
      <w:pPr>
        <w:keepNext/>
      </w:pPr>
      <w:r>
        <w:rPr>
          <w:noProof/>
        </w:rPr>
        <w:drawing>
          <wp:inline distT="0" distB="0" distL="0" distR="0" wp14:anchorId="0A2C74E3" wp14:editId="265774CE">
            <wp:extent cx="4381821" cy="2043883"/>
            <wp:effectExtent l="0" t="0" r="0" b="8255"/>
            <wp:docPr id="1568024395" name="Kuva 1" descr="Kuva, joka sisältää kohteen teksti, ohjelmisto, Tietokonekuvake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21" cy="20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80C" w:rsidP="00C94E9B" w:rsidRDefault="00C94E9B" w14:paraId="04D2F04B" w14:textId="506088C0">
      <w:pPr>
        <w:pStyle w:val="Caption"/>
      </w:pPr>
      <w:bookmarkStart w:name="_Toc178761576" w:id="3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7</w:t>
      </w:r>
      <w:r>
        <w:fldChar w:fldCharType="end"/>
      </w:r>
      <w:r>
        <w:t>.Url-suodattimen muokkaus</w:t>
      </w:r>
      <w:bookmarkEnd w:id="36"/>
    </w:p>
    <w:p w:rsidR="003466AF" w:rsidP="005B7E4E" w:rsidRDefault="002F5EBC" w14:paraId="7944B68B" w14:textId="24B0D6ED">
      <w:r w:rsidR="512E92C8">
        <w:rPr/>
        <w:t xml:space="preserve">Seuraavaksi menimme takaisin </w:t>
      </w:r>
      <w:r w:rsidR="512E92C8">
        <w:rPr/>
        <w:t>Policies</w:t>
      </w:r>
      <w:r w:rsidR="512E92C8">
        <w:rPr/>
        <w:t xml:space="preserve">-välilehdelle muokkaamaan </w:t>
      </w:r>
      <w:r w:rsidR="6552DCE0">
        <w:rPr/>
        <w:t xml:space="preserve">aiemmin luotua </w:t>
      </w:r>
      <w:r w:rsidR="0A734E98">
        <w:rPr/>
        <w:t>WS-</w:t>
      </w:r>
      <w:r w:rsidR="0A734E98">
        <w:rPr/>
        <w:t>net_to_VLE_netbrowsing</w:t>
      </w:r>
      <w:r w:rsidR="0A734E98">
        <w:rPr/>
        <w:t xml:space="preserve"> turvallisuussääntöä. </w:t>
      </w:r>
      <w:r w:rsidR="0A734E98">
        <w:rPr/>
        <w:t>Actions</w:t>
      </w:r>
      <w:r w:rsidR="4E8904B6">
        <w:rPr/>
        <w:t>-</w:t>
      </w:r>
      <w:r w:rsidR="0A734E98">
        <w:rPr/>
        <w:t xml:space="preserve">välilehdellä </w:t>
      </w:r>
      <w:r w:rsidR="0A734E98">
        <w:rPr/>
        <w:t>Profile</w:t>
      </w:r>
      <w:r w:rsidR="0A734E98">
        <w:rPr/>
        <w:t xml:space="preserve"> </w:t>
      </w:r>
      <w:r w:rsidR="0A734E98">
        <w:rPr/>
        <w:t>Settings</w:t>
      </w:r>
      <w:r w:rsidR="0A734E98">
        <w:rPr/>
        <w:t xml:space="preserve"> -otsikon alta </w:t>
      </w:r>
      <w:r w:rsidR="4E8904B6">
        <w:rPr/>
        <w:t>Url</w:t>
      </w:r>
      <w:r w:rsidR="4E8904B6">
        <w:rPr/>
        <w:t xml:space="preserve"> </w:t>
      </w:r>
      <w:r w:rsidR="4E8904B6">
        <w:rPr/>
        <w:t>Filtering</w:t>
      </w:r>
      <w:r w:rsidR="4E8904B6">
        <w:rPr/>
        <w:t xml:space="preserve"> kohtaan vaihdoimme luomamme URL_filtering1 -suodattimen.</w:t>
      </w:r>
      <w:r w:rsidR="447ABC4B">
        <w:rPr/>
        <w:t xml:space="preserve"> (Kuvio </w:t>
      </w:r>
      <w:r w:rsidR="7BA70A25">
        <w:rPr/>
        <w:t>8</w:t>
      </w:r>
      <w:r w:rsidR="447ABC4B">
        <w:rPr/>
        <w:t>)</w:t>
      </w:r>
    </w:p>
    <w:p w:rsidR="00245F17" w:rsidP="00245F17" w:rsidRDefault="0058410F" w14:paraId="3649540E" w14:textId="77777777">
      <w:pPr>
        <w:keepNext/>
      </w:pPr>
      <w:r w:rsidRPr="0058410F">
        <w:rPr>
          <w:noProof/>
        </w:rPr>
        <w:drawing>
          <wp:inline distT="0" distB="0" distL="0" distR="0" wp14:anchorId="45B814D8" wp14:editId="0B14A9EC">
            <wp:extent cx="4875838" cy="2004365"/>
            <wp:effectExtent l="0" t="0" r="1270" b="0"/>
            <wp:docPr id="1614388497" name="Kuva 1" descr="Kuva, joka sisältää kohteen teksti, numero, kuvakaappaus, kui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8497" name="Kuva 1" descr="Kuva, joka sisältää kohteen teksti, numero, kuvakaappaus, kuit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388" cy="20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DD" w:rsidP="00245F17" w:rsidRDefault="00245F17" w14:paraId="505CEDF5" w14:textId="1D0FE353">
      <w:pPr>
        <w:pStyle w:val="Caption"/>
      </w:pPr>
      <w:bookmarkStart w:name="_Toc178761577" w:id="3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8</w:t>
      </w:r>
      <w:r>
        <w:fldChar w:fldCharType="end"/>
      </w:r>
      <w:r>
        <w:t>. Suodattimen asettaminen turvallisuussääntöön</w:t>
      </w:r>
      <w:bookmarkEnd w:id="37"/>
    </w:p>
    <w:p w:rsidR="00CD2029" w:rsidP="005B7E4E" w:rsidRDefault="00245F17" w14:paraId="3EEF395A" w14:textId="22DE06F4">
      <w:r w:rsidR="7BA70A25">
        <w:rPr/>
        <w:t xml:space="preserve">Tässä vaiheessa tajusimme, että </w:t>
      </w:r>
      <w:r w:rsidR="4F50BCB4">
        <w:rPr/>
        <w:t>kaiken jo tehdyn toimimiseksi, että Antivirus ja muut sovellukset täytyy käydä asentamassa, joten asensimme ne. Valitsimme molemmista uu</w:t>
      </w:r>
      <w:r w:rsidR="3157F8BD">
        <w:rPr/>
        <w:t>simmat saatavilla olevat versiot</w:t>
      </w:r>
      <w:r w:rsidR="28B5CF11">
        <w:rPr/>
        <w:t>.</w:t>
      </w:r>
      <w:r w:rsidR="3D46CBB9">
        <w:rPr/>
        <w:t xml:space="preserve"> </w:t>
      </w:r>
      <w:r w:rsidR="257F6C49">
        <w:rPr/>
        <w:t xml:space="preserve">(Kuvio </w:t>
      </w:r>
      <w:r w:rsidR="3157F8BD">
        <w:rPr/>
        <w:t>9</w:t>
      </w:r>
      <w:r w:rsidR="6C8E6681">
        <w:rPr/>
        <w:t>)</w:t>
      </w:r>
    </w:p>
    <w:p w:rsidR="004D47BD" w:rsidP="004D47BD" w:rsidRDefault="00DF5995" w14:paraId="501E4AF7" w14:textId="77777777">
      <w:pPr>
        <w:keepNext/>
      </w:pPr>
      <w:r w:rsidRPr="00DF5995">
        <w:rPr>
          <w:noProof/>
        </w:rPr>
        <w:drawing>
          <wp:inline distT="0" distB="0" distL="0" distR="0" wp14:anchorId="0A7C2F72" wp14:editId="2F5961C7">
            <wp:extent cx="4776448" cy="2384755"/>
            <wp:effectExtent l="0" t="0" r="5715" b="0"/>
            <wp:docPr id="1743673614" name="Kuva 1" descr="Kuva, joka sisältää kohteen teksti, kuvakaappaus, ohjelmisto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3614" name="Kuva 1" descr="Kuva, joka sisältää kohteen teksti, kuvakaappaus, ohjelmisto, numero&#10;&#10;Kuvaus luotu automaattisesti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4954" cy="23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95" w:rsidP="004D47BD" w:rsidRDefault="004D47BD" w14:paraId="780FF7C7" w14:textId="0DC87AFA">
      <w:pPr>
        <w:pStyle w:val="Caption"/>
      </w:pPr>
      <w:bookmarkStart w:name="_Toc178761578" w:id="38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9</w:t>
      </w:r>
      <w:r>
        <w:fldChar w:fldCharType="end"/>
      </w:r>
      <w:r>
        <w:t>. Lisäosien asentaminen</w:t>
      </w:r>
      <w:bookmarkEnd w:id="38"/>
    </w:p>
    <w:p w:rsidR="00B926A7" w:rsidP="006E351B" w:rsidRDefault="006E351B" w14:paraId="28C14A68" w14:textId="2BFEA61F">
      <w:pPr>
        <w:pStyle w:val="Heading2"/>
      </w:pPr>
      <w:bookmarkStart w:name="_Toc178761565" w:id="39"/>
      <w:r>
        <w:t>HTTPS-salauksen purku</w:t>
      </w:r>
      <w:bookmarkEnd w:id="39"/>
    </w:p>
    <w:p w:rsidR="006E351B" w:rsidP="006E351B" w:rsidRDefault="006E351B" w14:paraId="6C65AB67" w14:textId="2194C82C">
      <w:r>
        <w:t>Tähän mennessä tehdyt turvallisuussäännöt</w:t>
      </w:r>
      <w:r w:rsidR="00D842F6">
        <w:t xml:space="preserve">, antiviruksen asetukset ja </w:t>
      </w:r>
      <w:proofErr w:type="spellStart"/>
      <w:r w:rsidR="00D842F6">
        <w:t>url</w:t>
      </w:r>
      <w:proofErr w:type="spellEnd"/>
      <w:r w:rsidR="00D842F6">
        <w:t>-suodattimet toimivat ainoastaan</w:t>
      </w:r>
      <w:r w:rsidR="00251308">
        <w:t xml:space="preserve">, jos verkkosivut eivät ole </w:t>
      </w:r>
      <w:proofErr w:type="spellStart"/>
      <w:r w:rsidR="00251308">
        <w:t>https</w:t>
      </w:r>
      <w:proofErr w:type="spellEnd"/>
      <w:r w:rsidR="00251308">
        <w:t xml:space="preserve">-salattuja. </w:t>
      </w:r>
      <w:r w:rsidR="00FB0838">
        <w:t xml:space="preserve">Meidän täytyi siis </w:t>
      </w:r>
      <w:r w:rsidR="00D7502E">
        <w:t xml:space="preserve">purkaa Palo Altolla nämä </w:t>
      </w:r>
      <w:proofErr w:type="spellStart"/>
      <w:r w:rsidR="00D7502E">
        <w:t>https</w:t>
      </w:r>
      <w:proofErr w:type="spellEnd"/>
      <w:r w:rsidR="00D7502E">
        <w:t>-salaukset.</w:t>
      </w:r>
    </w:p>
    <w:p w:rsidR="00D7502E" w:rsidP="006E351B" w:rsidRDefault="00D7502E" w14:paraId="3F761C9A" w14:textId="713BBE50">
      <w:r w:rsidR="048D4A55">
        <w:rPr/>
        <w:t>Aloitimme luomalla uuden</w:t>
      </w:r>
      <w:r w:rsidR="0C49191F">
        <w:rPr/>
        <w:t xml:space="preserve"> sertifikaatin. Nimesimme sen nimellä </w:t>
      </w:r>
      <w:r w:rsidR="0C49191F">
        <w:rPr/>
        <w:t>PA_purku_luotettu</w:t>
      </w:r>
      <w:r w:rsidR="0C49191F">
        <w:rPr/>
        <w:t xml:space="preserve"> </w:t>
      </w:r>
      <w:r w:rsidR="406BEFED">
        <w:rPr/>
        <w:t xml:space="preserve">ja asetimme </w:t>
      </w:r>
      <w:r w:rsidR="406BEFED">
        <w:rPr/>
        <w:t>Common</w:t>
      </w:r>
      <w:r w:rsidR="406BEFED">
        <w:rPr/>
        <w:t xml:space="preserve"> </w:t>
      </w:r>
      <w:r w:rsidR="406BEFED">
        <w:rPr/>
        <w:t>Name</w:t>
      </w:r>
      <w:r w:rsidR="406BEFED">
        <w:rPr/>
        <w:t xml:space="preserve"> kohtaan WS01-työaseman </w:t>
      </w:r>
      <w:r w:rsidR="5BAE6148">
        <w:rPr/>
        <w:t>IP-osoit</w:t>
      </w:r>
      <w:r w:rsidR="500CBCC2">
        <w:rPr/>
        <w:t>teen, eli 10.1.0.10, koska tämä sertifikaatti tulisi käyttöön kyseiselle työasemalle.</w:t>
      </w:r>
      <w:r w:rsidR="0F0D69F1">
        <w:rPr/>
        <w:t xml:space="preserve"> Valitsimme myös kohdan </w:t>
      </w:r>
      <w:r w:rsidR="0F0D69F1">
        <w:rPr/>
        <w:t>Certificate</w:t>
      </w:r>
      <w:r w:rsidR="0F0D69F1">
        <w:rPr/>
        <w:t xml:space="preserve"> </w:t>
      </w:r>
      <w:r w:rsidR="0F0D69F1">
        <w:rPr/>
        <w:t>Authority</w:t>
      </w:r>
      <w:r w:rsidR="0F0D69F1">
        <w:rPr/>
        <w:t>.</w:t>
      </w:r>
      <w:r w:rsidR="68B87107">
        <w:rPr/>
        <w:t xml:space="preserve"> Muokkasimme myös sertifikaattia sen verran, että valitsimme </w:t>
      </w:r>
      <w:r w:rsidR="68B87107">
        <w:rPr/>
        <w:t>Forward</w:t>
      </w:r>
      <w:r w:rsidR="68B87107">
        <w:rPr/>
        <w:t xml:space="preserve"> </w:t>
      </w:r>
      <w:r w:rsidR="68B87107">
        <w:rPr/>
        <w:t>Trust</w:t>
      </w:r>
      <w:r w:rsidR="68B87107">
        <w:rPr/>
        <w:t xml:space="preserve"> </w:t>
      </w:r>
      <w:r w:rsidR="68B87107">
        <w:rPr/>
        <w:t>Certificate</w:t>
      </w:r>
      <w:r w:rsidR="68B87107">
        <w:rPr/>
        <w:t xml:space="preserve">- ja </w:t>
      </w:r>
      <w:r w:rsidR="68B87107">
        <w:rPr/>
        <w:t>Trusted</w:t>
      </w:r>
      <w:r w:rsidR="68B87107">
        <w:rPr/>
        <w:t xml:space="preserve"> Root CA-kohdat. (Kuvio</w:t>
      </w:r>
      <w:r w:rsidR="70B06EC8">
        <w:rPr/>
        <w:t xml:space="preserve"> 10)</w:t>
      </w:r>
    </w:p>
    <w:p w:rsidR="00DF526C" w:rsidP="00DF526C" w:rsidRDefault="00DF526C" w14:paraId="206B6D32" w14:textId="77777777">
      <w:pPr>
        <w:keepNext/>
      </w:pPr>
      <w:r w:rsidRPr="00DF526C">
        <w:rPr>
          <w:noProof/>
        </w:rPr>
        <w:drawing>
          <wp:inline distT="0" distB="0" distL="0" distR="0" wp14:anchorId="0C293026" wp14:editId="12F13D5C">
            <wp:extent cx="6120130" cy="3222625"/>
            <wp:effectExtent l="0" t="0" r="0" b="0"/>
            <wp:docPr id="1771667803" name="Kuva 1" descr="Kuva, joka sisältää kohteen teksti, kuvakaappaus, numer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67803" name="Kuva 1" descr="Kuva, joka sisältää kohteen teksti, kuvakaappaus, numero&#10;&#10;Kuvaus luotu automaattisesti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6C" w:rsidP="00DF526C" w:rsidRDefault="00DF526C" w14:paraId="14CAA9E5" w14:textId="41B0F9C4">
      <w:pPr>
        <w:pStyle w:val="Caption"/>
      </w:pPr>
      <w:bookmarkStart w:name="_Toc178761579" w:id="4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10</w:t>
      </w:r>
      <w:r>
        <w:fldChar w:fldCharType="end"/>
      </w:r>
      <w:r>
        <w:t>. Sertifikaatin luonti</w:t>
      </w:r>
      <w:bookmarkEnd w:id="40"/>
    </w:p>
    <w:p w:rsidRPr="00CE09D0" w:rsidR="00CE09D0" w:rsidP="00CE09D0" w:rsidRDefault="00CE09D0" w14:paraId="5B65CF94" w14:textId="5066AA0A">
      <w:r>
        <w:t xml:space="preserve">Seuraavana </w:t>
      </w:r>
      <w:r w:rsidR="00700C1C">
        <w:t xml:space="preserve">avasimme WS01-työaseman ja avasimme Palo Alton sen selaimella. Latasimme juuri luodun sertifikaatin koneelle ja </w:t>
      </w:r>
      <w:r w:rsidR="003F7840">
        <w:t xml:space="preserve">asensimme sen </w:t>
      </w:r>
      <w:r w:rsidR="002252D9">
        <w:t>selaimeen. (Kuvio 11)</w:t>
      </w:r>
    </w:p>
    <w:p w:rsidR="009111CE" w:rsidP="009111CE" w:rsidRDefault="009111CE" w14:paraId="2E37096C" w14:textId="77777777">
      <w:pPr>
        <w:keepNext/>
      </w:pPr>
      <w:r w:rsidRPr="00C24B16">
        <w:rPr>
          <w:noProof/>
        </w:rPr>
        <w:drawing>
          <wp:inline distT="0" distB="0" distL="0" distR="0" wp14:anchorId="0888A792" wp14:editId="24185269">
            <wp:extent cx="5295281" cy="3233318"/>
            <wp:effectExtent l="0" t="0" r="635" b="5715"/>
            <wp:docPr id="1468594866" name="Kuva 1" descr="Kuva, joka sisältää kohteen teksti, ohjelmisto, kuvakaappaus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4866" name="Kuva 1" descr="Kuva, joka sisältää kohteen teksti, ohjelmisto, kuvakaappaus, Tietokonekuvake&#10;&#10;Kuvaus luotu automaattisesti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654" cy="326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D9" w:rsidP="009111CE" w:rsidRDefault="009111CE" w14:paraId="24A42738" w14:textId="26A84E1D">
      <w:pPr>
        <w:pStyle w:val="Caption"/>
      </w:pPr>
      <w:bookmarkStart w:name="_Toc178761580" w:id="4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11</w:t>
      </w:r>
      <w:r>
        <w:fldChar w:fldCharType="end"/>
      </w:r>
      <w:r>
        <w:t xml:space="preserve">. Sertifikaatin </w:t>
      </w:r>
      <w:r w:rsidR="00E30EE9">
        <w:t>asentaminen</w:t>
      </w:r>
      <w:r>
        <w:t xml:space="preserve"> </w:t>
      </w:r>
      <w:r w:rsidR="00E30EE9">
        <w:t>WS01-työaseman selaimelle</w:t>
      </w:r>
      <w:bookmarkEnd w:id="41"/>
    </w:p>
    <w:p w:rsidR="00620529" w:rsidP="005B7E4E" w:rsidRDefault="00CB5BEB" w14:paraId="47BE027C" w14:textId="1110DAED">
      <w:r w:rsidR="78E86CD4">
        <w:rPr/>
        <w:t xml:space="preserve">Palasimme takaisin Palo Altoon ja </w:t>
      </w:r>
      <w:r w:rsidR="40FBB3DC">
        <w:rPr/>
        <w:t xml:space="preserve">siirryimme </w:t>
      </w:r>
      <w:r w:rsidR="40FBB3DC">
        <w:rPr/>
        <w:t>Policies</w:t>
      </w:r>
      <w:r w:rsidR="40FBB3DC">
        <w:rPr/>
        <w:t xml:space="preserve">-välilehdelle kohtaan </w:t>
      </w:r>
      <w:r w:rsidR="40FBB3DC">
        <w:rPr/>
        <w:t>Decryption</w:t>
      </w:r>
      <w:r w:rsidR="40FBB3DC">
        <w:rPr/>
        <w:t>. Täällä loimme uuden säännön salauksen purkua varten</w:t>
      </w:r>
      <w:r w:rsidR="07E2CCFA">
        <w:rPr/>
        <w:t xml:space="preserve">. Nimesimme sen </w:t>
      </w:r>
      <w:r w:rsidR="4C6E4ACF">
        <w:rPr/>
        <w:t xml:space="preserve">nimellä </w:t>
      </w:r>
      <w:r w:rsidR="4C6E4ACF">
        <w:rPr/>
        <w:t>Pura_salaus_sivuilta</w:t>
      </w:r>
      <w:r w:rsidR="4C6E4ACF">
        <w:rPr/>
        <w:t xml:space="preserve">, asetimme lähteeksi </w:t>
      </w:r>
      <w:r w:rsidR="4C6E4ACF">
        <w:rPr/>
        <w:t>WS_NET:n</w:t>
      </w:r>
      <w:r w:rsidR="4C6E4ACF">
        <w:rPr/>
        <w:t xml:space="preserve"> ja määränpääksi </w:t>
      </w:r>
      <w:r w:rsidR="4C6E4ACF">
        <w:rPr/>
        <w:t>VLE:n</w:t>
      </w:r>
      <w:r w:rsidR="4C6E4ACF">
        <w:rPr/>
        <w:t xml:space="preserve">. </w:t>
      </w:r>
      <w:r w:rsidR="7A28569E">
        <w:rPr/>
        <w:t xml:space="preserve">Purettaviksi kategorioiksi asetimme </w:t>
      </w:r>
      <w:r w:rsidR="7A28569E">
        <w:rPr/>
        <w:t>Eicarin</w:t>
      </w:r>
      <w:r w:rsidR="7A28569E">
        <w:rPr/>
        <w:t xml:space="preserve">, uhkapeli- ja pelisivustot sekä </w:t>
      </w:r>
      <w:r w:rsidR="0001B5F9">
        <w:rPr/>
        <w:t>YLE:n</w:t>
      </w:r>
      <w:r w:rsidR="0001B5F9">
        <w:rPr/>
        <w:t xml:space="preserve"> verkkosivut, eli samat mihin aiemmin loimme </w:t>
      </w:r>
      <w:r w:rsidR="0001B5F9">
        <w:rPr/>
        <w:t>url</w:t>
      </w:r>
      <w:r w:rsidR="0001B5F9">
        <w:rPr/>
        <w:t>-suodattimen.</w:t>
      </w:r>
      <w:r w:rsidR="34D8FD69">
        <w:rPr/>
        <w:t xml:space="preserve"> </w:t>
      </w:r>
      <w:r w:rsidR="19118D46">
        <w:rPr/>
        <w:t>(Kuvio 12)</w:t>
      </w:r>
    </w:p>
    <w:p w:rsidR="00C811A8" w:rsidP="00C811A8" w:rsidRDefault="004A3E28" w14:paraId="2E1CE807" w14:textId="77777777">
      <w:pPr>
        <w:keepNext/>
      </w:pPr>
      <w:r w:rsidRPr="004A3E28">
        <w:rPr>
          <w:noProof/>
        </w:rPr>
        <w:drawing>
          <wp:inline distT="0" distB="0" distL="0" distR="0" wp14:anchorId="634F4753" wp14:editId="2F7276BC">
            <wp:extent cx="6291072" cy="1415785"/>
            <wp:effectExtent l="0" t="0" r="0" b="0"/>
            <wp:docPr id="201029525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52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771" cy="14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2E" w:rsidP="00C811A8" w:rsidRDefault="00C811A8" w14:paraId="65493D66" w14:textId="172812C0">
      <w:pPr>
        <w:pStyle w:val="Caption"/>
      </w:pPr>
      <w:bookmarkStart w:name="_Toc178761581" w:id="42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12</w:t>
      </w:r>
      <w:r>
        <w:fldChar w:fldCharType="end"/>
      </w:r>
      <w:r w:rsidR="009111CE">
        <w:t>.</w:t>
      </w:r>
      <w:r>
        <w:t xml:space="preserve"> Pura_salaus_sivulta purkusäännön asetukset</w:t>
      </w:r>
      <w:bookmarkEnd w:id="42"/>
    </w:p>
    <w:p w:rsidRPr="00E063C0" w:rsidR="00E063C0" w:rsidP="00E063C0" w:rsidRDefault="00E063C0" w14:paraId="67529558" w14:textId="0A66C595">
      <w:r>
        <w:t xml:space="preserve">Lopuksi vielä valitsimme Palo Altosta </w:t>
      </w:r>
      <w:proofErr w:type="spellStart"/>
      <w:r>
        <w:t>commit</w:t>
      </w:r>
      <w:proofErr w:type="spellEnd"/>
      <w:r>
        <w:t>, jolloin tekemämme asetukset astuivat voimaan.</w:t>
      </w:r>
    </w:p>
    <w:p w:rsidR="00245F2A" w:rsidP="00857A06" w:rsidRDefault="00857A06" w14:paraId="5CA0DDED" w14:textId="5A5EE182">
      <w:pPr>
        <w:pStyle w:val="Heading2"/>
      </w:pPr>
      <w:bookmarkStart w:name="_Toc178761566" w:id="43"/>
      <w:r>
        <w:t>Testaaminen</w:t>
      </w:r>
      <w:bookmarkEnd w:id="43"/>
    </w:p>
    <w:p w:rsidR="00132B63" w:rsidP="005B7E4E" w:rsidRDefault="00857A06" w14:paraId="77F3DA51" w14:textId="3342F0E2">
      <w:r w:rsidR="7880C290">
        <w:rPr/>
        <w:t xml:space="preserve">Kun kaikki oli valmista, siirryimme </w:t>
      </w:r>
      <w:r w:rsidR="17AD208A">
        <w:rPr/>
        <w:t xml:space="preserve">WS01:lle </w:t>
      </w:r>
      <w:r w:rsidR="7968B043">
        <w:rPr/>
        <w:t xml:space="preserve">ja </w:t>
      </w:r>
      <w:r w:rsidR="0DD65D88">
        <w:rPr/>
        <w:t xml:space="preserve">testasimme, toimiiko tekemämme muutokset. </w:t>
      </w:r>
      <w:r w:rsidR="34F7E7B5">
        <w:rPr/>
        <w:t>Ensimmäisenä yritimme mennä yle.fi sivustolle lukemaan uutisia. Saimme kuitenkin ilmoituksen, että verkkosivusto on estetty, emmekä päässeet etenemään. Näin sen kuuluikin toimia!</w:t>
      </w:r>
      <w:r w:rsidR="6287A8F8">
        <w:rPr/>
        <w:t xml:space="preserve"> (Kuvio 13)</w:t>
      </w:r>
    </w:p>
    <w:p w:rsidR="00302C8E" w:rsidP="00302C8E" w:rsidRDefault="00245F2A" w14:paraId="1891A060" w14:textId="77777777">
      <w:pPr>
        <w:keepNext/>
      </w:pPr>
      <w:r w:rsidRPr="00245F2A">
        <w:rPr>
          <w:noProof/>
        </w:rPr>
        <w:drawing>
          <wp:inline distT="0" distB="0" distL="0" distR="0" wp14:anchorId="7F52B9D9" wp14:editId="3C6B6413">
            <wp:extent cx="4008729" cy="3241340"/>
            <wp:effectExtent l="0" t="0" r="0" b="0"/>
            <wp:docPr id="11893504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5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351" cy="32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E28" w:rsidP="00302C8E" w:rsidRDefault="00302C8E" w14:paraId="60C89A7A" w14:textId="3F982465">
      <w:pPr>
        <w:pStyle w:val="Caption"/>
      </w:pPr>
      <w:bookmarkStart w:name="_Toc178761582" w:id="44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13</w:t>
      </w:r>
      <w:r>
        <w:fldChar w:fldCharType="end"/>
      </w:r>
      <w:r>
        <w:t>. Yle.fi estetty</w:t>
      </w:r>
      <w:bookmarkEnd w:id="44"/>
    </w:p>
    <w:p w:rsidR="00D47061" w:rsidP="00D47061" w:rsidRDefault="00302C8E" w14:paraId="7A95A9F8" w14:textId="5CC8D447">
      <w:r w:rsidR="34F7E7B5">
        <w:rPr/>
        <w:t xml:space="preserve">Seuraavaksi testasimme, pääsemmekö miniclip.com -sivustolle pelaamaan hauskoja selainpelejä. </w:t>
      </w:r>
      <w:r w:rsidR="6287A8F8">
        <w:rPr/>
        <w:t xml:space="preserve">Saimme ilmoituksen, että </w:t>
      </w:r>
      <w:r w:rsidR="700F36FD">
        <w:rPr/>
        <w:t xml:space="preserve">sivu on estetty, mutta voimme jatkaa sivulle klikkaamalla </w:t>
      </w:r>
      <w:r w:rsidR="700F36FD">
        <w:rPr/>
        <w:t>Continue</w:t>
      </w:r>
      <w:r w:rsidR="700F36FD">
        <w:rPr/>
        <w:t xml:space="preserve">-painiketta. Tästä </w:t>
      </w:r>
      <w:r w:rsidR="6860C4AF">
        <w:rPr/>
        <w:t xml:space="preserve">jäisi kuitenkin jälki palomuuriin. </w:t>
      </w:r>
      <w:r w:rsidR="7A04AF71">
        <w:rPr/>
        <w:t xml:space="preserve">(Kuvio </w:t>
      </w:r>
      <w:r w:rsidR="35A876C0">
        <w:rPr/>
        <w:t>14</w:t>
      </w:r>
      <w:r w:rsidR="7A04AF71">
        <w:rPr/>
        <w:t>)</w:t>
      </w:r>
    </w:p>
    <w:p w:rsidR="00D47061" w:rsidP="005B7E4E" w:rsidRDefault="00D47061" w14:paraId="5D21F3DF" w14:textId="77777777"/>
    <w:p w:rsidR="00875E11" w:rsidP="00875E11" w:rsidRDefault="00B70329" w14:paraId="6C01EC30" w14:textId="77777777">
      <w:pPr>
        <w:keepNext/>
      </w:pPr>
      <w:r w:rsidRPr="00B70329">
        <w:rPr>
          <w:noProof/>
        </w:rPr>
        <w:drawing>
          <wp:inline distT="0" distB="0" distL="0" distR="0" wp14:anchorId="344B6D15" wp14:editId="720CC513">
            <wp:extent cx="4359814" cy="3416198"/>
            <wp:effectExtent l="0" t="0" r="3175" b="0"/>
            <wp:docPr id="757308664" name="Kuva 1" descr="Kuva, joka sisältää kohteen teksti, kuvakaappaus, ohjelmisto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8664" name="Kuva 1" descr="Kuva, joka sisältää kohteen teksti, kuvakaappaus, ohjelmisto, tietokone&#10;&#10;Kuvaus luotu automaattisesti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277" cy="34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29" w:rsidP="00875E11" w:rsidRDefault="00875E11" w14:paraId="7C2FBFA3" w14:textId="60A19597">
      <w:pPr>
        <w:pStyle w:val="Caption"/>
      </w:pPr>
      <w:bookmarkStart w:name="_Toc178761583" w:id="45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14</w:t>
      </w:r>
      <w:r>
        <w:fldChar w:fldCharType="end"/>
      </w:r>
      <w:r>
        <w:t>. Pelisivustot</w:t>
      </w:r>
      <w:bookmarkEnd w:id="45"/>
    </w:p>
    <w:p w:rsidR="00FB706F" w:rsidP="005B7E4E" w:rsidRDefault="004E7FC2" w14:paraId="768885A8" w14:textId="4FD31708">
      <w:r w:rsidR="304EFA0D">
        <w:rPr/>
        <w:t xml:space="preserve">Siirryimme myös veikkauksen sivuille testataksemme, tuleeko siitä Palo Altoon ilmoitus. Palo Altossa </w:t>
      </w:r>
      <w:r w:rsidR="7CA2BB9C">
        <w:rPr/>
        <w:t>Monitor</w:t>
      </w:r>
      <w:r w:rsidR="7CA2BB9C">
        <w:rPr/>
        <w:t>-välilehdellä URL-</w:t>
      </w:r>
      <w:r w:rsidR="7CA2BB9C">
        <w:rPr/>
        <w:t>filteringin</w:t>
      </w:r>
      <w:r w:rsidR="7CA2BB9C">
        <w:rPr/>
        <w:t xml:space="preserve"> alta löysimme ilmoituksia, että yritimme </w:t>
      </w:r>
      <w:r w:rsidR="25DD52A1">
        <w:rPr/>
        <w:t xml:space="preserve">mennä uhkapelisivuille. </w:t>
      </w:r>
      <w:r w:rsidR="4739708D">
        <w:rPr/>
        <w:t xml:space="preserve">Näistä lokeista näemme myös estetyt yritykset mennä </w:t>
      </w:r>
      <w:r w:rsidR="4739708D">
        <w:rPr/>
        <w:t>YLE:n</w:t>
      </w:r>
      <w:r w:rsidR="4739708D">
        <w:rPr/>
        <w:t xml:space="preserve"> sivuille.</w:t>
      </w:r>
      <w:r w:rsidR="5C7BF46B">
        <w:rPr/>
        <w:t xml:space="preserve"> (Kuvio </w:t>
      </w:r>
      <w:r w:rsidR="4739708D">
        <w:rPr/>
        <w:t>15</w:t>
      </w:r>
      <w:r w:rsidR="5C7BF46B">
        <w:rPr/>
        <w:t>)</w:t>
      </w:r>
    </w:p>
    <w:p w:rsidR="004C2081" w:rsidP="004C2081" w:rsidRDefault="00013D06" w14:paraId="2BB79AEE" w14:textId="77777777">
      <w:pPr>
        <w:keepNext/>
      </w:pPr>
      <w:r w:rsidRPr="00013D06">
        <w:rPr>
          <w:noProof/>
        </w:rPr>
        <w:drawing>
          <wp:inline distT="0" distB="0" distL="0" distR="0" wp14:anchorId="1156763E" wp14:editId="188077D7">
            <wp:extent cx="5890238" cy="2648102"/>
            <wp:effectExtent l="0" t="0" r="0" b="0"/>
            <wp:docPr id="1837008335" name="Kuva 1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8335" name="Kuva 1" descr="Kuva, joka sisältää kohteen teksti, kuvakaappaus, ohjelmisto, Käyttöjärjestelmä&#10;&#10;Kuvaus luotu automaattisesti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0462" cy="26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29" w:rsidP="004C2081" w:rsidRDefault="004C2081" w14:paraId="3AF9C82A" w14:textId="05198BA6">
      <w:pPr>
        <w:pStyle w:val="Caption"/>
      </w:pPr>
      <w:bookmarkStart w:name="_Toc178761584" w:id="46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15</w:t>
      </w:r>
      <w:r>
        <w:fldChar w:fldCharType="end"/>
      </w:r>
      <w:r>
        <w:t xml:space="preserve"> Palo Alton loki</w:t>
      </w:r>
      <w:bookmarkEnd w:id="46"/>
    </w:p>
    <w:p w:rsidR="00214853" w:rsidP="005B7E4E" w:rsidRDefault="004C2081" w14:paraId="390EEC8C" w14:textId="72436FBE">
      <w:r w:rsidR="4739708D">
        <w:rPr/>
        <w:t xml:space="preserve">Viimeisenä testinä oli mennä eicar.com -sivustolle ja yrittää ladata </w:t>
      </w:r>
      <w:r w:rsidR="2AAB71E3">
        <w:rPr/>
        <w:t>sieltä eicar</w:t>
      </w:r>
      <w:r w:rsidR="0D785ABC">
        <w:rPr/>
        <w:t>.com-</w:t>
      </w:r>
      <w:r w:rsidR="0D785ABC">
        <w:rPr/>
        <w:t>zip</w:t>
      </w:r>
      <w:r w:rsidR="0D785ABC">
        <w:rPr/>
        <w:t xml:space="preserve"> -testitiedosto. Kuten pitikin, </w:t>
      </w:r>
      <w:r w:rsidR="5F985AEF">
        <w:rPr/>
        <w:t>antivirus tunnisti tiedoston haittaohjelmaksi ja esti lataamisen.</w:t>
      </w:r>
      <w:r w:rsidR="0F67D273">
        <w:rPr/>
        <w:t xml:space="preserve"> (Kuvio </w:t>
      </w:r>
      <w:r w:rsidR="68A24859">
        <w:rPr/>
        <w:t>16)</w:t>
      </w:r>
    </w:p>
    <w:p w:rsidR="005C6F34" w:rsidP="005C6F34" w:rsidRDefault="005E62E8" w14:paraId="707BF290" w14:textId="77777777">
      <w:pPr>
        <w:keepNext/>
      </w:pPr>
      <w:r w:rsidR="4D2F5284">
        <w:drawing>
          <wp:inline wp14:editId="416A4BA9" wp14:anchorId="4882B9EB">
            <wp:extent cx="3013872" cy="2456002"/>
            <wp:effectExtent l="0" t="0" r="0" b="0"/>
            <wp:docPr id="920897450" name="Kuva 1" descr="Kuva, joka sisältää kohteen teksti, kuvakaappaus, ohjelmisto, tietokone&#10;&#10;Kuvaus luotu automaattisesti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uva 1"/>
                    <pic:cNvPicPr/>
                  </pic:nvPicPr>
                  <pic:blipFill>
                    <a:blip r:embed="R6871ad4c1f7a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13872" cy="24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06" w:rsidP="005C6F34" w:rsidRDefault="005C6F34" w14:paraId="28A8A6B1" w14:textId="05E3EE90">
      <w:pPr>
        <w:pStyle w:val="Caption"/>
      </w:pPr>
      <w:bookmarkStart w:name="_Toc178761585" w:id="47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16</w:t>
      </w:r>
      <w:r>
        <w:fldChar w:fldCharType="end"/>
      </w:r>
      <w:r>
        <w:t>. Estetty lataus</w:t>
      </w:r>
      <w:bookmarkEnd w:id="47"/>
    </w:p>
    <w:p w:rsidRPr="002A5A18" w:rsidR="002A5A18" w:rsidP="002A5A18" w:rsidRDefault="002A5A18" w14:paraId="3FBD29AE" w14:textId="0A292B85">
      <w:r>
        <w:t>Kaikki siis toimii, kuten pitääkin!</w:t>
      </w:r>
    </w:p>
    <w:p w:rsidR="004F3A97" w:rsidP="00704C4E" w:rsidRDefault="00704C4E" w14:paraId="437D0912" w14:textId="7968AE54">
      <w:pPr>
        <w:pStyle w:val="Heading2"/>
      </w:pPr>
      <w:bookmarkStart w:name="_Toc178761567" w:id="48"/>
      <w:r>
        <w:t>Liikennetulvasuojaus</w:t>
      </w:r>
      <w:bookmarkEnd w:id="48"/>
    </w:p>
    <w:p w:rsidRPr="003760DC" w:rsidR="003760DC" w:rsidP="003760DC" w:rsidRDefault="003760DC" w14:paraId="5D88EE68" w14:textId="6032CA27">
      <w:r w:rsidR="4689133A">
        <w:rPr/>
        <w:t>Ohjeissa oli vielä lisätehtävänä liikennetulvasuojau</w:t>
      </w:r>
      <w:r w:rsidR="71EF95F4">
        <w:rPr/>
        <w:t>ksen (</w:t>
      </w:r>
      <w:r w:rsidR="71EF95F4">
        <w:rPr/>
        <w:t>flood</w:t>
      </w:r>
      <w:r w:rsidR="71EF95F4">
        <w:rPr/>
        <w:t xml:space="preserve"> </w:t>
      </w:r>
      <w:r w:rsidR="71EF95F4">
        <w:rPr/>
        <w:t>protection</w:t>
      </w:r>
      <w:r w:rsidR="71EF95F4">
        <w:rPr/>
        <w:t>) asettaminen. Halusimme tietenkin vielä yrittää tätä</w:t>
      </w:r>
      <w:r w:rsidR="62F502D4">
        <w:rPr/>
        <w:t>. Aloitimme navigoimalla Palo Altossa</w:t>
      </w:r>
      <w:r w:rsidR="57F6ABD0">
        <w:rPr/>
        <w:t xml:space="preserve"> Network-välilehdellä </w:t>
      </w:r>
      <w:r w:rsidR="2D795B91">
        <w:rPr/>
        <w:t>Zone</w:t>
      </w:r>
      <w:r w:rsidR="2D795B91">
        <w:rPr/>
        <w:t xml:space="preserve"> </w:t>
      </w:r>
      <w:r w:rsidR="2D795B91">
        <w:rPr/>
        <w:t>Protection</w:t>
      </w:r>
      <w:r w:rsidR="2D795B91">
        <w:rPr/>
        <w:t xml:space="preserve"> kohtaan, joka löytyi Network </w:t>
      </w:r>
      <w:r w:rsidR="2D795B91">
        <w:rPr/>
        <w:t>Profiles</w:t>
      </w:r>
      <w:r w:rsidR="2D795B91">
        <w:rPr/>
        <w:t>-otsikon alta. Loimme sinne uuden säännön nimeltä Lab3_floodp_testi</w:t>
      </w:r>
      <w:r w:rsidR="598EF1E9">
        <w:rPr/>
        <w:t xml:space="preserve"> ja </w:t>
      </w:r>
      <w:r w:rsidR="08E4D93C">
        <w:rPr/>
        <w:t>teimme asetuksia kuvion 17 mukaisesti.</w:t>
      </w:r>
      <w:r w:rsidR="69F4D0E3">
        <w:rPr/>
        <w:t xml:space="preserve"> </w:t>
      </w:r>
      <w:r w:rsidR="66727A44">
        <w:rPr/>
        <w:t>Estimme siis porttien skannailut.</w:t>
      </w:r>
      <w:r w:rsidR="6FCF88A7">
        <w:rPr/>
        <w:t xml:space="preserve"> (Kuvio 17)</w:t>
      </w:r>
    </w:p>
    <w:p w:rsidR="00595B56" w:rsidP="005B7E4E" w:rsidRDefault="004107F9" w14:paraId="7BA0988E" w14:textId="38C4BA76">
      <w:r w:rsidR="662C39E1">
        <w:rPr/>
        <w:t xml:space="preserve">Laitoimme </w:t>
      </w:r>
      <w:r w:rsidR="6B425586">
        <w:rPr/>
        <w:t xml:space="preserve">alue suojauksen päälle </w:t>
      </w:r>
      <w:r w:rsidR="440DC6D1">
        <w:rPr/>
        <w:t xml:space="preserve">(Kuvio </w:t>
      </w:r>
      <w:r w:rsidR="4A208074">
        <w:rPr/>
        <w:t>17</w:t>
      </w:r>
      <w:r w:rsidR="440DC6D1">
        <w:rPr/>
        <w:t>.)</w:t>
      </w:r>
    </w:p>
    <w:p w:rsidR="00FE4553" w:rsidP="00FE4553" w:rsidRDefault="00FA6C90" w14:paraId="7B28F6ED" w14:textId="77777777">
      <w:pPr>
        <w:keepNext/>
      </w:pPr>
      <w:r>
        <w:rPr>
          <w:noProof/>
        </w:rPr>
        <w:drawing>
          <wp:inline distT="0" distB="0" distL="0" distR="0" wp14:anchorId="7AD46AF2" wp14:editId="4169F968">
            <wp:extent cx="5395600" cy="3255264"/>
            <wp:effectExtent l="0" t="0" r="0" b="2540"/>
            <wp:docPr id="548658702" name="Kuva 1" descr="Kuva, joka sisältää kohteen teksti, kuvakaappaus, ohjelmisto, Tietokonekuvak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8702" name="Kuva 1" descr="Kuva, joka sisältää kohteen teksti, kuvakaappaus, ohjelmisto, Tietokonekuvake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29" cy="3262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553" w:rsidP="00FE4553" w:rsidRDefault="00FE4553" w14:paraId="6D95EB4A" w14:textId="5F42965E">
      <w:pPr>
        <w:pStyle w:val="Caption"/>
      </w:pPr>
      <w:bookmarkStart w:name="_Toc178761586" w:id="49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17</w:t>
      </w:r>
      <w:r>
        <w:fldChar w:fldCharType="end"/>
      </w:r>
      <w:r>
        <w:t>. Liikennetulvasuojauksen asetukset</w:t>
      </w:r>
      <w:bookmarkEnd w:id="49"/>
    </w:p>
    <w:p w:rsidRPr="00FE4553" w:rsidR="00FE4553" w:rsidP="00FE4553" w:rsidRDefault="00FE4553" w14:paraId="15FAED06" w14:textId="21FE456B">
      <w:r w:rsidR="66727A44">
        <w:rPr/>
        <w:t>Nyt kun sääntö oli asetettu</w:t>
      </w:r>
      <w:r w:rsidR="56C13229">
        <w:rPr/>
        <w:t xml:space="preserve">, lisäsimme sen ADMIN-NET turvallisuusvyöhykkeeseen. </w:t>
      </w:r>
      <w:r w:rsidR="37EF80EC">
        <w:rPr/>
        <w:t>Tämä sääntö asetetaan lähtöpäähän</w:t>
      </w:r>
      <w:r w:rsidR="2F8EE07D">
        <w:rPr/>
        <w:t xml:space="preserve"> ja tarkoituksenamme oli testata toimintaa Kalilla, joka on </w:t>
      </w:r>
      <w:r w:rsidR="2F8EE07D">
        <w:rPr/>
        <w:t>ADMIN-NET:n</w:t>
      </w:r>
      <w:r w:rsidR="2F8EE07D">
        <w:rPr/>
        <w:t xml:space="preserve"> alla. (Kuvio 18</w:t>
      </w:r>
      <w:r w:rsidR="06D7E49B">
        <w:rPr/>
        <w:t>)</w:t>
      </w:r>
    </w:p>
    <w:p w:rsidR="002739E4" w:rsidP="002739E4" w:rsidRDefault="00EA32E2" w14:paraId="0018781F" w14:textId="77777777">
      <w:pPr>
        <w:keepNext/>
      </w:pPr>
      <w:r>
        <w:rPr>
          <w:noProof/>
        </w:rPr>
        <w:drawing>
          <wp:inline distT="0" distB="0" distL="0" distR="0" wp14:anchorId="5A6A40A0" wp14:editId="5B8430C0">
            <wp:extent cx="6120130" cy="2869565"/>
            <wp:effectExtent l="0" t="0" r="0" b="6985"/>
            <wp:docPr id="1300414178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E2" w:rsidP="002739E4" w:rsidRDefault="002739E4" w14:paraId="701D5FB9" w14:textId="2D5394F9">
      <w:pPr>
        <w:pStyle w:val="Caption"/>
      </w:pPr>
      <w:bookmarkStart w:name="_Toc178761587" w:id="50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 w:rsidR="00433DCB">
        <w:t>18</w:t>
      </w:r>
      <w:r>
        <w:fldChar w:fldCharType="end"/>
      </w:r>
      <w:r>
        <w:t>. Liikennetulvasuojauksen asettaminen</w:t>
      </w:r>
      <w:bookmarkEnd w:id="50"/>
    </w:p>
    <w:p w:rsidR="002A5780" w:rsidP="005B7E4E" w:rsidRDefault="00D85E2E" w14:paraId="7511BA59" w14:textId="1ED6D71B">
      <w:proofErr w:type="spellStart"/>
      <w:r w:rsidR="2F8EE07D">
        <w:rPr/>
        <w:t xml:space="preserve">Seuraavaksi testasimme toimintaa </w:t>
      </w:r>
      <w:r w:rsidR="6EE40A3D">
        <w:rPr/>
        <w:t xml:space="preserve">komennolla </w:t>
      </w:r>
      <w:r w:rsidR="6EE40A3D">
        <w:rPr/>
        <w:t>nmap</w:t>
      </w:r>
      <w:r w:rsidR="6EE40A3D">
        <w:rPr/>
        <w:t xml:space="preserve"> 10.4.0.11. </w:t>
      </w:r>
      <w:r w:rsidR="0DCC86F7">
        <w:rPr/>
        <w:t>Katsoimme Palo-Altosta lokeja ja näimme, että kali tiputtaa näitä skannauksia, joten liikennetulvasuojaus toimii. (Kuvio 19)</w:t>
      </w:r>
      <w:proofErr w:type="spellEnd"/>
      <w:proofErr w:type="spellStart"/>
      <w:proofErr w:type="spellEnd"/>
    </w:p>
    <w:p w:rsidR="00433DCB" w:rsidP="00433DCB" w:rsidRDefault="00595B56" w14:paraId="65D525FA" w14:textId="77777777">
      <w:pPr>
        <w:keepNext/>
      </w:pPr>
      <w:r w:rsidR="440DC6D1">
        <w:drawing>
          <wp:inline wp14:editId="794C1E9F" wp14:anchorId="47FAC955">
            <wp:extent cx="5372450" cy="1391864"/>
            <wp:effectExtent l="0" t="0" r="3810" b="0"/>
            <wp:docPr id="1538748715" name="Kuva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uva 2"/>
                    <pic:cNvPicPr/>
                  </pic:nvPicPr>
                  <pic:blipFill>
                    <a:blip r:embed="Rabe7baa7be7547b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450" cy="13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56" w:rsidP="00433DCB" w:rsidRDefault="00433DCB" w14:paraId="61E3C04B" w14:textId="41F593A1">
      <w:pPr>
        <w:pStyle w:val="Caption"/>
      </w:pPr>
      <w:bookmarkStart w:name="_Toc178761588" w:id="51"/>
      <w:r>
        <w:t xml:space="preserve">Kuvio </w:t>
      </w:r>
      <w:r>
        <w:fldChar w:fldCharType="begin"/>
      </w:r>
      <w:r>
        <w:instrText xml:space="preserve"> SEQ Kuvio \* ARABIC </w:instrText>
      </w:r>
      <w:r>
        <w:fldChar w:fldCharType="separate"/>
      </w:r>
      <w:r>
        <w:t>19</w:t>
      </w:r>
      <w:r>
        <w:fldChar w:fldCharType="end"/>
      </w:r>
      <w:r>
        <w:t>. Palo Alto uhkaloki</w:t>
      </w:r>
      <w:bookmarkEnd w:id="51"/>
    </w:p>
    <w:p w:rsidR="001F3D90" w:rsidP="001F3D90" w:rsidRDefault="001F3D90" w14:paraId="000E57FD" w14:textId="77777777">
      <w:pPr>
        <w:pStyle w:val="Heading1"/>
      </w:pPr>
      <w:bookmarkStart w:name="_Toc178761568" w:id="52"/>
      <w:r>
        <w:t>Pohdinta</w:t>
      </w:r>
      <w:bookmarkEnd w:id="52"/>
    </w:p>
    <w:p w:rsidR="007E1E40" w:rsidP="001F3D90" w:rsidRDefault="002E1A9F" w14:paraId="5F8290EB" w14:textId="77777777">
      <w:r>
        <w:t>Tietoturvakontrollien neljännessä laboratoriotyössä pää</w:t>
      </w:r>
      <w:r w:rsidR="00086A49">
        <w:t xml:space="preserve">simme taas mukavasti tutustumaan Palo Alton laajoihin ominaisuuksiin pieni pala kerrallaan. Navigointi Palo Altossa oli mielestämme jo erittäin selkeää ja löysimme oikeat välilehdet ja </w:t>
      </w:r>
      <w:r w:rsidR="00043A6E">
        <w:t xml:space="preserve">kohdat nopeasti. Jopa sellaiset kohdat, mitä emme aiemmin olleet käyttäneet löytyi helposti. </w:t>
      </w:r>
      <w:r w:rsidR="00432A6B">
        <w:t xml:space="preserve">Labrassa oli paljon jo entuudestaan tuttua. Esimerkiksi turvallisuussääntöjen tekeminen ja muokkaaminen </w:t>
      </w:r>
      <w:r w:rsidR="00C401EC">
        <w:t xml:space="preserve">kävi nopeasti. </w:t>
      </w:r>
    </w:p>
    <w:p w:rsidR="004E09DE" w:rsidP="001F3D90" w:rsidRDefault="007E1E40" w14:paraId="2A502093" w14:textId="77777777">
      <w:r>
        <w:t xml:space="preserve">Opimme paljon uutta työtä tehdessä. Teoreettisella puolella opimme mitä Palo Alton </w:t>
      </w:r>
      <w:r w:rsidR="00E61A8B">
        <w:t xml:space="preserve">antivirus, </w:t>
      </w:r>
      <w:proofErr w:type="spellStart"/>
      <w:r w:rsidR="00E61A8B">
        <w:t>vul</w:t>
      </w:r>
      <w:r w:rsidR="00C07F4B">
        <w:t>nerabilit</w:t>
      </w:r>
      <w:r w:rsidR="005A3893">
        <w:t>y</w:t>
      </w:r>
      <w:proofErr w:type="spellEnd"/>
      <w:r w:rsidR="005A3893">
        <w:t xml:space="preserve"> </w:t>
      </w:r>
      <w:proofErr w:type="spellStart"/>
      <w:r w:rsidR="005A3893">
        <w:t>protection</w:t>
      </w:r>
      <w:proofErr w:type="spellEnd"/>
      <w:r w:rsidR="005A3893">
        <w:t>, anti-</w:t>
      </w:r>
      <w:proofErr w:type="spellStart"/>
      <w:r w:rsidR="005A3893">
        <w:t>spyware</w:t>
      </w:r>
      <w:proofErr w:type="spellEnd"/>
      <w:r w:rsidR="005A3893">
        <w:t>, file</w:t>
      </w:r>
      <w:r w:rsidR="00EF54D1">
        <w:t xml:space="preserve"> </w:t>
      </w:r>
      <w:proofErr w:type="spellStart"/>
      <w:r w:rsidR="005A3893">
        <w:t>blocking</w:t>
      </w:r>
      <w:proofErr w:type="spellEnd"/>
      <w:r w:rsidR="005A3893">
        <w:t xml:space="preserve"> ja </w:t>
      </w:r>
      <w:proofErr w:type="spellStart"/>
      <w:r w:rsidR="005A3893">
        <w:t>wildfire</w:t>
      </w:r>
      <w:proofErr w:type="spellEnd"/>
      <w:r w:rsidR="005A3893">
        <w:t xml:space="preserve"> </w:t>
      </w:r>
      <w:proofErr w:type="spellStart"/>
      <w:r w:rsidR="005A3893">
        <w:t>protection</w:t>
      </w:r>
      <w:proofErr w:type="spellEnd"/>
      <w:r w:rsidR="005A3893">
        <w:t xml:space="preserve"> tekevät ja mitä eroja niillä on. Käytännössä näimme </w:t>
      </w:r>
      <w:r w:rsidR="00EF54D1">
        <w:t xml:space="preserve">lähinnä antiviruksen ja file </w:t>
      </w:r>
      <w:proofErr w:type="spellStart"/>
      <w:r w:rsidR="00EF54D1">
        <w:t>blockingin</w:t>
      </w:r>
      <w:proofErr w:type="spellEnd"/>
      <w:r w:rsidR="00EF54D1">
        <w:t xml:space="preserve"> toimintaa. </w:t>
      </w:r>
      <w:proofErr w:type="spellStart"/>
      <w:r w:rsidR="00EF54D1">
        <w:t>Url</w:t>
      </w:r>
      <w:proofErr w:type="spellEnd"/>
      <w:r w:rsidR="00EF54D1">
        <w:t xml:space="preserve">-suodattimet </w:t>
      </w:r>
      <w:r w:rsidR="00AB2291">
        <w:t xml:space="preserve">vaikuttavat todella kätevältä työkalulta, etenkin, kun sieltä löytyy valmiita tunnisteita kuten </w:t>
      </w:r>
      <w:r w:rsidR="004E09DE">
        <w:t xml:space="preserve">tässä työssä käytetyt </w:t>
      </w:r>
      <w:proofErr w:type="spellStart"/>
      <w:r w:rsidR="004E09DE">
        <w:t>gambling</w:t>
      </w:r>
      <w:proofErr w:type="spellEnd"/>
      <w:r w:rsidR="004E09DE">
        <w:t xml:space="preserve"> ja </w:t>
      </w:r>
      <w:proofErr w:type="spellStart"/>
      <w:r w:rsidR="004E09DE">
        <w:t>gaming</w:t>
      </w:r>
      <w:proofErr w:type="spellEnd"/>
      <w:r w:rsidR="004E09DE">
        <w:t xml:space="preserve">. </w:t>
      </w:r>
    </w:p>
    <w:p w:rsidR="006B3282" w:rsidP="001F3D90" w:rsidRDefault="00D871FA" w14:paraId="6FB09F8F" w14:textId="23109791">
      <w:r>
        <w:t xml:space="preserve">Liikennetulvasuojaus on myös tärkeä työkalu, mihin oli kiva päästä tutustumaan tässä vaiheessa. Se ilmeisesti tulee myöhemmissä harjoituksissa vielä vastaan, joten oli </w:t>
      </w:r>
      <w:r w:rsidR="006B3282">
        <w:t xml:space="preserve">hyvä nähdä jo vähän sen toimintaa. </w:t>
      </w:r>
      <w:r w:rsidR="009E12E9">
        <w:t>Ihan kaikkia asetuksia emme vielä siellä ymmärtäneet, mutta eiköhän nekin selkeydy opintojaksojen edetessä.</w:t>
      </w:r>
    </w:p>
    <w:p w:rsidR="001F3D90" w:rsidP="001F3D90" w:rsidRDefault="00F61D40" w14:paraId="052D5FC2" w14:textId="5B33B477">
      <w:r>
        <w:t>Labran loppuvaiheilla oli kiva, kun pääsi käytännössä näkemään ja kokeilemaan mitä kaikki tehdyt asetukset tekevät. Ryhmällämme oli pieniä vaikeuksia saada yle.fi -sivuston esto toimimaan Google Chrome -selaimella</w:t>
      </w:r>
      <w:r w:rsidR="002A29CA">
        <w:t xml:space="preserve">, vaikka se toimi moitteetta </w:t>
      </w:r>
      <w:proofErr w:type="spellStart"/>
      <w:r w:rsidR="002A29CA">
        <w:t>Edgellä</w:t>
      </w:r>
      <w:proofErr w:type="spellEnd"/>
      <w:r w:rsidR="002A29CA">
        <w:t xml:space="preserve"> ja Firefoxilla. Hetken pähkäilimme ja yritimme ajaa sertifikaatin uudestaan</w:t>
      </w:r>
      <w:r w:rsidR="00FD7C9B">
        <w:t xml:space="preserve"> Chromelle</w:t>
      </w:r>
      <w:r w:rsidR="008B6200">
        <w:t xml:space="preserve"> ja tutkimme Palo Alton asetuksia</w:t>
      </w:r>
      <w:r w:rsidR="00FD7C9B">
        <w:t xml:space="preserve">. </w:t>
      </w:r>
      <w:r w:rsidR="00427420">
        <w:t xml:space="preserve">Tajusimme sitten jossain vaiheessa, että kannattaa taas, kuten aiemmissakin labratöissä, </w:t>
      </w:r>
      <w:r w:rsidR="008B6200">
        <w:t>tyhjentää välimuisti.</w:t>
      </w:r>
      <w:r w:rsidR="008C4E24">
        <w:t xml:space="preserve"> Ennen kuin olimme painaneet </w:t>
      </w:r>
      <w:proofErr w:type="spellStart"/>
      <w:r w:rsidR="008C4E24">
        <w:t>commit</w:t>
      </w:r>
      <w:proofErr w:type="spellEnd"/>
      <w:r w:rsidR="008C4E24">
        <w:t xml:space="preserve"> Palo Altossa menneet </w:t>
      </w:r>
      <w:proofErr w:type="spellStart"/>
      <w:r w:rsidR="008C4E24">
        <w:t>chromella</w:t>
      </w:r>
      <w:proofErr w:type="spellEnd"/>
      <w:r w:rsidR="008C4E24">
        <w:t xml:space="preserve"> jo testaamaan </w:t>
      </w:r>
      <w:proofErr w:type="spellStart"/>
      <w:r w:rsidR="008C4E24">
        <w:t>yleä</w:t>
      </w:r>
      <w:proofErr w:type="spellEnd"/>
      <w:r w:rsidR="008C4E24">
        <w:t xml:space="preserve">, joten etusivu oli jäänyt välimuistiin. Välimuistin tyhjentäminen </w:t>
      </w:r>
      <w:r w:rsidR="00524863">
        <w:t>auttoi tilanteeseen ja lopuksi myös yle.fi oli onnistuneesti estetty myös Chromella.</w:t>
      </w:r>
      <w:r w:rsidR="001F3D90">
        <w:br w:type="page"/>
      </w:r>
    </w:p>
    <w:p w:rsidR="00433DCB" w:rsidRDefault="00433DCB" w14:paraId="1619D61D" w14:textId="77777777">
      <w:pPr>
        <w:spacing w:after="160" w:line="259" w:lineRule="auto"/>
        <w:rPr>
          <w:bCs/>
          <w:iCs/>
          <w:noProof/>
          <w:szCs w:val="18"/>
        </w:rPr>
      </w:pPr>
    </w:p>
    <w:p w:rsidRPr="00AF3457" w:rsidR="00AC0315" w:rsidP="00A46B18" w:rsidRDefault="00AC0315" w14:paraId="12EE765A" w14:textId="77777777">
      <w:pPr>
        <w:pStyle w:val="LhteetOtsikko"/>
      </w:pPr>
      <w:bookmarkStart w:name="_Toc178761569" w:id="53"/>
      <w:r w:rsidRPr="00A46B18">
        <w:t>Lähteet</w:t>
      </w:r>
      <w:bookmarkEnd w:id="19"/>
      <w:bookmarkEnd w:id="20"/>
      <w:bookmarkEnd w:id="21"/>
      <w:bookmarkEnd w:id="22"/>
      <w:bookmarkEnd w:id="23"/>
      <w:bookmarkEnd w:id="24"/>
      <w:bookmarkEnd w:id="28"/>
      <w:bookmarkEnd w:id="29"/>
      <w:bookmarkEnd w:id="30"/>
      <w:bookmarkEnd w:id="31"/>
      <w:bookmarkEnd w:id="53"/>
    </w:p>
    <w:p w:rsidR="00BD01C9" w:rsidP="00891167" w:rsidRDefault="00BD01C9" w14:paraId="5518AFDF" w14:textId="0C0F15AA">
      <w:pPr>
        <w:pStyle w:val="Bibliography"/>
      </w:pPr>
      <w:r>
        <w:t xml:space="preserve">Anti </w:t>
      </w:r>
      <w:proofErr w:type="spellStart"/>
      <w:r>
        <w:t>Malware</w:t>
      </w:r>
      <w:proofErr w:type="spellEnd"/>
      <w:r>
        <w:t xml:space="preserve"> </w:t>
      </w:r>
      <w:proofErr w:type="spellStart"/>
      <w:r>
        <w:t>Testfile</w:t>
      </w:r>
      <w:proofErr w:type="spellEnd"/>
      <w:r>
        <w:t>. Eicar.org -verkkosivusto</w:t>
      </w:r>
      <w:r w:rsidR="00252F00">
        <w:t xml:space="preserve">. Viitattu 1.10.2024. </w:t>
      </w:r>
      <w:hyperlink w:history="1" r:id="rId32">
        <w:r w:rsidRPr="00A05848" w:rsidR="00252F00">
          <w:rPr>
            <w:rStyle w:val="Hyperlink"/>
          </w:rPr>
          <w:t>https://www.eicar.org/download-anti-malware-testfile/</w:t>
        </w:r>
      </w:hyperlink>
    </w:p>
    <w:p w:rsidR="00891167" w:rsidP="00891167" w:rsidRDefault="00891167" w14:paraId="27681CE1" w14:textId="2822AB77">
      <w:pPr>
        <w:pStyle w:val="Bibliography"/>
      </w:pPr>
      <w:proofErr w:type="spellStart"/>
      <w:r>
        <w:t>Flood</w:t>
      </w:r>
      <w:proofErr w:type="spellEnd"/>
      <w:r>
        <w:t xml:space="preserve"> </w:t>
      </w:r>
      <w:proofErr w:type="spellStart"/>
      <w:r>
        <w:t>Proteciton</w:t>
      </w:r>
      <w:proofErr w:type="spellEnd"/>
      <w:r>
        <w:t xml:space="preserve">. </w:t>
      </w:r>
      <w:proofErr w:type="spellStart"/>
      <w:r>
        <w:t>Paloalto</w:t>
      </w:r>
      <w:proofErr w:type="spellEnd"/>
      <w:r>
        <w:t xml:space="preserve"> </w:t>
      </w:r>
      <w:proofErr w:type="spellStart"/>
      <w:r>
        <w:t>Techdocs</w:t>
      </w:r>
      <w:proofErr w:type="spellEnd"/>
      <w:r>
        <w:t xml:space="preserve">. 10.9.2024. Viitattu 30.9.2024 </w:t>
      </w:r>
      <w:hyperlink w:history="1" r:id="rId33">
        <w:r w:rsidRPr="00A05848">
          <w:rPr>
            <w:rStyle w:val="Hyperlink"/>
          </w:rPr>
          <w:t>https://docs.paloaltonetworks.com/pan-os/11-0/pan-os-admin/zone-protection-and-dos-protection/zone-defense/zone-protection-profiles/flood-protection</w:t>
        </w:r>
      </w:hyperlink>
    </w:p>
    <w:p w:rsidR="00AB2429" w:rsidP="00D75170" w:rsidRDefault="00992A27" w14:paraId="66AB3D8E" w14:textId="3F3757AE">
      <w:pPr>
        <w:pStyle w:val="Bibliography"/>
      </w:pPr>
      <w:r w:rsidRPr="00AC2F14">
        <w:rPr>
          <w:lang w:val="en-US"/>
        </w:rPr>
        <w:t>Network Security</w:t>
      </w:r>
      <w:r w:rsidRPr="00AC2F14" w:rsidR="007F1947">
        <w:rPr>
          <w:lang w:val="en-US"/>
        </w:rPr>
        <w:t>,</w:t>
      </w:r>
      <w:r w:rsidRPr="00AC2F14" w:rsidR="009F2CC6">
        <w:rPr>
          <w:lang w:val="en-US"/>
        </w:rPr>
        <w:t xml:space="preserve"> Antiviru</w:t>
      </w:r>
      <w:r w:rsidRPr="00AC2F14" w:rsidR="00E771DF">
        <w:rPr>
          <w:lang w:val="en-US"/>
        </w:rPr>
        <w:t>s</w:t>
      </w:r>
      <w:r w:rsidRPr="00AC2F14">
        <w:rPr>
          <w:lang w:val="en-US"/>
        </w:rPr>
        <w:t xml:space="preserve">. </w:t>
      </w:r>
      <w:proofErr w:type="spellStart"/>
      <w:r w:rsidRPr="00AC2F14">
        <w:rPr>
          <w:lang w:val="en-US"/>
        </w:rPr>
        <w:t>Paloalto</w:t>
      </w:r>
      <w:proofErr w:type="spellEnd"/>
      <w:r w:rsidRPr="00AC2F14">
        <w:rPr>
          <w:lang w:val="en-US"/>
        </w:rPr>
        <w:t xml:space="preserve"> Techdocs. </w:t>
      </w:r>
      <w:r w:rsidR="00C85853">
        <w:t xml:space="preserve">10.9.2024. Viitattu </w:t>
      </w:r>
      <w:r w:rsidR="00CA097E">
        <w:t xml:space="preserve">30.9.2024 </w:t>
      </w:r>
      <w:hyperlink w:history="1" r:id="rId34">
        <w:r w:rsidRPr="00A05848" w:rsidR="00CA097E">
          <w:rPr>
            <w:rStyle w:val="Hyperlink"/>
          </w:rPr>
          <w:t>https://docs.paloaltonetworks.com/network-security/security-policy/administration/security-profiles/security-profile-antivirus</w:t>
        </w:r>
      </w:hyperlink>
    </w:p>
    <w:p w:rsidR="00CA097E" w:rsidP="00D75170" w:rsidRDefault="00CA097E" w14:paraId="03520549" w14:textId="690EE103">
      <w:pPr>
        <w:pStyle w:val="Bibliography"/>
      </w:pPr>
      <w:r w:rsidRPr="00AC2F14">
        <w:rPr>
          <w:lang w:val="en-US"/>
        </w:rPr>
        <w:t>Network Security, Anti-Spy</w:t>
      </w:r>
      <w:r w:rsidRPr="00AC2F14" w:rsidR="004539B8">
        <w:rPr>
          <w:lang w:val="en-US"/>
        </w:rPr>
        <w:t>ware</w:t>
      </w:r>
      <w:r w:rsidRPr="00AC2F14">
        <w:rPr>
          <w:lang w:val="en-US"/>
        </w:rPr>
        <w:t xml:space="preserve">. </w:t>
      </w:r>
      <w:proofErr w:type="spellStart"/>
      <w:r w:rsidRPr="00AC2F14">
        <w:rPr>
          <w:lang w:val="en-US"/>
        </w:rPr>
        <w:t>Paloalto</w:t>
      </w:r>
      <w:proofErr w:type="spellEnd"/>
      <w:r w:rsidRPr="00AC2F14">
        <w:rPr>
          <w:lang w:val="en-US"/>
        </w:rPr>
        <w:t xml:space="preserve"> Techdocs. </w:t>
      </w:r>
      <w:r>
        <w:t>10.9.2024. Viitattu 30.9.2024</w:t>
      </w:r>
      <w:r w:rsidR="004370F3">
        <w:t xml:space="preserve"> </w:t>
      </w:r>
      <w:hyperlink w:history="1" r:id="rId35">
        <w:r w:rsidRPr="00A05848" w:rsidR="004370F3">
          <w:rPr>
            <w:rStyle w:val="Hyperlink"/>
          </w:rPr>
          <w:t>https://docs.paloaltonetworks.com/network-security/security-policy/administration/security-profiles/security-profile-anti-spyware</w:t>
        </w:r>
      </w:hyperlink>
    </w:p>
    <w:p w:rsidR="004370F3" w:rsidP="00D75170" w:rsidRDefault="004370F3" w14:paraId="0E7C8FF7" w14:textId="375C3FF8">
      <w:pPr>
        <w:pStyle w:val="Bibliography"/>
      </w:pPr>
      <w:r w:rsidRPr="00AC2F14">
        <w:rPr>
          <w:lang w:val="en-US"/>
        </w:rPr>
        <w:t xml:space="preserve">Network Security, </w:t>
      </w:r>
      <w:r w:rsidRPr="00AC2F14" w:rsidR="00AB24F8">
        <w:rPr>
          <w:lang w:val="en-US"/>
        </w:rPr>
        <w:t>File Blocking</w:t>
      </w:r>
      <w:r w:rsidRPr="00AC2F14">
        <w:rPr>
          <w:lang w:val="en-US"/>
        </w:rPr>
        <w:t xml:space="preserve">. </w:t>
      </w:r>
      <w:proofErr w:type="spellStart"/>
      <w:r w:rsidRPr="00AC2F14">
        <w:rPr>
          <w:lang w:val="en-US"/>
        </w:rPr>
        <w:t>Paloalto</w:t>
      </w:r>
      <w:proofErr w:type="spellEnd"/>
      <w:r w:rsidRPr="00AC2F14">
        <w:rPr>
          <w:lang w:val="en-US"/>
        </w:rPr>
        <w:t xml:space="preserve"> Techdocs. </w:t>
      </w:r>
      <w:r>
        <w:t>10.9.2024. Viitattu 30.9.2024</w:t>
      </w:r>
      <w:r w:rsidR="00BE2F27">
        <w:t xml:space="preserve"> </w:t>
      </w:r>
      <w:hyperlink w:history="1" r:id="rId36">
        <w:r w:rsidRPr="00BE2F27" w:rsidR="00BE2F27">
          <w:rPr>
            <w:rStyle w:val="Hyperlink"/>
          </w:rPr>
          <w:t>https://docs.paloaltonetworks.com/network-security/security-policy/administration/security-profiles/security-profile-file-blocking</w:t>
        </w:r>
      </w:hyperlink>
    </w:p>
    <w:p w:rsidR="009F4886" w:rsidP="00D75170" w:rsidRDefault="004370F3" w14:paraId="02568729" w14:textId="1750DCEE">
      <w:pPr>
        <w:pStyle w:val="Bibliography"/>
      </w:pPr>
      <w:r w:rsidRPr="00AC2F14">
        <w:rPr>
          <w:lang w:val="en-US"/>
        </w:rPr>
        <w:t xml:space="preserve">Network Security, </w:t>
      </w:r>
      <w:r w:rsidRPr="00AC2F14" w:rsidR="00DB2539">
        <w:rPr>
          <w:lang w:val="en-US"/>
        </w:rPr>
        <w:t>Vulnerability Protection</w:t>
      </w:r>
      <w:r w:rsidRPr="00AC2F14">
        <w:rPr>
          <w:lang w:val="en-US"/>
        </w:rPr>
        <w:t xml:space="preserve">. </w:t>
      </w:r>
      <w:proofErr w:type="spellStart"/>
      <w:r w:rsidRPr="00AC2F14">
        <w:rPr>
          <w:lang w:val="en-US"/>
        </w:rPr>
        <w:t>Paloalto</w:t>
      </w:r>
      <w:proofErr w:type="spellEnd"/>
      <w:r w:rsidRPr="00AC2F14">
        <w:rPr>
          <w:lang w:val="en-US"/>
        </w:rPr>
        <w:t xml:space="preserve"> Techdocs. </w:t>
      </w:r>
      <w:r>
        <w:t>10.9.2024. Viitattu 30.9.2024</w:t>
      </w:r>
      <w:r w:rsidR="002837D4">
        <w:t xml:space="preserve"> </w:t>
      </w:r>
      <w:hyperlink w:history="1" r:id="rId37">
        <w:r w:rsidRPr="00A05848" w:rsidR="002837D4">
          <w:rPr>
            <w:rStyle w:val="Hyperlink"/>
          </w:rPr>
          <w:t>https://docs.paloaltonetworks.com/network-security/security-policy/administration/security-profiles/security-profile-vulnerability-protection</w:t>
        </w:r>
      </w:hyperlink>
    </w:p>
    <w:p w:rsidR="00D241EF" w:rsidP="00D75170" w:rsidRDefault="004370F3" w14:paraId="1A2E479F" w14:textId="309FAAAD">
      <w:pPr>
        <w:pStyle w:val="Bibliography"/>
      </w:pPr>
      <w:r w:rsidRPr="00AC2F14">
        <w:rPr>
          <w:lang w:val="en-US"/>
        </w:rPr>
        <w:t xml:space="preserve">Network Security, </w:t>
      </w:r>
      <w:proofErr w:type="spellStart"/>
      <w:r w:rsidRPr="00AC2F14" w:rsidR="00BE2F27">
        <w:rPr>
          <w:lang w:val="en-US"/>
        </w:rPr>
        <w:t>WildFire</w:t>
      </w:r>
      <w:proofErr w:type="spellEnd"/>
      <w:r w:rsidRPr="00AC2F14" w:rsidR="00BE2F27">
        <w:rPr>
          <w:lang w:val="en-US"/>
        </w:rPr>
        <w:t xml:space="preserve"> Analysis</w:t>
      </w:r>
      <w:r w:rsidRPr="00AC2F14">
        <w:rPr>
          <w:lang w:val="en-US"/>
        </w:rPr>
        <w:t xml:space="preserve">. </w:t>
      </w:r>
      <w:proofErr w:type="spellStart"/>
      <w:r w:rsidRPr="00AC2F14">
        <w:rPr>
          <w:lang w:val="en-US"/>
        </w:rPr>
        <w:t>Paloalto</w:t>
      </w:r>
      <w:proofErr w:type="spellEnd"/>
      <w:r w:rsidRPr="00AC2F14">
        <w:rPr>
          <w:lang w:val="en-US"/>
        </w:rPr>
        <w:t xml:space="preserve"> Techdocs. </w:t>
      </w:r>
      <w:r>
        <w:t>10.9.2024. Viitattu 30.9.2024</w:t>
      </w:r>
      <w:r w:rsidR="00D241EF">
        <w:t xml:space="preserve"> </w:t>
      </w:r>
      <w:hyperlink w:history="1" r:id="rId38">
        <w:r w:rsidRPr="00A05848" w:rsidR="00D241EF">
          <w:rPr>
            <w:rStyle w:val="Hyperlink"/>
          </w:rPr>
          <w:t>https://docs.paloaltonetworks.com/network-security/security-policy/administration/security-profiles/security-profile-wildfire</w:t>
        </w:r>
      </w:hyperlink>
    </w:p>
    <w:p w:rsidR="00BD01C9" w:rsidP="00D75170" w:rsidRDefault="00BD01C9" w14:paraId="1B4F29D5" w14:textId="174E0BAD">
      <w:pPr>
        <w:pStyle w:val="Bibliography"/>
      </w:pPr>
    </w:p>
    <w:p w:rsidR="00AB2429" w:rsidP="00D75170" w:rsidRDefault="00AB2429" w14:paraId="4F36D552" w14:textId="77777777">
      <w:pPr>
        <w:pStyle w:val="Bibliography"/>
      </w:pPr>
    </w:p>
    <w:sectPr w:rsidR="00AB2429" w:rsidSect="0058148B">
      <w:headerReference w:type="even" r:id="rId39"/>
      <w:headerReference w:type="default" r:id="rId40"/>
      <w:headerReference w:type="first" r:id="rId41"/>
      <w:pgSz w:w="11906" w:h="16838" w:orient="portrait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B69B3" w:rsidP="00520772" w:rsidRDefault="00BB69B3" w14:paraId="4AA726B5" w14:textId="77777777">
      <w:pPr>
        <w:spacing w:after="0" w:line="240" w:lineRule="auto"/>
      </w:pPr>
      <w:r>
        <w:separator/>
      </w:r>
    </w:p>
    <w:p w:rsidR="00BB69B3" w:rsidRDefault="00BB69B3" w14:paraId="0984D65C" w14:textId="77777777"/>
    <w:p w:rsidR="00BB69B3" w:rsidRDefault="00BB69B3" w14:paraId="48202A6A" w14:textId="77777777"/>
  </w:endnote>
  <w:endnote w:type="continuationSeparator" w:id="0">
    <w:p w:rsidR="00BB69B3" w:rsidP="00520772" w:rsidRDefault="00BB69B3" w14:paraId="6DB59983" w14:textId="77777777">
      <w:pPr>
        <w:spacing w:after="0" w:line="240" w:lineRule="auto"/>
      </w:pPr>
      <w:r>
        <w:continuationSeparator/>
      </w:r>
    </w:p>
    <w:p w:rsidR="00BB69B3" w:rsidRDefault="00BB69B3" w14:paraId="6ACF257B" w14:textId="77777777"/>
    <w:p w:rsidR="00BB69B3" w:rsidRDefault="00BB69B3" w14:paraId="27DDD94B" w14:textId="77777777"/>
  </w:endnote>
  <w:endnote w:type="continuationNotice" w:id="1">
    <w:p w:rsidR="00BB69B3" w:rsidRDefault="00BB69B3" w14:paraId="027F669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mc:Ignorable="w14 w15 w16se w16cid w16 w16cex w16sdtdh w16du wp14">
  <w:p w:rsidR="00A67A4F" w:rsidRDefault="00A67A4F" w14:paraId="09C1E8CD" w14:textId="77777777">
    <w:pPr>
      <w:pStyle w:val="Footer"/>
      <w:rPr>
        <w:noProof/>
      </w:rPr>
    </w:pPr>
  </w:p>
  <w:p w:rsidR="00A67A4F" w:rsidRDefault="00A67A4F" w14:paraId="6F0CB55F" w14:textId="77777777">
    <w:pPr>
      <w:pStyle w:val="Footer"/>
      <w:rPr>
        <w:noProof/>
      </w:rPr>
    </w:pPr>
  </w:p>
  <w:p w:rsidR="00A67A4F" w:rsidRDefault="00A67A4F" w14:paraId="5596E07E" w14:textId="77777777">
    <w:pPr>
      <w:pStyle w:val="Footer"/>
      <w:rPr>
        <w:noProof/>
      </w:rPr>
    </w:pPr>
  </w:p>
  <w:p w:rsidR="00A67A4F" w:rsidRDefault="00A67A4F" w14:paraId="182F19AB" w14:textId="77777777">
    <w:pPr>
      <w:pStyle w:val="Footer"/>
      <w:rPr>
        <w:noProof/>
      </w:rPr>
    </w:pPr>
  </w:p>
  <w:p w:rsidR="00A67A4F" w:rsidP="008E1D38" w:rsidRDefault="00A67A4F" w14:paraId="61F86B11" w14:textId="77777777">
    <w:pPr>
      <w:pStyle w:val="Footer"/>
      <w:ind w:left="1134"/>
    </w:pPr>
    <w:r>
      <w:rPr>
        <w:noProof/>
      </w:rPr>
      <w:drawing>
        <wp:inline distT="0" distB="0" distL="0" distR="0" wp14:anchorId="392222A9" wp14:editId="6D988D4D">
          <wp:extent cx="3160800" cy="403011"/>
          <wp:effectExtent l="0" t="0" r="1905" b="0"/>
          <wp:docPr id="10" name="Kuva 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uva 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C183D7F6-B498-43B3-948B-1728B52AA6E4}">
                        <adec:decorative xmlns="" xmlns:o="urn:schemas-microsoft-com:office:office" xmlns:v="urn:schemas-microsoft-com:vml" xmlns:w10="urn:schemas-microsoft-com:office:word" xmlns:w="http://schemas.openxmlformats.org/wordprocessingml/2006/main" xmlns:adec="http://schemas.microsoft.com/office/drawing/2017/decorative" xmlns:arto="http://schemas.microsoft.com/office/word/2006/arto" val="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60800" cy="4030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B69B3" w:rsidP="00520772" w:rsidRDefault="00BB69B3" w14:paraId="517EBC52" w14:textId="77777777">
      <w:pPr>
        <w:spacing w:after="0" w:line="240" w:lineRule="auto"/>
      </w:pPr>
      <w:r>
        <w:separator/>
      </w:r>
    </w:p>
    <w:p w:rsidR="00BB69B3" w:rsidRDefault="00BB69B3" w14:paraId="060B83DD" w14:textId="77777777"/>
    <w:p w:rsidR="00BB69B3" w:rsidRDefault="00BB69B3" w14:paraId="02CE623F" w14:textId="77777777"/>
  </w:footnote>
  <w:footnote w:type="continuationSeparator" w:id="0">
    <w:p w:rsidR="00BB69B3" w:rsidP="00520772" w:rsidRDefault="00BB69B3" w14:paraId="6BCBC87E" w14:textId="77777777">
      <w:pPr>
        <w:spacing w:after="0" w:line="240" w:lineRule="auto"/>
      </w:pPr>
      <w:r>
        <w:continuationSeparator/>
      </w:r>
    </w:p>
    <w:p w:rsidR="00BB69B3" w:rsidRDefault="00BB69B3" w14:paraId="03D774C6" w14:textId="77777777"/>
    <w:p w:rsidR="00BB69B3" w:rsidRDefault="00BB69B3" w14:paraId="7BA79217" w14:textId="77777777"/>
  </w:footnote>
  <w:footnote w:type="continuationNotice" w:id="1">
    <w:p w:rsidR="00BB69B3" w:rsidRDefault="00BB69B3" w14:paraId="18DF9441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16du wp14">
  <w:p w:rsidR="00A67A4F" w:rsidP="00520772" w:rsidRDefault="00A67A4F" w14:paraId="733C470A" w14:textId="77777777">
    <w:pPr>
      <w:pStyle w:val="Header"/>
      <w:ind w:left="1276"/>
    </w:pPr>
    <w:r>
      <w:rPr>
        <w:noProof/>
        <w:lang w:eastAsia="fi-FI"/>
      </w:rPr>
      <w:drawing>
        <wp:inline distT="0" distB="0" distL="0" distR="0" wp14:anchorId="6BB53055" wp14:editId="210C10E9">
          <wp:extent cx="2088000" cy="1044111"/>
          <wp:effectExtent l="0" t="0" r="0" b="0"/>
          <wp:docPr id="7" name="Kuva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Kuva 1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8000" cy="10441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6F18100" wp14:editId="59EECC58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2900" cy="9258300"/>
              <wp:effectExtent l="0" t="0" r="0" b="0"/>
              <wp:wrapNone/>
              <wp:docPr id="3" name="Suorakulmio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D004C"/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arto="http://schemas.microsoft.com/office/word/2006/arto">
          <w:pict>
            <v:rect id="Suorakulmio 4" style="position:absolute;margin-left:0;margin-top:.1pt;width:27pt;height:72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lt="&quot;&quot;" o:spid="_x0000_s1026" fillcolor="#0d004c" stroked="f" w14:anchorId="60496C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E7BF8" w:rsidRDefault="00BE7BF8" w14:paraId="3A8D77EF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8561557"/>
      <w:docPartObj>
        <w:docPartGallery w:val="Page Numbers (Top of Page)"/>
        <w:docPartUnique/>
      </w:docPartObj>
    </w:sdtPr>
    <w:sdtEndPr/>
    <w:sdtContent>
      <w:p w:rsidR="000860CA" w:rsidRDefault="000860CA" w14:paraId="6850D8AD" w14:textId="7777777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E7BF8" w:rsidRDefault="00BE7BF8" w14:paraId="0095602F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67A4F" w:rsidP="00A764D6" w:rsidRDefault="00A67A4F" w14:paraId="3C8D9A31" w14:textId="77777777">
    <w:pPr>
      <w:pStyle w:val="Header"/>
      <w:jc w:val="right"/>
    </w:pPr>
  </w:p>
  <w:sdt>
    <w:sdtPr>
      <w:id w:val="2077011834"/>
      <w:docPartObj>
        <w:docPartGallery w:val="Page Numbers (Top of Page)"/>
        <w:docPartUnique/>
      </w:docPartObj>
    </w:sdtPr>
    <w:sdtEndPr/>
    <w:sdtContent>
      <w:p w:rsidR="00A67A4F" w:rsidP="00A764D6" w:rsidRDefault="00A67A4F" w14:paraId="1F610B37" w14:textId="7777777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:rsidR="00A67A4F" w:rsidRDefault="00A67A4F" w14:paraId="68F80668" w14:textId="77777777"/>
  <w:p w:rsidR="00A67A4F" w:rsidRDefault="00A67A4F" w14:paraId="0E1AC449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B700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384D862"/>
    <w:lvl w:ilvl="0" w:tplc="CDDE3AC4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  <w:lvl w:ilvl="1" w:tplc="BB1EDD20">
      <w:numFmt w:val="decimal"/>
      <w:lvlText w:val=""/>
      <w:lvlJc w:val="left"/>
    </w:lvl>
    <w:lvl w:ilvl="2" w:tplc="A7107B4E">
      <w:numFmt w:val="decimal"/>
      <w:lvlText w:val=""/>
      <w:lvlJc w:val="left"/>
    </w:lvl>
    <w:lvl w:ilvl="3" w:tplc="C6FC4584">
      <w:numFmt w:val="decimal"/>
      <w:lvlText w:val=""/>
      <w:lvlJc w:val="left"/>
    </w:lvl>
    <w:lvl w:ilvl="4" w:tplc="6482470E">
      <w:numFmt w:val="decimal"/>
      <w:lvlText w:val=""/>
      <w:lvlJc w:val="left"/>
    </w:lvl>
    <w:lvl w:ilvl="5" w:tplc="5948AD16">
      <w:numFmt w:val="decimal"/>
      <w:lvlText w:val=""/>
      <w:lvlJc w:val="left"/>
    </w:lvl>
    <w:lvl w:ilvl="6" w:tplc="9E22FE82">
      <w:numFmt w:val="decimal"/>
      <w:lvlText w:val=""/>
      <w:lvlJc w:val="left"/>
    </w:lvl>
    <w:lvl w:ilvl="7" w:tplc="5B869EC4">
      <w:numFmt w:val="decimal"/>
      <w:lvlText w:val=""/>
      <w:lvlJc w:val="left"/>
    </w:lvl>
    <w:lvl w:ilvl="8" w:tplc="4B8CD150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FC68BE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F57061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AEDE10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5A1A06A0"/>
    <w:lvl w:ilvl="0" w:tplc="87B83FC8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  <w:lvl w:ilvl="1" w:tplc="37AAC574">
      <w:numFmt w:val="decimal"/>
      <w:lvlText w:val=""/>
      <w:lvlJc w:val="left"/>
    </w:lvl>
    <w:lvl w:ilvl="2" w:tplc="A4C6B314">
      <w:numFmt w:val="decimal"/>
      <w:lvlText w:val=""/>
      <w:lvlJc w:val="left"/>
    </w:lvl>
    <w:lvl w:ilvl="3" w:tplc="BCFC826A">
      <w:numFmt w:val="decimal"/>
      <w:lvlText w:val=""/>
      <w:lvlJc w:val="left"/>
    </w:lvl>
    <w:lvl w:ilvl="4" w:tplc="90BE5926">
      <w:numFmt w:val="decimal"/>
      <w:lvlText w:val=""/>
      <w:lvlJc w:val="left"/>
    </w:lvl>
    <w:lvl w:ilvl="5" w:tplc="92F8DFC6">
      <w:numFmt w:val="decimal"/>
      <w:lvlText w:val=""/>
      <w:lvlJc w:val="left"/>
    </w:lvl>
    <w:lvl w:ilvl="6" w:tplc="5A48FEA4">
      <w:numFmt w:val="decimal"/>
      <w:lvlText w:val=""/>
      <w:lvlJc w:val="left"/>
    </w:lvl>
    <w:lvl w:ilvl="7" w:tplc="5ED6A95E">
      <w:numFmt w:val="decimal"/>
      <w:lvlText w:val=""/>
      <w:lvlJc w:val="left"/>
    </w:lvl>
    <w:lvl w:ilvl="8" w:tplc="06C64FC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7806F3FC"/>
    <w:lvl w:ilvl="0" w:tplc="EECEE77A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  <w:lvl w:ilvl="1" w:tplc="D576CD9C">
      <w:numFmt w:val="decimal"/>
      <w:lvlText w:val=""/>
      <w:lvlJc w:val="left"/>
    </w:lvl>
    <w:lvl w:ilvl="2" w:tplc="7166C0C8">
      <w:numFmt w:val="decimal"/>
      <w:lvlText w:val=""/>
      <w:lvlJc w:val="left"/>
    </w:lvl>
    <w:lvl w:ilvl="3" w:tplc="3CBE9274">
      <w:numFmt w:val="decimal"/>
      <w:lvlText w:val=""/>
      <w:lvlJc w:val="left"/>
    </w:lvl>
    <w:lvl w:ilvl="4" w:tplc="CE9003AA">
      <w:numFmt w:val="decimal"/>
      <w:lvlText w:val=""/>
      <w:lvlJc w:val="left"/>
    </w:lvl>
    <w:lvl w:ilvl="5" w:tplc="0E7E3DC0">
      <w:numFmt w:val="decimal"/>
      <w:lvlText w:val=""/>
      <w:lvlJc w:val="left"/>
    </w:lvl>
    <w:lvl w:ilvl="6" w:tplc="49A6CD74">
      <w:numFmt w:val="decimal"/>
      <w:lvlText w:val=""/>
      <w:lvlJc w:val="left"/>
    </w:lvl>
    <w:lvl w:ilvl="7" w:tplc="5954744A">
      <w:numFmt w:val="decimal"/>
      <w:lvlText w:val=""/>
      <w:lvlJc w:val="left"/>
    </w:lvl>
    <w:lvl w:ilvl="8" w:tplc="CBA072E4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75DC11AC"/>
    <w:lvl w:ilvl="0" w:tplc="36966ABE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  <w:lvl w:ilvl="1" w:tplc="921A628C">
      <w:numFmt w:val="decimal"/>
      <w:lvlText w:val=""/>
      <w:lvlJc w:val="left"/>
    </w:lvl>
    <w:lvl w:ilvl="2" w:tplc="017C5D12">
      <w:numFmt w:val="decimal"/>
      <w:lvlText w:val=""/>
      <w:lvlJc w:val="left"/>
    </w:lvl>
    <w:lvl w:ilvl="3" w:tplc="E76A5AC0">
      <w:numFmt w:val="decimal"/>
      <w:lvlText w:val=""/>
      <w:lvlJc w:val="left"/>
    </w:lvl>
    <w:lvl w:ilvl="4" w:tplc="CE3415F8">
      <w:numFmt w:val="decimal"/>
      <w:lvlText w:val=""/>
      <w:lvlJc w:val="left"/>
    </w:lvl>
    <w:lvl w:ilvl="5" w:tplc="425E6E68">
      <w:numFmt w:val="decimal"/>
      <w:lvlText w:val=""/>
      <w:lvlJc w:val="left"/>
    </w:lvl>
    <w:lvl w:ilvl="6" w:tplc="1E7247BC">
      <w:numFmt w:val="decimal"/>
      <w:lvlText w:val=""/>
      <w:lvlJc w:val="left"/>
    </w:lvl>
    <w:lvl w:ilvl="7" w:tplc="7BAE57E8">
      <w:numFmt w:val="decimal"/>
      <w:lvlText w:val=""/>
      <w:lvlJc w:val="left"/>
    </w:lvl>
    <w:lvl w:ilvl="8" w:tplc="F4748E5C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0F1858C6"/>
    <w:lvl w:ilvl="0" w:tplc="EC18F2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7E29F0E">
      <w:numFmt w:val="decimal"/>
      <w:lvlText w:val=""/>
      <w:lvlJc w:val="left"/>
    </w:lvl>
    <w:lvl w:ilvl="2" w:tplc="72D01CB2">
      <w:numFmt w:val="decimal"/>
      <w:lvlText w:val=""/>
      <w:lvlJc w:val="left"/>
    </w:lvl>
    <w:lvl w:ilvl="3" w:tplc="4C84BC98">
      <w:numFmt w:val="decimal"/>
      <w:lvlText w:val=""/>
      <w:lvlJc w:val="left"/>
    </w:lvl>
    <w:lvl w:ilvl="4" w:tplc="B8148020">
      <w:numFmt w:val="decimal"/>
      <w:lvlText w:val=""/>
      <w:lvlJc w:val="left"/>
    </w:lvl>
    <w:lvl w:ilvl="5" w:tplc="DF5EA47C">
      <w:numFmt w:val="decimal"/>
      <w:lvlText w:val=""/>
      <w:lvlJc w:val="left"/>
    </w:lvl>
    <w:lvl w:ilvl="6" w:tplc="C226C3E0">
      <w:numFmt w:val="decimal"/>
      <w:lvlText w:val=""/>
      <w:lvlJc w:val="left"/>
    </w:lvl>
    <w:lvl w:ilvl="7" w:tplc="18F00BC8">
      <w:numFmt w:val="decimal"/>
      <w:lvlText w:val=""/>
      <w:lvlJc w:val="left"/>
    </w:lvl>
    <w:lvl w:ilvl="8" w:tplc="55AC32D0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2B224620"/>
    <w:lvl w:ilvl="0" w:tplc="DEF01E98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1F86A216">
      <w:numFmt w:val="decimal"/>
      <w:lvlText w:val=""/>
      <w:lvlJc w:val="left"/>
    </w:lvl>
    <w:lvl w:ilvl="2" w:tplc="8CE49EFC">
      <w:numFmt w:val="decimal"/>
      <w:lvlText w:val=""/>
      <w:lvlJc w:val="left"/>
    </w:lvl>
    <w:lvl w:ilvl="3" w:tplc="D9A40098">
      <w:numFmt w:val="decimal"/>
      <w:lvlText w:val=""/>
      <w:lvlJc w:val="left"/>
    </w:lvl>
    <w:lvl w:ilvl="4" w:tplc="232A8422">
      <w:numFmt w:val="decimal"/>
      <w:lvlText w:val=""/>
      <w:lvlJc w:val="left"/>
    </w:lvl>
    <w:lvl w:ilvl="5" w:tplc="9D82F900">
      <w:numFmt w:val="decimal"/>
      <w:lvlText w:val=""/>
      <w:lvlJc w:val="left"/>
    </w:lvl>
    <w:lvl w:ilvl="6" w:tplc="3208D784">
      <w:numFmt w:val="decimal"/>
      <w:lvlText w:val=""/>
      <w:lvlJc w:val="left"/>
    </w:lvl>
    <w:lvl w:ilvl="7" w:tplc="7B5E5358">
      <w:numFmt w:val="decimal"/>
      <w:lvlText w:val=""/>
      <w:lvlJc w:val="left"/>
    </w:lvl>
    <w:lvl w:ilvl="8" w:tplc="A6825CB8">
      <w:numFmt w:val="decimal"/>
      <w:lvlText w:val=""/>
      <w:lvlJc w:val="left"/>
    </w:lvl>
  </w:abstractNum>
  <w:abstractNum w:abstractNumId="10" w15:restartNumberingAfterBreak="0">
    <w:nsid w:val="032852C8"/>
    <w:multiLevelType w:val="multilevel"/>
    <w:tmpl w:val="EC8AFF9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1" w15:restartNumberingAfterBreak="0">
    <w:nsid w:val="12B71FB6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20BD333C"/>
    <w:multiLevelType w:val="hybridMultilevel"/>
    <w:tmpl w:val="8FB8011E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225102B"/>
    <w:multiLevelType w:val="hybridMultilevel"/>
    <w:tmpl w:val="DA604256"/>
    <w:lvl w:ilvl="0" w:tplc="4836CF44">
      <w:start w:val="1"/>
      <w:numFmt w:val="decimal"/>
      <w:lvlText w:val="Liite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A0622"/>
    <w:multiLevelType w:val="multilevel"/>
    <w:tmpl w:val="0F9E8D0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3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8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15" w15:restartNumberingAfterBreak="0">
    <w:nsid w:val="31140EBA"/>
    <w:multiLevelType w:val="multilevel"/>
    <w:tmpl w:val="22FA2F02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20222BE"/>
    <w:multiLevelType w:val="multilevel"/>
    <w:tmpl w:val="514673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5570C68"/>
    <w:multiLevelType w:val="hybridMultilevel"/>
    <w:tmpl w:val="43F8106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F1D23"/>
    <w:multiLevelType w:val="hybridMultilevel"/>
    <w:tmpl w:val="D0F280FE"/>
    <w:lvl w:ilvl="0" w:tplc="59D80C30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Times New Roman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70165B3"/>
    <w:multiLevelType w:val="hybridMultilevel"/>
    <w:tmpl w:val="8CBEB55A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E9C176D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4A584A"/>
    <w:multiLevelType w:val="hybridMultilevel"/>
    <w:tmpl w:val="9620BD3C"/>
    <w:lvl w:ilvl="0" w:tplc="1FD8E88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43C74C6"/>
    <w:multiLevelType w:val="hybridMultilevel"/>
    <w:tmpl w:val="2A74F938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F660A9"/>
    <w:multiLevelType w:val="multilevel"/>
    <w:tmpl w:val="3EBAF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5323F60"/>
    <w:multiLevelType w:val="hybridMultilevel"/>
    <w:tmpl w:val="7DF46300"/>
    <w:lvl w:ilvl="0" w:tplc="5BDED1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92189F"/>
    <w:multiLevelType w:val="hybridMultilevel"/>
    <w:tmpl w:val="100869B8"/>
    <w:lvl w:ilvl="0" w:tplc="55622CBE">
      <w:start w:val="1"/>
      <w:numFmt w:val="decimal"/>
      <w:suff w:val="space"/>
      <w:lvlText w:val="Liite %1.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80384"/>
    <w:multiLevelType w:val="hybridMultilevel"/>
    <w:tmpl w:val="040B001D"/>
    <w:lvl w:ilvl="0" w:tplc="6D189BD6">
      <w:start w:val="1"/>
      <w:numFmt w:val="decimal"/>
      <w:lvlText w:val="%1)"/>
      <w:lvlJc w:val="left"/>
      <w:pPr>
        <w:ind w:left="360" w:hanging="360"/>
      </w:pPr>
    </w:lvl>
    <w:lvl w:ilvl="1" w:tplc="FEEEBAF4">
      <w:start w:val="1"/>
      <w:numFmt w:val="lowerLetter"/>
      <w:lvlText w:val="%2)"/>
      <w:lvlJc w:val="left"/>
      <w:pPr>
        <w:ind w:left="720" w:hanging="360"/>
      </w:pPr>
    </w:lvl>
    <w:lvl w:ilvl="2" w:tplc="BF78D7A0">
      <w:start w:val="1"/>
      <w:numFmt w:val="lowerRoman"/>
      <w:lvlText w:val="%3)"/>
      <w:lvlJc w:val="left"/>
      <w:pPr>
        <w:ind w:left="1080" w:hanging="360"/>
      </w:pPr>
    </w:lvl>
    <w:lvl w:ilvl="3" w:tplc="978A05C2">
      <w:start w:val="1"/>
      <w:numFmt w:val="decimal"/>
      <w:lvlText w:val="(%4)"/>
      <w:lvlJc w:val="left"/>
      <w:pPr>
        <w:ind w:left="1440" w:hanging="360"/>
      </w:pPr>
    </w:lvl>
    <w:lvl w:ilvl="4" w:tplc="2D186A1C">
      <w:start w:val="1"/>
      <w:numFmt w:val="lowerLetter"/>
      <w:lvlText w:val="(%5)"/>
      <w:lvlJc w:val="left"/>
      <w:pPr>
        <w:ind w:left="1800" w:hanging="360"/>
      </w:pPr>
    </w:lvl>
    <w:lvl w:ilvl="5" w:tplc="0D96A9E2">
      <w:start w:val="1"/>
      <w:numFmt w:val="lowerRoman"/>
      <w:lvlText w:val="(%6)"/>
      <w:lvlJc w:val="left"/>
      <w:pPr>
        <w:ind w:left="2160" w:hanging="360"/>
      </w:pPr>
    </w:lvl>
    <w:lvl w:ilvl="6" w:tplc="BF9A2E98">
      <w:start w:val="1"/>
      <w:numFmt w:val="decimal"/>
      <w:lvlText w:val="%7."/>
      <w:lvlJc w:val="left"/>
      <w:pPr>
        <w:ind w:left="2520" w:hanging="360"/>
      </w:pPr>
    </w:lvl>
    <w:lvl w:ilvl="7" w:tplc="ED382510">
      <w:start w:val="1"/>
      <w:numFmt w:val="lowerLetter"/>
      <w:lvlText w:val="%8."/>
      <w:lvlJc w:val="left"/>
      <w:pPr>
        <w:ind w:left="2880" w:hanging="360"/>
      </w:pPr>
    </w:lvl>
    <w:lvl w:ilvl="8" w:tplc="2FDEDE6C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EB124A7"/>
    <w:multiLevelType w:val="hybridMultilevel"/>
    <w:tmpl w:val="ABC2A4D0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050E8E"/>
    <w:multiLevelType w:val="hybridMultilevel"/>
    <w:tmpl w:val="1C4A9B12"/>
    <w:lvl w:ilvl="0" w:tplc="F6E2CA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303C08"/>
    <w:multiLevelType w:val="hybridMultilevel"/>
    <w:tmpl w:val="631A42B4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285C2C"/>
    <w:multiLevelType w:val="hybridMultilevel"/>
    <w:tmpl w:val="9D184B48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0600096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2" w15:restartNumberingAfterBreak="0">
    <w:nsid w:val="6DF0536C"/>
    <w:multiLevelType w:val="multilevel"/>
    <w:tmpl w:val="840C2CDE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7A1911"/>
    <w:multiLevelType w:val="hybridMultilevel"/>
    <w:tmpl w:val="991430C2"/>
    <w:lvl w:ilvl="0" w:tplc="040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17F5E99"/>
    <w:multiLevelType w:val="hybridMultilevel"/>
    <w:tmpl w:val="3994625E"/>
    <w:lvl w:ilvl="0" w:tplc="4A924B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3C32EB"/>
    <w:multiLevelType w:val="hybridMultilevel"/>
    <w:tmpl w:val="9C80661C"/>
    <w:lvl w:ilvl="0" w:tplc="B136F2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887475"/>
    <w:multiLevelType w:val="multilevel"/>
    <w:tmpl w:val="F28A1B3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7" w15:restartNumberingAfterBreak="0">
    <w:nsid w:val="7B3908B8"/>
    <w:multiLevelType w:val="hybridMultilevel"/>
    <w:tmpl w:val="7040DA60"/>
    <w:lvl w:ilvl="0" w:tplc="16EE033C">
      <w:start w:val="1"/>
      <w:numFmt w:val="decimal"/>
      <w:lvlText w:val="Liite 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40135">
    <w:abstractNumId w:val="18"/>
  </w:num>
  <w:num w:numId="2" w16cid:durableId="1999454902">
    <w:abstractNumId w:val="23"/>
  </w:num>
  <w:num w:numId="3" w16cid:durableId="389232033">
    <w:abstractNumId w:val="32"/>
  </w:num>
  <w:num w:numId="4" w16cid:durableId="1045913744">
    <w:abstractNumId w:val="26"/>
  </w:num>
  <w:num w:numId="5" w16cid:durableId="2029257469">
    <w:abstractNumId w:val="30"/>
  </w:num>
  <w:num w:numId="6" w16cid:durableId="160050883">
    <w:abstractNumId w:val="19"/>
  </w:num>
  <w:num w:numId="7" w16cid:durableId="1210068740">
    <w:abstractNumId w:val="27"/>
  </w:num>
  <w:num w:numId="8" w16cid:durableId="1262449045">
    <w:abstractNumId w:val="28"/>
  </w:num>
  <w:num w:numId="9" w16cid:durableId="376972649">
    <w:abstractNumId w:val="22"/>
  </w:num>
  <w:num w:numId="10" w16cid:durableId="1061952130">
    <w:abstractNumId w:val="21"/>
  </w:num>
  <w:num w:numId="11" w16cid:durableId="1566914026">
    <w:abstractNumId w:val="21"/>
    <w:lvlOverride w:ilvl="0">
      <w:startOverride w:val="1"/>
    </w:lvlOverride>
  </w:num>
  <w:num w:numId="12" w16cid:durableId="1829709325">
    <w:abstractNumId w:val="10"/>
  </w:num>
  <w:num w:numId="13" w16cid:durableId="970328319">
    <w:abstractNumId w:val="17"/>
  </w:num>
  <w:num w:numId="14" w16cid:durableId="2001033381">
    <w:abstractNumId w:val="11"/>
  </w:num>
  <w:num w:numId="15" w16cid:durableId="45567675">
    <w:abstractNumId w:val="15"/>
  </w:num>
  <w:num w:numId="16" w16cid:durableId="1246644141">
    <w:abstractNumId w:val="34"/>
  </w:num>
  <w:num w:numId="17" w16cid:durableId="1032995974">
    <w:abstractNumId w:val="24"/>
  </w:num>
  <w:num w:numId="18" w16cid:durableId="1995598266">
    <w:abstractNumId w:val="35"/>
  </w:num>
  <w:num w:numId="19" w16cid:durableId="2140686729">
    <w:abstractNumId w:val="14"/>
  </w:num>
  <w:num w:numId="20" w16cid:durableId="177817237">
    <w:abstractNumId w:val="36"/>
  </w:num>
  <w:num w:numId="21" w16cid:durableId="282351617">
    <w:abstractNumId w:val="31"/>
  </w:num>
  <w:num w:numId="22" w16cid:durableId="750659994">
    <w:abstractNumId w:val="25"/>
  </w:num>
  <w:num w:numId="23" w16cid:durableId="1989087346">
    <w:abstractNumId w:val="12"/>
  </w:num>
  <w:num w:numId="24" w16cid:durableId="1049459126">
    <w:abstractNumId w:val="16"/>
  </w:num>
  <w:num w:numId="25" w16cid:durableId="758675485">
    <w:abstractNumId w:val="37"/>
  </w:num>
  <w:num w:numId="26" w16cid:durableId="352615745">
    <w:abstractNumId w:val="13"/>
  </w:num>
  <w:num w:numId="27" w16cid:durableId="836920076">
    <w:abstractNumId w:val="33"/>
  </w:num>
  <w:num w:numId="28" w16cid:durableId="1363435857">
    <w:abstractNumId w:val="9"/>
  </w:num>
  <w:num w:numId="29" w16cid:durableId="481704499">
    <w:abstractNumId w:val="7"/>
  </w:num>
  <w:num w:numId="30" w16cid:durableId="1650205887">
    <w:abstractNumId w:val="6"/>
  </w:num>
  <w:num w:numId="31" w16cid:durableId="2066876915">
    <w:abstractNumId w:val="5"/>
  </w:num>
  <w:num w:numId="32" w16cid:durableId="1636373603">
    <w:abstractNumId w:val="4"/>
  </w:num>
  <w:num w:numId="33" w16cid:durableId="18707340">
    <w:abstractNumId w:val="8"/>
  </w:num>
  <w:num w:numId="34" w16cid:durableId="1240822276">
    <w:abstractNumId w:val="3"/>
  </w:num>
  <w:num w:numId="35" w16cid:durableId="2045982835">
    <w:abstractNumId w:val="2"/>
  </w:num>
  <w:num w:numId="36" w16cid:durableId="939532723">
    <w:abstractNumId w:val="1"/>
  </w:num>
  <w:num w:numId="37" w16cid:durableId="880476640">
    <w:abstractNumId w:val="0"/>
  </w:num>
  <w:num w:numId="38" w16cid:durableId="437062010">
    <w:abstractNumId w:val="29"/>
  </w:num>
  <w:num w:numId="39" w16cid:durableId="14010955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attachedTemplate r:id="rId1"/>
  <w:stylePaneSortMethod w:val="0000"/>
  <w:trackRevisions w:val="false"/>
  <w:documentProtection w:edit="readOnly" w:enforcement="0"/>
  <w:defaultTabStop w:val="1304"/>
  <w:autoHyphenation/>
  <w:consecutiveHyphenLimit w:val="3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3A7"/>
    <w:rsid w:val="000002AE"/>
    <w:rsid w:val="00003D38"/>
    <w:rsid w:val="00004084"/>
    <w:rsid w:val="00004644"/>
    <w:rsid w:val="00004CBE"/>
    <w:rsid w:val="00004E52"/>
    <w:rsid w:val="000054C0"/>
    <w:rsid w:val="000058C9"/>
    <w:rsid w:val="000107CB"/>
    <w:rsid w:val="0001273A"/>
    <w:rsid w:val="00013B32"/>
    <w:rsid w:val="00013D06"/>
    <w:rsid w:val="00014C14"/>
    <w:rsid w:val="00015573"/>
    <w:rsid w:val="00016333"/>
    <w:rsid w:val="00016973"/>
    <w:rsid w:val="00017DF5"/>
    <w:rsid w:val="0001B5F9"/>
    <w:rsid w:val="000219D6"/>
    <w:rsid w:val="00025284"/>
    <w:rsid w:val="0003045D"/>
    <w:rsid w:val="000309FD"/>
    <w:rsid w:val="00031C36"/>
    <w:rsid w:val="000320C7"/>
    <w:rsid w:val="00033EEE"/>
    <w:rsid w:val="00036780"/>
    <w:rsid w:val="000407CC"/>
    <w:rsid w:val="00042B5C"/>
    <w:rsid w:val="00043A6E"/>
    <w:rsid w:val="000446C3"/>
    <w:rsid w:val="00044E92"/>
    <w:rsid w:val="00046759"/>
    <w:rsid w:val="00050096"/>
    <w:rsid w:val="00052CA1"/>
    <w:rsid w:val="00052D1D"/>
    <w:rsid w:val="00054018"/>
    <w:rsid w:val="00054D45"/>
    <w:rsid w:val="0005569B"/>
    <w:rsid w:val="00055CC2"/>
    <w:rsid w:val="00057338"/>
    <w:rsid w:val="0006305A"/>
    <w:rsid w:val="000642D0"/>
    <w:rsid w:val="00065DED"/>
    <w:rsid w:val="00066995"/>
    <w:rsid w:val="00066DEB"/>
    <w:rsid w:val="000706C7"/>
    <w:rsid w:val="00070839"/>
    <w:rsid w:val="00071568"/>
    <w:rsid w:val="000722FD"/>
    <w:rsid w:val="00072B1F"/>
    <w:rsid w:val="00074DEA"/>
    <w:rsid w:val="000753E8"/>
    <w:rsid w:val="00077B69"/>
    <w:rsid w:val="00080F13"/>
    <w:rsid w:val="0008145D"/>
    <w:rsid w:val="00081862"/>
    <w:rsid w:val="00081A72"/>
    <w:rsid w:val="00081CB8"/>
    <w:rsid w:val="000857C2"/>
    <w:rsid w:val="000860CA"/>
    <w:rsid w:val="00086A49"/>
    <w:rsid w:val="00090CD6"/>
    <w:rsid w:val="000912D7"/>
    <w:rsid w:val="00091716"/>
    <w:rsid w:val="00091E1B"/>
    <w:rsid w:val="0009234A"/>
    <w:rsid w:val="00094175"/>
    <w:rsid w:val="00096CAF"/>
    <w:rsid w:val="00096EAC"/>
    <w:rsid w:val="000A1C6E"/>
    <w:rsid w:val="000A2441"/>
    <w:rsid w:val="000A3B5E"/>
    <w:rsid w:val="000A3C21"/>
    <w:rsid w:val="000A51A7"/>
    <w:rsid w:val="000A6F4C"/>
    <w:rsid w:val="000B101A"/>
    <w:rsid w:val="000B4207"/>
    <w:rsid w:val="000C0204"/>
    <w:rsid w:val="000C125C"/>
    <w:rsid w:val="000C2C4D"/>
    <w:rsid w:val="000C2EB3"/>
    <w:rsid w:val="000C3E91"/>
    <w:rsid w:val="000D0E3E"/>
    <w:rsid w:val="000E0106"/>
    <w:rsid w:val="000E0378"/>
    <w:rsid w:val="000E0998"/>
    <w:rsid w:val="000E264A"/>
    <w:rsid w:val="000E48D3"/>
    <w:rsid w:val="000E78B5"/>
    <w:rsid w:val="000F5244"/>
    <w:rsid w:val="000F6AEA"/>
    <w:rsid w:val="000F74E6"/>
    <w:rsid w:val="00100979"/>
    <w:rsid w:val="00100B3E"/>
    <w:rsid w:val="00100D56"/>
    <w:rsid w:val="00101BF4"/>
    <w:rsid w:val="001028DD"/>
    <w:rsid w:val="00102A29"/>
    <w:rsid w:val="00104A9F"/>
    <w:rsid w:val="001077C2"/>
    <w:rsid w:val="00107CAB"/>
    <w:rsid w:val="00111400"/>
    <w:rsid w:val="00113306"/>
    <w:rsid w:val="00114359"/>
    <w:rsid w:val="00114D3D"/>
    <w:rsid w:val="001155B2"/>
    <w:rsid w:val="00115876"/>
    <w:rsid w:val="00116F2B"/>
    <w:rsid w:val="00116F3D"/>
    <w:rsid w:val="00117EFF"/>
    <w:rsid w:val="001234B2"/>
    <w:rsid w:val="00123E0F"/>
    <w:rsid w:val="00124277"/>
    <w:rsid w:val="00125552"/>
    <w:rsid w:val="001261AB"/>
    <w:rsid w:val="00126A20"/>
    <w:rsid w:val="00132360"/>
    <w:rsid w:val="001324D4"/>
    <w:rsid w:val="0013258F"/>
    <w:rsid w:val="00132B63"/>
    <w:rsid w:val="00134CEF"/>
    <w:rsid w:val="00137590"/>
    <w:rsid w:val="00140C79"/>
    <w:rsid w:val="00144396"/>
    <w:rsid w:val="001446DE"/>
    <w:rsid w:val="001447ED"/>
    <w:rsid w:val="0014526E"/>
    <w:rsid w:val="00145A48"/>
    <w:rsid w:val="0015069A"/>
    <w:rsid w:val="00151CCD"/>
    <w:rsid w:val="00151E85"/>
    <w:rsid w:val="0015446C"/>
    <w:rsid w:val="00154B4A"/>
    <w:rsid w:val="00155890"/>
    <w:rsid w:val="00156A42"/>
    <w:rsid w:val="00160592"/>
    <w:rsid w:val="00161AFB"/>
    <w:rsid w:val="00163ACC"/>
    <w:rsid w:val="00164763"/>
    <w:rsid w:val="00165C43"/>
    <w:rsid w:val="001660DC"/>
    <w:rsid w:val="00166335"/>
    <w:rsid w:val="00167580"/>
    <w:rsid w:val="00167609"/>
    <w:rsid w:val="00170237"/>
    <w:rsid w:val="00171BA7"/>
    <w:rsid w:val="00174B7C"/>
    <w:rsid w:val="001753C7"/>
    <w:rsid w:val="00176999"/>
    <w:rsid w:val="00180903"/>
    <w:rsid w:val="00180EDE"/>
    <w:rsid w:val="00181FE6"/>
    <w:rsid w:val="001824E4"/>
    <w:rsid w:val="00183968"/>
    <w:rsid w:val="001841FB"/>
    <w:rsid w:val="001844E9"/>
    <w:rsid w:val="00184E6D"/>
    <w:rsid w:val="00192F3C"/>
    <w:rsid w:val="0019529B"/>
    <w:rsid w:val="00197222"/>
    <w:rsid w:val="001A0CE3"/>
    <w:rsid w:val="001A5545"/>
    <w:rsid w:val="001A7F59"/>
    <w:rsid w:val="001B070E"/>
    <w:rsid w:val="001B0CBC"/>
    <w:rsid w:val="001B1AD9"/>
    <w:rsid w:val="001B1F29"/>
    <w:rsid w:val="001B3F97"/>
    <w:rsid w:val="001B437E"/>
    <w:rsid w:val="001B4BEF"/>
    <w:rsid w:val="001B676B"/>
    <w:rsid w:val="001B70D0"/>
    <w:rsid w:val="001C1C56"/>
    <w:rsid w:val="001C1ECB"/>
    <w:rsid w:val="001C30E3"/>
    <w:rsid w:val="001C3C89"/>
    <w:rsid w:val="001C5D8E"/>
    <w:rsid w:val="001C5DB9"/>
    <w:rsid w:val="001D35C5"/>
    <w:rsid w:val="001D3E06"/>
    <w:rsid w:val="001D7BE2"/>
    <w:rsid w:val="001E13CF"/>
    <w:rsid w:val="001E3EDE"/>
    <w:rsid w:val="001E3F77"/>
    <w:rsid w:val="001E6EAE"/>
    <w:rsid w:val="001E78E3"/>
    <w:rsid w:val="001E7E43"/>
    <w:rsid w:val="001F0DBF"/>
    <w:rsid w:val="001F16DD"/>
    <w:rsid w:val="001F286E"/>
    <w:rsid w:val="001F38A8"/>
    <w:rsid w:val="001F3D90"/>
    <w:rsid w:val="001F5142"/>
    <w:rsid w:val="001F6363"/>
    <w:rsid w:val="001F6724"/>
    <w:rsid w:val="00202D9F"/>
    <w:rsid w:val="00203B33"/>
    <w:rsid w:val="00203E73"/>
    <w:rsid w:val="0020639B"/>
    <w:rsid w:val="0021389F"/>
    <w:rsid w:val="00214853"/>
    <w:rsid w:val="00215465"/>
    <w:rsid w:val="00216B6F"/>
    <w:rsid w:val="0022399A"/>
    <w:rsid w:val="002250AA"/>
    <w:rsid w:val="002252D9"/>
    <w:rsid w:val="00225956"/>
    <w:rsid w:val="00226AE3"/>
    <w:rsid w:val="00232E0D"/>
    <w:rsid w:val="00233AFA"/>
    <w:rsid w:val="002348E2"/>
    <w:rsid w:val="0023574F"/>
    <w:rsid w:val="0023782C"/>
    <w:rsid w:val="002417F0"/>
    <w:rsid w:val="0024223C"/>
    <w:rsid w:val="00242901"/>
    <w:rsid w:val="00242BA9"/>
    <w:rsid w:val="002445EE"/>
    <w:rsid w:val="00245F17"/>
    <w:rsid w:val="00245F2A"/>
    <w:rsid w:val="00246C43"/>
    <w:rsid w:val="002477F9"/>
    <w:rsid w:val="00247F10"/>
    <w:rsid w:val="00250EA0"/>
    <w:rsid w:val="00251308"/>
    <w:rsid w:val="002523AC"/>
    <w:rsid w:val="0025246C"/>
    <w:rsid w:val="00252F00"/>
    <w:rsid w:val="00253DB1"/>
    <w:rsid w:val="002565C9"/>
    <w:rsid w:val="00257821"/>
    <w:rsid w:val="00257DB4"/>
    <w:rsid w:val="002625E6"/>
    <w:rsid w:val="00262A9E"/>
    <w:rsid w:val="00263B1F"/>
    <w:rsid w:val="00264A19"/>
    <w:rsid w:val="00264F59"/>
    <w:rsid w:val="00270C24"/>
    <w:rsid w:val="002725B5"/>
    <w:rsid w:val="002737BC"/>
    <w:rsid w:val="002739B8"/>
    <w:rsid w:val="002739E4"/>
    <w:rsid w:val="002766BC"/>
    <w:rsid w:val="00276E8D"/>
    <w:rsid w:val="002837D4"/>
    <w:rsid w:val="00286BFB"/>
    <w:rsid w:val="002902D6"/>
    <w:rsid w:val="002916BA"/>
    <w:rsid w:val="002924EB"/>
    <w:rsid w:val="00294108"/>
    <w:rsid w:val="00295329"/>
    <w:rsid w:val="00297698"/>
    <w:rsid w:val="002A0019"/>
    <w:rsid w:val="002A29CA"/>
    <w:rsid w:val="002A3AD1"/>
    <w:rsid w:val="002A482D"/>
    <w:rsid w:val="002A4B4F"/>
    <w:rsid w:val="002A52A2"/>
    <w:rsid w:val="002A5780"/>
    <w:rsid w:val="002A5A18"/>
    <w:rsid w:val="002A6034"/>
    <w:rsid w:val="002A64EB"/>
    <w:rsid w:val="002A7565"/>
    <w:rsid w:val="002B04BF"/>
    <w:rsid w:val="002B06DA"/>
    <w:rsid w:val="002B0C06"/>
    <w:rsid w:val="002B1A63"/>
    <w:rsid w:val="002B1EAA"/>
    <w:rsid w:val="002B2452"/>
    <w:rsid w:val="002B6159"/>
    <w:rsid w:val="002B676B"/>
    <w:rsid w:val="002C00C0"/>
    <w:rsid w:val="002C3FEF"/>
    <w:rsid w:val="002C4A06"/>
    <w:rsid w:val="002C5DDF"/>
    <w:rsid w:val="002C7896"/>
    <w:rsid w:val="002D01D6"/>
    <w:rsid w:val="002D4CD5"/>
    <w:rsid w:val="002D63C8"/>
    <w:rsid w:val="002E1A9F"/>
    <w:rsid w:val="002E2378"/>
    <w:rsid w:val="002E2E20"/>
    <w:rsid w:val="002E35C1"/>
    <w:rsid w:val="002E5DD7"/>
    <w:rsid w:val="002F091C"/>
    <w:rsid w:val="002F1CB9"/>
    <w:rsid w:val="002F20AC"/>
    <w:rsid w:val="002F4301"/>
    <w:rsid w:val="002F5EBC"/>
    <w:rsid w:val="002F7F99"/>
    <w:rsid w:val="00302794"/>
    <w:rsid w:val="00302C8E"/>
    <w:rsid w:val="003039CE"/>
    <w:rsid w:val="00305A7C"/>
    <w:rsid w:val="003072AB"/>
    <w:rsid w:val="00311BF9"/>
    <w:rsid w:val="0032014B"/>
    <w:rsid w:val="00320491"/>
    <w:rsid w:val="00323083"/>
    <w:rsid w:val="003239C3"/>
    <w:rsid w:val="003254FA"/>
    <w:rsid w:val="003255A1"/>
    <w:rsid w:val="00325782"/>
    <w:rsid w:val="0032682A"/>
    <w:rsid w:val="00326A58"/>
    <w:rsid w:val="003274A5"/>
    <w:rsid w:val="00327D66"/>
    <w:rsid w:val="00332F25"/>
    <w:rsid w:val="00333439"/>
    <w:rsid w:val="0033481D"/>
    <w:rsid w:val="00335B6C"/>
    <w:rsid w:val="00335D05"/>
    <w:rsid w:val="00336092"/>
    <w:rsid w:val="00336578"/>
    <w:rsid w:val="00337C17"/>
    <w:rsid w:val="003403C1"/>
    <w:rsid w:val="00344C9A"/>
    <w:rsid w:val="003466AF"/>
    <w:rsid w:val="003467ED"/>
    <w:rsid w:val="00347B00"/>
    <w:rsid w:val="0035226B"/>
    <w:rsid w:val="0035441C"/>
    <w:rsid w:val="00354AA2"/>
    <w:rsid w:val="00360EC7"/>
    <w:rsid w:val="003617CD"/>
    <w:rsid w:val="00362349"/>
    <w:rsid w:val="00363452"/>
    <w:rsid w:val="003652DF"/>
    <w:rsid w:val="00370F79"/>
    <w:rsid w:val="00371A45"/>
    <w:rsid w:val="003733D2"/>
    <w:rsid w:val="003755D3"/>
    <w:rsid w:val="003760DC"/>
    <w:rsid w:val="003769CF"/>
    <w:rsid w:val="003772DD"/>
    <w:rsid w:val="00377F38"/>
    <w:rsid w:val="00380A52"/>
    <w:rsid w:val="0038325B"/>
    <w:rsid w:val="00384C91"/>
    <w:rsid w:val="00390AE8"/>
    <w:rsid w:val="00393920"/>
    <w:rsid w:val="00396037"/>
    <w:rsid w:val="003A03DF"/>
    <w:rsid w:val="003A3217"/>
    <w:rsid w:val="003A4AE0"/>
    <w:rsid w:val="003A581F"/>
    <w:rsid w:val="003A5F54"/>
    <w:rsid w:val="003A672C"/>
    <w:rsid w:val="003A74CA"/>
    <w:rsid w:val="003B285D"/>
    <w:rsid w:val="003B6C13"/>
    <w:rsid w:val="003B7413"/>
    <w:rsid w:val="003B746F"/>
    <w:rsid w:val="003C1A16"/>
    <w:rsid w:val="003C6BE6"/>
    <w:rsid w:val="003C775C"/>
    <w:rsid w:val="003C7AE8"/>
    <w:rsid w:val="003D0042"/>
    <w:rsid w:val="003D0F32"/>
    <w:rsid w:val="003D1545"/>
    <w:rsid w:val="003D1C31"/>
    <w:rsid w:val="003D2BDC"/>
    <w:rsid w:val="003D30BA"/>
    <w:rsid w:val="003D3422"/>
    <w:rsid w:val="003D6423"/>
    <w:rsid w:val="003D676F"/>
    <w:rsid w:val="003D6A06"/>
    <w:rsid w:val="003D74AE"/>
    <w:rsid w:val="003E035E"/>
    <w:rsid w:val="003E0633"/>
    <w:rsid w:val="003E0724"/>
    <w:rsid w:val="003E2295"/>
    <w:rsid w:val="003E2737"/>
    <w:rsid w:val="003E29A3"/>
    <w:rsid w:val="003E300B"/>
    <w:rsid w:val="003E44A5"/>
    <w:rsid w:val="003E5AAC"/>
    <w:rsid w:val="003F009F"/>
    <w:rsid w:val="003F15B2"/>
    <w:rsid w:val="003F682E"/>
    <w:rsid w:val="003F7074"/>
    <w:rsid w:val="003F7840"/>
    <w:rsid w:val="003F7F0D"/>
    <w:rsid w:val="004003C9"/>
    <w:rsid w:val="00400622"/>
    <w:rsid w:val="0040073D"/>
    <w:rsid w:val="004107F9"/>
    <w:rsid w:val="004114A9"/>
    <w:rsid w:val="00412440"/>
    <w:rsid w:val="00412AF7"/>
    <w:rsid w:val="00413A41"/>
    <w:rsid w:val="00413C62"/>
    <w:rsid w:val="00414FBF"/>
    <w:rsid w:val="00417823"/>
    <w:rsid w:val="00417A89"/>
    <w:rsid w:val="00422232"/>
    <w:rsid w:val="00422958"/>
    <w:rsid w:val="004236EF"/>
    <w:rsid w:val="004239F4"/>
    <w:rsid w:val="00427420"/>
    <w:rsid w:val="00427C0C"/>
    <w:rsid w:val="00430422"/>
    <w:rsid w:val="00430E50"/>
    <w:rsid w:val="00432A6B"/>
    <w:rsid w:val="00432AD0"/>
    <w:rsid w:val="00433DCB"/>
    <w:rsid w:val="00435042"/>
    <w:rsid w:val="004370F3"/>
    <w:rsid w:val="00441582"/>
    <w:rsid w:val="0044194E"/>
    <w:rsid w:val="00444A65"/>
    <w:rsid w:val="00444D15"/>
    <w:rsid w:val="004464EA"/>
    <w:rsid w:val="0045020A"/>
    <w:rsid w:val="004504A1"/>
    <w:rsid w:val="00450506"/>
    <w:rsid w:val="0045147C"/>
    <w:rsid w:val="00452B7D"/>
    <w:rsid w:val="00453721"/>
    <w:rsid w:val="004539B8"/>
    <w:rsid w:val="004574DC"/>
    <w:rsid w:val="004612A9"/>
    <w:rsid w:val="00462249"/>
    <w:rsid w:val="004622F4"/>
    <w:rsid w:val="00462CAB"/>
    <w:rsid w:val="004644AC"/>
    <w:rsid w:val="004666C1"/>
    <w:rsid w:val="004678D7"/>
    <w:rsid w:val="004739E2"/>
    <w:rsid w:val="0047441F"/>
    <w:rsid w:val="004749C3"/>
    <w:rsid w:val="00474C88"/>
    <w:rsid w:val="004753D9"/>
    <w:rsid w:val="004765EC"/>
    <w:rsid w:val="0047721B"/>
    <w:rsid w:val="00477633"/>
    <w:rsid w:val="004864D8"/>
    <w:rsid w:val="004865AB"/>
    <w:rsid w:val="004879E7"/>
    <w:rsid w:val="0049471F"/>
    <w:rsid w:val="004955A5"/>
    <w:rsid w:val="004955DE"/>
    <w:rsid w:val="004958F1"/>
    <w:rsid w:val="004A3624"/>
    <w:rsid w:val="004A3E28"/>
    <w:rsid w:val="004A457A"/>
    <w:rsid w:val="004A4B2A"/>
    <w:rsid w:val="004A651C"/>
    <w:rsid w:val="004A6AF8"/>
    <w:rsid w:val="004B19EE"/>
    <w:rsid w:val="004B2F2D"/>
    <w:rsid w:val="004B30A1"/>
    <w:rsid w:val="004B381A"/>
    <w:rsid w:val="004B45FE"/>
    <w:rsid w:val="004B6379"/>
    <w:rsid w:val="004B75CE"/>
    <w:rsid w:val="004C2081"/>
    <w:rsid w:val="004C3D82"/>
    <w:rsid w:val="004C5E5B"/>
    <w:rsid w:val="004C6784"/>
    <w:rsid w:val="004D47BD"/>
    <w:rsid w:val="004D64BB"/>
    <w:rsid w:val="004E09DE"/>
    <w:rsid w:val="004E1A02"/>
    <w:rsid w:val="004E2F62"/>
    <w:rsid w:val="004E40D9"/>
    <w:rsid w:val="004E4187"/>
    <w:rsid w:val="004E6ECE"/>
    <w:rsid w:val="004E6F09"/>
    <w:rsid w:val="004E78C0"/>
    <w:rsid w:val="004E7FC2"/>
    <w:rsid w:val="004F13B2"/>
    <w:rsid w:val="004F1880"/>
    <w:rsid w:val="004F290B"/>
    <w:rsid w:val="004F3A97"/>
    <w:rsid w:val="004F5C97"/>
    <w:rsid w:val="004F5ED7"/>
    <w:rsid w:val="005016B7"/>
    <w:rsid w:val="0050584E"/>
    <w:rsid w:val="0051034F"/>
    <w:rsid w:val="00510438"/>
    <w:rsid w:val="00510576"/>
    <w:rsid w:val="0051149F"/>
    <w:rsid w:val="00512DF3"/>
    <w:rsid w:val="00514117"/>
    <w:rsid w:val="00514822"/>
    <w:rsid w:val="00514C75"/>
    <w:rsid w:val="00514CC4"/>
    <w:rsid w:val="00517AF2"/>
    <w:rsid w:val="00520772"/>
    <w:rsid w:val="00524863"/>
    <w:rsid w:val="00524884"/>
    <w:rsid w:val="00525BEE"/>
    <w:rsid w:val="00527965"/>
    <w:rsid w:val="005301B3"/>
    <w:rsid w:val="00530DE9"/>
    <w:rsid w:val="00532828"/>
    <w:rsid w:val="005329C1"/>
    <w:rsid w:val="00534424"/>
    <w:rsid w:val="00536351"/>
    <w:rsid w:val="005372CF"/>
    <w:rsid w:val="00537D3E"/>
    <w:rsid w:val="00544BE2"/>
    <w:rsid w:val="00544F21"/>
    <w:rsid w:val="0054735F"/>
    <w:rsid w:val="00552877"/>
    <w:rsid w:val="005532A8"/>
    <w:rsid w:val="005535F6"/>
    <w:rsid w:val="00556831"/>
    <w:rsid w:val="00560194"/>
    <w:rsid w:val="00562AA8"/>
    <w:rsid w:val="005643B0"/>
    <w:rsid w:val="0056618C"/>
    <w:rsid w:val="0056647B"/>
    <w:rsid w:val="00566F00"/>
    <w:rsid w:val="00567614"/>
    <w:rsid w:val="00570E92"/>
    <w:rsid w:val="005713A7"/>
    <w:rsid w:val="005728FA"/>
    <w:rsid w:val="00574475"/>
    <w:rsid w:val="00576405"/>
    <w:rsid w:val="00580F94"/>
    <w:rsid w:val="005811F8"/>
    <w:rsid w:val="0058148B"/>
    <w:rsid w:val="00582477"/>
    <w:rsid w:val="0058410F"/>
    <w:rsid w:val="00595005"/>
    <w:rsid w:val="0059543A"/>
    <w:rsid w:val="00595B56"/>
    <w:rsid w:val="005A00A6"/>
    <w:rsid w:val="005A0F0F"/>
    <w:rsid w:val="005A3893"/>
    <w:rsid w:val="005A63F7"/>
    <w:rsid w:val="005A778A"/>
    <w:rsid w:val="005A97E2"/>
    <w:rsid w:val="005B0711"/>
    <w:rsid w:val="005B1701"/>
    <w:rsid w:val="005B2D56"/>
    <w:rsid w:val="005B2D5C"/>
    <w:rsid w:val="005B2EDA"/>
    <w:rsid w:val="005B3070"/>
    <w:rsid w:val="005B3185"/>
    <w:rsid w:val="005B3CA5"/>
    <w:rsid w:val="005B3EBF"/>
    <w:rsid w:val="005B4599"/>
    <w:rsid w:val="005B7E4E"/>
    <w:rsid w:val="005C14BB"/>
    <w:rsid w:val="005C3E7F"/>
    <w:rsid w:val="005C4E3D"/>
    <w:rsid w:val="005C53E5"/>
    <w:rsid w:val="005C6F34"/>
    <w:rsid w:val="005D1818"/>
    <w:rsid w:val="005D332D"/>
    <w:rsid w:val="005D3B9D"/>
    <w:rsid w:val="005D3DA5"/>
    <w:rsid w:val="005D523D"/>
    <w:rsid w:val="005D570B"/>
    <w:rsid w:val="005D57C4"/>
    <w:rsid w:val="005D763E"/>
    <w:rsid w:val="005E07C4"/>
    <w:rsid w:val="005E2514"/>
    <w:rsid w:val="005E3550"/>
    <w:rsid w:val="005E3E0F"/>
    <w:rsid w:val="005E6297"/>
    <w:rsid w:val="005E62E8"/>
    <w:rsid w:val="005E67A3"/>
    <w:rsid w:val="005F0A62"/>
    <w:rsid w:val="005F1A52"/>
    <w:rsid w:val="005F6037"/>
    <w:rsid w:val="005F614A"/>
    <w:rsid w:val="005F634B"/>
    <w:rsid w:val="00601A1C"/>
    <w:rsid w:val="0060286B"/>
    <w:rsid w:val="00602BD9"/>
    <w:rsid w:val="006054C2"/>
    <w:rsid w:val="0060669B"/>
    <w:rsid w:val="00606E2F"/>
    <w:rsid w:val="0060764F"/>
    <w:rsid w:val="00610785"/>
    <w:rsid w:val="00612A66"/>
    <w:rsid w:val="006143ED"/>
    <w:rsid w:val="00614C16"/>
    <w:rsid w:val="00616A56"/>
    <w:rsid w:val="00620529"/>
    <w:rsid w:val="006219F6"/>
    <w:rsid w:val="00625515"/>
    <w:rsid w:val="006257E5"/>
    <w:rsid w:val="00626E4F"/>
    <w:rsid w:val="006300B6"/>
    <w:rsid w:val="00630FFA"/>
    <w:rsid w:val="00634739"/>
    <w:rsid w:val="00640BF0"/>
    <w:rsid w:val="0064232F"/>
    <w:rsid w:val="0064242C"/>
    <w:rsid w:val="00643DA0"/>
    <w:rsid w:val="006454F6"/>
    <w:rsid w:val="006460AE"/>
    <w:rsid w:val="00647938"/>
    <w:rsid w:val="00647CEF"/>
    <w:rsid w:val="00652B09"/>
    <w:rsid w:val="00655B31"/>
    <w:rsid w:val="0066035A"/>
    <w:rsid w:val="00660826"/>
    <w:rsid w:val="00660BF5"/>
    <w:rsid w:val="00662368"/>
    <w:rsid w:val="00664331"/>
    <w:rsid w:val="00670C27"/>
    <w:rsid w:val="006723A3"/>
    <w:rsid w:val="006735A8"/>
    <w:rsid w:val="00674A17"/>
    <w:rsid w:val="00677E3A"/>
    <w:rsid w:val="00677FCF"/>
    <w:rsid w:val="00681EA0"/>
    <w:rsid w:val="00682035"/>
    <w:rsid w:val="006832A1"/>
    <w:rsid w:val="00687402"/>
    <w:rsid w:val="00690C1F"/>
    <w:rsid w:val="00691307"/>
    <w:rsid w:val="00691453"/>
    <w:rsid w:val="0069174D"/>
    <w:rsid w:val="006A159D"/>
    <w:rsid w:val="006A23A2"/>
    <w:rsid w:val="006A5B90"/>
    <w:rsid w:val="006B0DEA"/>
    <w:rsid w:val="006B270F"/>
    <w:rsid w:val="006B2951"/>
    <w:rsid w:val="006B3282"/>
    <w:rsid w:val="006B68D8"/>
    <w:rsid w:val="006C614B"/>
    <w:rsid w:val="006C6EC3"/>
    <w:rsid w:val="006D03D8"/>
    <w:rsid w:val="006D1C3A"/>
    <w:rsid w:val="006D2E34"/>
    <w:rsid w:val="006D3A15"/>
    <w:rsid w:val="006D3E8D"/>
    <w:rsid w:val="006D5F9A"/>
    <w:rsid w:val="006E12FB"/>
    <w:rsid w:val="006E1CF5"/>
    <w:rsid w:val="006E351B"/>
    <w:rsid w:val="006E6006"/>
    <w:rsid w:val="006F20E2"/>
    <w:rsid w:val="006F314F"/>
    <w:rsid w:val="006F3BAA"/>
    <w:rsid w:val="00700C1C"/>
    <w:rsid w:val="00700FBC"/>
    <w:rsid w:val="007012DC"/>
    <w:rsid w:val="00701321"/>
    <w:rsid w:val="00704C4E"/>
    <w:rsid w:val="0070589A"/>
    <w:rsid w:val="00705A3D"/>
    <w:rsid w:val="00707F32"/>
    <w:rsid w:val="00710C9C"/>
    <w:rsid w:val="00711A73"/>
    <w:rsid w:val="007163CC"/>
    <w:rsid w:val="0071788B"/>
    <w:rsid w:val="0072191E"/>
    <w:rsid w:val="007222CB"/>
    <w:rsid w:val="0072275D"/>
    <w:rsid w:val="007227DD"/>
    <w:rsid w:val="00722D9F"/>
    <w:rsid w:val="0072532E"/>
    <w:rsid w:val="00725AC4"/>
    <w:rsid w:val="00727B1E"/>
    <w:rsid w:val="00727C1E"/>
    <w:rsid w:val="00733EEB"/>
    <w:rsid w:val="00734A97"/>
    <w:rsid w:val="00735EA0"/>
    <w:rsid w:val="0073696B"/>
    <w:rsid w:val="00737256"/>
    <w:rsid w:val="00737D7E"/>
    <w:rsid w:val="00742812"/>
    <w:rsid w:val="00742AF1"/>
    <w:rsid w:val="0074339C"/>
    <w:rsid w:val="00743A9B"/>
    <w:rsid w:val="00743E76"/>
    <w:rsid w:val="007442BC"/>
    <w:rsid w:val="00745E71"/>
    <w:rsid w:val="00745F2A"/>
    <w:rsid w:val="00750526"/>
    <w:rsid w:val="00750CC5"/>
    <w:rsid w:val="00750FAD"/>
    <w:rsid w:val="007535DD"/>
    <w:rsid w:val="00753949"/>
    <w:rsid w:val="007577AE"/>
    <w:rsid w:val="00757DF3"/>
    <w:rsid w:val="00762EAD"/>
    <w:rsid w:val="0076484A"/>
    <w:rsid w:val="007650AE"/>
    <w:rsid w:val="007669BE"/>
    <w:rsid w:val="00766B4A"/>
    <w:rsid w:val="00772434"/>
    <w:rsid w:val="00775051"/>
    <w:rsid w:val="00775552"/>
    <w:rsid w:val="007757E9"/>
    <w:rsid w:val="00775832"/>
    <w:rsid w:val="00777879"/>
    <w:rsid w:val="007817D6"/>
    <w:rsid w:val="00781B89"/>
    <w:rsid w:val="00781C8A"/>
    <w:rsid w:val="00784535"/>
    <w:rsid w:val="00785425"/>
    <w:rsid w:val="00785428"/>
    <w:rsid w:val="007871C0"/>
    <w:rsid w:val="00794D86"/>
    <w:rsid w:val="0079580C"/>
    <w:rsid w:val="00795D5E"/>
    <w:rsid w:val="007967CA"/>
    <w:rsid w:val="007A20BC"/>
    <w:rsid w:val="007A558F"/>
    <w:rsid w:val="007A5821"/>
    <w:rsid w:val="007A604D"/>
    <w:rsid w:val="007A64D0"/>
    <w:rsid w:val="007A66E3"/>
    <w:rsid w:val="007A73F8"/>
    <w:rsid w:val="007A7E6F"/>
    <w:rsid w:val="007B0B9A"/>
    <w:rsid w:val="007B27E3"/>
    <w:rsid w:val="007B6427"/>
    <w:rsid w:val="007B6B52"/>
    <w:rsid w:val="007C1983"/>
    <w:rsid w:val="007C2E79"/>
    <w:rsid w:val="007C5053"/>
    <w:rsid w:val="007C7BD8"/>
    <w:rsid w:val="007D1F0F"/>
    <w:rsid w:val="007D1F9C"/>
    <w:rsid w:val="007D7E0B"/>
    <w:rsid w:val="007E1145"/>
    <w:rsid w:val="007E1290"/>
    <w:rsid w:val="007E1E40"/>
    <w:rsid w:val="007E21F3"/>
    <w:rsid w:val="007E29A8"/>
    <w:rsid w:val="007E7442"/>
    <w:rsid w:val="007F15FD"/>
    <w:rsid w:val="007F1947"/>
    <w:rsid w:val="007F2C91"/>
    <w:rsid w:val="007F45AA"/>
    <w:rsid w:val="007F4C81"/>
    <w:rsid w:val="007F4DBE"/>
    <w:rsid w:val="007F5AEB"/>
    <w:rsid w:val="007F5EB3"/>
    <w:rsid w:val="007F6F83"/>
    <w:rsid w:val="00800231"/>
    <w:rsid w:val="00801347"/>
    <w:rsid w:val="00802C53"/>
    <w:rsid w:val="008037B0"/>
    <w:rsid w:val="0080572A"/>
    <w:rsid w:val="008072DE"/>
    <w:rsid w:val="008073FA"/>
    <w:rsid w:val="00807EA8"/>
    <w:rsid w:val="008128E8"/>
    <w:rsid w:val="008129B9"/>
    <w:rsid w:val="008210E3"/>
    <w:rsid w:val="00824A23"/>
    <w:rsid w:val="00825FED"/>
    <w:rsid w:val="00826520"/>
    <w:rsid w:val="00830259"/>
    <w:rsid w:val="00834065"/>
    <w:rsid w:val="00834209"/>
    <w:rsid w:val="00834DE4"/>
    <w:rsid w:val="008356ED"/>
    <w:rsid w:val="00835D56"/>
    <w:rsid w:val="0083639B"/>
    <w:rsid w:val="00841333"/>
    <w:rsid w:val="00841AA4"/>
    <w:rsid w:val="008426C1"/>
    <w:rsid w:val="00843065"/>
    <w:rsid w:val="00847420"/>
    <w:rsid w:val="0085133C"/>
    <w:rsid w:val="008531E2"/>
    <w:rsid w:val="00853269"/>
    <w:rsid w:val="008539C9"/>
    <w:rsid w:val="00853E5B"/>
    <w:rsid w:val="00857A06"/>
    <w:rsid w:val="00857E34"/>
    <w:rsid w:val="00857EBE"/>
    <w:rsid w:val="00861905"/>
    <w:rsid w:val="00862A92"/>
    <w:rsid w:val="008632AC"/>
    <w:rsid w:val="00865E9B"/>
    <w:rsid w:val="008664C2"/>
    <w:rsid w:val="00866C33"/>
    <w:rsid w:val="00867841"/>
    <w:rsid w:val="0087000C"/>
    <w:rsid w:val="00870146"/>
    <w:rsid w:val="00870931"/>
    <w:rsid w:val="00875E11"/>
    <w:rsid w:val="00876DC4"/>
    <w:rsid w:val="00877956"/>
    <w:rsid w:val="00877EDC"/>
    <w:rsid w:val="00880298"/>
    <w:rsid w:val="008802FD"/>
    <w:rsid w:val="00881006"/>
    <w:rsid w:val="0088135F"/>
    <w:rsid w:val="0088177D"/>
    <w:rsid w:val="00886FB9"/>
    <w:rsid w:val="00887A24"/>
    <w:rsid w:val="00890A41"/>
    <w:rsid w:val="00891167"/>
    <w:rsid w:val="00893194"/>
    <w:rsid w:val="008933BA"/>
    <w:rsid w:val="00893B3A"/>
    <w:rsid w:val="00894263"/>
    <w:rsid w:val="00894FE2"/>
    <w:rsid w:val="00895474"/>
    <w:rsid w:val="008955D1"/>
    <w:rsid w:val="00896E78"/>
    <w:rsid w:val="00897D35"/>
    <w:rsid w:val="008A2671"/>
    <w:rsid w:val="008A2719"/>
    <w:rsid w:val="008A30DA"/>
    <w:rsid w:val="008A3CE6"/>
    <w:rsid w:val="008A3CEB"/>
    <w:rsid w:val="008A67DB"/>
    <w:rsid w:val="008A759C"/>
    <w:rsid w:val="008A7C1E"/>
    <w:rsid w:val="008A7D31"/>
    <w:rsid w:val="008B137C"/>
    <w:rsid w:val="008B2BCC"/>
    <w:rsid w:val="008B57DE"/>
    <w:rsid w:val="008B5C50"/>
    <w:rsid w:val="008B61E0"/>
    <w:rsid w:val="008B6200"/>
    <w:rsid w:val="008C2201"/>
    <w:rsid w:val="008C22D4"/>
    <w:rsid w:val="008C3364"/>
    <w:rsid w:val="008C4E24"/>
    <w:rsid w:val="008C4E83"/>
    <w:rsid w:val="008C7CAE"/>
    <w:rsid w:val="008D0321"/>
    <w:rsid w:val="008D1CC1"/>
    <w:rsid w:val="008D285B"/>
    <w:rsid w:val="008D301A"/>
    <w:rsid w:val="008D3030"/>
    <w:rsid w:val="008D5870"/>
    <w:rsid w:val="008D6C48"/>
    <w:rsid w:val="008D7CA6"/>
    <w:rsid w:val="008E1D38"/>
    <w:rsid w:val="008E48D2"/>
    <w:rsid w:val="008E5325"/>
    <w:rsid w:val="008E5BDD"/>
    <w:rsid w:val="008E61F6"/>
    <w:rsid w:val="008E68AB"/>
    <w:rsid w:val="008E6EC1"/>
    <w:rsid w:val="008F11D6"/>
    <w:rsid w:val="008F30A4"/>
    <w:rsid w:val="008F3497"/>
    <w:rsid w:val="008F685F"/>
    <w:rsid w:val="008F7ADE"/>
    <w:rsid w:val="00901649"/>
    <w:rsid w:val="00903F76"/>
    <w:rsid w:val="009073E3"/>
    <w:rsid w:val="00907578"/>
    <w:rsid w:val="009111CE"/>
    <w:rsid w:val="00912516"/>
    <w:rsid w:val="0091258C"/>
    <w:rsid w:val="00915C4F"/>
    <w:rsid w:val="00923111"/>
    <w:rsid w:val="00926EFD"/>
    <w:rsid w:val="00931C1F"/>
    <w:rsid w:val="00935395"/>
    <w:rsid w:val="00935751"/>
    <w:rsid w:val="00941339"/>
    <w:rsid w:val="00941A5E"/>
    <w:rsid w:val="00950995"/>
    <w:rsid w:val="00950BE4"/>
    <w:rsid w:val="00955BE2"/>
    <w:rsid w:val="00956639"/>
    <w:rsid w:val="00957BF9"/>
    <w:rsid w:val="00962BA8"/>
    <w:rsid w:val="00965C2E"/>
    <w:rsid w:val="00965F0A"/>
    <w:rsid w:val="009701D0"/>
    <w:rsid w:val="00971B8F"/>
    <w:rsid w:val="00973FDF"/>
    <w:rsid w:val="00974F3E"/>
    <w:rsid w:val="009752E0"/>
    <w:rsid w:val="00975B3F"/>
    <w:rsid w:val="00976423"/>
    <w:rsid w:val="00977002"/>
    <w:rsid w:val="00983AF6"/>
    <w:rsid w:val="009849DD"/>
    <w:rsid w:val="00985257"/>
    <w:rsid w:val="00985AB3"/>
    <w:rsid w:val="009862D9"/>
    <w:rsid w:val="009902D1"/>
    <w:rsid w:val="00992A27"/>
    <w:rsid w:val="00993FC4"/>
    <w:rsid w:val="009942FA"/>
    <w:rsid w:val="009946BB"/>
    <w:rsid w:val="00995C36"/>
    <w:rsid w:val="009A0079"/>
    <w:rsid w:val="009A243B"/>
    <w:rsid w:val="009A472F"/>
    <w:rsid w:val="009A480B"/>
    <w:rsid w:val="009A4885"/>
    <w:rsid w:val="009A5414"/>
    <w:rsid w:val="009A6A4A"/>
    <w:rsid w:val="009A6C00"/>
    <w:rsid w:val="009B01CA"/>
    <w:rsid w:val="009B1C57"/>
    <w:rsid w:val="009B25B0"/>
    <w:rsid w:val="009B35E9"/>
    <w:rsid w:val="009B4DD9"/>
    <w:rsid w:val="009B5325"/>
    <w:rsid w:val="009B55A5"/>
    <w:rsid w:val="009C2BF4"/>
    <w:rsid w:val="009C598D"/>
    <w:rsid w:val="009C69F2"/>
    <w:rsid w:val="009D55B7"/>
    <w:rsid w:val="009D7153"/>
    <w:rsid w:val="009D7834"/>
    <w:rsid w:val="009E12E9"/>
    <w:rsid w:val="009E50C9"/>
    <w:rsid w:val="009F1084"/>
    <w:rsid w:val="009F2CC6"/>
    <w:rsid w:val="009F4886"/>
    <w:rsid w:val="009F63D2"/>
    <w:rsid w:val="009F6441"/>
    <w:rsid w:val="00A01F51"/>
    <w:rsid w:val="00A02EAC"/>
    <w:rsid w:val="00A03995"/>
    <w:rsid w:val="00A04C9B"/>
    <w:rsid w:val="00A04F3A"/>
    <w:rsid w:val="00A0607E"/>
    <w:rsid w:val="00A1099B"/>
    <w:rsid w:val="00A110CE"/>
    <w:rsid w:val="00A1155B"/>
    <w:rsid w:val="00A12435"/>
    <w:rsid w:val="00A128AB"/>
    <w:rsid w:val="00A12A67"/>
    <w:rsid w:val="00A138C9"/>
    <w:rsid w:val="00A14777"/>
    <w:rsid w:val="00A14889"/>
    <w:rsid w:val="00A1531B"/>
    <w:rsid w:val="00A1558D"/>
    <w:rsid w:val="00A1568B"/>
    <w:rsid w:val="00A2299B"/>
    <w:rsid w:val="00A23EA1"/>
    <w:rsid w:val="00A24D88"/>
    <w:rsid w:val="00A25B15"/>
    <w:rsid w:val="00A273D4"/>
    <w:rsid w:val="00A3023B"/>
    <w:rsid w:val="00A35834"/>
    <w:rsid w:val="00A3720D"/>
    <w:rsid w:val="00A37FFB"/>
    <w:rsid w:val="00A40F4C"/>
    <w:rsid w:val="00A4371C"/>
    <w:rsid w:val="00A43739"/>
    <w:rsid w:val="00A44A4F"/>
    <w:rsid w:val="00A46B18"/>
    <w:rsid w:val="00A5150D"/>
    <w:rsid w:val="00A521CB"/>
    <w:rsid w:val="00A60E5D"/>
    <w:rsid w:val="00A62F48"/>
    <w:rsid w:val="00A65D2F"/>
    <w:rsid w:val="00A6614F"/>
    <w:rsid w:val="00A66D2A"/>
    <w:rsid w:val="00A6737F"/>
    <w:rsid w:val="00A67A4F"/>
    <w:rsid w:val="00A724D4"/>
    <w:rsid w:val="00A7362D"/>
    <w:rsid w:val="00A736B6"/>
    <w:rsid w:val="00A7584E"/>
    <w:rsid w:val="00A75A7B"/>
    <w:rsid w:val="00A764D6"/>
    <w:rsid w:val="00A80D2E"/>
    <w:rsid w:val="00A83B4A"/>
    <w:rsid w:val="00A85CA9"/>
    <w:rsid w:val="00A85F26"/>
    <w:rsid w:val="00A86868"/>
    <w:rsid w:val="00A92C9B"/>
    <w:rsid w:val="00A944C4"/>
    <w:rsid w:val="00A97395"/>
    <w:rsid w:val="00AA05FE"/>
    <w:rsid w:val="00AA0963"/>
    <w:rsid w:val="00AA1156"/>
    <w:rsid w:val="00AA1946"/>
    <w:rsid w:val="00AA1FEB"/>
    <w:rsid w:val="00AA366F"/>
    <w:rsid w:val="00AA44A4"/>
    <w:rsid w:val="00AA5B6D"/>
    <w:rsid w:val="00AB2291"/>
    <w:rsid w:val="00AB2429"/>
    <w:rsid w:val="00AB24F8"/>
    <w:rsid w:val="00AB2C13"/>
    <w:rsid w:val="00AB2F95"/>
    <w:rsid w:val="00AB457A"/>
    <w:rsid w:val="00AB46CD"/>
    <w:rsid w:val="00AB70B8"/>
    <w:rsid w:val="00AB7FE4"/>
    <w:rsid w:val="00AC0315"/>
    <w:rsid w:val="00AC0CD0"/>
    <w:rsid w:val="00AC1B71"/>
    <w:rsid w:val="00AC2F14"/>
    <w:rsid w:val="00AC3418"/>
    <w:rsid w:val="00AC4480"/>
    <w:rsid w:val="00AC44B7"/>
    <w:rsid w:val="00AC4580"/>
    <w:rsid w:val="00AC5E47"/>
    <w:rsid w:val="00AC71E4"/>
    <w:rsid w:val="00AC73F8"/>
    <w:rsid w:val="00AD2D8C"/>
    <w:rsid w:val="00AD3D9A"/>
    <w:rsid w:val="00AD5276"/>
    <w:rsid w:val="00AD6BD7"/>
    <w:rsid w:val="00AE0F58"/>
    <w:rsid w:val="00AE2010"/>
    <w:rsid w:val="00AE284B"/>
    <w:rsid w:val="00AE33C8"/>
    <w:rsid w:val="00AE4E8A"/>
    <w:rsid w:val="00AE5CCE"/>
    <w:rsid w:val="00AF1A53"/>
    <w:rsid w:val="00AF1D80"/>
    <w:rsid w:val="00AF3457"/>
    <w:rsid w:val="00AF4172"/>
    <w:rsid w:val="00AF5C13"/>
    <w:rsid w:val="00AF7DEA"/>
    <w:rsid w:val="00B05410"/>
    <w:rsid w:val="00B0722F"/>
    <w:rsid w:val="00B13437"/>
    <w:rsid w:val="00B15D91"/>
    <w:rsid w:val="00B24CD2"/>
    <w:rsid w:val="00B2542D"/>
    <w:rsid w:val="00B27912"/>
    <w:rsid w:val="00B3080D"/>
    <w:rsid w:val="00B3104B"/>
    <w:rsid w:val="00B33822"/>
    <w:rsid w:val="00B34C4D"/>
    <w:rsid w:val="00B367E2"/>
    <w:rsid w:val="00B3760C"/>
    <w:rsid w:val="00B37A4D"/>
    <w:rsid w:val="00B40243"/>
    <w:rsid w:val="00B40CDE"/>
    <w:rsid w:val="00B4154D"/>
    <w:rsid w:val="00B42EB8"/>
    <w:rsid w:val="00B446E8"/>
    <w:rsid w:val="00B44EE8"/>
    <w:rsid w:val="00B45680"/>
    <w:rsid w:val="00B45A16"/>
    <w:rsid w:val="00B45F85"/>
    <w:rsid w:val="00B47F3D"/>
    <w:rsid w:val="00B50254"/>
    <w:rsid w:val="00B50498"/>
    <w:rsid w:val="00B50690"/>
    <w:rsid w:val="00B51B1F"/>
    <w:rsid w:val="00B54232"/>
    <w:rsid w:val="00B57386"/>
    <w:rsid w:val="00B57DAC"/>
    <w:rsid w:val="00B60D86"/>
    <w:rsid w:val="00B61F6E"/>
    <w:rsid w:val="00B6644E"/>
    <w:rsid w:val="00B66AFE"/>
    <w:rsid w:val="00B70329"/>
    <w:rsid w:val="00B7065E"/>
    <w:rsid w:val="00B738E9"/>
    <w:rsid w:val="00B73915"/>
    <w:rsid w:val="00B750BD"/>
    <w:rsid w:val="00B75F2C"/>
    <w:rsid w:val="00B7604E"/>
    <w:rsid w:val="00B8002A"/>
    <w:rsid w:val="00B804B5"/>
    <w:rsid w:val="00B80541"/>
    <w:rsid w:val="00B82C18"/>
    <w:rsid w:val="00B82D6C"/>
    <w:rsid w:val="00B83D20"/>
    <w:rsid w:val="00B91998"/>
    <w:rsid w:val="00B926A7"/>
    <w:rsid w:val="00B94361"/>
    <w:rsid w:val="00B96306"/>
    <w:rsid w:val="00B97A15"/>
    <w:rsid w:val="00BA0D66"/>
    <w:rsid w:val="00BA3E3B"/>
    <w:rsid w:val="00BA563A"/>
    <w:rsid w:val="00BB4718"/>
    <w:rsid w:val="00BB5E2A"/>
    <w:rsid w:val="00BB69B3"/>
    <w:rsid w:val="00BB7A9A"/>
    <w:rsid w:val="00BB7E4E"/>
    <w:rsid w:val="00BC008E"/>
    <w:rsid w:val="00BC1473"/>
    <w:rsid w:val="00BC2AC7"/>
    <w:rsid w:val="00BC44C8"/>
    <w:rsid w:val="00BC4ABF"/>
    <w:rsid w:val="00BC5AAC"/>
    <w:rsid w:val="00BC6069"/>
    <w:rsid w:val="00BC6F18"/>
    <w:rsid w:val="00BC7EDA"/>
    <w:rsid w:val="00BC7FEB"/>
    <w:rsid w:val="00BD01C9"/>
    <w:rsid w:val="00BD1DCE"/>
    <w:rsid w:val="00BD52F1"/>
    <w:rsid w:val="00BD5A42"/>
    <w:rsid w:val="00BD6671"/>
    <w:rsid w:val="00BE0A07"/>
    <w:rsid w:val="00BE22ED"/>
    <w:rsid w:val="00BE2F27"/>
    <w:rsid w:val="00BE7587"/>
    <w:rsid w:val="00BE7BF8"/>
    <w:rsid w:val="00BF0A2D"/>
    <w:rsid w:val="00BF0B89"/>
    <w:rsid w:val="00BF2C62"/>
    <w:rsid w:val="00BF48B3"/>
    <w:rsid w:val="00BF61E7"/>
    <w:rsid w:val="00BF647E"/>
    <w:rsid w:val="00BF661D"/>
    <w:rsid w:val="00C01873"/>
    <w:rsid w:val="00C01D73"/>
    <w:rsid w:val="00C02458"/>
    <w:rsid w:val="00C02995"/>
    <w:rsid w:val="00C03E35"/>
    <w:rsid w:val="00C067B7"/>
    <w:rsid w:val="00C07705"/>
    <w:rsid w:val="00C07F4B"/>
    <w:rsid w:val="00C07FD0"/>
    <w:rsid w:val="00C162A3"/>
    <w:rsid w:val="00C1734F"/>
    <w:rsid w:val="00C1753E"/>
    <w:rsid w:val="00C206C3"/>
    <w:rsid w:val="00C21A0C"/>
    <w:rsid w:val="00C24705"/>
    <w:rsid w:val="00C2483F"/>
    <w:rsid w:val="00C24B16"/>
    <w:rsid w:val="00C24DAB"/>
    <w:rsid w:val="00C31A1F"/>
    <w:rsid w:val="00C34F91"/>
    <w:rsid w:val="00C3516B"/>
    <w:rsid w:val="00C35C80"/>
    <w:rsid w:val="00C401EC"/>
    <w:rsid w:val="00C403A8"/>
    <w:rsid w:val="00C4155B"/>
    <w:rsid w:val="00C41DE1"/>
    <w:rsid w:val="00C433A9"/>
    <w:rsid w:val="00C449D6"/>
    <w:rsid w:val="00C474DD"/>
    <w:rsid w:val="00C5057A"/>
    <w:rsid w:val="00C509D5"/>
    <w:rsid w:val="00C51DCA"/>
    <w:rsid w:val="00C520AC"/>
    <w:rsid w:val="00C5306C"/>
    <w:rsid w:val="00C53EA2"/>
    <w:rsid w:val="00C53EC9"/>
    <w:rsid w:val="00C55B5B"/>
    <w:rsid w:val="00C55DAB"/>
    <w:rsid w:val="00C604BB"/>
    <w:rsid w:val="00C61FEB"/>
    <w:rsid w:val="00C63C8D"/>
    <w:rsid w:val="00C66718"/>
    <w:rsid w:val="00C66D46"/>
    <w:rsid w:val="00C7686A"/>
    <w:rsid w:val="00C768FE"/>
    <w:rsid w:val="00C76E5A"/>
    <w:rsid w:val="00C811A8"/>
    <w:rsid w:val="00C81D42"/>
    <w:rsid w:val="00C81DCC"/>
    <w:rsid w:val="00C8291A"/>
    <w:rsid w:val="00C83772"/>
    <w:rsid w:val="00C85853"/>
    <w:rsid w:val="00C904EC"/>
    <w:rsid w:val="00C94E9B"/>
    <w:rsid w:val="00C95099"/>
    <w:rsid w:val="00C96CF9"/>
    <w:rsid w:val="00C975F7"/>
    <w:rsid w:val="00CA097E"/>
    <w:rsid w:val="00CA1851"/>
    <w:rsid w:val="00CA4617"/>
    <w:rsid w:val="00CA653D"/>
    <w:rsid w:val="00CA77C5"/>
    <w:rsid w:val="00CA7B6E"/>
    <w:rsid w:val="00CB03C9"/>
    <w:rsid w:val="00CB0745"/>
    <w:rsid w:val="00CB55F0"/>
    <w:rsid w:val="00CB5863"/>
    <w:rsid w:val="00CB5BEB"/>
    <w:rsid w:val="00CB6693"/>
    <w:rsid w:val="00CB67B9"/>
    <w:rsid w:val="00CC2B74"/>
    <w:rsid w:val="00CC32F8"/>
    <w:rsid w:val="00CC4387"/>
    <w:rsid w:val="00CC51EF"/>
    <w:rsid w:val="00CC5AB2"/>
    <w:rsid w:val="00CD1974"/>
    <w:rsid w:val="00CD1D27"/>
    <w:rsid w:val="00CD2029"/>
    <w:rsid w:val="00CD2694"/>
    <w:rsid w:val="00CD2D68"/>
    <w:rsid w:val="00CD4F68"/>
    <w:rsid w:val="00CD51A9"/>
    <w:rsid w:val="00CD5963"/>
    <w:rsid w:val="00CE09D0"/>
    <w:rsid w:val="00CE4C94"/>
    <w:rsid w:val="00CE59B0"/>
    <w:rsid w:val="00CF0673"/>
    <w:rsid w:val="00CF0964"/>
    <w:rsid w:val="00CF3E49"/>
    <w:rsid w:val="00CF73DD"/>
    <w:rsid w:val="00CF77D6"/>
    <w:rsid w:val="00CF7F3F"/>
    <w:rsid w:val="00D00191"/>
    <w:rsid w:val="00D00603"/>
    <w:rsid w:val="00D0351B"/>
    <w:rsid w:val="00D11171"/>
    <w:rsid w:val="00D1150F"/>
    <w:rsid w:val="00D1386D"/>
    <w:rsid w:val="00D13CEF"/>
    <w:rsid w:val="00D17710"/>
    <w:rsid w:val="00D21793"/>
    <w:rsid w:val="00D2245B"/>
    <w:rsid w:val="00D229B8"/>
    <w:rsid w:val="00D241EF"/>
    <w:rsid w:val="00D2427A"/>
    <w:rsid w:val="00D24368"/>
    <w:rsid w:val="00D26C21"/>
    <w:rsid w:val="00D274EC"/>
    <w:rsid w:val="00D27C61"/>
    <w:rsid w:val="00D27CDC"/>
    <w:rsid w:val="00D27F46"/>
    <w:rsid w:val="00D306B9"/>
    <w:rsid w:val="00D30D66"/>
    <w:rsid w:val="00D31300"/>
    <w:rsid w:val="00D317AF"/>
    <w:rsid w:val="00D3341E"/>
    <w:rsid w:val="00D3427B"/>
    <w:rsid w:val="00D3653A"/>
    <w:rsid w:val="00D41F8D"/>
    <w:rsid w:val="00D421E4"/>
    <w:rsid w:val="00D427B2"/>
    <w:rsid w:val="00D43522"/>
    <w:rsid w:val="00D440EF"/>
    <w:rsid w:val="00D45466"/>
    <w:rsid w:val="00D47061"/>
    <w:rsid w:val="00D479AD"/>
    <w:rsid w:val="00D5007D"/>
    <w:rsid w:val="00D514DD"/>
    <w:rsid w:val="00D52A59"/>
    <w:rsid w:val="00D5435E"/>
    <w:rsid w:val="00D54DFF"/>
    <w:rsid w:val="00D57769"/>
    <w:rsid w:val="00D57E44"/>
    <w:rsid w:val="00D61AF4"/>
    <w:rsid w:val="00D70FF3"/>
    <w:rsid w:val="00D71CA3"/>
    <w:rsid w:val="00D72D0B"/>
    <w:rsid w:val="00D7336C"/>
    <w:rsid w:val="00D7502E"/>
    <w:rsid w:val="00D75170"/>
    <w:rsid w:val="00D761C7"/>
    <w:rsid w:val="00D814C2"/>
    <w:rsid w:val="00D825DC"/>
    <w:rsid w:val="00D842F6"/>
    <w:rsid w:val="00D85E2E"/>
    <w:rsid w:val="00D871FA"/>
    <w:rsid w:val="00D87DAF"/>
    <w:rsid w:val="00D9073A"/>
    <w:rsid w:val="00D92E1E"/>
    <w:rsid w:val="00D939E8"/>
    <w:rsid w:val="00DA2F6E"/>
    <w:rsid w:val="00DA75DE"/>
    <w:rsid w:val="00DA7A4C"/>
    <w:rsid w:val="00DA7D5A"/>
    <w:rsid w:val="00DB2539"/>
    <w:rsid w:val="00DB3243"/>
    <w:rsid w:val="00DB4225"/>
    <w:rsid w:val="00DB5251"/>
    <w:rsid w:val="00DB5A12"/>
    <w:rsid w:val="00DB5E6C"/>
    <w:rsid w:val="00DB62D2"/>
    <w:rsid w:val="00DB65A4"/>
    <w:rsid w:val="00DB6A5E"/>
    <w:rsid w:val="00DB7348"/>
    <w:rsid w:val="00DB7504"/>
    <w:rsid w:val="00DC4D83"/>
    <w:rsid w:val="00DC4F04"/>
    <w:rsid w:val="00DC550B"/>
    <w:rsid w:val="00DC6F63"/>
    <w:rsid w:val="00DC720C"/>
    <w:rsid w:val="00DC746A"/>
    <w:rsid w:val="00DD0A8A"/>
    <w:rsid w:val="00DD1D30"/>
    <w:rsid w:val="00DD542C"/>
    <w:rsid w:val="00DE4E29"/>
    <w:rsid w:val="00DE5274"/>
    <w:rsid w:val="00DE6469"/>
    <w:rsid w:val="00DF3DCB"/>
    <w:rsid w:val="00DF4DA4"/>
    <w:rsid w:val="00DF526C"/>
    <w:rsid w:val="00DF5995"/>
    <w:rsid w:val="00DF6E00"/>
    <w:rsid w:val="00DF7B91"/>
    <w:rsid w:val="00E00857"/>
    <w:rsid w:val="00E03951"/>
    <w:rsid w:val="00E04995"/>
    <w:rsid w:val="00E063C0"/>
    <w:rsid w:val="00E07012"/>
    <w:rsid w:val="00E142B2"/>
    <w:rsid w:val="00E15556"/>
    <w:rsid w:val="00E16311"/>
    <w:rsid w:val="00E1778B"/>
    <w:rsid w:val="00E20C04"/>
    <w:rsid w:val="00E21491"/>
    <w:rsid w:val="00E22821"/>
    <w:rsid w:val="00E229C6"/>
    <w:rsid w:val="00E2359F"/>
    <w:rsid w:val="00E2634B"/>
    <w:rsid w:val="00E26ADF"/>
    <w:rsid w:val="00E30EE9"/>
    <w:rsid w:val="00E314B6"/>
    <w:rsid w:val="00E354E8"/>
    <w:rsid w:val="00E3699E"/>
    <w:rsid w:val="00E36D33"/>
    <w:rsid w:val="00E41358"/>
    <w:rsid w:val="00E41DA2"/>
    <w:rsid w:val="00E44B2A"/>
    <w:rsid w:val="00E44E10"/>
    <w:rsid w:val="00E46C63"/>
    <w:rsid w:val="00E47B26"/>
    <w:rsid w:val="00E50D8B"/>
    <w:rsid w:val="00E521E9"/>
    <w:rsid w:val="00E53A83"/>
    <w:rsid w:val="00E556C1"/>
    <w:rsid w:val="00E61A8B"/>
    <w:rsid w:val="00E644A3"/>
    <w:rsid w:val="00E6493C"/>
    <w:rsid w:val="00E72EBE"/>
    <w:rsid w:val="00E730B7"/>
    <w:rsid w:val="00E73E75"/>
    <w:rsid w:val="00E74A68"/>
    <w:rsid w:val="00E76578"/>
    <w:rsid w:val="00E771DF"/>
    <w:rsid w:val="00E81553"/>
    <w:rsid w:val="00E82901"/>
    <w:rsid w:val="00E868F1"/>
    <w:rsid w:val="00E8698B"/>
    <w:rsid w:val="00E903FC"/>
    <w:rsid w:val="00E950F0"/>
    <w:rsid w:val="00E97486"/>
    <w:rsid w:val="00E97CA7"/>
    <w:rsid w:val="00EA12AA"/>
    <w:rsid w:val="00EA2FBF"/>
    <w:rsid w:val="00EA32E2"/>
    <w:rsid w:val="00EA6091"/>
    <w:rsid w:val="00EA630B"/>
    <w:rsid w:val="00EB3342"/>
    <w:rsid w:val="00EB61FC"/>
    <w:rsid w:val="00EC18F8"/>
    <w:rsid w:val="00EC2013"/>
    <w:rsid w:val="00EC23B1"/>
    <w:rsid w:val="00EC40AD"/>
    <w:rsid w:val="00EC4BEA"/>
    <w:rsid w:val="00EC5B16"/>
    <w:rsid w:val="00EC619A"/>
    <w:rsid w:val="00EC6E41"/>
    <w:rsid w:val="00EC730F"/>
    <w:rsid w:val="00ED213A"/>
    <w:rsid w:val="00ED59A1"/>
    <w:rsid w:val="00ED7B66"/>
    <w:rsid w:val="00EE1941"/>
    <w:rsid w:val="00EE50BB"/>
    <w:rsid w:val="00EE752D"/>
    <w:rsid w:val="00EF06CB"/>
    <w:rsid w:val="00EF2CE0"/>
    <w:rsid w:val="00EF407A"/>
    <w:rsid w:val="00EF4907"/>
    <w:rsid w:val="00EF4BAB"/>
    <w:rsid w:val="00EF54D1"/>
    <w:rsid w:val="00EF75D2"/>
    <w:rsid w:val="00EF7901"/>
    <w:rsid w:val="00EF7B0E"/>
    <w:rsid w:val="00F0080E"/>
    <w:rsid w:val="00F02991"/>
    <w:rsid w:val="00F02C17"/>
    <w:rsid w:val="00F04E34"/>
    <w:rsid w:val="00F04F34"/>
    <w:rsid w:val="00F06E37"/>
    <w:rsid w:val="00F12431"/>
    <w:rsid w:val="00F131CE"/>
    <w:rsid w:val="00F14798"/>
    <w:rsid w:val="00F15461"/>
    <w:rsid w:val="00F16D1C"/>
    <w:rsid w:val="00F2109B"/>
    <w:rsid w:val="00F21494"/>
    <w:rsid w:val="00F222D4"/>
    <w:rsid w:val="00F23383"/>
    <w:rsid w:val="00F2347E"/>
    <w:rsid w:val="00F25C24"/>
    <w:rsid w:val="00F26E58"/>
    <w:rsid w:val="00F335A4"/>
    <w:rsid w:val="00F36048"/>
    <w:rsid w:val="00F37D61"/>
    <w:rsid w:val="00F40E93"/>
    <w:rsid w:val="00F41165"/>
    <w:rsid w:val="00F41B04"/>
    <w:rsid w:val="00F46F52"/>
    <w:rsid w:val="00F51E5E"/>
    <w:rsid w:val="00F53D2F"/>
    <w:rsid w:val="00F54DA1"/>
    <w:rsid w:val="00F56CAA"/>
    <w:rsid w:val="00F579EF"/>
    <w:rsid w:val="00F57D42"/>
    <w:rsid w:val="00F57E37"/>
    <w:rsid w:val="00F60604"/>
    <w:rsid w:val="00F61423"/>
    <w:rsid w:val="00F61D40"/>
    <w:rsid w:val="00F6264E"/>
    <w:rsid w:val="00F71797"/>
    <w:rsid w:val="00F71BA0"/>
    <w:rsid w:val="00F73BF4"/>
    <w:rsid w:val="00F76039"/>
    <w:rsid w:val="00F764A1"/>
    <w:rsid w:val="00F811D3"/>
    <w:rsid w:val="00F81902"/>
    <w:rsid w:val="00F83727"/>
    <w:rsid w:val="00F859C9"/>
    <w:rsid w:val="00F85C94"/>
    <w:rsid w:val="00F877DF"/>
    <w:rsid w:val="00F93EA1"/>
    <w:rsid w:val="00F95920"/>
    <w:rsid w:val="00F96EBA"/>
    <w:rsid w:val="00F97520"/>
    <w:rsid w:val="00F97AB7"/>
    <w:rsid w:val="00F97AC3"/>
    <w:rsid w:val="00FA0CF9"/>
    <w:rsid w:val="00FA1DE4"/>
    <w:rsid w:val="00FA3CA0"/>
    <w:rsid w:val="00FA4A15"/>
    <w:rsid w:val="00FA6A97"/>
    <w:rsid w:val="00FA6C90"/>
    <w:rsid w:val="00FB0572"/>
    <w:rsid w:val="00FB0838"/>
    <w:rsid w:val="00FB0885"/>
    <w:rsid w:val="00FB1FED"/>
    <w:rsid w:val="00FB448D"/>
    <w:rsid w:val="00FB706F"/>
    <w:rsid w:val="00FC1C42"/>
    <w:rsid w:val="00FC3779"/>
    <w:rsid w:val="00FC7EE3"/>
    <w:rsid w:val="00FD01D7"/>
    <w:rsid w:val="00FD0839"/>
    <w:rsid w:val="00FD606F"/>
    <w:rsid w:val="00FD618A"/>
    <w:rsid w:val="00FD6D74"/>
    <w:rsid w:val="00FD77AE"/>
    <w:rsid w:val="00FD7C9B"/>
    <w:rsid w:val="00FE1E8D"/>
    <w:rsid w:val="00FE247C"/>
    <w:rsid w:val="00FE2981"/>
    <w:rsid w:val="00FE3270"/>
    <w:rsid w:val="00FE4553"/>
    <w:rsid w:val="00FE4624"/>
    <w:rsid w:val="00FF0141"/>
    <w:rsid w:val="00FF0A6E"/>
    <w:rsid w:val="00FF0C88"/>
    <w:rsid w:val="00FF17FD"/>
    <w:rsid w:val="00FF1A8C"/>
    <w:rsid w:val="00FF20C3"/>
    <w:rsid w:val="00FF3F98"/>
    <w:rsid w:val="00FF4C28"/>
    <w:rsid w:val="00FF5255"/>
    <w:rsid w:val="00FF6467"/>
    <w:rsid w:val="00FF6C13"/>
    <w:rsid w:val="048D4A55"/>
    <w:rsid w:val="05D10C9E"/>
    <w:rsid w:val="06D7E49B"/>
    <w:rsid w:val="07E2CCFA"/>
    <w:rsid w:val="08086630"/>
    <w:rsid w:val="08140294"/>
    <w:rsid w:val="08E4D93C"/>
    <w:rsid w:val="0A203F99"/>
    <w:rsid w:val="0A6CE19A"/>
    <w:rsid w:val="0A734E98"/>
    <w:rsid w:val="0B19712E"/>
    <w:rsid w:val="0B3985E3"/>
    <w:rsid w:val="0B485B8E"/>
    <w:rsid w:val="0B9F4746"/>
    <w:rsid w:val="0C49191F"/>
    <w:rsid w:val="0D785ABC"/>
    <w:rsid w:val="0D9D218D"/>
    <w:rsid w:val="0DCC86F7"/>
    <w:rsid w:val="0DD65D88"/>
    <w:rsid w:val="0F0D69F1"/>
    <w:rsid w:val="0F67D273"/>
    <w:rsid w:val="10B4D33C"/>
    <w:rsid w:val="116EFE05"/>
    <w:rsid w:val="1277FF15"/>
    <w:rsid w:val="14A0E804"/>
    <w:rsid w:val="15E627F9"/>
    <w:rsid w:val="163DC92E"/>
    <w:rsid w:val="16CBC6CA"/>
    <w:rsid w:val="17AD208A"/>
    <w:rsid w:val="18732057"/>
    <w:rsid w:val="19118D46"/>
    <w:rsid w:val="19D6014D"/>
    <w:rsid w:val="1BE7DF5D"/>
    <w:rsid w:val="1CF1E126"/>
    <w:rsid w:val="1D4A9250"/>
    <w:rsid w:val="1D6041E1"/>
    <w:rsid w:val="1E0D6014"/>
    <w:rsid w:val="1E23E299"/>
    <w:rsid w:val="206D5E45"/>
    <w:rsid w:val="2081B876"/>
    <w:rsid w:val="22DBE17D"/>
    <w:rsid w:val="2355D766"/>
    <w:rsid w:val="23675519"/>
    <w:rsid w:val="23C18246"/>
    <w:rsid w:val="24E30A43"/>
    <w:rsid w:val="2558C269"/>
    <w:rsid w:val="257F6C49"/>
    <w:rsid w:val="25DD52A1"/>
    <w:rsid w:val="277E8238"/>
    <w:rsid w:val="28553BBD"/>
    <w:rsid w:val="289356A9"/>
    <w:rsid w:val="28B5CF11"/>
    <w:rsid w:val="28D6983F"/>
    <w:rsid w:val="2A3A5E45"/>
    <w:rsid w:val="2A405AEB"/>
    <w:rsid w:val="2AAB71E3"/>
    <w:rsid w:val="2AD8761F"/>
    <w:rsid w:val="2CE6E526"/>
    <w:rsid w:val="2D795B91"/>
    <w:rsid w:val="2E6C3AB7"/>
    <w:rsid w:val="2E6FCDD9"/>
    <w:rsid w:val="2F8EE07D"/>
    <w:rsid w:val="304EFA0D"/>
    <w:rsid w:val="314BACEB"/>
    <w:rsid w:val="3157F8BD"/>
    <w:rsid w:val="3276E6D2"/>
    <w:rsid w:val="32EAF3D6"/>
    <w:rsid w:val="34D8FD69"/>
    <w:rsid w:val="34F7E7B5"/>
    <w:rsid w:val="351C6CE9"/>
    <w:rsid w:val="35A876C0"/>
    <w:rsid w:val="3795489F"/>
    <w:rsid w:val="37EF80EC"/>
    <w:rsid w:val="398122DB"/>
    <w:rsid w:val="3A166621"/>
    <w:rsid w:val="3C2D95AB"/>
    <w:rsid w:val="3D46CBB9"/>
    <w:rsid w:val="3F53395F"/>
    <w:rsid w:val="3F8B1C19"/>
    <w:rsid w:val="3FF71122"/>
    <w:rsid w:val="400A5D0B"/>
    <w:rsid w:val="406BEFED"/>
    <w:rsid w:val="40D5D633"/>
    <w:rsid w:val="40FBB3DC"/>
    <w:rsid w:val="42612A77"/>
    <w:rsid w:val="437921C4"/>
    <w:rsid w:val="440DC6D1"/>
    <w:rsid w:val="442EEA5E"/>
    <w:rsid w:val="447ABC4B"/>
    <w:rsid w:val="447FF00A"/>
    <w:rsid w:val="44865D6A"/>
    <w:rsid w:val="453AF319"/>
    <w:rsid w:val="4689133A"/>
    <w:rsid w:val="4739708D"/>
    <w:rsid w:val="484E7469"/>
    <w:rsid w:val="49A67097"/>
    <w:rsid w:val="4A208074"/>
    <w:rsid w:val="4A37FE6E"/>
    <w:rsid w:val="4BB1DF36"/>
    <w:rsid w:val="4BBE94C9"/>
    <w:rsid w:val="4BE0FF3F"/>
    <w:rsid w:val="4C6E4ACF"/>
    <w:rsid w:val="4C8AFAA7"/>
    <w:rsid w:val="4D2F5284"/>
    <w:rsid w:val="4D32CFA2"/>
    <w:rsid w:val="4E8904B6"/>
    <w:rsid w:val="4F50BCB4"/>
    <w:rsid w:val="4FB5544D"/>
    <w:rsid w:val="4FBEFB1B"/>
    <w:rsid w:val="500CBCC2"/>
    <w:rsid w:val="50E72BC2"/>
    <w:rsid w:val="512E92C8"/>
    <w:rsid w:val="514FA352"/>
    <w:rsid w:val="51805684"/>
    <w:rsid w:val="51CE0B9C"/>
    <w:rsid w:val="51D4A296"/>
    <w:rsid w:val="549DA05F"/>
    <w:rsid w:val="5531BED8"/>
    <w:rsid w:val="56A8EDB4"/>
    <w:rsid w:val="56C13229"/>
    <w:rsid w:val="578E6962"/>
    <w:rsid w:val="5792EC9A"/>
    <w:rsid w:val="57F6ABD0"/>
    <w:rsid w:val="582D7B7D"/>
    <w:rsid w:val="598EF1E9"/>
    <w:rsid w:val="5B652C3B"/>
    <w:rsid w:val="5B6F58F5"/>
    <w:rsid w:val="5BAE6148"/>
    <w:rsid w:val="5BC95ED7"/>
    <w:rsid w:val="5C7BF46B"/>
    <w:rsid w:val="5CADD55B"/>
    <w:rsid w:val="5DA9A1B9"/>
    <w:rsid w:val="5E0592B8"/>
    <w:rsid w:val="5E603A1E"/>
    <w:rsid w:val="5F58EB67"/>
    <w:rsid w:val="5F8CF507"/>
    <w:rsid w:val="5F985AEF"/>
    <w:rsid w:val="60653BC2"/>
    <w:rsid w:val="61F46815"/>
    <w:rsid w:val="621EA388"/>
    <w:rsid w:val="6287A8F8"/>
    <w:rsid w:val="62A5ED65"/>
    <w:rsid w:val="62BB08A8"/>
    <w:rsid w:val="62F502D4"/>
    <w:rsid w:val="63ED440E"/>
    <w:rsid w:val="645BB545"/>
    <w:rsid w:val="647B47EC"/>
    <w:rsid w:val="6552DCE0"/>
    <w:rsid w:val="662C39E1"/>
    <w:rsid w:val="66586C26"/>
    <w:rsid w:val="66727A44"/>
    <w:rsid w:val="671F0CE2"/>
    <w:rsid w:val="6736FE48"/>
    <w:rsid w:val="679803B1"/>
    <w:rsid w:val="68388A99"/>
    <w:rsid w:val="6840F068"/>
    <w:rsid w:val="6860C4AF"/>
    <w:rsid w:val="68829BA7"/>
    <w:rsid w:val="68A24859"/>
    <w:rsid w:val="68AD9943"/>
    <w:rsid w:val="68B87107"/>
    <w:rsid w:val="69188F70"/>
    <w:rsid w:val="69D5DA01"/>
    <w:rsid w:val="69F0B019"/>
    <w:rsid w:val="69F4D0E3"/>
    <w:rsid w:val="69F8AFA0"/>
    <w:rsid w:val="6B0A7C14"/>
    <w:rsid w:val="6B425586"/>
    <w:rsid w:val="6C1C23F1"/>
    <w:rsid w:val="6C249EA0"/>
    <w:rsid w:val="6C8E6681"/>
    <w:rsid w:val="6D18ACE1"/>
    <w:rsid w:val="6D8904F1"/>
    <w:rsid w:val="6E5470ED"/>
    <w:rsid w:val="6EA173D4"/>
    <w:rsid w:val="6EAB5C5B"/>
    <w:rsid w:val="6EE40A3D"/>
    <w:rsid w:val="6F239167"/>
    <w:rsid w:val="6FCF88A7"/>
    <w:rsid w:val="700F36FD"/>
    <w:rsid w:val="70B06EC8"/>
    <w:rsid w:val="70F79780"/>
    <w:rsid w:val="71112926"/>
    <w:rsid w:val="71EF95F4"/>
    <w:rsid w:val="73A1297C"/>
    <w:rsid w:val="75DD1ECE"/>
    <w:rsid w:val="7613037F"/>
    <w:rsid w:val="763674CC"/>
    <w:rsid w:val="76E7221E"/>
    <w:rsid w:val="7880C290"/>
    <w:rsid w:val="78D05868"/>
    <w:rsid w:val="78D39F61"/>
    <w:rsid w:val="78E86CD4"/>
    <w:rsid w:val="7968B043"/>
    <w:rsid w:val="7A04AF71"/>
    <w:rsid w:val="7A28569E"/>
    <w:rsid w:val="7AEB49BD"/>
    <w:rsid w:val="7B104358"/>
    <w:rsid w:val="7BA70A25"/>
    <w:rsid w:val="7CA2BB9C"/>
    <w:rsid w:val="7EF4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988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Theme="minorHAnsi" w:cstheme="minorHAnsi"/>
        <w:sz w:val="24"/>
        <w:szCs w:val="24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/>
    <w:lsdException w:name="heading 6" w:uiPriority="9" w:semiHidden="1" w:unhideWhenUsed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0722F"/>
    <w:pPr>
      <w:spacing w:after="480" w:line="360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E35"/>
    <w:pPr>
      <w:keepNext/>
      <w:keepLines/>
      <w:numPr>
        <w:numId w:val="24"/>
      </w:numPr>
      <w:spacing w:before="480" w:after="360" w:line="240" w:lineRule="auto"/>
      <w:ind w:left="431" w:hanging="431"/>
      <w:outlineLvl w:val="0"/>
    </w:pPr>
    <w:rPr>
      <w:rFonts w:eastAsiaTheme="majorEastAsia" w:cstheme="majorHAnsi"/>
      <w:b/>
      <w:noProof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3E35"/>
    <w:pPr>
      <w:keepNext/>
      <w:keepLines/>
      <w:numPr>
        <w:ilvl w:val="1"/>
        <w:numId w:val="24"/>
      </w:numPr>
      <w:spacing w:after="360" w:line="240" w:lineRule="auto"/>
      <w:ind w:left="578" w:hanging="57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03E35"/>
    <w:pPr>
      <w:keepNext/>
      <w:keepLines/>
      <w:numPr>
        <w:ilvl w:val="2"/>
        <w:numId w:val="24"/>
      </w:numPr>
      <w:spacing w:after="360" w:line="240" w:lineRule="auto"/>
      <w:outlineLvl w:val="2"/>
    </w:pPr>
    <w:rPr>
      <w:rFonts w:asciiTheme="minorHAnsi" w:hAnsiTheme="minorHAnsi" w:eastAsiaTheme="majorEastAsia" w:cstheme="majorBidi"/>
      <w:b/>
      <w:noProof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93194"/>
    <w:pPr>
      <w:keepNext/>
      <w:keepLines/>
      <w:spacing w:before="240" w:after="2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37D61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hAnsiTheme="majorHAnsi" w:eastAsiaTheme="majorEastAsia" w:cstheme="majorBidi"/>
      <w:color w:val="A9045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F37D61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hAnsiTheme="majorHAnsi" w:eastAsiaTheme="majorEastAsia" w:cstheme="majorBidi"/>
      <w:color w:val="70033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61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70033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61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61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03E35"/>
    <w:rPr>
      <w:rFonts w:eastAsiaTheme="majorEastAsia" w:cstheme="majorHAnsi"/>
      <w:b/>
      <w:noProof/>
      <w:color w:val="000000" w:themeColor="text1"/>
      <w:sz w:val="32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C03E35"/>
    <w:rPr>
      <w:rFonts w:eastAsiaTheme="majorEastAsia" w:cstheme="majorBidi"/>
      <w:b/>
      <w:color w:val="000000" w:themeColor="text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C03E35"/>
    <w:rPr>
      <w:rFonts w:asciiTheme="minorHAnsi" w:hAnsiTheme="minorHAnsi" w:eastAsiaTheme="majorEastAsia" w:cstheme="majorBidi"/>
      <w:b/>
      <w:noProof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893194"/>
    <w:rPr>
      <w:rFonts w:eastAsiaTheme="majorEastAsia" w:cstheme="majorBidi"/>
      <w:b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rsid w:val="00F37D61"/>
    <w:rPr>
      <w:rFonts w:asciiTheme="majorHAnsi" w:hAnsiTheme="majorHAnsi" w:eastAsiaTheme="majorEastAsia" w:cstheme="majorBidi"/>
      <w:color w:val="A90452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37D61"/>
    <w:rPr>
      <w:rFonts w:asciiTheme="majorHAnsi" w:hAnsiTheme="majorHAnsi" w:eastAsiaTheme="majorEastAsia" w:cstheme="majorBidi"/>
      <w:color w:val="700336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37D61"/>
    <w:rPr>
      <w:rFonts w:asciiTheme="majorHAnsi" w:hAnsiTheme="majorHAnsi" w:eastAsiaTheme="majorEastAsia" w:cstheme="majorBidi"/>
      <w:i/>
      <w:iCs/>
      <w:color w:val="700336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37D61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37D61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PageNumber">
    <w:name w:val="page number"/>
    <w:basedOn w:val="DefaultParagraphFont"/>
    <w:uiPriority w:val="99"/>
    <w:unhideWhenUsed/>
    <w:rsid w:val="00B80541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0772"/>
    <w:rPr>
      <w:sz w:val="24"/>
    </w:rPr>
  </w:style>
  <w:style w:type="paragraph" w:styleId="Footer">
    <w:name w:val="footer"/>
    <w:basedOn w:val="Normal"/>
    <w:link w:val="FooterChar"/>
    <w:uiPriority w:val="99"/>
    <w:rsid w:val="0052077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6618C"/>
  </w:style>
  <w:style w:type="paragraph" w:styleId="Kuvailulehtinormaali" w:customStyle="1">
    <w:name w:val="Kuvailulehti_normaali"/>
    <w:link w:val="KuvailulehtinormaaliChar"/>
    <w:rsid w:val="003D3422"/>
    <w:pPr>
      <w:spacing w:after="0" w:line="240" w:lineRule="auto"/>
    </w:pPr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KuvailulehtinormaaliChar" w:customStyle="1">
    <w:name w:val="Kuvailulehti_normaali Char"/>
    <w:basedOn w:val="DefaultParagraphFont"/>
    <w:link w:val="Kuvailulehtinormaali"/>
    <w:rsid w:val="003D3422"/>
    <w:rPr>
      <w:rFonts w:eastAsia="Times New Roman" w:cs="Times New Roman"/>
      <w:color w:val="000000" w:themeColor="text1"/>
      <w:sz w:val="22"/>
      <w:szCs w:val="20"/>
      <w:lang w:eastAsia="fi-FI"/>
    </w:rPr>
  </w:style>
  <w:style w:type="character" w:styleId="Hyperlink">
    <w:name w:val="Hyperlink"/>
    <w:uiPriority w:val="99"/>
    <w:rsid w:val="00390AE8"/>
    <w:rPr>
      <w:rFonts w:ascii="Calibri" w:hAnsi="Calibri"/>
      <w:color w:val="0D004C"/>
      <w:sz w:val="24"/>
      <w:u w:val="single"/>
    </w:rPr>
  </w:style>
  <w:style w:type="paragraph" w:styleId="ListParagraph">
    <w:name w:val="List Paragraph"/>
    <w:basedOn w:val="Normal"/>
    <w:uiPriority w:val="34"/>
    <w:qFormat/>
    <w:rsid w:val="003E0724"/>
    <w:pPr>
      <w:spacing w:after="0" w:line="240" w:lineRule="auto"/>
      <w:ind w:left="720"/>
    </w:pPr>
    <w:rPr>
      <w:rFonts w:cs="Times New Roman"/>
      <w:sz w:val="22"/>
    </w:rPr>
  </w:style>
  <w:style w:type="paragraph" w:styleId="TOCHeading">
    <w:name w:val="TOC Heading"/>
    <w:next w:val="Normal"/>
    <w:uiPriority w:val="39"/>
    <w:semiHidden/>
    <w:qFormat/>
    <w:rsid w:val="00D2427A"/>
    <w:pPr>
      <w:spacing w:after="360" w:line="240" w:lineRule="auto"/>
    </w:pPr>
    <w:rPr>
      <w:rFonts w:eastAsiaTheme="majorEastAsia" w:cstheme="majorHAnsi"/>
      <w:b/>
      <w:noProof/>
      <w:color w:val="000000" w:themeColor="text1"/>
      <w:szCs w:val="32"/>
      <w:lang w:val="en-US" w:eastAsia="fi-FI"/>
    </w:rPr>
  </w:style>
  <w:style w:type="paragraph" w:styleId="TOC1">
    <w:name w:val="toc 1"/>
    <w:basedOn w:val="Heading1"/>
    <w:next w:val="Normal"/>
    <w:autoRedefine/>
    <w:uiPriority w:val="39"/>
    <w:unhideWhenUsed/>
    <w:rsid w:val="009946BB"/>
    <w:pPr>
      <w:numPr>
        <w:numId w:val="0"/>
      </w:numPr>
      <w:tabs>
        <w:tab w:val="left" w:pos="480"/>
        <w:tab w:val="right" w:leader="dot" w:pos="9214"/>
      </w:tabs>
      <w:spacing w:before="0" w:after="100" w:line="259" w:lineRule="auto"/>
      <w:outlineLvl w:val="9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946BB"/>
    <w:pPr>
      <w:tabs>
        <w:tab w:val="left" w:pos="709"/>
        <w:tab w:val="right" w:leader="dot" w:pos="9214"/>
      </w:tabs>
      <w:spacing w:after="100" w:line="259" w:lineRule="auto"/>
      <w:ind w:left="17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C22D4"/>
    <w:pPr>
      <w:tabs>
        <w:tab w:val="left" w:pos="1276"/>
        <w:tab w:val="left" w:pos="1783"/>
        <w:tab w:val="right" w:leader="dot" w:pos="9214"/>
      </w:tabs>
      <w:spacing w:after="100" w:line="240" w:lineRule="auto"/>
      <w:ind w:left="397"/>
    </w:pPr>
  </w:style>
  <w:style w:type="paragraph" w:styleId="TableofFigures">
    <w:name w:val="table of figures"/>
    <w:basedOn w:val="Normal"/>
    <w:next w:val="Normal"/>
    <w:uiPriority w:val="99"/>
    <w:unhideWhenUsed/>
    <w:rsid w:val="00CA77C5"/>
    <w:pPr>
      <w:tabs>
        <w:tab w:val="right" w:leader="dot" w:pos="9214"/>
      </w:tabs>
      <w:spacing w:after="100" w:line="259" w:lineRule="auto"/>
    </w:pPr>
  </w:style>
  <w:style w:type="paragraph" w:styleId="LhteetOtsikko" w:customStyle="1">
    <w:name w:val="Lähteet_Otsikko"/>
    <w:next w:val="Bibliography"/>
    <w:qFormat/>
    <w:rsid w:val="00974F3E"/>
    <w:pPr>
      <w:spacing w:before="480" w:after="360" w:line="240" w:lineRule="auto"/>
      <w:outlineLvl w:val="0"/>
    </w:pPr>
    <w:rPr>
      <w:b/>
      <w:noProof/>
      <w:color w:val="000000" w:themeColor="text1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rsid w:val="003D3422"/>
    <w:pPr>
      <w:pBdr>
        <w:top w:val="single" w:color="E2066E" w:themeColor="accent1" w:sz="4" w:space="10"/>
        <w:bottom w:val="single" w:color="E2066E" w:themeColor="accent1" w:sz="4" w:space="10"/>
      </w:pBdr>
      <w:spacing w:before="360" w:after="360"/>
      <w:ind w:left="864" w:right="864"/>
      <w:jc w:val="center"/>
    </w:pPr>
    <w:rPr>
      <w:i/>
      <w:iCs/>
    </w:rPr>
  </w:style>
  <w:style w:type="paragraph" w:styleId="Liitteetotsikko2" w:customStyle="1">
    <w:name w:val="Liitteet_otsikko_2"/>
    <w:next w:val="Normal"/>
    <w:qFormat/>
    <w:rsid w:val="001C3C89"/>
    <w:pPr>
      <w:spacing w:after="360" w:line="240" w:lineRule="auto"/>
      <w:outlineLvl w:val="1"/>
    </w:pPr>
    <w:rPr>
      <w:b/>
      <w:noProof/>
      <w:color w:val="000000" w:themeColor="text1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5D33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332D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D33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332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D33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D332D"/>
    <w:rPr>
      <w:rFonts w:ascii="Segoe UI" w:hAnsi="Segoe UI" w:cs="Segoe UI"/>
      <w:sz w:val="18"/>
      <w:szCs w:val="18"/>
    </w:rPr>
  </w:style>
  <w:style w:type="paragraph" w:styleId="Kuvailulehtitiivistelm" w:customStyle="1">
    <w:name w:val="Kuvailulehti_tiivistelmä"/>
    <w:link w:val="KuvailulehtitiivistelmChar"/>
    <w:qFormat/>
    <w:rsid w:val="00100B3E"/>
    <w:pPr>
      <w:spacing w:before="60" w:after="60" w:line="240" w:lineRule="auto"/>
    </w:pPr>
    <w:rPr>
      <w:rFonts w:eastAsia="Times New Roman" w:cs="Times New Roman"/>
      <w:color w:val="000000" w:themeColor="text1"/>
      <w:sz w:val="22"/>
      <w:szCs w:val="22"/>
      <w:lang w:eastAsia="fi-FI"/>
    </w:rPr>
  </w:style>
  <w:style w:type="character" w:styleId="KuvailulehtitiivistelmChar" w:customStyle="1">
    <w:name w:val="Kuvailulehti_tiivistelmä Char"/>
    <w:basedOn w:val="KuvailulehtinormaaliChar"/>
    <w:link w:val="Kuvailulehtitiivistelm"/>
    <w:rsid w:val="00100B3E"/>
    <w:rPr>
      <w:rFonts w:eastAsia="Times New Roman" w:cs="Times New Roman"/>
      <w:color w:val="000000" w:themeColor="text1"/>
      <w:sz w:val="22"/>
      <w:szCs w:val="22"/>
      <w:lang w:eastAsia="fi-FI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F859C9"/>
    <w:rPr>
      <w:bCs/>
      <w:iCs/>
      <w:noProof/>
      <w:szCs w:val="18"/>
    </w:rPr>
  </w:style>
  <w:style w:type="paragraph" w:styleId="Title">
    <w:name w:val="Title"/>
    <w:basedOn w:val="Normal"/>
    <w:next w:val="Kansilehtialanimi"/>
    <w:link w:val="TitleChar"/>
    <w:uiPriority w:val="10"/>
    <w:qFormat/>
    <w:rsid w:val="00893194"/>
    <w:pPr>
      <w:spacing w:before="3120" w:line="240" w:lineRule="auto"/>
      <w:ind w:left="1276"/>
      <w:contextualSpacing/>
    </w:pPr>
    <w:rPr>
      <w:rFonts w:eastAsiaTheme="majorEastAsia" w:cstheme="majorBidi"/>
      <w:b/>
      <w:spacing w:val="-10"/>
      <w:kern w:val="28"/>
      <w:sz w:val="52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93194"/>
    <w:rPr>
      <w:rFonts w:eastAsiaTheme="majorEastAsia" w:cstheme="majorBidi"/>
      <w:b/>
      <w:color w:val="000000" w:themeColor="text1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298"/>
    <w:pPr>
      <w:numPr>
        <w:ilvl w:val="1"/>
      </w:numPr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</w:rPr>
  </w:style>
  <w:style w:type="character" w:styleId="SubtitleChar" w:customStyle="1">
    <w:name w:val="Subtitle Char"/>
    <w:basedOn w:val="DefaultParagraphFont"/>
    <w:link w:val="Subtitle"/>
    <w:uiPriority w:val="11"/>
    <w:rsid w:val="00880298"/>
    <w:rPr>
      <w:rFonts w:asciiTheme="minorHAnsi" w:hAnsiTheme="minorHAnsi" w:eastAsiaTheme="minorEastAsia" w:cstheme="minorBidi"/>
      <w:color w:val="5A5A5A" w:themeColor="text1" w:themeTint="A5"/>
      <w:spacing w:val="15"/>
      <w:sz w:val="22"/>
    </w:rPr>
  </w:style>
  <w:style w:type="paragraph" w:styleId="Quote">
    <w:name w:val="Quote"/>
    <w:next w:val="Normal"/>
    <w:link w:val="QuoteChar"/>
    <w:uiPriority w:val="29"/>
    <w:qFormat/>
    <w:rsid w:val="00560194"/>
    <w:pPr>
      <w:spacing w:after="360" w:line="240" w:lineRule="auto"/>
      <w:ind w:left="1304"/>
    </w:pPr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560194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8E6EC1"/>
    <w:rPr>
      <w:color w:val="7861A8" w:themeColor="followedHyperlink"/>
      <w:u w:val="single"/>
    </w:rPr>
  </w:style>
  <w:style w:type="paragraph" w:styleId="Kansilehtialanimi" w:customStyle="1">
    <w:name w:val="Kansilehti_alanimi"/>
    <w:qFormat/>
    <w:rsid w:val="00CA1851"/>
    <w:pPr>
      <w:spacing w:before="240" w:after="240"/>
      <w:ind w:left="1276"/>
    </w:pPr>
    <w:rPr>
      <w:rFonts w:eastAsia="Times New Roman" w:cs="Arial"/>
      <w:b/>
      <w:color w:val="000000" w:themeColor="text1"/>
      <w:sz w:val="36"/>
      <w:szCs w:val="36"/>
      <w:lang w:eastAsia="fi-FI"/>
    </w:rPr>
  </w:style>
  <w:style w:type="paragraph" w:styleId="Kansilehtitekij2" w:customStyle="1">
    <w:name w:val="Kansilehti_tekijä_2"/>
    <w:next w:val="KansilehtiOpintotiedot"/>
    <w:qFormat/>
    <w:rsid w:val="00422958"/>
    <w:pPr>
      <w:spacing w:before="120" w:after="3600"/>
      <w:ind w:left="1276"/>
    </w:pPr>
    <w:rPr>
      <w:rFonts w:eastAsia="Times New Roman" w:cs="Arial"/>
      <w:color w:val="000000"/>
      <w:sz w:val="28"/>
      <w:szCs w:val="28"/>
      <w:lang w:eastAsia="fi-FI"/>
    </w:rPr>
  </w:style>
  <w:style w:type="paragraph" w:styleId="KansilehtiOpintotiedot" w:customStyle="1">
    <w:name w:val="Kansilehti_Opintotiedot"/>
    <w:qFormat/>
    <w:rsid w:val="00CA1851"/>
    <w:pPr>
      <w:spacing w:before="60" w:after="60" w:line="240" w:lineRule="auto"/>
      <w:ind w:left="1276"/>
    </w:pPr>
    <w:rPr>
      <w:rFonts w:eastAsia="Times New Roman" w:cs="Arial"/>
      <w:bCs/>
      <w:color w:val="000000"/>
      <w:sz w:val="28"/>
      <w:szCs w:val="28"/>
      <w:lang w:eastAsia="fi-FI"/>
    </w:rPr>
  </w:style>
  <w:style w:type="paragraph" w:styleId="KuvailulehtiOtsikko" w:customStyle="1">
    <w:name w:val="Kuvailulehti_Otsikko"/>
    <w:qFormat/>
    <w:rsid w:val="003D3422"/>
    <w:rPr>
      <w:rFonts w:eastAsia="Times New Roman" w:cs="Times New Roman"/>
      <w:b/>
      <w:color w:val="000000" w:themeColor="text1"/>
      <w:lang w:eastAsia="fi-FI"/>
    </w:rPr>
  </w:style>
  <w:style w:type="paragraph" w:styleId="Kuvailulehtitiedotkorostettu" w:customStyle="1">
    <w:name w:val="Kuvailulehti_tiedot_korostettu"/>
    <w:qFormat/>
    <w:rsid w:val="008C3364"/>
    <w:pPr>
      <w:spacing w:before="240" w:after="240" w:line="240" w:lineRule="auto"/>
    </w:pPr>
    <w:rPr>
      <w:rFonts w:eastAsia="Times New Roman" w:cs="Times New Roman"/>
      <w:b/>
      <w:color w:val="000000" w:themeColor="text1"/>
      <w:sz w:val="22"/>
      <w:szCs w:val="20"/>
      <w:lang w:eastAsia="fi-FI"/>
    </w:rPr>
  </w:style>
  <w:style w:type="paragraph" w:styleId="Bibliography">
    <w:name w:val="Bibliography"/>
    <w:basedOn w:val="NoSpacing"/>
    <w:rsid w:val="00A46B18"/>
    <w:pPr>
      <w:spacing w:after="320"/>
    </w:pPr>
  </w:style>
  <w:style w:type="table" w:styleId="TableGrid">
    <w:name w:val="Table Grid"/>
    <w:basedOn w:val="TableNormal"/>
    <w:uiPriority w:val="39"/>
    <w:rsid w:val="000F524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IntenseQuoteChar" w:customStyle="1">
    <w:name w:val="Intense Quote Char"/>
    <w:basedOn w:val="DefaultParagraphFont"/>
    <w:link w:val="IntenseQuote"/>
    <w:uiPriority w:val="30"/>
    <w:rsid w:val="003D3422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D3422"/>
    <w:rPr>
      <w:rFonts w:ascii="Calibri" w:hAnsi="Calibri"/>
      <w:b/>
      <w:bCs/>
      <w:smallCaps/>
      <w:color w:val="000000" w:themeColor="text1"/>
      <w:spacing w:val="5"/>
      <w:sz w:val="24"/>
    </w:rPr>
  </w:style>
  <w:style w:type="character" w:styleId="SubtleEmphasis">
    <w:name w:val="Subtle Emphasis"/>
    <w:basedOn w:val="DefaultParagraphFont"/>
    <w:uiPriority w:val="19"/>
    <w:qFormat/>
    <w:rsid w:val="003D3422"/>
    <w:rPr>
      <w:rFonts w:ascii="Calibri" w:hAnsi="Calibri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3D3422"/>
    <w:rPr>
      <w:rFonts w:ascii="Calibri" w:hAnsi="Calibri"/>
      <w:smallCaps/>
      <w:color w:val="5A5A5A" w:themeColor="text1" w:themeTint="A5"/>
      <w:sz w:val="24"/>
    </w:rPr>
  </w:style>
  <w:style w:type="paragraph" w:styleId="Kappaleotsikko" w:customStyle="1">
    <w:name w:val="Kappaleotsikko"/>
    <w:basedOn w:val="Heading4"/>
    <w:rsid w:val="00F859C9"/>
    <w:pPr>
      <w:spacing w:before="0" w:after="360" w:line="240" w:lineRule="auto"/>
    </w:pPr>
  </w:style>
  <w:style w:type="paragraph" w:styleId="Kuvailulehtiasiasanatmuuttiedot" w:customStyle="1">
    <w:name w:val="Kuvailulehti_asiasanat_muut tiedot"/>
    <w:basedOn w:val="Kuvailulehtitiedotkorostettu"/>
    <w:qFormat/>
    <w:rsid w:val="00690C1F"/>
    <w:rPr>
      <w:b w:val="0"/>
    </w:rPr>
  </w:style>
  <w:style w:type="paragraph" w:styleId="Kuvailulehtitiedotnormaali" w:customStyle="1">
    <w:name w:val="Kuvailulehti_tiedot_normaali"/>
    <w:basedOn w:val="Kuvailulehtitiedotkorostettu"/>
    <w:qFormat/>
    <w:rsid w:val="00E47B26"/>
    <w:rPr>
      <w:b w:val="0"/>
    </w:rPr>
  </w:style>
  <w:style w:type="character" w:styleId="PlaceholderText">
    <w:name w:val="Placeholder Text"/>
    <w:basedOn w:val="DefaultParagraphFont"/>
    <w:uiPriority w:val="99"/>
    <w:semiHidden/>
    <w:rsid w:val="002417F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3D2BDC"/>
    <w:rPr>
      <w:color w:val="605E5C"/>
      <w:shd w:val="clear" w:color="auto" w:fill="E1DFDD"/>
    </w:rPr>
  </w:style>
  <w:style w:type="paragraph" w:styleId="List3">
    <w:name w:val="List 3"/>
    <w:basedOn w:val="Normal"/>
    <w:uiPriority w:val="99"/>
    <w:unhideWhenUsed/>
    <w:rsid w:val="00A67A4F"/>
    <w:pPr>
      <w:ind w:left="849" w:hanging="283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C02995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C02995"/>
    <w:rPr>
      <w:color w:val="000000" w:themeColor="text1"/>
      <w:sz w:val="20"/>
      <w:szCs w:val="20"/>
    </w:rPr>
  </w:style>
  <w:style w:type="paragraph" w:styleId="Sisllysluettelootsikko" w:customStyle="1">
    <w:name w:val="Sisällysluettelo otsikko"/>
    <w:basedOn w:val="TOCHeading"/>
    <w:qFormat/>
    <w:rsid w:val="00FF4C28"/>
    <w:pPr>
      <w:spacing w:before="360"/>
    </w:pPr>
    <w:rPr>
      <w:szCs w:val="28"/>
    </w:rPr>
  </w:style>
  <w:style w:type="paragraph" w:styleId="ListBullet4">
    <w:name w:val="List Bullet 4"/>
    <w:basedOn w:val="Normal"/>
    <w:uiPriority w:val="99"/>
    <w:unhideWhenUsed/>
    <w:rsid w:val="00BC1473"/>
    <w:pPr>
      <w:numPr>
        <w:numId w:val="31"/>
      </w:numPr>
      <w:spacing w:line="240" w:lineRule="auto"/>
      <w:ind w:left="1208" w:hanging="357"/>
      <w:contextualSpacing/>
    </w:pPr>
  </w:style>
  <w:style w:type="paragraph" w:styleId="ListNumber4">
    <w:name w:val="List Number 4"/>
    <w:basedOn w:val="Normal"/>
    <w:uiPriority w:val="99"/>
    <w:unhideWhenUsed/>
    <w:rsid w:val="001C3C89"/>
    <w:pPr>
      <w:numPr>
        <w:numId w:val="36"/>
      </w:numPr>
      <w:spacing w:line="240" w:lineRule="auto"/>
      <w:ind w:left="1208" w:hanging="357"/>
      <w:contextualSpacing/>
    </w:pPr>
  </w:style>
  <w:style w:type="paragraph" w:styleId="ListBullet">
    <w:name w:val="List Bullet"/>
    <w:basedOn w:val="Normal"/>
    <w:uiPriority w:val="99"/>
    <w:semiHidden/>
    <w:unhideWhenUsed/>
    <w:rsid w:val="0001273A"/>
    <w:pPr>
      <w:numPr>
        <w:numId w:val="28"/>
      </w:numPr>
      <w:spacing w:line="240" w:lineRule="auto"/>
      <w:ind w:left="357" w:hanging="357"/>
      <w:contextualSpacing/>
    </w:pPr>
  </w:style>
  <w:style w:type="paragraph" w:styleId="LiiteOtsikko" w:customStyle="1">
    <w:name w:val="LiiteOtsikko"/>
    <w:basedOn w:val="LhteetOtsikko"/>
    <w:next w:val="Liitteetotsikko2"/>
    <w:qFormat/>
    <w:rsid w:val="001C3C89"/>
    <w:pPr>
      <w:spacing w:before="0"/>
    </w:pPr>
  </w:style>
  <w:style w:type="paragraph" w:styleId="Kansilehtitekij1" w:customStyle="1">
    <w:name w:val="Kansilehti_tekijä_1"/>
    <w:basedOn w:val="Kansilehtitekij2"/>
    <w:next w:val="Kansilehtitekij2"/>
    <w:rsid w:val="003772DD"/>
    <w:pPr>
      <w:spacing w:after="120"/>
    </w:pPr>
  </w:style>
  <w:style w:type="paragraph" w:styleId="NoSpacing">
    <w:name w:val="No Spacing"/>
    <w:uiPriority w:val="1"/>
    <w:locked/>
    <w:rsid w:val="00F859C9"/>
    <w:pPr>
      <w:spacing w:after="0" w:line="240" w:lineRule="auto"/>
    </w:pPr>
    <w:rPr>
      <w:color w:val="000000" w:themeColor="text1"/>
    </w:rPr>
  </w:style>
  <w:style w:type="paragraph" w:styleId="Kansilehtiyksitekij" w:customStyle="1">
    <w:name w:val="Kansilehti_yksi tekijä"/>
    <w:basedOn w:val="Kansilehtitekij2"/>
    <w:next w:val="KansilehtiOpintotiedot"/>
    <w:qFormat/>
    <w:rsid w:val="00EC6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31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4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1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5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2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02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0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36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62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1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0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5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5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2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5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8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09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3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9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0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0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75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3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7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3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6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4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0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7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0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4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37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8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6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9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1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2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2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3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8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4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1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3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4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30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5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6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0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3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header" Target="header2.xml" Id="rId39" /><Relationship Type="http://schemas.openxmlformats.org/officeDocument/2006/relationships/image" Target="media/image11.png" Id="rId21" /><Relationship Type="http://schemas.openxmlformats.org/officeDocument/2006/relationships/hyperlink" Target="https://docs.paloaltonetworks.com/network-security/security-policy/administration/security-profiles/security-profile-antivirus" TargetMode="External" Id="rId34" /><Relationship Type="http://schemas.openxmlformats.org/officeDocument/2006/relationships/fontTable" Target="fontTable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9.png" Id="rId29" /><Relationship Type="http://schemas.openxmlformats.org/officeDocument/2006/relationships/header" Target="header4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image" Target="media/image14.png" Id="rId24" /><Relationship Type="http://schemas.openxmlformats.org/officeDocument/2006/relationships/hyperlink" Target="https://www.eicar.org/download-anti-malware-testfile/" TargetMode="External" Id="rId32" /><Relationship Type="http://schemas.openxmlformats.org/officeDocument/2006/relationships/hyperlink" Target="https://docs.paloaltonetworks.com/network-security/security-policy/administration/security-profiles/security-profile-vulnerability-protection" TargetMode="External" Id="rId37" /><Relationship Type="http://schemas.openxmlformats.org/officeDocument/2006/relationships/header" Target="header3.xml" Id="rId40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hyperlink" Target="https://docs.paloaltonetworks.com/network-security/security-policy/administration/security-profiles/security-profile-file-blocking" TargetMode="External" Id="rId36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hyperlink" Target="https://docs.paloaltonetworks.com/network-security/security-policy/administration/security-profiles/security-profile-anti-spyware" TargetMode="External" Id="rId35" /><Relationship Type="http://schemas.openxmlformats.org/officeDocument/2006/relationships/theme" Target="theme/theme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hyperlink" Target="https://docs.paloaltonetworks.com/pan-os/11-0/pan-os-admin/zone-protection-and-dos-protection/zone-defense/zone-protection-profiles/flood-protection" TargetMode="External" Id="rId33" /><Relationship Type="http://schemas.openxmlformats.org/officeDocument/2006/relationships/hyperlink" Target="https://docs.paloaltonetworks.com/network-security/security-policy/administration/security-profiles/security-profile-wildfire" TargetMode="External" Id="rId38" /><Relationship Type="http://schemas.openxmlformats.org/officeDocument/2006/relationships/image" Target="/media/image16.png" Id="R6871ad4c1f7a4852" /><Relationship Type="http://schemas.openxmlformats.org/officeDocument/2006/relationships/image" Target="/media/image17.png" Id="Rabe7baa7be7547bb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Ladatut%20tiedostot\Opinnaytetyo_mallipohja_2022.dotx" TargetMode="External"/></Relationships>
</file>

<file path=word/theme/theme1.xml><?xml version="1.0" encoding="utf-8"?>
<a:theme xmlns:a="http://schemas.openxmlformats.org/drawingml/2006/main" name="Office-teema">
  <a:themeElements>
    <a:clrScheme name="JAMK Word">
      <a:dk1>
        <a:srgbClr val="000000"/>
      </a:dk1>
      <a:lt1>
        <a:srgbClr val="FFFFFF"/>
      </a:lt1>
      <a:dk2>
        <a:srgbClr val="0D004C"/>
      </a:dk2>
      <a:lt2>
        <a:srgbClr val="E7E6E6"/>
      </a:lt2>
      <a:accent1>
        <a:srgbClr val="E2066E"/>
      </a:accent1>
      <a:accent2>
        <a:srgbClr val="FDB913"/>
      </a:accent2>
      <a:accent3>
        <a:srgbClr val="00B39C"/>
      </a:accent3>
      <a:accent4>
        <a:srgbClr val="EA590C"/>
      </a:accent4>
      <a:accent5>
        <a:srgbClr val="3FB8E2"/>
      </a:accent5>
      <a:accent6>
        <a:srgbClr val="A5A5A5"/>
      </a:accent6>
      <a:hlink>
        <a:srgbClr val="3FB9E3"/>
      </a:hlink>
      <a:folHlink>
        <a:srgbClr val="7861A8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794D6A09661D8A46893AE34EAD384B75" ma:contentTypeVersion="4" ma:contentTypeDescription="Luo uusi asiakirja." ma:contentTypeScope="" ma:versionID="eff7883ab4b8d9cc61411f75a010d3a4">
  <xsd:schema xmlns:xsd="http://www.w3.org/2001/XMLSchema" xmlns:xs="http://www.w3.org/2001/XMLSchema" xmlns:p="http://schemas.microsoft.com/office/2006/metadata/properties" xmlns:ns2="faa2bbd0-5c06-47cc-ab70-5745d6ef9c9a" targetNamespace="http://schemas.microsoft.com/office/2006/metadata/properties" ma:root="true" ma:fieldsID="e347bbec5c11528dbed2eae55da60f24" ns2:_="">
    <xsd:import namespace="faa2bbd0-5c06-47cc-ab70-5745d6ef9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2bbd0-5c06-47cc-ab70-5745d6ef9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F86400-8DF1-4C7E-89CA-D93CF16F29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D0765C-D186-4CE9-A1BF-A2846C6776B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4B26A0-0E05-472C-B0A4-D0064A82CE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2bbd0-5c06-47cc-ab70-5745d6ef9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9A2DC3-8302-4FE8-8685-0E0E7A07D5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Opinnaytetyo_mallipohja_2022.dotx</ap:Template>
  <ap:Application>Microsoft Word for the web</ap:Application>
  <ap:DocSecurity>4</ap:DocSecurity>
  <ap:ScaleCrop>false</ap:ScaleCrop>
  <ap:Manager/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Opinnäytetyön raportoinnin mallipohja</dc:title>
  <dc:subject>Opinnäytetyö</dc:subject>
  <dc:creator/>
  <keywords>JAMK Opinnäytetyö; opinnäytetyö;mallipohja</keywords>
  <dc:description>JAMK ONT</dc:description>
  <lastModifiedBy>Kauranen Leevi</lastModifiedBy>
  <revision>2</revision>
  <dcterms:created xsi:type="dcterms:W3CDTF">2024-09-24T07:02:00.0000000Z</dcterms:created>
  <dcterms:modified xsi:type="dcterms:W3CDTF">2024-10-03T05:16:51.9693164Z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0x010100794D6A09661D8A46893AE34EAD384B75</vt:lpwstr>
  </property>
  <property fmtid="{D5CDD505-2E9C-101B-9397-08002B2CF9AE}" pid="3" name="Avainsanat">
    <vt:lpwstr>10;#opinnäytetyö|96b1f92f-9d52-4634-866c-478691c8f5f5</vt:lpwstr>
  </property>
</Properties>
</file>