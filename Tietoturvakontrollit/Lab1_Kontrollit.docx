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F401FE" w:rsidR="00616A56" w:rsidP="00606E2F" w:rsidRDefault="005713A7" w14:paraId="4D1F685B" w14:textId="2069CD4E">
      <w:pPr>
        <w:pStyle w:val="Title"/>
      </w:pPr>
      <w:r>
        <w:t xml:space="preserve">Labra </w:t>
      </w:r>
      <w:r w:rsidR="005B3CA5">
        <w:t>1</w:t>
      </w:r>
    </w:p>
    <w:p w:rsidRPr="00F401FE" w:rsidR="00616A56" w:rsidP="008E1D38" w:rsidRDefault="005713A7" w14:paraId="48F35994" w14:textId="065C88F6">
      <w:pPr>
        <w:pStyle w:val="Kansilehtialanimi"/>
      </w:pPr>
      <w:r>
        <w:t xml:space="preserve">Ryhmä </w:t>
      </w:r>
      <w:r w:rsidR="005B3CA5">
        <w:t>13</w:t>
      </w:r>
    </w:p>
    <w:p w:rsidR="00616A56" w:rsidP="005B3CA5" w:rsidRDefault="005B3CA5" w14:paraId="3AC05989" w14:textId="14A622C5">
      <w:pPr>
        <w:pStyle w:val="KansilehtiOpintotiedot"/>
      </w:pPr>
      <w:r>
        <w:t>Leevi Kauranen, AC7750</w:t>
      </w:r>
    </w:p>
    <w:p w:rsidR="00EC6E41" w:rsidP="005B3CA5" w:rsidRDefault="005B3CA5" w14:paraId="00379D49" w14:textId="18F24198">
      <w:pPr>
        <w:pStyle w:val="KansilehtiOpintotiedot"/>
      </w:pPr>
      <w:proofErr w:type="spellStart"/>
      <w:r>
        <w:t>Samir</w:t>
      </w:r>
      <w:proofErr w:type="spellEnd"/>
      <w:r>
        <w:t xml:space="preserve"> </w:t>
      </w:r>
      <w:proofErr w:type="spellStart"/>
      <w:r>
        <w:t>Benjenna</w:t>
      </w:r>
      <w:proofErr w:type="spellEnd"/>
      <w:r>
        <w:t>, AD1437</w:t>
      </w:r>
    </w:p>
    <w:p w:rsidR="005B3CA5" w:rsidP="005B3CA5" w:rsidRDefault="005B3CA5" w14:paraId="765E9007" w14:textId="531FC081">
      <w:pPr>
        <w:pStyle w:val="KansilehtiOpintotiedot"/>
      </w:pPr>
      <w:r>
        <w:t>Eelis Suhonen, AA3910</w:t>
      </w:r>
    </w:p>
    <w:p w:rsidR="005B3CA5" w:rsidP="005B3CA5" w:rsidRDefault="005B3CA5" w14:paraId="30D8E6E2" w14:textId="669E79B6">
      <w:pPr>
        <w:pStyle w:val="KansilehtiOpintotiedot"/>
      </w:pPr>
      <w:r>
        <w:t>Juho Eräjärvi, AD1276</w:t>
      </w:r>
    </w:p>
    <w:p w:rsidR="005B3CA5" w:rsidP="005B3CA5" w:rsidRDefault="005B3CA5" w14:paraId="465A4A17" w14:textId="190DD375">
      <w:pPr>
        <w:pStyle w:val="KansilehtiOpintotiedot"/>
      </w:pPr>
      <w:r>
        <w:t>Mikke Kuula, AC7806</w:t>
      </w:r>
    </w:p>
    <w:p w:rsidR="005B3CA5" w:rsidP="005B3CA5" w:rsidRDefault="005B3CA5" w14:paraId="29E21604" w14:textId="77777777">
      <w:pPr>
        <w:pStyle w:val="KansilehtiOpintotiedot"/>
      </w:pPr>
    </w:p>
    <w:p w:rsidR="005B3CA5" w:rsidP="005B3CA5" w:rsidRDefault="005B3CA5" w14:paraId="22025C1F" w14:textId="77777777">
      <w:pPr>
        <w:pStyle w:val="KansilehtiOpintotiedot"/>
      </w:pPr>
    </w:p>
    <w:p w:rsidR="005B3CA5" w:rsidP="005B3CA5" w:rsidRDefault="005B3CA5" w14:paraId="7CF1D7BB" w14:textId="77777777">
      <w:pPr>
        <w:pStyle w:val="KansilehtiOpintotiedot"/>
      </w:pPr>
    </w:p>
    <w:p w:rsidR="005B3CA5" w:rsidP="005B3CA5" w:rsidRDefault="005B3CA5" w14:paraId="1E9F6BB5" w14:textId="77777777">
      <w:pPr>
        <w:pStyle w:val="KansilehtiOpintotiedot"/>
      </w:pPr>
    </w:p>
    <w:p w:rsidR="00C55604" w:rsidP="005B3CA5" w:rsidRDefault="00C55604" w14:paraId="2791FD1B" w14:textId="77777777">
      <w:pPr>
        <w:pStyle w:val="KansilehtiOpintotiedot"/>
      </w:pPr>
    </w:p>
    <w:p w:rsidR="005B3CA5" w:rsidP="005B3CA5" w:rsidRDefault="005B3CA5" w14:paraId="4421BC31" w14:textId="77777777">
      <w:pPr>
        <w:pStyle w:val="KansilehtiOpintotiedot"/>
      </w:pPr>
    </w:p>
    <w:p w:rsidRPr="005B3CA5" w:rsidR="005B3CA5" w:rsidP="005B3CA5" w:rsidRDefault="005B3CA5" w14:paraId="7E66B776" w14:textId="77777777">
      <w:pPr>
        <w:pStyle w:val="KansilehtiOpintotiedot"/>
        <w:ind w:left="0"/>
      </w:pPr>
    </w:p>
    <w:p w:rsidRPr="00DD209B" w:rsidR="00180EDE" w:rsidP="008E1D38" w:rsidRDefault="005B3CA5" w14:paraId="7099BC0E" w14:textId="59F58406">
      <w:pPr>
        <w:pStyle w:val="KansilehtiOpintotiedot"/>
      </w:pPr>
      <w:r>
        <w:t>Tietoturvakontrollit</w:t>
      </w:r>
    </w:p>
    <w:p w:rsidRPr="001E78E3" w:rsidR="00180EDE" w:rsidP="001E78E3" w:rsidRDefault="005B3CA5" w14:paraId="54D04A51" w14:textId="7092A53D">
      <w:pPr>
        <w:pStyle w:val="KansilehtiOpintotiedot"/>
      </w:pPr>
      <w:r>
        <w:t>9/2024</w:t>
      </w:r>
    </w:p>
    <w:p w:rsidR="001E78E3" w:rsidP="001E78E3" w:rsidRDefault="005B3CA5" w14:paraId="55BFD692" w14:textId="18E8F313">
      <w:pPr>
        <w:pStyle w:val="KansilehtiOpintotiedot"/>
      </w:pPr>
      <w:r>
        <w:t>Tieto- ja viestintätekniikka</w:t>
      </w:r>
    </w:p>
    <w:p w:rsidR="001E78E3" w:rsidRDefault="001E78E3" w14:paraId="412411F3" w14:textId="77777777">
      <w:pPr>
        <w:sectPr w:rsidR="001E78E3" w:rsidSect="0058148B">
          <w:headerReference w:type="default" r:id="rId11"/>
          <w:footerReference w:type="default" r:id="rId12"/>
          <w:pgSz w:w="11907" w:h="16839" w:orient="portrait" w:code="9"/>
          <w:pgMar w:top="1134" w:right="1134" w:bottom="1134" w:left="1134" w:header="1128" w:footer="1162" w:gutter="0"/>
          <w:cols w:space="708"/>
          <w:docGrid w:linePitch="360"/>
        </w:sectPr>
      </w:pPr>
    </w:p>
    <w:p w:rsidR="00115876" w:rsidP="00FF4C28" w:rsidRDefault="005B1701" w14:paraId="1FD16069" w14:textId="77777777">
      <w:pPr>
        <w:pStyle w:val="Sisllysluettelootsikko"/>
      </w:pPr>
      <w:r>
        <w:t>Sisä</w:t>
      </w:r>
      <w:r w:rsidR="004666C1">
        <w:t>ltö</w:t>
      </w:r>
    </w:p>
    <w:p w:rsidR="00187EBA" w:rsidRDefault="00F131CE" w14:paraId="48438187" w14:textId="43C5BAC1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177388167">
        <w:r w:rsidRPr="00EB4DDB" w:rsidR="00187EBA">
          <w:rPr>
            <w:rStyle w:val="Hyperlink"/>
            <w:lang w:val="fi-FI"/>
          </w:rPr>
          <w:t>1</w:t>
        </w:r>
        <w:r w:rsidR="00187EBA"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EB4DDB" w:rsidR="00187EBA">
          <w:rPr>
            <w:rStyle w:val="Hyperlink"/>
          </w:rPr>
          <w:t>Johdanto</w:t>
        </w:r>
        <w:r w:rsidR="00187EBA">
          <w:rPr>
            <w:webHidden/>
          </w:rPr>
          <w:tab/>
        </w:r>
        <w:r w:rsidR="00187EBA">
          <w:rPr>
            <w:webHidden/>
          </w:rPr>
          <w:fldChar w:fldCharType="begin"/>
        </w:r>
        <w:r w:rsidR="00187EBA">
          <w:rPr>
            <w:webHidden/>
          </w:rPr>
          <w:instrText xml:space="preserve"> PAGEREF _Toc177388167 \h </w:instrText>
        </w:r>
        <w:r w:rsidR="00187EBA">
          <w:rPr>
            <w:webHidden/>
          </w:rPr>
        </w:r>
        <w:r w:rsidR="00187EBA">
          <w:rPr>
            <w:webHidden/>
          </w:rPr>
          <w:fldChar w:fldCharType="separate"/>
        </w:r>
        <w:r w:rsidR="00187EBA">
          <w:rPr>
            <w:webHidden/>
          </w:rPr>
          <w:t>4</w:t>
        </w:r>
        <w:r w:rsidR="00187EBA">
          <w:rPr>
            <w:webHidden/>
          </w:rPr>
          <w:fldChar w:fldCharType="end"/>
        </w:r>
      </w:hyperlink>
    </w:p>
    <w:p w:rsidR="00187EBA" w:rsidRDefault="00187EBA" w14:paraId="60CCF5DA" w14:textId="2A0E9476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68">
        <w:r w:rsidRPr="00EB4DDB">
          <w:rPr>
            <w:rStyle w:val="Hyperlink"/>
          </w:rPr>
          <w:t>2</w:t>
        </w:r>
        <w:r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EB4DDB">
          <w:rPr>
            <w:rStyle w:val="Hyperlink"/>
          </w:rPr>
          <w:t>Teoria / ympäristö tms tms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87EBA" w:rsidRDefault="00187EBA" w14:paraId="320095EC" w14:textId="3D04040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69">
        <w:r w:rsidRPr="00EB4DDB">
          <w:rPr>
            <w:rStyle w:val="Hyperlink"/>
            <w:rFonts w:cs="Calibri"/>
          </w:rPr>
          <w:t>2.1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rFonts w:cs="Calibri"/>
          </w:rPr>
          <w:t>Palo Alto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87EBA" w:rsidRDefault="00187EBA" w14:paraId="5B843D86" w14:textId="1A843CD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0">
        <w:r w:rsidRPr="00EB4DDB">
          <w:rPr>
            <w:rStyle w:val="Hyperlink"/>
            <w:rFonts w:cs="Calibri"/>
          </w:rPr>
          <w:t>2.2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rFonts w:cs="Calibri"/>
          </w:rPr>
          <w:t>VPN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87EBA" w:rsidRDefault="00187EBA" w14:paraId="7B391FC2" w14:textId="69B23040">
      <w:pPr>
        <w:pStyle w:val="TOC3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88171">
        <w:r w:rsidRPr="00EB4DDB">
          <w:rPr>
            <w:rStyle w:val="Hyperlink"/>
            <w:noProof/>
          </w:rPr>
          <w:t>2.2.1</w:t>
        </w:r>
        <w:r>
          <w:rPr>
            <w:rFonts w:asciiTheme="minorHAnsi" w:hAnsiTheme="minorHAnsi" w:eastAsiaTheme="minorEastAsia" w:cstheme="minorBidi"/>
            <w:noProof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noProof/>
          </w:rPr>
          <w:t>GlobalProtect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_Toc177388171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7EBA" w:rsidRDefault="00187EBA" w14:paraId="59844CC3" w14:textId="1FAA4678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72">
        <w:r w:rsidRPr="00EB4DDB">
          <w:rPr>
            <w:rStyle w:val="Hyperlink"/>
          </w:rPr>
          <w:t>3</w:t>
        </w:r>
        <w:r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EB4DDB">
          <w:rPr>
            <w:rStyle w:val="Hyperlink"/>
          </w:rPr>
          <w:t>Etäkäyttö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87EBA" w:rsidRDefault="00187EBA" w14:paraId="4381B546" w14:textId="4AA54E0F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3">
        <w:r w:rsidRPr="00EB4DDB">
          <w:rPr>
            <w:rStyle w:val="Hyperlink"/>
            <w:lang w:val="en-US"/>
          </w:rPr>
          <w:t>3.1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lang w:val="en-US"/>
          </w:rPr>
          <w:t>SSH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87EBA" w:rsidRDefault="00187EBA" w14:paraId="62140F80" w14:textId="1C6BDF28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74">
        <w:r w:rsidRPr="00EB4DDB">
          <w:rPr>
            <w:rStyle w:val="Hyperlink"/>
          </w:rPr>
          <w:t>4</w:t>
        </w:r>
        <w:r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EB4DDB">
          <w:rPr>
            <w:rStyle w:val="Hyperlink"/>
          </w:rPr>
          <w:t>Mitä tehtiin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87EBA" w:rsidRDefault="00187EBA" w14:paraId="36A38FDF" w14:textId="297C64CC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5">
        <w:r w:rsidRPr="00EB4DDB">
          <w:rPr>
            <w:rStyle w:val="Hyperlink"/>
          </w:rPr>
          <w:t>4.1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</w:rPr>
          <w:t>Sertifikaattien luonti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87EBA" w:rsidRDefault="00187EBA" w14:paraId="3BD326D8" w14:textId="302DCB83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6">
        <w:r w:rsidRPr="00EB4DDB">
          <w:rPr>
            <w:rStyle w:val="Hyperlink"/>
          </w:rPr>
          <w:t>4.2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</w:rPr>
          <w:t>SSL/TLS palveluprofiili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87EBA" w:rsidRDefault="00187EBA" w14:paraId="2E85F53A" w14:textId="24364F7D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7">
        <w:r w:rsidRPr="00EB4DDB">
          <w:rPr>
            <w:rStyle w:val="Hyperlink"/>
          </w:rPr>
          <w:t>4.3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</w:rPr>
          <w:t>Portaalin konfigurointi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87EBA" w:rsidRDefault="00187EBA" w14:paraId="641D73DB" w14:textId="5B828F5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8">
        <w:r w:rsidRPr="00EB4DDB">
          <w:rPr>
            <w:rStyle w:val="Hyperlink"/>
          </w:rPr>
          <w:t>4.4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</w:rPr>
          <w:t>Yhdyskäytävän konfigurointi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87EBA" w:rsidRDefault="00187EBA" w14:paraId="58F284D4" w14:textId="281ACA40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79">
        <w:r w:rsidRPr="00EB4DDB">
          <w:rPr>
            <w:rStyle w:val="Hyperlink"/>
          </w:rPr>
          <w:t>4.5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</w:rPr>
          <w:t>GlobalProtectin käyttöönotto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187EBA" w:rsidRDefault="00187EBA" w14:paraId="6ADEA4E9" w14:textId="06D7FBB8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80">
        <w:r w:rsidRPr="00EB4DDB">
          <w:rPr>
            <w:rStyle w:val="Hyperlink"/>
            <w:lang w:val="en-US"/>
          </w:rPr>
          <w:t>4.6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lang w:val="en-US"/>
          </w:rPr>
          <w:t>Etäkäyttö Windowsiin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187EBA" w:rsidRDefault="00187EBA" w14:paraId="7A696E0F" w14:textId="448FC932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81">
        <w:r w:rsidRPr="00EB4DDB">
          <w:rPr>
            <w:rStyle w:val="Hyperlink"/>
            <w:lang w:val="en-US"/>
          </w:rPr>
          <w:t>4.7</w:t>
        </w:r>
        <w:r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EB4DDB">
          <w:rPr>
            <w:rStyle w:val="Hyperlink"/>
            <w:lang w:val="en-US"/>
          </w:rPr>
          <w:t>Etäkäyttö SSH:lla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187EBA" w:rsidRDefault="00187EBA" w14:paraId="39B0398C" w14:textId="2C3C1B4D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82">
        <w:r w:rsidRPr="00EB4DDB">
          <w:rPr>
            <w:rStyle w:val="Hyperlink"/>
          </w:rPr>
          <w:t>5</w:t>
        </w:r>
        <w:r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EB4DDB">
          <w:rPr>
            <w:rStyle w:val="Hyperlink"/>
          </w:rPr>
          <w:t>Pohdinta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87EBA" w:rsidRDefault="00187EBA" w14:paraId="389C92B1" w14:textId="25DCDF56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83">
        <w:r w:rsidRPr="00EB4DDB">
          <w:rPr>
            <w:rStyle w:val="Hyperlink"/>
          </w:rPr>
          <w:t>Lähteet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187EBA" w:rsidRDefault="00187EBA" w14:paraId="69B45A2E" w14:textId="268BA316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7388184">
        <w:r w:rsidRPr="00EB4DDB">
          <w:rPr>
            <w:rStyle w:val="Hyperlink"/>
          </w:rPr>
          <w:t>Liitteet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187EBA" w:rsidRDefault="00187EBA" w14:paraId="46F4744C" w14:textId="3ED3C3BD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85">
        <w:r w:rsidRPr="00EB4DDB">
          <w:rPr>
            <w:rStyle w:val="Hyperlink"/>
            <w:lang w:val="en-US"/>
          </w:rPr>
          <w:t>Liite 1. Lab1-VPN Configuration guide(syksy 2024)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187EBA" w:rsidRDefault="00187EBA" w14:paraId="2B1E5C6E" w14:textId="305A0C7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7388186">
        <w:r w:rsidRPr="00EB4DDB">
          <w:rPr>
            <w:rStyle w:val="Hyperlink"/>
            <w:lang w:val="en-US"/>
          </w:rPr>
          <w:t>Liite 2. Arizona State University mmc ohje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_Toc177388186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F03F30" w:rsidP="00CA77C5" w:rsidRDefault="00F131CE" w14:paraId="52FFF05E" w14:textId="46CCB31D">
      <w:pPr>
        <w:pStyle w:val="Sisllysluettelootsikko"/>
      </w:pPr>
      <w:r>
        <w:fldChar w:fldCharType="end"/>
      </w:r>
      <w:r w:rsidRPr="00FF4C28" w:rsidR="00016973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:rsidR="00F03F30" w:rsidRDefault="0019163E" w14:paraId="3FB524C9" w14:textId="29C10A7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05">
        <w:r w:rsidRPr="00D05499" w:rsidR="00F03F30">
          <w:rPr>
            <w:rStyle w:val="Hyperlink"/>
            <w:noProof/>
          </w:rPr>
          <w:t>Kuvio 1. Laboratorioympäristö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_Toc177377905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5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2350F64F" w14:textId="30635E0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06">
        <w:r w:rsidRPr="00D05499" w:rsidR="00F03F30">
          <w:rPr>
            <w:rStyle w:val="Hyperlink"/>
            <w:noProof/>
          </w:rPr>
          <w:t>Kuvio 2 Ip-osoitteen asettaminen.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_Toc177377906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9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7405EC85" w14:textId="3BEE1A2D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07">
        <w:r w:rsidRPr="00D05499" w:rsidR="00F03F30">
          <w:rPr>
            <w:rStyle w:val="Hyperlink"/>
            <w:noProof/>
          </w:rPr>
          <w:t>Kuvio 3. Juuri-sertifikaatin luonti.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_Toc177377907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10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224F9085" w14:textId="4AE544B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08">
        <w:r w:rsidRPr="00D05499" w:rsidR="00F03F30">
          <w:rPr>
            <w:rStyle w:val="Hyperlink"/>
            <w:noProof/>
          </w:rPr>
          <w:t>Kuvio 4. Kaksi muuta sertifikaattia.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_Toc177377908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11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1680EDD" w14:textId="0515B500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09">
        <w:r w:rsidRPr="00D05499" w:rsidR="00F03F30">
          <w:rPr>
            <w:rStyle w:val="Hyperlink"/>
            <w:noProof/>
          </w:rPr>
          <w:t>Kuvio 5. Sertifikaatit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_Toc177377909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11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700F183D" w14:textId="595E904B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0">
        <w:r w:rsidRPr="00D05499" w:rsidR="00F03F30">
          <w:rPr>
            <w:rStyle w:val="Hyperlink"/>
            <w:noProof/>
          </w:rPr>
          <w:t>Kuvio 6. SSL/TLS profiili.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_Toc177377910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12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0E21C1D7" w14:textId="61224A3B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1">
        <w:r w:rsidRPr="00D05499" w:rsidR="00F03F30">
          <w:rPr>
            <w:rStyle w:val="Hyperlink"/>
            <w:noProof/>
          </w:rPr>
          <w:t>Kuvio 7. Portaalin luonti.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_Toc177377911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13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40161B50" w14:textId="1375971F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2">
        <w:r w:rsidRPr="00D05499" w:rsidR="00F03F30">
          <w:rPr>
            <w:rStyle w:val="Hyperlink"/>
            <w:noProof/>
          </w:rPr>
          <w:t>Kuvio 8. Autentikointiprofiili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_Toc177377912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13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2B22AD79" w14:textId="7171046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3">
        <w:r w:rsidRPr="00D05499" w:rsidR="00F03F30">
          <w:rPr>
            <w:rStyle w:val="Hyperlink"/>
            <w:noProof/>
          </w:rPr>
          <w:t>Kuvio 9. Client Authetication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_Toc177377913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14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C65B387" w14:textId="1E69BE3B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4">
        <w:r w:rsidRPr="00D05499" w:rsidR="00F03F30">
          <w:rPr>
            <w:rStyle w:val="Hyperlink"/>
            <w:noProof/>
          </w:rPr>
          <w:t>Kuvio 10. Autentikointi profiili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_Toc177377914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14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14A52134" w14:textId="2581F4AC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5">
        <w:r w:rsidRPr="00D05499" w:rsidR="00F03F30">
          <w:rPr>
            <w:rStyle w:val="Hyperlink"/>
            <w:noProof/>
          </w:rPr>
          <w:t>Kuvio 11. Asiakasohjelman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_Toc177377915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15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1DF795BE" w14:textId="13D30F35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6">
        <w:r w:rsidRPr="00D05499" w:rsidR="00F03F30">
          <w:rPr>
            <w:rStyle w:val="Hyperlink"/>
            <w:noProof/>
          </w:rPr>
          <w:t>Kuvio 12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_Toc177377916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15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3E38694C" w14:textId="6CEE6785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7">
        <w:r w:rsidRPr="00D05499" w:rsidR="00F03F30">
          <w:rPr>
            <w:rStyle w:val="Hyperlink"/>
            <w:noProof/>
          </w:rPr>
          <w:t>Kuvio 13. Yhdyskäytävän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_Toc177377917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16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152C6932" w14:textId="4F98634E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8">
        <w:r w:rsidRPr="00D05499" w:rsidR="00F03F30">
          <w:rPr>
            <w:rStyle w:val="Hyperlink"/>
            <w:noProof/>
          </w:rPr>
          <w:t>Kuvio 14. Yhdyskäytävän SSL/TLS-profiili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_Toc177377918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16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3CC5BCF" w14:textId="7325393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19">
        <w:r w:rsidRPr="00D05499" w:rsidR="00F03F30">
          <w:rPr>
            <w:rStyle w:val="Hyperlink"/>
            <w:noProof/>
          </w:rPr>
          <w:t>Kuvio 15. Client Authetication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_Toc177377919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17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31EAFA54" w14:textId="0E3C67C9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0">
        <w:r w:rsidRPr="00D05499" w:rsidR="00F03F30">
          <w:rPr>
            <w:rStyle w:val="Hyperlink"/>
            <w:noProof/>
          </w:rPr>
          <w:t>Kuvio 16. Yhdyskäytävän autentikointiprofiili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_Toc177377920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17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1E923219" w14:textId="46143362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1">
        <w:r w:rsidRPr="00D05499" w:rsidR="00F03F30">
          <w:rPr>
            <w:rStyle w:val="Hyperlink"/>
            <w:noProof/>
          </w:rPr>
          <w:t>Kuvio 17. Tunnelirajapinnan valinta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_Toc177377921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18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998AACB" w14:textId="2BC1938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2">
        <w:r w:rsidRPr="00D05499" w:rsidR="00F03F30">
          <w:rPr>
            <w:rStyle w:val="Hyperlink"/>
            <w:noProof/>
          </w:rPr>
          <w:t>Kuvio 18. Tunnelirajapinnan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_Toc177377922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19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20DD130D" w14:textId="0FEC92F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3">
        <w:r w:rsidRPr="00D05499" w:rsidR="00F03F30">
          <w:rPr>
            <w:rStyle w:val="Hyperlink"/>
            <w:noProof/>
          </w:rPr>
          <w:t>Kuvio 19. Turvallisuusalueen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_Toc177377923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19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5C30A360" w14:textId="2204C99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4">
        <w:r w:rsidRPr="00D05499" w:rsidR="00F03F30">
          <w:rPr>
            <w:rStyle w:val="Hyperlink"/>
            <w:noProof/>
          </w:rPr>
          <w:t>Kuvio 20. Yhdyskäytävän asetukset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_Toc177377924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20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50F888EB" w14:textId="59F016C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5">
        <w:r w:rsidRPr="00D05499" w:rsidR="00F03F30">
          <w:rPr>
            <w:rStyle w:val="Hyperlink"/>
            <w:noProof/>
          </w:rPr>
          <w:t>Kuvio 21. Network Services -asetukset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_Toc177377925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20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9A9808D" w14:textId="2779323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6">
        <w:r w:rsidRPr="00D05499" w:rsidR="00F03F30">
          <w:rPr>
            <w:rStyle w:val="Hyperlink"/>
            <w:noProof/>
          </w:rPr>
          <w:t>Kuvio 22. GlobalProtectin version valinta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_Toc177377926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21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26B5919E" w14:textId="606110D9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7">
        <w:r w:rsidRPr="00D05499" w:rsidR="00F03F30">
          <w:rPr>
            <w:rStyle w:val="Hyperlink"/>
            <w:noProof/>
          </w:rPr>
          <w:t>Kuvio 23. Testikäyttäjän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_Toc177377927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21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1EA01F8F" w14:textId="7BB7051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8">
        <w:r w:rsidRPr="00D05499" w:rsidR="00F03F30">
          <w:rPr>
            <w:rStyle w:val="Hyperlink"/>
            <w:noProof/>
          </w:rPr>
          <w:t>Kuvio 24. GlobalProtect portaali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_Toc177377928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22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7FE77D86" w14:textId="591721E5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29">
        <w:r w:rsidRPr="00D05499" w:rsidR="00F03F30">
          <w:rPr>
            <w:rStyle w:val="Hyperlink"/>
            <w:noProof/>
          </w:rPr>
          <w:t>Kuvio 25. Sertifikaatin lataaminen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_Toc177377929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22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EC76FF1" w14:textId="182593F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0">
        <w:r w:rsidRPr="00D05499" w:rsidR="00F03F30">
          <w:rPr>
            <w:rStyle w:val="Hyperlink"/>
            <w:noProof/>
          </w:rPr>
          <w:t>Kuvio 26.GlobalProtectin käyttöönotto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_Toc177377930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23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741E70E6" w14:textId="0AD24CA8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1">
        <w:r w:rsidRPr="00D05499" w:rsidR="00F03F30">
          <w:rPr>
            <w:rStyle w:val="Hyperlink"/>
            <w:noProof/>
          </w:rPr>
          <w:t>Kuvio 27. GlobalProtect yhdistettynä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_Toc177377931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23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4EDE2D9A" w14:textId="57E94ECC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2">
        <w:r w:rsidRPr="00D05499" w:rsidR="00F03F30">
          <w:rPr>
            <w:rStyle w:val="Hyperlink"/>
            <w:noProof/>
          </w:rPr>
          <w:t>Kuvio 28. Turvallisuussäännön luonti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_Toc177377932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24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3C884523" w14:textId="5105CBEC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3">
        <w:r w:rsidRPr="00D05499" w:rsidR="00F03F30">
          <w:rPr>
            <w:rStyle w:val="Hyperlink"/>
            <w:noProof/>
          </w:rPr>
          <w:t>Kuvio 29. Turvallisuus säännön asetukset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_Toc177377933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25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52D12189" w14:textId="5EAD997F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4">
        <w:r w:rsidRPr="00D05499" w:rsidR="00F03F30">
          <w:rPr>
            <w:rStyle w:val="Hyperlink"/>
            <w:noProof/>
          </w:rPr>
          <w:t>Kuvio 30. Windows etäyhteyden avaaminen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_Toc177377934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25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3C006C19" w14:textId="79F2DCE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5">
        <w:r w:rsidRPr="00D05499" w:rsidR="00F03F30">
          <w:rPr>
            <w:rStyle w:val="Hyperlink"/>
            <w:noProof/>
          </w:rPr>
          <w:t>Kuvio 31. Etäyhteys on saavutettu!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_Toc177377935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26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773FC110" w14:textId="6AC0F80B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6">
        <w:r w:rsidRPr="00D05499" w:rsidR="00F03F30">
          <w:rPr>
            <w:rStyle w:val="Hyperlink"/>
            <w:noProof/>
          </w:rPr>
          <w:t>Kuvio 32. Turvallisuussäännön luonti SSH:ta varten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_Toc177377936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27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3DE75AD" w14:textId="06396137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7">
        <w:r w:rsidRPr="00D05499" w:rsidR="00F03F30">
          <w:rPr>
            <w:rStyle w:val="Hyperlink"/>
            <w:noProof/>
          </w:rPr>
          <w:t>Kuvio 33. Turvallisuus säännöt admin-net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_Toc177377937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28</w:t>
        </w:r>
        <w:r w:rsidR="00F03F30">
          <w:rPr>
            <w:noProof/>
            <w:webHidden/>
          </w:rPr>
          <w:fldChar w:fldCharType="end"/>
        </w:r>
      </w:hyperlink>
    </w:p>
    <w:p w:rsidR="00F03F30" w:rsidRDefault="0019163E" w14:paraId="68555938" w14:textId="1A07472D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7377938">
        <w:r w:rsidRPr="00D05499" w:rsidR="00F03F30">
          <w:rPr>
            <w:rStyle w:val="Hyperlink"/>
            <w:noProof/>
          </w:rPr>
          <w:t>Kuvio 34. SSH-yhteyden luominen</w:t>
        </w:r>
        <w:r w:rsidR="00F03F30">
          <w:rPr>
            <w:noProof/>
            <w:webHidden/>
          </w:rPr>
          <w:tab/>
        </w:r>
        <w:r w:rsidR="00F03F30">
          <w:rPr>
            <w:noProof/>
            <w:webHidden/>
          </w:rPr>
          <w:fldChar w:fldCharType="begin"/>
        </w:r>
        <w:r w:rsidR="00F03F30">
          <w:rPr>
            <w:noProof/>
            <w:webHidden/>
          </w:rPr>
          <w:instrText xml:space="preserve"> PAGEREF _Toc177377938 \h </w:instrText>
        </w:r>
        <w:r w:rsidR="00F03F30">
          <w:rPr>
            <w:noProof/>
            <w:webHidden/>
          </w:rPr>
        </w:r>
        <w:r w:rsidR="00F03F30">
          <w:rPr>
            <w:noProof/>
            <w:webHidden/>
          </w:rPr>
          <w:fldChar w:fldCharType="separate"/>
        </w:r>
        <w:r w:rsidR="00F03F30">
          <w:rPr>
            <w:noProof/>
            <w:webHidden/>
          </w:rPr>
          <w:t>29</w:t>
        </w:r>
        <w:r w:rsidR="00F03F30">
          <w:rPr>
            <w:noProof/>
            <w:webHidden/>
          </w:rPr>
          <w:fldChar w:fldCharType="end"/>
        </w:r>
      </w:hyperlink>
    </w:p>
    <w:p w:rsidRPr="00CD2D68" w:rsidR="00F03F30" w:rsidP="00F03F30" w:rsidRDefault="00CA77C5" w14:paraId="7F44B891" w14:textId="0D59D2CD">
      <w:pPr>
        <w:pStyle w:val="Sisllysluettelootsikko"/>
      </w:pPr>
      <w:r>
        <w:fldChar w:fldCharType="end"/>
      </w:r>
      <w:bookmarkStart w:name="_Toc428542252" w:id="0"/>
      <w:bookmarkStart w:name="_Toc428799791" w:id="1"/>
      <w:bookmarkStart w:name="_Toc430675189" w:id="2"/>
      <w:bookmarkStart w:name="_Toc430767989" w:id="3"/>
      <w:bookmarkStart w:name="_Toc527546201" w:id="4"/>
      <w:bookmarkStart w:name="_Toc17205362" w:id="5"/>
      <w:bookmarkStart w:name="_Toc52971244" w:id="6"/>
      <w:bookmarkStart w:name="_Toc52971603" w:id="7"/>
      <w:bookmarkStart w:name="_Toc58338869" w:id="8"/>
      <w:bookmarkStart w:name="_Toc63413616" w:id="9"/>
      <w:r w:rsidRPr="00CD2D68" w:rsidR="00F03F30">
        <w:t xml:space="preserve"> </w:t>
      </w:r>
    </w:p>
    <w:p w:rsidRPr="00C01873" w:rsidR="003E0724" w:rsidP="00E868F1" w:rsidRDefault="0071788B" w14:paraId="72EC8C80" w14:textId="79C85ED7">
      <w:pPr>
        <w:pStyle w:val="Heading1"/>
        <w:rPr>
          <w:lang w:val="fi-FI"/>
        </w:rPr>
      </w:pPr>
      <w:bookmarkStart w:name="_Toc177388167" w:id="10"/>
      <w:r w:rsidRPr="00CD2D68"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A67A4F" w:rsidP="1CE491F5" w:rsidRDefault="378AF80D" w14:paraId="76473288" w14:textId="7A571F59">
      <w:bookmarkStart w:name="_Toc428542253" w:id="11"/>
      <w:bookmarkStart w:name="_Toc428799792" w:id="12"/>
      <w:bookmarkStart w:name="_Toc430675190" w:id="13"/>
      <w:bookmarkStart w:name="_Toc430767990" w:id="14"/>
      <w:bookmarkStart w:name="_Toc527546202" w:id="15"/>
      <w:bookmarkStart w:name="_Toc17205363" w:id="16"/>
      <w:r>
        <w:t xml:space="preserve">Kyberturvallisuus-moduulin kurssilla Tietoturvakontrollit ensimmäisessä tehtävässä (Lab1) oli tarkoituksena saada </w:t>
      </w:r>
      <w:r w:rsidRPr="05774FB9" w:rsidR="1DC171A8">
        <w:rPr>
          <w:b/>
        </w:rPr>
        <w:t xml:space="preserve">PaloAlto </w:t>
      </w:r>
      <w:r w:rsidR="1DC171A8">
        <w:t xml:space="preserve">palomuurin avulla </w:t>
      </w:r>
      <w:proofErr w:type="spellStart"/>
      <w:r w:rsidRPr="0A88A5AB" w:rsidR="72C127DC">
        <w:rPr>
          <w:b/>
        </w:rPr>
        <w:t>GlobalProtect</w:t>
      </w:r>
      <w:proofErr w:type="spellEnd"/>
      <w:r w:rsidRPr="0A88A5AB" w:rsidR="72C127DC">
        <w:rPr>
          <w:b/>
        </w:rPr>
        <w:t xml:space="preserve"> </w:t>
      </w:r>
      <w:r w:rsidRPr="0A88A5AB" w:rsidR="1DC171A8">
        <w:rPr>
          <w:b/>
        </w:rPr>
        <w:t>VPN</w:t>
      </w:r>
      <w:r w:rsidR="1DC171A8">
        <w:t>-</w:t>
      </w:r>
      <w:r w:rsidR="74B86133">
        <w:t xml:space="preserve"> </w:t>
      </w:r>
      <w:r w:rsidR="1DC171A8">
        <w:t xml:space="preserve">yhteys </w:t>
      </w:r>
      <w:r w:rsidR="54B69DD9">
        <w:t xml:space="preserve">ryhmälle luotuun </w:t>
      </w:r>
      <w:r w:rsidR="3651C8C4">
        <w:t>laboratorio ympäristöön</w:t>
      </w:r>
      <w:r w:rsidR="00A1155B">
        <w:t>.</w:t>
      </w:r>
      <w:r w:rsidR="59C2627F">
        <w:t xml:space="preserve"> </w:t>
      </w:r>
      <w:r w:rsidR="0F400636">
        <w:t xml:space="preserve">Labrassa tuli saada </w:t>
      </w:r>
      <w:r w:rsidR="6F992C10">
        <w:t>turvallinen</w:t>
      </w:r>
      <w:r w:rsidR="0F400636">
        <w:t xml:space="preserve"> yhteys ympäristön sisäverkkoon ja sen laitteisiin</w:t>
      </w:r>
      <w:r w:rsidR="533CE3FE">
        <w:t xml:space="preserve"> </w:t>
      </w:r>
      <w:r w:rsidRPr="441CE443" w:rsidR="533CE3FE">
        <w:rPr>
          <w:rFonts w:eastAsia="Calibri" w:cs="Calibri"/>
        </w:rPr>
        <w:t xml:space="preserve">käyttäen </w:t>
      </w:r>
      <w:r w:rsidRPr="5BD76B05" w:rsidR="533CE3FE">
        <w:rPr>
          <w:rFonts w:eastAsia="Calibri" w:cs="Calibri"/>
          <w:b/>
        </w:rPr>
        <w:t>SSH</w:t>
      </w:r>
      <w:r w:rsidRPr="441CE443" w:rsidR="592884D8">
        <w:rPr>
          <w:rFonts w:eastAsia="Calibri" w:cs="Calibri"/>
        </w:rPr>
        <w:t>-</w:t>
      </w:r>
      <w:r w:rsidRPr="441CE443" w:rsidR="533CE3FE">
        <w:rPr>
          <w:rFonts w:eastAsia="Calibri" w:cs="Calibri"/>
        </w:rPr>
        <w:t xml:space="preserve"> ja </w:t>
      </w:r>
      <w:r w:rsidRPr="441CE443" w:rsidR="533CE3FE">
        <w:rPr>
          <w:rFonts w:eastAsia="Calibri" w:cs="Calibri"/>
          <w:b/>
        </w:rPr>
        <w:t>RDP</w:t>
      </w:r>
      <w:r w:rsidRPr="441CE443" w:rsidR="592884D8">
        <w:rPr>
          <w:rFonts w:eastAsia="Calibri" w:cs="Calibri"/>
        </w:rPr>
        <w:t>-protokollia</w:t>
      </w:r>
      <w:r w:rsidRPr="5BD76B05" w:rsidR="592884D8">
        <w:rPr>
          <w:rFonts w:eastAsia="Calibri" w:cs="Calibri"/>
        </w:rPr>
        <w:t>.</w:t>
      </w:r>
    </w:p>
    <w:p w:rsidR="00A67A4F" w:rsidP="004B30A1" w:rsidRDefault="2727AFF9" w14:paraId="0CA2143D" w14:textId="2AC17157">
      <w:r>
        <w:t xml:space="preserve">Ohjeistuksena työhön </w:t>
      </w:r>
      <w:r w:rsidR="745A3D2B">
        <w:t>annettiin kuva ympäristöstä</w:t>
      </w:r>
      <w:r w:rsidR="003F5342">
        <w:t xml:space="preserve"> (Kuvio 1.)</w:t>
      </w:r>
      <w:r w:rsidR="457C6B48">
        <w:t>,</w:t>
      </w:r>
      <w:r w:rsidR="745A3D2B">
        <w:t xml:space="preserve"> </w:t>
      </w:r>
      <w:r w:rsidR="457C6B48">
        <w:t>jossa</w:t>
      </w:r>
      <w:r w:rsidR="745A3D2B">
        <w:t xml:space="preserve"> </w:t>
      </w:r>
      <w:r w:rsidR="457C6B48">
        <w:t xml:space="preserve">näkyi verkon </w:t>
      </w:r>
      <w:r w:rsidR="45D5097F">
        <w:t>segmentointi</w:t>
      </w:r>
      <w:r w:rsidR="745A3D2B">
        <w:t xml:space="preserve"> </w:t>
      </w:r>
      <w:r w:rsidR="3DBB02A3">
        <w:t>(</w:t>
      </w:r>
      <w:r w:rsidRPr="230E23AB" w:rsidR="1995BDE1">
        <w:rPr>
          <w:rFonts w:eastAsia="Calibri" w:cs="Calibri"/>
        </w:rPr>
        <w:t>Työasemaverkko</w:t>
      </w:r>
      <w:r w:rsidRPr="230E23AB" w:rsidR="1661E152">
        <w:rPr>
          <w:rFonts w:eastAsia="Calibri" w:cs="Calibri"/>
        </w:rPr>
        <w:t xml:space="preserve"> (WS</w:t>
      </w:r>
      <w:r w:rsidRPr="05E4F408" w:rsidR="54EC0221">
        <w:rPr>
          <w:rFonts w:eastAsia="Calibri" w:cs="Calibri"/>
        </w:rPr>
        <w:t>-</w:t>
      </w:r>
      <w:r w:rsidRPr="230E23AB" w:rsidR="1661E152">
        <w:rPr>
          <w:rFonts w:eastAsia="Calibri" w:cs="Calibri"/>
        </w:rPr>
        <w:t>Net)</w:t>
      </w:r>
      <w:r w:rsidRPr="3F0432ED" w:rsidR="1661E152">
        <w:rPr>
          <w:rFonts w:eastAsia="Calibri" w:cs="Calibri"/>
        </w:rPr>
        <w:t>,</w:t>
      </w:r>
      <w:r w:rsidRPr="1D70689A" w:rsidR="1995BDE1">
        <w:rPr>
          <w:rFonts w:eastAsia="Calibri" w:cs="Calibri"/>
        </w:rPr>
        <w:t xml:space="preserve"> </w:t>
      </w:r>
      <w:r w:rsidRPr="230E23AB" w:rsidR="1995BDE1">
        <w:rPr>
          <w:rFonts w:eastAsia="Calibri" w:cs="Calibri"/>
        </w:rPr>
        <w:t>Hallintoverkko</w:t>
      </w:r>
      <w:r w:rsidRPr="230E23AB" w:rsidR="1661E152">
        <w:rPr>
          <w:rFonts w:eastAsia="Calibri" w:cs="Calibri"/>
        </w:rPr>
        <w:t xml:space="preserve"> (</w:t>
      </w:r>
      <w:proofErr w:type="spellStart"/>
      <w:r w:rsidRPr="230E23AB" w:rsidR="1661E152">
        <w:rPr>
          <w:rFonts w:eastAsia="Calibri" w:cs="Calibri"/>
        </w:rPr>
        <w:t>Admin</w:t>
      </w:r>
      <w:proofErr w:type="spellEnd"/>
      <w:r w:rsidRPr="569AFDEE" w:rsidR="054B27AD">
        <w:rPr>
          <w:rFonts w:eastAsia="Calibri" w:cs="Calibri"/>
        </w:rPr>
        <w:t>-</w:t>
      </w:r>
      <w:r w:rsidRPr="230E23AB" w:rsidR="1661E152">
        <w:rPr>
          <w:rFonts w:eastAsia="Calibri" w:cs="Calibri"/>
        </w:rPr>
        <w:t>Net)</w:t>
      </w:r>
      <w:r w:rsidRPr="3F0432ED" w:rsidR="1661E152">
        <w:rPr>
          <w:rFonts w:eastAsia="Calibri" w:cs="Calibri"/>
        </w:rPr>
        <w:t>,</w:t>
      </w:r>
      <w:r w:rsidRPr="1CD59A3E" w:rsidR="1995BDE1">
        <w:rPr>
          <w:rFonts w:eastAsia="Calibri" w:cs="Calibri"/>
        </w:rPr>
        <w:t xml:space="preserve"> </w:t>
      </w:r>
      <w:r w:rsidRPr="230E23AB" w:rsidR="1995BDE1">
        <w:rPr>
          <w:rFonts w:eastAsia="Calibri" w:cs="Calibri"/>
        </w:rPr>
        <w:t>Palvelinverkko</w:t>
      </w:r>
      <w:r w:rsidRPr="230E23AB" w:rsidR="1661E152">
        <w:rPr>
          <w:rFonts w:eastAsia="Calibri" w:cs="Calibri"/>
        </w:rPr>
        <w:t xml:space="preserve"> (</w:t>
      </w:r>
      <w:proofErr w:type="spellStart"/>
      <w:r w:rsidRPr="1FD192E1" w:rsidR="1661E152">
        <w:rPr>
          <w:rFonts w:eastAsia="Calibri" w:cs="Calibri"/>
        </w:rPr>
        <w:t>Server</w:t>
      </w:r>
      <w:r w:rsidRPr="1FD192E1" w:rsidR="68906308">
        <w:rPr>
          <w:rFonts w:eastAsia="Calibri" w:cs="Calibri"/>
        </w:rPr>
        <w:t>s</w:t>
      </w:r>
      <w:proofErr w:type="spellEnd"/>
      <w:r w:rsidRPr="230E23AB" w:rsidR="1661E152">
        <w:rPr>
          <w:rFonts w:eastAsia="Calibri" w:cs="Calibri"/>
        </w:rPr>
        <w:t>-Net</w:t>
      </w:r>
      <w:r w:rsidRPr="230E23AB" w:rsidR="3DBB02A3">
        <w:rPr>
          <w:rFonts w:eastAsia="Calibri" w:cs="Calibri"/>
        </w:rPr>
        <w:t>)</w:t>
      </w:r>
      <w:r w:rsidRPr="3F0432ED" w:rsidR="45D5097F">
        <w:rPr>
          <w:rFonts w:eastAsia="Calibri" w:cs="Calibri"/>
        </w:rPr>
        <w:t xml:space="preserve"> ja </w:t>
      </w:r>
      <w:r w:rsidRPr="230E23AB" w:rsidR="1661E152">
        <w:rPr>
          <w:rFonts w:eastAsia="Calibri" w:cs="Calibri"/>
        </w:rPr>
        <w:t>DMZ (</w:t>
      </w:r>
      <w:proofErr w:type="spellStart"/>
      <w:r w:rsidRPr="230E23AB" w:rsidR="1661E152">
        <w:rPr>
          <w:rFonts w:eastAsia="Calibri" w:cs="Calibri"/>
        </w:rPr>
        <w:t>Demilitarized</w:t>
      </w:r>
      <w:proofErr w:type="spellEnd"/>
      <w:r w:rsidRPr="230E23AB" w:rsidR="1661E152">
        <w:rPr>
          <w:rFonts w:eastAsia="Calibri" w:cs="Calibri"/>
        </w:rPr>
        <w:t xml:space="preserve"> </w:t>
      </w:r>
      <w:proofErr w:type="spellStart"/>
      <w:r w:rsidRPr="230E23AB" w:rsidR="1661E152">
        <w:rPr>
          <w:rFonts w:eastAsia="Calibri" w:cs="Calibri"/>
        </w:rPr>
        <w:t>Zone</w:t>
      </w:r>
      <w:proofErr w:type="spellEnd"/>
      <w:r w:rsidRPr="230E23AB" w:rsidR="1661E152">
        <w:rPr>
          <w:rFonts w:eastAsia="Calibri" w:cs="Calibri"/>
        </w:rPr>
        <w:t>)</w:t>
      </w:r>
      <w:r w:rsidR="3DBB02A3">
        <w:t>)</w:t>
      </w:r>
      <w:r w:rsidR="45D5097F">
        <w:t xml:space="preserve"> ja laitteiden </w:t>
      </w:r>
      <w:r w:rsidR="7A2AD9EA">
        <w:t>IP</w:t>
      </w:r>
      <w:r w:rsidR="08E3D9A6">
        <w:t xml:space="preserve"> </w:t>
      </w:r>
      <w:r w:rsidR="62170480">
        <w:t>osoitteet</w:t>
      </w:r>
      <w:r w:rsidR="0702827E">
        <w:t>.</w:t>
      </w:r>
      <w:r w:rsidR="745A3D2B">
        <w:t xml:space="preserve"> </w:t>
      </w:r>
      <w:r w:rsidR="0702827E">
        <w:t xml:space="preserve">Labraa varten annettiin myös </w:t>
      </w:r>
      <w:r w:rsidR="49536173">
        <w:t>PaloAlto palomuurin konfigurointiohjeet</w:t>
      </w:r>
      <w:r w:rsidR="00332AB6">
        <w:t xml:space="preserve"> </w:t>
      </w:r>
      <w:proofErr w:type="spellStart"/>
      <w:r w:rsidR="00332AB6">
        <w:t>GlobalProtectin</w:t>
      </w:r>
      <w:proofErr w:type="spellEnd"/>
      <w:r w:rsidR="00332AB6">
        <w:t xml:space="preserve"> asennusta varten</w:t>
      </w:r>
      <w:r w:rsidR="0025024F">
        <w:t>. (Liite 1.)</w:t>
      </w:r>
    </w:p>
    <w:p w:rsidR="0025024F" w:rsidP="0025024F" w:rsidRDefault="0025024F" w14:paraId="5E31CA72" w14:textId="77777777">
      <w:pPr>
        <w:keepNext/>
      </w:pPr>
      <w:r w:rsidRPr="0025024F">
        <w:drawing>
          <wp:inline distT="0" distB="0" distL="0" distR="0" wp14:anchorId="1A0C7B14" wp14:editId="40CAD9D7">
            <wp:extent cx="6120130" cy="4197350"/>
            <wp:effectExtent l="0" t="0" r="0" b="0"/>
            <wp:docPr id="1144236894" name="Kuva 1" descr="Kuva, joka sisältää kohteen teksti, kuvakaappaus, diagrammi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6894" name="Kuva 1" descr="Kuva, joka sisältää kohteen teksti, kuvakaappaus, diagrammi, muotoilu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4F" w:rsidP="0025024F" w:rsidRDefault="0025024F" w14:paraId="7796BFEC" w14:textId="35E71655">
      <w:pPr>
        <w:pStyle w:val="Caption"/>
      </w:pPr>
      <w:bookmarkStart w:name="_Toc177377905" w:id="1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</w:t>
      </w:r>
      <w:r>
        <w:fldChar w:fldCharType="end"/>
      </w:r>
      <w:r>
        <w:t>. Laboratorioympäristö</w:t>
      </w:r>
      <w:bookmarkEnd w:id="17"/>
    </w:p>
    <w:p w:rsidR="74235605" w:rsidP="74235605" w:rsidRDefault="74235605" w14:paraId="484A5367" w14:textId="2FE8E27C"/>
    <w:p w:rsidR="002F20AC" w:rsidP="00123E0F" w:rsidRDefault="00E615BB" w14:paraId="1071C52D" w14:textId="6E3B3C1C">
      <w:pPr>
        <w:pStyle w:val="Heading1"/>
      </w:pPr>
      <w:bookmarkStart w:name="_Toc177388168" w:id="18"/>
      <w:bookmarkEnd w:id="11"/>
      <w:bookmarkEnd w:id="12"/>
      <w:bookmarkEnd w:id="13"/>
      <w:bookmarkEnd w:id="14"/>
      <w:bookmarkEnd w:id="15"/>
      <w:bookmarkEnd w:id="16"/>
      <w:r>
        <w:t>Teoria</w:t>
      </w:r>
      <w:r w:rsidR="00444BF3">
        <w:t xml:space="preserve"> / ympäristö tms tms</w:t>
      </w:r>
      <w:bookmarkEnd w:id="18"/>
      <w:r w:rsidR="00444BF3">
        <w:t xml:space="preserve"> </w:t>
      </w:r>
    </w:p>
    <w:p w:rsidRPr="00F76693" w:rsidR="001C3A3A" w:rsidP="00334A73" w:rsidRDefault="29F8F0B5" w14:paraId="0148A480" w14:textId="10EC64F3">
      <w:r w:rsidRPr="00F76693">
        <w:t xml:space="preserve">Tässä labrassa keskityimme </w:t>
      </w:r>
      <w:r w:rsidRPr="5351762C" w:rsidR="3351D557">
        <w:t xml:space="preserve">virtuaalikone </w:t>
      </w:r>
      <w:r w:rsidRPr="5351762C">
        <w:t>Palo</w:t>
      </w:r>
      <w:r w:rsidRPr="00F76693">
        <w:t xml:space="preserve"> Alto-palomuurin </w:t>
      </w:r>
      <w:r w:rsidRPr="00F76693" w:rsidR="77970CB2">
        <w:t xml:space="preserve">konfiguraation tekemiseen ja sen kautta Global </w:t>
      </w:r>
      <w:proofErr w:type="spellStart"/>
      <w:r w:rsidRPr="00F76693" w:rsidR="77970CB2">
        <w:t>Protect</w:t>
      </w:r>
      <w:proofErr w:type="spellEnd"/>
      <w:r w:rsidRPr="00F76693" w:rsidR="77970CB2">
        <w:t xml:space="preserve"> VPN- yhteyden saamiseen. </w:t>
      </w:r>
      <w:r w:rsidRPr="00D3EFE3" w:rsidR="21F7FE6C">
        <w:t xml:space="preserve">Sen jälkeen </w:t>
      </w:r>
      <w:r w:rsidRPr="1EFC1529" w:rsidR="21F7FE6C">
        <w:t xml:space="preserve">SSH </w:t>
      </w:r>
      <w:r w:rsidRPr="01E5A6F5" w:rsidR="21F7FE6C">
        <w:t xml:space="preserve">ja </w:t>
      </w:r>
      <w:r w:rsidRPr="3C699C3D" w:rsidR="21F7FE6C">
        <w:t xml:space="preserve">RDP </w:t>
      </w:r>
      <w:r w:rsidRPr="3661AF9F" w:rsidR="21F7FE6C">
        <w:t xml:space="preserve">yhteyksiä </w:t>
      </w:r>
      <w:r w:rsidRPr="189883CA" w:rsidR="21F7FE6C">
        <w:t xml:space="preserve">käyttäen </w:t>
      </w:r>
      <w:r w:rsidR="4927D9FA">
        <w:t xml:space="preserve">voimme ottaa </w:t>
      </w:r>
      <w:r w:rsidR="21F7FE6C">
        <w:t>yhteyden</w:t>
      </w:r>
      <w:r w:rsidR="2825990B">
        <w:t xml:space="preserve"> </w:t>
      </w:r>
      <w:r w:rsidR="21F7FE6C">
        <w:t>ympäristön koneisiin.</w:t>
      </w:r>
      <w:r w:rsidRPr="6B40876E" w:rsidR="21F7FE6C">
        <w:t xml:space="preserve"> </w:t>
      </w:r>
      <w:r w:rsidRPr="6B40876E" w:rsidR="77970CB2">
        <w:t>Ympäristönä</w:t>
      </w:r>
      <w:r w:rsidRPr="00F76693" w:rsidR="77970CB2">
        <w:t xml:space="preserve"> toimi </w:t>
      </w:r>
      <w:r w:rsidRPr="00F76693" w:rsidR="0C9C43D5">
        <w:t>ryhmälle annettu VLE- ympäristön palomuuri ja muut koneet</w:t>
      </w:r>
      <w:r w:rsidR="36D1064A">
        <w:t xml:space="preserve"> sekä </w:t>
      </w:r>
      <w:proofErr w:type="spellStart"/>
      <w:r w:rsidR="36D1064A">
        <w:t>GlobalProtect</w:t>
      </w:r>
      <w:proofErr w:type="spellEnd"/>
      <w:r w:rsidR="36D1064A">
        <w:t xml:space="preserve"> portaali</w:t>
      </w:r>
      <w:r w:rsidR="0C9C43D5">
        <w:t>.</w:t>
      </w:r>
      <w:r w:rsidRPr="7713D086" w:rsidR="4EDE9BFE">
        <w:t xml:space="preserve"> </w:t>
      </w:r>
      <w:r w:rsidRPr="7D898DE2" w:rsidR="7B5A932E">
        <w:t xml:space="preserve">Palo </w:t>
      </w:r>
      <w:proofErr w:type="spellStart"/>
      <w:r w:rsidRPr="13FB13F3" w:rsidR="7B5A932E">
        <w:t>Alto-</w:t>
      </w:r>
      <w:proofErr w:type="spellEnd"/>
      <w:r w:rsidRPr="13FB13F3" w:rsidR="7B5A932E">
        <w:t xml:space="preserve"> </w:t>
      </w:r>
      <w:r w:rsidRPr="02E4F69F" w:rsidR="7B5A932E">
        <w:t>palomuuri</w:t>
      </w:r>
      <w:r w:rsidRPr="65D4556B" w:rsidR="7B5A932E">
        <w:t xml:space="preserve"> </w:t>
      </w:r>
      <w:r w:rsidRPr="441CE443" w:rsidR="7B5A932E">
        <w:t xml:space="preserve">sisältää </w:t>
      </w:r>
      <w:r w:rsidRPr="20870C5D" w:rsidR="7B5A932E">
        <w:t xml:space="preserve">edistyneitä </w:t>
      </w:r>
      <w:r w:rsidRPr="7B36D527" w:rsidR="7B5A932E">
        <w:t xml:space="preserve">tietoturvaominaisuuksia </w:t>
      </w:r>
      <w:r w:rsidRPr="7E525EAA" w:rsidR="042999D1">
        <w:t>sekä se</w:t>
      </w:r>
      <w:r w:rsidRPr="5BD76B05" w:rsidR="7B5A932E">
        <w:t xml:space="preserve"> on </w:t>
      </w:r>
      <w:r w:rsidRPr="05774FB9" w:rsidR="7C9258EF">
        <w:t>monipuolinen</w:t>
      </w:r>
      <w:r w:rsidRPr="4A791276" w:rsidR="7C9258EF">
        <w:t xml:space="preserve"> </w:t>
      </w:r>
      <w:r w:rsidRPr="255851F9" w:rsidR="6FA6A6F3">
        <w:t xml:space="preserve">palomuuri </w:t>
      </w:r>
      <w:r w:rsidRPr="10594F3C" w:rsidR="6FA6A6F3">
        <w:t xml:space="preserve">suojata </w:t>
      </w:r>
      <w:r w:rsidRPr="3F0432ED" w:rsidR="6FA6A6F3">
        <w:t xml:space="preserve">verkkoympäristöjä. </w:t>
      </w:r>
      <w:r w:rsidRPr="264EF5C7" w:rsidR="3737032A">
        <w:t>Palo Alto hallinnoi ja valvoo</w:t>
      </w:r>
      <w:r w:rsidRPr="5104BA89" w:rsidR="3737032A">
        <w:t xml:space="preserve"> liikennettä </w:t>
      </w:r>
      <w:r w:rsidRPr="1C5D2E00" w:rsidR="3737032A">
        <w:t xml:space="preserve">meidän </w:t>
      </w:r>
      <w:r w:rsidRPr="386CA7DD" w:rsidR="3737032A">
        <w:t xml:space="preserve">ympäristön </w:t>
      </w:r>
      <w:r w:rsidRPr="68A321D4" w:rsidR="3737032A">
        <w:t>sisäverkkojen</w:t>
      </w:r>
      <w:r w:rsidRPr="52D81C2A" w:rsidR="3737032A">
        <w:t xml:space="preserve"> </w:t>
      </w:r>
      <w:r w:rsidRPr="4F419DDE" w:rsidR="3737032A">
        <w:t>välillä</w:t>
      </w:r>
      <w:r w:rsidRPr="338A7507" w:rsidR="18BCBA9F">
        <w:t>.</w:t>
      </w:r>
      <w:r w:rsidR="1D37CF91">
        <w:t xml:space="preserve"> Yläpuolella kuvassa näkyy konkreettisesti meidän käyttämämme ympäristö.</w:t>
      </w:r>
    </w:p>
    <w:p w:rsidR="00A67A4F" w:rsidP="00A67A4F" w:rsidRDefault="00E5742C" w14:paraId="77A6139B" w14:textId="09525FC9">
      <w:pPr>
        <w:pStyle w:val="Heading2"/>
        <w:rPr>
          <w:rFonts w:cs="Calibri"/>
          <w:color w:val="000000"/>
        </w:rPr>
      </w:pPr>
      <w:bookmarkStart w:name="_Toc177388169" w:id="19"/>
      <w:r w:rsidRPr="3E77EF12">
        <w:rPr>
          <w:rFonts w:cs="Calibri"/>
        </w:rPr>
        <w:t>Palo</w:t>
      </w:r>
      <w:r w:rsidR="00F6528F">
        <w:rPr>
          <w:rFonts w:cs="Calibri"/>
        </w:rPr>
        <w:t xml:space="preserve"> </w:t>
      </w:r>
      <w:r w:rsidRPr="3E77EF12">
        <w:rPr>
          <w:rFonts w:cs="Calibri"/>
        </w:rPr>
        <w:t>Alto</w:t>
      </w:r>
      <w:bookmarkEnd w:id="19"/>
    </w:p>
    <w:p w:rsidR="663FE90E" w:rsidP="3E77EF12" w:rsidRDefault="00F6528F" w14:paraId="53FC0E89" w14:textId="1B76D904">
      <w:r>
        <w:t xml:space="preserve">Palo Alto </w:t>
      </w:r>
      <w:r w:rsidR="0079392E">
        <w:t>on</w:t>
      </w:r>
      <w:r w:rsidR="00ED3051">
        <w:t xml:space="preserve"> </w:t>
      </w:r>
      <w:r w:rsidR="00844344">
        <w:t>yhdysvaltalainen</w:t>
      </w:r>
      <w:r w:rsidR="00ED3051">
        <w:t xml:space="preserve"> </w:t>
      </w:r>
      <w:r w:rsidR="00106DBE">
        <w:t>ky</w:t>
      </w:r>
      <w:r w:rsidR="00045256">
        <w:t>berturvallisuus yritys</w:t>
      </w:r>
      <w:r w:rsidR="00844344">
        <w:t>,</w:t>
      </w:r>
      <w:r w:rsidR="003A743C">
        <w:t xml:space="preserve"> joka tar</w:t>
      </w:r>
      <w:r w:rsidR="00533A42">
        <w:t xml:space="preserve">joaa asiakkailleen </w:t>
      </w:r>
      <w:r w:rsidR="002B0CFA">
        <w:t xml:space="preserve">edistyksellisiä palomuureja </w:t>
      </w:r>
      <w:r w:rsidR="00844344">
        <w:t xml:space="preserve">ja niihin liittyviä pilvipalveluita. Tässä harjoituksessa käytimme </w:t>
      </w:r>
      <w:r w:rsidR="663FE90E">
        <w:t>Palo Alto</w:t>
      </w:r>
      <w:r w:rsidR="007233C6">
        <w:t>n palomuuria, joka toimii virtuaalikoneena</w:t>
      </w:r>
      <w:r w:rsidR="00BA1B11">
        <w:t>. Palomuurin</w:t>
      </w:r>
      <w:r w:rsidR="663FE90E">
        <w:t xml:space="preserve"> toiminta perustuu sääntöjen, profiilien ja muiden tietoturvaominaisuuksien hallintaan.</w:t>
      </w:r>
      <w:r w:rsidR="00637C51">
        <w:t xml:space="preserve"> (</w:t>
      </w:r>
      <w:proofErr w:type="spellStart"/>
      <w:r w:rsidR="00637C51">
        <w:t>About</w:t>
      </w:r>
      <w:proofErr w:type="spellEnd"/>
      <w:r w:rsidR="00637C51">
        <w:t xml:space="preserve"> us. 2024.)</w:t>
      </w:r>
    </w:p>
    <w:p w:rsidR="00A1155B" w:rsidP="00A1155B" w:rsidRDefault="00E5742C" w14:paraId="0F4C3334" w14:textId="08128878">
      <w:pPr>
        <w:pStyle w:val="Heading2"/>
        <w:rPr>
          <w:rFonts w:cs="Calibri"/>
          <w:color w:val="000000"/>
        </w:rPr>
      </w:pPr>
      <w:bookmarkStart w:name="_Toc177388170" w:id="20"/>
      <w:r w:rsidRPr="30EF63DA">
        <w:rPr>
          <w:rFonts w:cs="Calibri"/>
        </w:rPr>
        <w:t>VPN</w:t>
      </w:r>
      <w:bookmarkEnd w:id="20"/>
    </w:p>
    <w:p w:rsidR="5EA5D82E" w:rsidP="30EF63DA" w:rsidRDefault="00AF3EE4" w14:paraId="05CDFEAD" w14:textId="3167EAC7">
      <w:r>
        <w:t xml:space="preserve">Virtuaalinen erillisverkko eli </w:t>
      </w:r>
      <w:r w:rsidR="5EA5D82E">
        <w:t>Virtual Private Network (</w:t>
      </w:r>
      <w:r w:rsidRPr="6F2B8F1E" w:rsidR="5EA5D82E">
        <w:rPr>
          <w:b/>
        </w:rPr>
        <w:t>VPN</w:t>
      </w:r>
      <w:r w:rsidR="5EA5D82E">
        <w:t>)</w:t>
      </w:r>
      <w:r w:rsidR="00AA0E9A">
        <w:t xml:space="preserve"> </w:t>
      </w:r>
      <w:r w:rsidR="004D02E7">
        <w:t>on</w:t>
      </w:r>
      <w:r w:rsidR="5EA5D82E">
        <w:t xml:space="preserve"> </w:t>
      </w:r>
      <w:r w:rsidR="004D02E7">
        <w:t>teknologia, joka luo suojatun ja salatun yhteyden laitteen ja VPN-palvelimen välille</w:t>
      </w:r>
      <w:r w:rsidR="00B26741">
        <w:t xml:space="preserve">. </w:t>
      </w:r>
      <w:proofErr w:type="spellStart"/>
      <w:r w:rsidR="00A162F4">
        <w:t>VPN:ll</w:t>
      </w:r>
      <w:r w:rsidR="00F433C1">
        <w:t>ä</w:t>
      </w:r>
      <w:proofErr w:type="spellEnd"/>
      <w:r w:rsidR="5EA5D82E">
        <w:t xml:space="preserve"> voidaan luoda salattu yhteys VPN-palvelimeen, jolloin kaikki liikenne kulkee sen kautta. </w:t>
      </w:r>
      <w:proofErr w:type="spellStart"/>
      <w:r w:rsidR="003E4458">
        <w:t>VPN:a</w:t>
      </w:r>
      <w:proofErr w:type="spellEnd"/>
      <w:r w:rsidR="003E4458">
        <w:t xml:space="preserve"> käyttäessä </w:t>
      </w:r>
      <w:r w:rsidR="003A61CD">
        <w:t>myös käyttäjän IP-osoite korvataan palvelimen IP-osoitteella</w:t>
      </w:r>
      <w:r w:rsidR="00A5515B">
        <w:t xml:space="preserve"> ja kaikki tieto kulkee VPN-tunnelin kautta. Näin</w:t>
      </w:r>
      <w:r w:rsidR="5EA5D82E">
        <w:t xml:space="preserve"> yhteys on yksityisempi ja mahdollinen </w:t>
      </w:r>
      <w:r w:rsidR="00D6636B">
        <w:t>tietojen</w:t>
      </w:r>
      <w:r w:rsidR="5EA5D82E">
        <w:t xml:space="preserve"> urkinta voidaan estää. Tässä labrassa VPN-yhtey</w:t>
      </w:r>
      <w:r w:rsidR="00D6636B">
        <w:t xml:space="preserve">den </w:t>
      </w:r>
      <w:r w:rsidR="00BD736E">
        <w:t xml:space="preserve">muodostaminen tehtiin </w:t>
      </w:r>
      <w:proofErr w:type="spellStart"/>
      <w:r w:rsidRPr="00BD736E" w:rsidR="00BD736E">
        <w:rPr>
          <w:b/>
          <w:bCs/>
        </w:rPr>
        <w:t>GlobalProtectilla</w:t>
      </w:r>
      <w:proofErr w:type="spellEnd"/>
      <w:r w:rsidR="00BD736E">
        <w:t xml:space="preserve">, jolla </w:t>
      </w:r>
      <w:r w:rsidR="5EA5D82E">
        <w:t>otettiin</w:t>
      </w:r>
      <w:r w:rsidR="00BD736E">
        <w:t xml:space="preserve"> yhteys</w:t>
      </w:r>
      <w:r w:rsidR="5EA5D82E">
        <w:t xml:space="preserve"> </w:t>
      </w:r>
      <w:r w:rsidRPr="22B83FE7" w:rsidR="5EA5D82E">
        <w:rPr>
          <w:b/>
        </w:rPr>
        <w:t>Palo</w:t>
      </w:r>
      <w:r w:rsidR="00BD736E">
        <w:rPr>
          <w:b/>
        </w:rPr>
        <w:t xml:space="preserve"> </w:t>
      </w:r>
      <w:r w:rsidRPr="22B83FE7" w:rsidR="5EA5D82E">
        <w:rPr>
          <w:b/>
        </w:rPr>
        <w:t xml:space="preserve">Alto </w:t>
      </w:r>
      <w:r w:rsidR="06CB33D1">
        <w:t>p</w:t>
      </w:r>
      <w:r w:rsidR="5EA5D82E">
        <w:t>alomuurin kautta laboratorio ympäristön sisäverkkoon.</w:t>
      </w:r>
      <w:r w:rsidR="00637C51">
        <w:t xml:space="preserve"> (</w:t>
      </w:r>
      <w:proofErr w:type="spellStart"/>
      <w:r w:rsidR="00637C51">
        <w:t>What</w:t>
      </w:r>
      <w:proofErr w:type="spellEnd"/>
      <w:r w:rsidR="00637C51">
        <w:t xml:space="preserve"> is a VPN? 2024.)</w:t>
      </w:r>
    </w:p>
    <w:p w:rsidR="00A67A4F" w:rsidP="00974F3E" w:rsidRDefault="00E5742C" w14:paraId="79550EE1" w14:textId="294BB0CE">
      <w:pPr>
        <w:pStyle w:val="Heading3"/>
      </w:pPr>
      <w:bookmarkStart w:name="_Toc177388171" w:id="21"/>
      <w:r>
        <w:t>Global</w:t>
      </w:r>
      <w:r w:rsidR="00D81ED9">
        <w:t>P</w:t>
      </w:r>
      <w:r>
        <w:t>rotect</w:t>
      </w:r>
      <w:bookmarkEnd w:id="21"/>
    </w:p>
    <w:p w:rsidR="2DC67D14" w:rsidRDefault="2DC67D14" w14:paraId="45D3720E" w14:textId="301A8924">
      <w:proofErr w:type="spellStart"/>
      <w:r>
        <w:t>GlobalProtect</w:t>
      </w:r>
      <w:proofErr w:type="spellEnd"/>
      <w:r>
        <w:t xml:space="preserve"> on Palo Alto Networksin sovellus, jonka avulla saadaan etätyöyhteys halutun ympäristön sisäverkkoon riippumatta käyttäjän omasta fyysisestä sijainnista.</w:t>
      </w:r>
      <w:r w:rsidR="639630D3">
        <w:t xml:space="preserve"> </w:t>
      </w:r>
      <w:proofErr w:type="spellStart"/>
      <w:r w:rsidR="001C0AFE">
        <w:t>GlobalProtect</w:t>
      </w:r>
      <w:proofErr w:type="spellEnd"/>
      <w:r w:rsidR="001C0AFE">
        <w:t xml:space="preserve"> on </w:t>
      </w:r>
      <w:r w:rsidR="002D7425">
        <w:t>Palo Alton kehittämä VPN</w:t>
      </w:r>
      <w:r w:rsidR="00281394">
        <w:t>-ratkaisu</w:t>
      </w:r>
      <w:r w:rsidR="002D7425">
        <w:t xml:space="preserve">, joka on suunniteltu </w:t>
      </w:r>
      <w:r w:rsidR="00281394">
        <w:t>tarjoamaan turvallinen pääsy organisaation säiseen verkkoon</w:t>
      </w:r>
      <w:r w:rsidR="009025CD">
        <w:t>, kuten tietokoneet ja verkkolevyt, etäkäyttäjille.</w:t>
      </w:r>
      <w:r w:rsidR="00576493">
        <w:t xml:space="preserve"> </w:t>
      </w:r>
      <w:proofErr w:type="spellStart"/>
      <w:r w:rsidR="00576493">
        <w:t>GlobalProtectin</w:t>
      </w:r>
      <w:proofErr w:type="spellEnd"/>
      <w:r w:rsidR="00576493">
        <w:t xml:space="preserve"> avulla yritykset voivat käyttää tarkkoja pääsynhallintapolitiikkoja</w:t>
      </w:r>
      <w:r w:rsidR="001F2ED1">
        <w:t xml:space="preserve">, eli esimerkiksi eri käyttäjille voidaan määritellä erilaiset </w:t>
      </w:r>
      <w:r w:rsidR="008C029F">
        <w:t>käyttö- ja pääsyoikeudet.</w:t>
      </w:r>
      <w:r w:rsidR="00EB44D8">
        <w:t xml:space="preserve"> (</w:t>
      </w:r>
      <w:proofErr w:type="spellStart"/>
      <w:r w:rsidR="00EB44D8">
        <w:t>GlobalProtect</w:t>
      </w:r>
      <w:proofErr w:type="spellEnd"/>
      <w:r w:rsidR="00EB44D8">
        <w:t xml:space="preserve"> </w:t>
      </w:r>
      <w:proofErr w:type="spellStart"/>
      <w:r w:rsidR="00EB44D8">
        <w:t>overview</w:t>
      </w:r>
      <w:proofErr w:type="spellEnd"/>
      <w:r w:rsidR="00EB44D8">
        <w:t>. 2024)</w:t>
      </w:r>
    </w:p>
    <w:p w:rsidR="00C61464" w:rsidRDefault="008C029F" w14:paraId="7FD57B9B" w14:textId="53495765">
      <w:proofErr w:type="spellStart"/>
      <w:r>
        <w:t>GlobalProtect</w:t>
      </w:r>
      <w:proofErr w:type="spellEnd"/>
      <w:r>
        <w:t xml:space="preserve"> koostuu käyttäjän laitteelle asennettavasta </w:t>
      </w:r>
      <w:proofErr w:type="spellStart"/>
      <w:r>
        <w:t>GlobalProtect</w:t>
      </w:r>
      <w:proofErr w:type="spellEnd"/>
      <w:r>
        <w:t>-sovelluksesta</w:t>
      </w:r>
      <w:r w:rsidR="00341FFB">
        <w:t xml:space="preserve"> ja yhdyskäytävästä (</w:t>
      </w:r>
      <w:proofErr w:type="spellStart"/>
      <w:r w:rsidR="00341FFB">
        <w:t>gateway</w:t>
      </w:r>
      <w:proofErr w:type="spellEnd"/>
      <w:r w:rsidR="00341FFB">
        <w:t>)</w:t>
      </w:r>
      <w:r w:rsidR="00A866F9">
        <w:t xml:space="preserve">, joka on osa palomuuria. </w:t>
      </w:r>
      <w:proofErr w:type="spellStart"/>
      <w:r w:rsidR="00A866F9">
        <w:t>GlobalProtect</w:t>
      </w:r>
      <w:proofErr w:type="spellEnd"/>
      <w:r w:rsidR="00A866F9">
        <w:t xml:space="preserve"> muodostaa su</w:t>
      </w:r>
      <w:r w:rsidR="00052FD4">
        <w:t xml:space="preserve">ojatun yhteyden yhdyskäytävään. Käyttääkseen </w:t>
      </w:r>
      <w:proofErr w:type="spellStart"/>
      <w:r w:rsidR="00052FD4">
        <w:t>GlobalProtectia</w:t>
      </w:r>
      <w:proofErr w:type="spellEnd"/>
      <w:r w:rsidR="00052FD4">
        <w:t xml:space="preserve"> käyttäjän täytyy tunnistautua </w:t>
      </w:r>
      <w:r w:rsidR="00517123">
        <w:t xml:space="preserve">käyttämällä tunnusta ja salasanaa, erillistä varmennetta tai monivaiheista tunnistautumista. </w:t>
      </w:r>
      <w:r w:rsidR="00C61464">
        <w:t xml:space="preserve">Tunnistautumisen vahvuus voidaan määritellä </w:t>
      </w:r>
      <w:proofErr w:type="spellStart"/>
      <w:r w:rsidR="00C61464">
        <w:t>GlobalProtectia</w:t>
      </w:r>
      <w:proofErr w:type="spellEnd"/>
      <w:r w:rsidR="00C61464">
        <w:t xml:space="preserve"> käyttöön ottaessa. </w:t>
      </w:r>
      <w:r w:rsidR="00EF0163">
        <w:t>Onnistuneen tunnistautumisen jälkeen yhteys salataan SSL/TLS-protoko</w:t>
      </w:r>
      <w:r w:rsidR="009440EB">
        <w:t xml:space="preserve">llan avulla. Kaikki käyttäjän verkkoliikenne reititetään yhdyskäytävän kautta, joka soveltaa palomuurissa asetettuja politiikkoja ja </w:t>
      </w:r>
      <w:proofErr w:type="spellStart"/>
      <w:r w:rsidR="00EB6240">
        <w:t>GlobalProtect</w:t>
      </w:r>
      <w:proofErr w:type="spellEnd"/>
      <w:r w:rsidR="00EB6240">
        <w:t xml:space="preserve"> tarkistaa liikenteen mahdollisten uhkien varalta.</w:t>
      </w:r>
      <w:r w:rsidR="000B2D71">
        <w:t xml:space="preserve"> (</w:t>
      </w:r>
      <w:proofErr w:type="spellStart"/>
      <w:r w:rsidR="000B2D71">
        <w:t>GlobalProtect</w:t>
      </w:r>
      <w:proofErr w:type="spellEnd"/>
      <w:r w:rsidR="00D6636B">
        <w:t>. 2024.)</w:t>
      </w:r>
    </w:p>
    <w:p w:rsidR="00E02D06" w:rsidP="00E87357" w:rsidRDefault="00E87357" w14:paraId="2F6D22F1" w14:textId="05FE08F9">
      <w:pPr>
        <w:pStyle w:val="Heading1"/>
      </w:pPr>
      <w:bookmarkStart w:name="_Toc177388172" w:id="22"/>
      <w:r>
        <w:t>Etäkäyttö</w:t>
      </w:r>
      <w:bookmarkEnd w:id="22"/>
    </w:p>
    <w:p w:rsidRPr="00E97764" w:rsidR="48288F4B" w:rsidP="48288F4B" w:rsidRDefault="681D782B" w14:paraId="16E4DD2E" w14:textId="19D5070A">
      <w:r w:rsidRPr="001144E6">
        <w:t xml:space="preserve">Windowsin etätyöpöytä (Remote Desktop Connection, RDC) työkalulla mahdollistamme tietokoneen etäkäytön. Voimme käyttää </w:t>
      </w:r>
      <w:r w:rsidRPr="001144E6" w:rsidR="2FC007A4">
        <w:t xml:space="preserve">toisen tietokoneen työpöytää, </w:t>
      </w:r>
      <w:proofErr w:type="spellStart"/>
      <w:r w:rsidRPr="001144E6" w:rsidR="2FC007A4">
        <w:t>aplikaatioita</w:t>
      </w:r>
      <w:proofErr w:type="spellEnd"/>
      <w:r w:rsidRPr="001144E6" w:rsidR="2FC007A4">
        <w:t xml:space="preserve"> ja tiedostoja ikään kuin olisimme fyysisesti tietokoneen ääressä.</w:t>
      </w:r>
      <w:r w:rsidRPr="00187EBA" w:rsidR="281AE90E">
        <w:t xml:space="preserve"> </w:t>
      </w:r>
      <w:r w:rsidRPr="009F0D8B" w:rsidR="281AE90E">
        <w:t xml:space="preserve">Tässä labrassa </w:t>
      </w:r>
      <w:r w:rsidRPr="009F0D8B" w:rsidR="5F53ED3B">
        <w:t>sallimme etäkäytön turvallisuus sä</w:t>
      </w:r>
      <w:r w:rsidRPr="009F0D8B" w:rsidR="3BC65254">
        <w:t xml:space="preserve">ännöllä </w:t>
      </w:r>
      <w:r w:rsidR="5B303F49">
        <w:t>P</w:t>
      </w:r>
      <w:r w:rsidR="3BC65254">
        <w:t>alo</w:t>
      </w:r>
      <w:r w:rsidRPr="009F0D8B" w:rsidR="3BC65254">
        <w:t xml:space="preserve"> </w:t>
      </w:r>
      <w:proofErr w:type="spellStart"/>
      <w:r w:rsidR="793CBEA8">
        <w:t>A</w:t>
      </w:r>
      <w:r w:rsidR="3BC65254">
        <w:t>lto</w:t>
      </w:r>
      <w:r w:rsidR="655CA883">
        <w:t>-</w:t>
      </w:r>
      <w:proofErr w:type="spellEnd"/>
      <w:r w:rsidRPr="009F0D8B" w:rsidR="3BC65254">
        <w:t xml:space="preserve"> palomuurista</w:t>
      </w:r>
      <w:r w:rsidR="410B8B40">
        <w:t>,</w:t>
      </w:r>
      <w:r w:rsidRPr="009F0D8B" w:rsidR="3BC65254">
        <w:t xml:space="preserve"> ja yhdist</w:t>
      </w:r>
      <w:r w:rsidRPr="009F0D8B" w:rsidR="5A7BBAFA">
        <w:t xml:space="preserve">ämme </w:t>
      </w:r>
      <w:r w:rsidR="00B4130F">
        <w:t>W</w:t>
      </w:r>
      <w:r w:rsidRPr="009F0D8B" w:rsidR="5A7BBAFA">
        <w:t>indowsin etätyöpöytäyhteys</w:t>
      </w:r>
      <w:r w:rsidR="006D07A8">
        <w:t xml:space="preserve"> -</w:t>
      </w:r>
      <w:r w:rsidR="00637C51">
        <w:t>sovelluksella</w:t>
      </w:r>
      <w:r w:rsidRPr="009F0D8B" w:rsidR="00637C51">
        <w:t xml:space="preserve"> yhteyden</w:t>
      </w:r>
      <w:r w:rsidRPr="009F0D8B" w:rsidR="5A7BBAFA">
        <w:t xml:space="preserve"> virtuaalikoneeseen.</w:t>
      </w:r>
    </w:p>
    <w:p w:rsidR="41C73B91" w:rsidRDefault="42F453C5" w14:paraId="47B5FBAA" w14:textId="695FD408">
      <w:proofErr w:type="spellStart"/>
      <w:r>
        <w:t>RDP:n</w:t>
      </w:r>
      <w:proofErr w:type="spellEnd"/>
      <w:r>
        <w:t xml:space="preserve"> käytössä on tärkeätä rajata pääsyä yhteyteen luvattomilta tekijöiltä. </w:t>
      </w:r>
      <w:r w:rsidR="4E4E731F">
        <w:t>Esimerkiksi luomalla RDP-pääsyoikeuskäytäntöjä käyttäen palomuureja pääsyn hallintaan</w:t>
      </w:r>
      <w:r w:rsidR="1B2531DC">
        <w:t xml:space="preserve"> tietyistä IP-osoitteista tai verkostoista.</w:t>
      </w:r>
      <w:r w:rsidR="2F40A1A8">
        <w:t xml:space="preserve"> Turvallisuutta voi</w:t>
      </w:r>
      <w:r w:rsidR="0C8C3356">
        <w:t>taisiin</w:t>
      </w:r>
      <w:r w:rsidR="2F40A1A8">
        <w:t xml:space="preserve"> parantaa myös va</w:t>
      </w:r>
      <w:r w:rsidR="139A2AF2">
        <w:t xml:space="preserve">hvoilla salasanoilla </w:t>
      </w:r>
      <w:r w:rsidR="69EAF40E">
        <w:t>tai kahden tekijän todennuksella (2FA).</w:t>
      </w:r>
    </w:p>
    <w:p w:rsidR="5F53ED3B" w:rsidP="01573700" w:rsidRDefault="5F53ED3B" w14:paraId="1745B9D6" w14:textId="3ED5800C"/>
    <w:p w:rsidR="2A30425C" w:rsidP="2FDBF09C" w:rsidRDefault="2A30425C" w14:paraId="4B5D6C75" w14:textId="6BBA3F6D">
      <w:pPr>
        <w:pStyle w:val="Heading2"/>
        <w:numPr>
          <w:ilvl w:val="0"/>
          <w:numId w:val="0"/>
        </w:numPr>
      </w:pPr>
    </w:p>
    <w:p w:rsidRPr="00E87357" w:rsidR="00E87357" w:rsidP="00E87357" w:rsidRDefault="00E87357" w14:paraId="1EFE18D4" w14:textId="16AB50DF">
      <w:pPr>
        <w:pStyle w:val="Heading2"/>
        <w:rPr>
          <w:lang w:val="en-US"/>
        </w:rPr>
      </w:pPr>
      <w:bookmarkStart w:name="_Toc177388173" w:id="23"/>
      <w:r>
        <w:rPr>
          <w:lang w:val="en-US"/>
        </w:rPr>
        <w:t>SSH</w:t>
      </w:r>
      <w:bookmarkEnd w:id="23"/>
    </w:p>
    <w:p w:rsidRPr="00187EBA" w:rsidR="00817B50" w:rsidP="79B90AAE" w:rsidRDefault="00817B50" w14:paraId="40025304" w14:textId="03EB9AE6" w14:noSpellErr="1">
      <w:r w:rsidRPr="2727DF01" w:rsidR="70D5E2D1">
        <w:rPr>
          <w:lang w:val="en-US"/>
        </w:rPr>
        <w:t>SSH</w:t>
      </w:r>
      <w:r w:rsidRPr="2727DF01" w:rsidR="03A41427">
        <w:rPr>
          <w:lang w:val="en-US"/>
        </w:rPr>
        <w:t xml:space="preserve"> (Secure Shell) on protokolla, joka mahdollistaa turvallisen yhteyden muodostamisen kahden tietokoneen välillä salaamalla tiedonsiirron.</w:t>
      </w:r>
      <w:r w:rsidRPr="2727DF01" w:rsidR="461DDCC0">
        <w:rPr>
          <w:lang w:val="en-US"/>
        </w:rPr>
        <w:t xml:space="preserve"> Näin saadaan </w:t>
      </w:r>
      <w:r w:rsidRPr="2727DF01" w:rsidR="6A90C6CD">
        <w:rPr>
          <w:lang w:val="en-US"/>
        </w:rPr>
        <w:t>yhteys saadaan</w:t>
      </w:r>
      <w:r w:rsidRPr="2727DF01" w:rsidR="461DDCC0">
        <w:rPr>
          <w:lang w:val="en-US"/>
        </w:rPr>
        <w:t xml:space="preserve"> ulkopuolisilta</w:t>
      </w:r>
      <w:r w:rsidRPr="2727DF01" w:rsidR="336F17CE">
        <w:rPr>
          <w:lang w:val="en-US"/>
        </w:rPr>
        <w:t xml:space="preserve"> ja estettyä</w:t>
      </w:r>
      <w:r w:rsidRPr="2727DF01" w:rsidR="1C9C13A0">
        <w:rPr>
          <w:lang w:val="en-US"/>
        </w:rPr>
        <w:t xml:space="preserve"> tietojen</w:t>
      </w:r>
      <w:r w:rsidRPr="2727DF01" w:rsidR="6A90C6CD">
        <w:rPr>
          <w:lang w:val="en-US"/>
        </w:rPr>
        <w:t xml:space="preserve"> </w:t>
      </w:r>
      <w:r w:rsidRPr="2727DF01" w:rsidR="75EA5ADB">
        <w:rPr>
          <w:lang w:val="en-US"/>
        </w:rPr>
        <w:t xml:space="preserve">kalastelu. </w:t>
      </w:r>
      <w:r w:rsidRPr="2727DF01" w:rsidR="63858E92">
        <w:rPr>
          <w:lang w:val="en-US"/>
        </w:rPr>
        <w:t>Protokollaa käytetään usein komentorivi</w:t>
      </w:r>
      <w:r w:rsidRPr="2727DF01" w:rsidR="2B6D17C8">
        <w:rPr>
          <w:lang w:val="en-US"/>
        </w:rPr>
        <w:t>n kautta ja sen avulla voidaan esimerkiksi siirtää tiedostoja, suorittaa komentoja etäjärjestelmässä ja hallita verkon laitteita.</w:t>
      </w:r>
    </w:p>
    <w:p w:rsidRPr="00187EBA" w:rsidR="00AC3FAB" w:rsidP="79B90AAE" w:rsidRDefault="001E050E" w14:paraId="154D9538" w14:textId="32F9BF6C">
      <w:r w:rsidRPr="00187EBA">
        <w:t xml:space="preserve">Yksi </w:t>
      </w:r>
      <w:r w:rsidRPr="00187EBA" w:rsidR="00C17789">
        <w:t xml:space="preserve">SSH:n hyödyllisimmistä ominaisuuksista on porttien edelleenlähetys (port forwarding), jonka avulla voidaan esimerkiksi turvallisesti käyttää sisäisiä resursseja ulkoisen yhteyden kautta. </w:t>
      </w:r>
      <w:r w:rsidRPr="00187EBA" w:rsidR="00056F6B">
        <w:t>SSH salaa yhteyden, joten se tarjoaa myös suojan tiedonsiirrolle julkisiss</w:t>
      </w:r>
      <w:r w:rsidRPr="00187EBA" w:rsidR="006352B4">
        <w:t>a verkoissa</w:t>
      </w:r>
      <w:r w:rsidRPr="00187EBA" w:rsidR="00975C4F">
        <w:t xml:space="preserve">. SSH-protokolla on </w:t>
      </w:r>
      <w:r w:rsidRPr="00187EBA" w:rsidR="009F074B">
        <w:t>keskeinen työkalu turvallisen verkonhallinan ja ehtäyhteyksien toteuttamisessa.</w:t>
      </w:r>
      <w:r w:rsidRPr="00187EBA" w:rsidR="000278F5">
        <w:t xml:space="preserve"> </w:t>
      </w:r>
      <w:r w:rsidR="00387953">
        <w:rPr>
          <w:lang w:val="en-US"/>
        </w:rPr>
        <w:t>(</w:t>
      </w:r>
      <w:proofErr w:type="spellStart"/>
      <w:r w:rsidR="00880E46">
        <w:rPr>
          <w:lang w:val="en-US"/>
        </w:rPr>
        <w:t>Mikä</w:t>
      </w:r>
      <w:proofErr w:type="spellEnd"/>
      <w:r w:rsidR="00880E46">
        <w:rPr>
          <w:lang w:val="en-US"/>
        </w:rPr>
        <w:t xml:space="preserve"> on SSH?</w:t>
      </w:r>
      <w:r w:rsidR="00C030EC">
        <w:rPr>
          <w:lang w:val="en-US"/>
        </w:rPr>
        <w:t xml:space="preserve"> 2024</w:t>
      </w:r>
      <w:r w:rsidR="00051114">
        <w:rPr>
          <w:lang w:val="en-US"/>
        </w:rPr>
        <w:t xml:space="preserve">; What is SSH? | Secure Shell </w:t>
      </w:r>
      <w:r w:rsidR="00B11817">
        <w:rPr>
          <w:lang w:val="en-US"/>
        </w:rPr>
        <w:t>(SSH) protocol</w:t>
      </w:r>
      <w:r w:rsidR="005C3B42">
        <w:rPr>
          <w:lang w:val="en-US"/>
        </w:rPr>
        <w:t xml:space="preserve">. </w:t>
      </w:r>
      <w:r w:rsidRPr="00187EBA" w:rsidR="005C3B42">
        <w:t>2024.)</w:t>
      </w:r>
    </w:p>
    <w:p w:rsidRPr="00FE4146" w:rsidR="62CC0874" w:rsidP="3FA8CC1E" w:rsidRDefault="009F074B" w14:paraId="251BEA82" w14:textId="0EEF941D" w14:noSpellErr="1">
      <w:r w:rsidRPr="2727DF01" w:rsidR="5A180255">
        <w:rPr>
          <w:lang w:val="en-US"/>
        </w:rPr>
        <w:t>Tässä l</w:t>
      </w:r>
      <w:r w:rsidRPr="2727DF01" w:rsidR="5D0ED371">
        <w:rPr>
          <w:lang w:val="en-US"/>
        </w:rPr>
        <w:t>abrassa</w:t>
      </w:r>
      <w:r w:rsidRPr="2727DF01" w:rsidR="53E13E05">
        <w:rPr>
          <w:lang w:val="en-US"/>
        </w:rPr>
        <w:t xml:space="preserve"> </w:t>
      </w:r>
      <w:r w:rsidRPr="2727DF01" w:rsidR="5D0ED371">
        <w:rPr>
          <w:lang w:val="en-US"/>
        </w:rPr>
        <w:t>otettiin</w:t>
      </w:r>
      <w:r w:rsidRPr="2727DF01" w:rsidR="394F1C1A">
        <w:rPr>
          <w:lang w:val="en-US"/>
        </w:rPr>
        <w:t xml:space="preserve"> SSH-</w:t>
      </w:r>
      <w:r w:rsidRPr="2727DF01" w:rsidR="5D0ED371">
        <w:rPr>
          <w:lang w:val="en-US"/>
        </w:rPr>
        <w:t xml:space="preserve">etähallintayhteys </w:t>
      </w:r>
      <w:r w:rsidRPr="2727DF01" w:rsidR="57E219E0">
        <w:rPr>
          <w:lang w:val="en-US"/>
        </w:rPr>
        <w:t>sisäverkon</w:t>
      </w:r>
      <w:r w:rsidRPr="2727DF01" w:rsidR="5D0ED371">
        <w:rPr>
          <w:lang w:val="en-US"/>
        </w:rPr>
        <w:t xml:space="preserve"> </w:t>
      </w:r>
      <w:r w:rsidRPr="2727DF01" w:rsidR="1F03349F">
        <w:rPr>
          <w:lang w:val="en-US"/>
        </w:rPr>
        <w:t>päätelaitteisiin</w:t>
      </w:r>
      <w:r w:rsidRPr="2727DF01" w:rsidR="2A603A92">
        <w:rPr>
          <w:rFonts w:eastAsia="Calibri" w:cs="Calibri"/>
          <w:lang w:val="en-US"/>
        </w:rPr>
        <w:t>, kun VPN-yhteys oli aktivoitu</w:t>
      </w:r>
      <w:r w:rsidRPr="2727DF01" w:rsidR="2A47EB8A">
        <w:rPr>
          <w:lang w:val="en-US"/>
        </w:rPr>
        <w:t xml:space="preserve">. </w:t>
      </w:r>
      <w:r w:rsidRPr="2727DF01" w:rsidR="1E3BC1B8">
        <w:rPr>
          <w:lang w:val="en-US"/>
        </w:rPr>
        <w:t xml:space="preserve"> </w:t>
      </w:r>
    </w:p>
    <w:p w:rsidR="00E615BB" w:rsidP="00E615BB" w:rsidRDefault="00E615BB" w14:paraId="47641AFD" w14:textId="1E1285C3">
      <w:pPr>
        <w:pStyle w:val="Heading1"/>
      </w:pPr>
      <w:bookmarkStart w:name="_Toc428542261" w:id="24"/>
      <w:bookmarkStart w:name="_Toc428799800" w:id="25"/>
      <w:bookmarkStart w:name="_Toc430675200" w:id="26"/>
      <w:bookmarkStart w:name="_Toc430768000" w:id="27"/>
      <w:bookmarkStart w:name="_Toc527546213" w:id="28"/>
      <w:bookmarkStart w:name="_Toc17205374" w:id="29"/>
      <w:bookmarkStart w:name="_Toc177388174" w:id="30"/>
      <w:r>
        <w:t>Mitä tehtiin</w:t>
      </w:r>
      <w:bookmarkEnd w:id="30"/>
    </w:p>
    <w:p w:rsidR="00FE0B45" w:rsidP="00FE0B45" w:rsidRDefault="00421BFC" w14:paraId="34C4123B" w14:textId="51EF4287">
      <w:pPr>
        <w:keepNext/>
      </w:pPr>
      <w:r>
        <w:t>K</w:t>
      </w:r>
      <w:r w:rsidR="005477B4">
        <w:t>irjau</w:t>
      </w:r>
      <w:r>
        <w:t>duimme Palo</w:t>
      </w:r>
      <w:r w:rsidR="00C07B6A">
        <w:t xml:space="preserve"> Alton</w:t>
      </w:r>
      <w:r w:rsidR="00EB73C9">
        <w:t xml:space="preserve"> </w:t>
      </w:r>
      <w:r w:rsidR="00C07B6A">
        <w:t xml:space="preserve">palomuurin hallintasivustolle </w:t>
      </w:r>
      <w:r w:rsidR="003F4846">
        <w:t>(</w:t>
      </w:r>
      <w:hyperlink w:history="1" r:id="rId14">
        <w:r w:rsidRPr="0096645D" w:rsidR="00ED1752">
          <w:rPr>
            <w:rStyle w:val="Hyperlink"/>
          </w:rPr>
          <w:t>https://198.19.50.30</w:t>
        </w:r>
      </w:hyperlink>
      <w:r w:rsidR="00133771">
        <w:t>)</w:t>
      </w:r>
      <w:r w:rsidR="00C07B6A">
        <w:t xml:space="preserve">, jossa suoritimme palomuurin ja </w:t>
      </w:r>
      <w:proofErr w:type="spellStart"/>
      <w:r w:rsidR="00C07B6A">
        <w:t>GlobalProtectin</w:t>
      </w:r>
      <w:proofErr w:type="spellEnd"/>
      <w:r w:rsidR="00C07B6A">
        <w:t xml:space="preserve"> konfiguroinnin.</w:t>
      </w:r>
      <w:r w:rsidR="00ED1752">
        <w:t xml:space="preserve"> </w:t>
      </w:r>
      <w:r w:rsidR="00860826">
        <w:t>Näiden tekemiseen k</w:t>
      </w:r>
      <w:r w:rsidR="00D95F66">
        <w:t>äytimme apuna Palo Alton omia ohjeita</w:t>
      </w:r>
      <w:r w:rsidR="001032FD">
        <w:t xml:space="preserve"> (</w:t>
      </w:r>
      <w:proofErr w:type="spellStart"/>
      <w:r w:rsidR="001032FD">
        <w:t>Knowledgebase</w:t>
      </w:r>
      <w:proofErr w:type="spellEnd"/>
      <w:r w:rsidR="001032FD">
        <w:t>. 2024.)</w:t>
      </w:r>
      <w:r w:rsidR="00D95F66">
        <w:t xml:space="preserve"> ja</w:t>
      </w:r>
      <w:r w:rsidR="001032FD">
        <w:t xml:space="preserve"> tehtävän annon yhteydessä ollutta ohjetta (Liite 1)</w:t>
      </w:r>
      <w:r w:rsidR="007C61FC">
        <w:t>.</w:t>
      </w:r>
      <w:r w:rsidR="00D95F66">
        <w:t xml:space="preserve"> </w:t>
      </w:r>
      <w:r w:rsidR="00C07B6A">
        <w:t xml:space="preserve">Ensimmäisenä </w:t>
      </w:r>
      <w:r w:rsidR="00AD40D8">
        <w:t xml:space="preserve">kuitenkin aktivoimme koulun meille tarjoaman Palo Alton virtuaaliympäristön lisenssin ja </w:t>
      </w:r>
      <w:r w:rsidR="00C10937">
        <w:t xml:space="preserve">vaihdoimme palomuurin yleisen </w:t>
      </w:r>
      <w:r w:rsidR="00B75196">
        <w:t xml:space="preserve">IP-osoitteen oikeaksi. (Kuvio 2.) Oikea IP-osoite löytyi </w:t>
      </w:r>
      <w:r w:rsidR="00FE0B45">
        <w:t>Networks-välilehteä tutkimalla.</w:t>
      </w:r>
      <w:r w:rsidRPr="000440AD" w:rsidR="000440AD">
        <w:rPr>
          <w:noProof/>
        </w:rPr>
        <w:drawing>
          <wp:inline distT="0" distB="0" distL="0" distR="0" wp14:anchorId="5F41AACB" wp14:editId="2C94410C">
            <wp:extent cx="6120130" cy="1910715"/>
            <wp:effectExtent l="0" t="0" r="0" b="0"/>
            <wp:docPr id="1654605741" name="Kuva 1" descr="Kuva, joka sisältää kohteen teksti, Fontti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5741" name="Kuva 1" descr="Kuva, joka sisältää kohteen teksti, Fontti, numero, viiva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8C" w:rsidP="00FE0B45" w:rsidRDefault="00FE0B45" w14:paraId="7B25BA7D" w14:textId="23073F79">
      <w:pPr>
        <w:pStyle w:val="Caption"/>
      </w:pPr>
      <w:bookmarkStart w:name="_Toc177377906" w:id="3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</w:t>
      </w:r>
      <w:r>
        <w:fldChar w:fldCharType="end"/>
      </w:r>
      <w:r>
        <w:t xml:space="preserve"> Ip-osoitteen asettaminen.</w:t>
      </w:r>
      <w:bookmarkEnd w:id="31"/>
    </w:p>
    <w:p w:rsidR="00DF1B35" w:rsidP="006037B9" w:rsidRDefault="006037B9" w14:paraId="60E001FD" w14:textId="05B97CC2">
      <w:pPr>
        <w:pStyle w:val="Heading2"/>
      </w:pPr>
      <w:bookmarkStart w:name="_Toc177388175" w:id="32"/>
      <w:r>
        <w:t>Sertifikaattien luonti</w:t>
      </w:r>
      <w:bookmarkEnd w:id="32"/>
    </w:p>
    <w:p w:rsidRPr="00FE4146" w:rsidR="00CE3F90" w:rsidP="00830E14" w:rsidRDefault="00A87D69" w14:paraId="2DBB2143" w14:textId="5BD544C8" w14:noSpellErr="1">
      <w:r w:rsidRPr="2727DF01" w:rsidR="31126A28">
        <w:rPr>
          <w:lang w:val="en-US"/>
        </w:rPr>
        <w:t xml:space="preserve">Seuraavaksi loimme </w:t>
      </w:r>
      <w:r w:rsidRPr="2727DF01" w:rsidR="2E2BD798">
        <w:rPr>
          <w:lang w:val="en-US"/>
        </w:rPr>
        <w:t xml:space="preserve">kolme sertifikaattia, jotka tarvitsemme myöhemmin </w:t>
      </w:r>
      <w:r w:rsidRPr="2727DF01" w:rsidR="4256BDDB">
        <w:rPr>
          <w:lang w:val="en-US"/>
        </w:rPr>
        <w:t xml:space="preserve">yhdyskäytävää ja </w:t>
      </w:r>
      <w:r w:rsidRPr="2727DF01" w:rsidR="72AD605A">
        <w:rPr>
          <w:lang w:val="en-US"/>
        </w:rPr>
        <w:t xml:space="preserve">GlobalProtectin sovellusta varten. Sertifikaattien luonti tapahtui palomuurin </w:t>
      </w:r>
      <w:r w:rsidRPr="2727DF01" w:rsidR="2AECB406">
        <w:rPr>
          <w:lang w:val="en-US"/>
        </w:rPr>
        <w:t xml:space="preserve">device -välilehdeltä Certificates-otsikon alta. Ensimmäisenä loimme </w:t>
      </w:r>
      <w:r w:rsidRPr="2727DF01" w:rsidR="0DA42CEB">
        <w:rPr>
          <w:lang w:val="en-US"/>
        </w:rPr>
        <w:t>juuri-sertifikaatin</w:t>
      </w:r>
      <w:r w:rsidRPr="2727DF01" w:rsidR="27701484">
        <w:rPr>
          <w:lang w:val="en-US"/>
        </w:rPr>
        <w:t xml:space="preserve"> RootCA</w:t>
      </w:r>
      <w:r w:rsidRPr="2727DF01" w:rsidR="7F14E255">
        <w:rPr>
          <w:lang w:val="en-US"/>
        </w:rPr>
        <w:t xml:space="preserve"> (kuvio 3)</w:t>
      </w:r>
      <w:r w:rsidRPr="2727DF01" w:rsidR="0DA42CEB">
        <w:rPr>
          <w:lang w:val="en-US"/>
        </w:rPr>
        <w:t>, joka toimii muiden luotavien sertifikaattien vahvistajana</w:t>
      </w:r>
      <w:r w:rsidRPr="2727DF01" w:rsidR="7F14E255">
        <w:rPr>
          <w:lang w:val="en-US"/>
        </w:rPr>
        <w:t>.</w:t>
      </w:r>
    </w:p>
    <w:p w:rsidR="00214032" w:rsidP="00214032" w:rsidRDefault="00CB6754" w14:paraId="6FE8110C" w14:textId="77777777">
      <w:pPr>
        <w:keepNext/>
      </w:pPr>
      <w:r w:rsidRPr="00A90134">
        <w:rPr>
          <w:noProof/>
          <w:lang w:val="en-US"/>
        </w:rPr>
        <w:drawing>
          <wp:inline distT="0" distB="0" distL="0" distR="0" wp14:anchorId="7C414C88" wp14:editId="3927ED18">
            <wp:extent cx="1860871" cy="2878532"/>
            <wp:effectExtent l="0" t="0" r="6350" b="0"/>
            <wp:docPr id="916369921" name="Kuva 1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69921" name="Kuva 1" descr="Kuva, joka sisältää kohteen teksti, kuvakaappaus, numer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704" cy="28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54" w:rsidP="00214032" w:rsidRDefault="00214032" w14:paraId="157EE6E1" w14:textId="64FD8C2E">
      <w:pPr>
        <w:pStyle w:val="Caption"/>
      </w:pPr>
      <w:bookmarkStart w:name="_Toc177377907" w:id="3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3</w:t>
      </w:r>
      <w:r>
        <w:fldChar w:fldCharType="end"/>
      </w:r>
      <w:r>
        <w:t>. Juuri-sertifikaatin luonti.</w:t>
      </w:r>
      <w:bookmarkEnd w:id="33"/>
    </w:p>
    <w:p w:rsidR="00DD1004" w:rsidP="00DD1004" w:rsidRDefault="00DD1004" w14:paraId="60FE60F6" w14:textId="507F22F8">
      <w:r>
        <w:t xml:space="preserve">Tämän jälkeen loimme jäljelle jäävät kaksi muuta </w:t>
      </w:r>
      <w:r w:rsidR="00AC46D8">
        <w:t>sertifikaattia (kuvio 4)</w:t>
      </w:r>
      <w:r w:rsidR="0096765A">
        <w:t>. Tässä vaiheessa oli tärkeää, että allekirjoittajaksi (</w:t>
      </w:r>
      <w:proofErr w:type="spellStart"/>
      <w:r w:rsidR="0096765A">
        <w:t>signed</w:t>
      </w:r>
      <w:proofErr w:type="spellEnd"/>
      <w:r w:rsidR="0096765A">
        <w:t xml:space="preserve"> </w:t>
      </w:r>
      <w:proofErr w:type="spellStart"/>
      <w:r w:rsidR="0096765A">
        <w:t>by</w:t>
      </w:r>
      <w:proofErr w:type="spellEnd"/>
      <w:r w:rsidR="0096765A">
        <w:t xml:space="preserve">) tuli </w:t>
      </w:r>
      <w:r w:rsidR="00D42BE9">
        <w:t xml:space="preserve">aiemmin luoto juurisertifikaatti </w:t>
      </w:r>
      <w:proofErr w:type="spellStart"/>
      <w:r w:rsidR="00D42BE9">
        <w:t>RootCA</w:t>
      </w:r>
      <w:proofErr w:type="spellEnd"/>
      <w:r w:rsidR="00D42BE9">
        <w:t>.</w:t>
      </w:r>
      <w:r w:rsidR="00C212A1">
        <w:t xml:space="preserve"> </w:t>
      </w:r>
    </w:p>
    <w:p w:rsidR="0017724B" w:rsidP="0017724B" w:rsidRDefault="00D42BE9" w14:paraId="2A8DA0AA" w14:textId="77777777">
      <w:pPr>
        <w:keepNext/>
      </w:pPr>
      <w:r w:rsidRPr="00D42BE9">
        <w:drawing>
          <wp:inline distT="0" distB="0" distL="0" distR="0" wp14:anchorId="4F6939D0" wp14:editId="1245D632">
            <wp:extent cx="5258534" cy="4172532"/>
            <wp:effectExtent l="0" t="0" r="0" b="0"/>
            <wp:docPr id="357398980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8980" name="Kuva 1" descr="Kuva, joka sisältää kohteen teksti, kuvakaappaus, numero, ohjelmisto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79" w:rsidP="0017724B" w:rsidRDefault="0017724B" w14:paraId="118B7E01" w14:textId="1CBAE1FB">
      <w:pPr>
        <w:pStyle w:val="Caption"/>
      </w:pPr>
      <w:bookmarkStart w:name="_Toc177377908" w:id="3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4</w:t>
      </w:r>
      <w:r>
        <w:fldChar w:fldCharType="end"/>
      </w:r>
      <w:r>
        <w:t>. Kaksi muuta sertifikaattia.</w:t>
      </w:r>
      <w:bookmarkEnd w:id="34"/>
    </w:p>
    <w:p w:rsidR="00CC7E05" w:rsidP="00830E14" w:rsidRDefault="00A85622" w14:paraId="71BE5999" w14:textId="5131482F">
      <w:r>
        <w:t xml:space="preserve">Lopputuloksena syntyi kolmesertifikaattia, joista ylimpänä oli </w:t>
      </w:r>
      <w:proofErr w:type="spellStart"/>
      <w:r>
        <w:t>RootCA</w:t>
      </w:r>
      <w:proofErr w:type="spellEnd"/>
      <w:r w:rsidR="00CE48E4">
        <w:t xml:space="preserve"> (kuvio 5.)</w:t>
      </w:r>
    </w:p>
    <w:p w:rsidR="00CE48E4" w:rsidP="00CE48E4" w:rsidRDefault="001144E6" w14:paraId="459FF9E6" w14:textId="77777777">
      <w:pPr>
        <w:keepNext/>
      </w:pPr>
      <w:r>
        <w:rPr>
          <w:noProof/>
        </w:rPr>
        <w:drawing>
          <wp:inline distT="0" distB="0" distL="0" distR="0" wp14:anchorId="4CAD4570" wp14:editId="6ECC398F">
            <wp:extent cx="4627416" cy="586229"/>
            <wp:effectExtent l="0" t="0" r="0" b="5715"/>
            <wp:docPr id="1998141387" name="Kuva 1" descr="Kuva, joka sisältää kohteen teksti, Fontti, viiva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16" cy="5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9F" w:rsidP="00CE48E4" w:rsidRDefault="00CE48E4" w14:paraId="0DA2CCC8" w14:textId="431A8E64">
      <w:pPr>
        <w:pStyle w:val="Caption"/>
      </w:pPr>
      <w:bookmarkStart w:name="_Toc177377909" w:id="3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5</w:t>
      </w:r>
      <w:r>
        <w:fldChar w:fldCharType="end"/>
      </w:r>
      <w:r>
        <w:t>. Sertifikaatit</w:t>
      </w:r>
      <w:bookmarkEnd w:id="35"/>
    </w:p>
    <w:p w:rsidR="00431379" w:rsidP="00830E14" w:rsidRDefault="00485DAF" w14:paraId="68E89D54" w14:textId="7E20BD3F">
      <w:r w:rsidRPr="00485DAF">
        <w:t>Sertifikaattien tarkoituksena on varmistaa sekä käyttäjän että portaalin/</w:t>
      </w:r>
      <w:proofErr w:type="spellStart"/>
      <w:r w:rsidRPr="00485DAF">
        <w:t>gatewayn</w:t>
      </w:r>
      <w:proofErr w:type="spellEnd"/>
      <w:r w:rsidRPr="00485DAF">
        <w:t xml:space="preserve"> luotettavuus ja estää luvattomien käyttäjien pääsy verkkoon</w:t>
      </w:r>
      <w:r>
        <w:t>.</w:t>
      </w:r>
      <w:r w:rsidR="00E97764">
        <w:t xml:space="preserve"> Emme vielä luo sertifiointi profiileja </w:t>
      </w:r>
      <w:r w:rsidR="00262305">
        <w:t xml:space="preserve">yksinkertaistaaksemme </w:t>
      </w:r>
      <w:r w:rsidR="00661EF1">
        <w:t xml:space="preserve">ongelmien etsimistä ja ratkomista. </w:t>
      </w:r>
    </w:p>
    <w:p w:rsidR="00971CBE" w:rsidP="00971CBE" w:rsidRDefault="00971CBE" w14:paraId="5BA7B6A2" w14:textId="4576E2F5">
      <w:pPr>
        <w:pStyle w:val="Heading2"/>
      </w:pPr>
      <w:bookmarkStart w:name="_Toc177388176" w:id="36"/>
      <w:r>
        <w:t>SSL/TLS</w:t>
      </w:r>
      <w:r w:rsidR="00A44252">
        <w:t xml:space="preserve"> palveluprofiili</w:t>
      </w:r>
      <w:bookmarkEnd w:id="36"/>
    </w:p>
    <w:p w:rsidR="006D1103" w:rsidP="00830E14" w:rsidRDefault="006D1103" w14:paraId="5FDC6EEB" w14:textId="223CF689">
      <w:r>
        <w:t xml:space="preserve">Seuraavaksi </w:t>
      </w:r>
      <w:r w:rsidR="00A44252">
        <w:t>loimme SSL-TLS palveluprofiilin.</w:t>
      </w:r>
      <w:r w:rsidR="00FB74E1">
        <w:t xml:space="preserve"> Luonti tapahtui Device-välilehdellä </w:t>
      </w:r>
      <w:proofErr w:type="spellStart"/>
      <w:r w:rsidR="00FB74E1">
        <w:t>Certificate</w:t>
      </w:r>
      <w:proofErr w:type="spellEnd"/>
      <w:r w:rsidR="00FB74E1">
        <w:t xml:space="preserve"> Management otsikon alta kohdasta SSL/TLS Service </w:t>
      </w:r>
      <w:proofErr w:type="spellStart"/>
      <w:r w:rsidR="00FB74E1">
        <w:t>Profile</w:t>
      </w:r>
      <w:proofErr w:type="spellEnd"/>
      <w:r w:rsidR="00FB74E1">
        <w:t>.</w:t>
      </w:r>
      <w:r w:rsidR="00A44252">
        <w:t xml:space="preserve"> Käytimme vain yhtä profiilia, koska sama rajapinta toimii</w:t>
      </w:r>
      <w:r w:rsidR="006D0A1E">
        <w:t xml:space="preserve"> sekä portaalina että yhdyskäytävänä. Sertifikaat</w:t>
      </w:r>
      <w:r w:rsidR="00654F22">
        <w:t>tina käytimme aiemmin luotua Portal1_True-sertifikaattia (kuvio 6.)</w:t>
      </w:r>
      <w:r w:rsidR="00594755">
        <w:t>.</w:t>
      </w:r>
    </w:p>
    <w:p w:rsidR="00FB74E1" w:rsidP="00FB74E1" w:rsidRDefault="00D60A92" w14:paraId="62D7079E" w14:textId="77777777">
      <w:pPr>
        <w:keepNext/>
      </w:pPr>
      <w:r w:rsidRPr="00D60A92">
        <w:rPr>
          <w:noProof/>
          <w:lang w:val="en-US"/>
        </w:rPr>
        <w:drawing>
          <wp:inline distT="0" distB="0" distL="0" distR="0" wp14:anchorId="3F3EBCD9" wp14:editId="2F3DF663">
            <wp:extent cx="2477327" cy="1537855"/>
            <wp:effectExtent l="0" t="0" r="0" b="5715"/>
            <wp:docPr id="327530541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0541" name="Kuva 1" descr="Kuva, joka sisältää kohteen teksti, kuvakaappaus, Fontti, numer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471" cy="15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7EBA" w:rsidR="0075290C" w:rsidP="00FB74E1" w:rsidRDefault="00FB74E1" w14:paraId="4962026F" w14:textId="5BCFD08C">
      <w:pPr>
        <w:pStyle w:val="Caption"/>
      </w:pPr>
      <w:bookmarkStart w:name="_Toc177377910" w:id="3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6</w:t>
      </w:r>
      <w:r>
        <w:fldChar w:fldCharType="end"/>
      </w:r>
      <w:r>
        <w:t>. SSL/TLS profiili.</w:t>
      </w:r>
      <w:bookmarkEnd w:id="37"/>
    </w:p>
    <w:p w:rsidR="00162C08" w:rsidP="00830E14" w:rsidRDefault="008119C2" w14:paraId="4B883611" w14:textId="4F9DA74F">
      <w:proofErr w:type="spellStart"/>
      <w:r w:rsidRPr="008119C2">
        <w:t>GlobalProtectin</w:t>
      </w:r>
      <w:proofErr w:type="spellEnd"/>
      <w:r w:rsidRPr="008119C2">
        <w:t xml:space="preserve"> yhteydessä tätä profiilia käytetään määrittämään </w:t>
      </w:r>
      <w:proofErr w:type="spellStart"/>
      <w:r w:rsidRPr="008119C2">
        <w:t>GlobalProtect</w:t>
      </w:r>
      <w:proofErr w:type="spellEnd"/>
      <w:r w:rsidRPr="008119C2">
        <w:t>-portaalin/</w:t>
      </w:r>
      <w:proofErr w:type="spellStart"/>
      <w:r w:rsidRPr="008119C2">
        <w:t>gatewayn</w:t>
      </w:r>
      <w:proofErr w:type="spellEnd"/>
      <w:r w:rsidRPr="008119C2">
        <w:t xml:space="preserve"> "palvelinvarmenne" ja SSL/TLS "protokollaversioiden valikoima</w:t>
      </w:r>
      <w:r>
        <w:t xml:space="preserve"> </w:t>
      </w:r>
      <w:r w:rsidR="008305F3">
        <w:t>(</w:t>
      </w:r>
      <w:hyperlink w:history="1" r:id="rId20">
        <w:r w:rsidRPr="00AD5622" w:rsidR="005C7B27">
          <w:rPr>
            <w:rStyle w:val="Hyperlink"/>
          </w:rPr>
          <w:t>https://knowledgebase.paloaltonetworks.com/KCSArticleDetail?id=kA10g000000ClFoCAK</w:t>
        </w:r>
      </w:hyperlink>
      <w:r w:rsidR="005C7B27">
        <w:t>)</w:t>
      </w:r>
    </w:p>
    <w:p w:rsidR="005C7B27" w:rsidP="00F915E0" w:rsidRDefault="00870196" w14:paraId="524B8626" w14:textId="148157D9">
      <w:pPr>
        <w:pStyle w:val="Heading2"/>
      </w:pPr>
      <w:bookmarkStart w:name="_Toc177388177" w:id="38"/>
      <w:r>
        <w:t>Portaalin konfigur</w:t>
      </w:r>
      <w:r w:rsidR="00F915E0">
        <w:t>ointi</w:t>
      </w:r>
      <w:bookmarkEnd w:id="38"/>
    </w:p>
    <w:p w:rsidR="006614AE" w:rsidP="00830E14" w:rsidRDefault="00F915E0" w14:paraId="57737CCE" w14:textId="40ADBEA9">
      <w:r>
        <w:t>Portaalin konfiguraatio</w:t>
      </w:r>
      <w:r w:rsidR="002400A8">
        <w:t>n</w:t>
      </w:r>
      <w:r>
        <w:t xml:space="preserve"> aloit</w:t>
      </w:r>
      <w:r w:rsidR="002400A8">
        <w:t>imme</w:t>
      </w:r>
      <w:r>
        <w:t xml:space="preserve"> luomalla</w:t>
      </w:r>
      <w:r w:rsidR="00D21318">
        <w:t xml:space="preserve"> portaali</w:t>
      </w:r>
      <w:r w:rsidR="002400A8">
        <w:t>n</w:t>
      </w:r>
      <w:r w:rsidR="00D21318">
        <w:t xml:space="preserve"> palomuurin Network-välilehdeltä </w:t>
      </w:r>
      <w:proofErr w:type="spellStart"/>
      <w:r w:rsidR="00D21318">
        <w:t>GlobalProtect</w:t>
      </w:r>
      <w:proofErr w:type="spellEnd"/>
      <w:r w:rsidR="00D21318">
        <w:t xml:space="preserve"> otsikon alta </w:t>
      </w:r>
      <w:proofErr w:type="spellStart"/>
      <w:r w:rsidR="002400A8">
        <w:t>Portal</w:t>
      </w:r>
      <w:proofErr w:type="spellEnd"/>
      <w:r w:rsidR="002400A8">
        <w:t xml:space="preserve"> kohdasta klikkaamalla </w:t>
      </w:r>
      <w:proofErr w:type="spellStart"/>
      <w:r w:rsidR="002400A8">
        <w:t>Add</w:t>
      </w:r>
      <w:proofErr w:type="spellEnd"/>
      <w:r w:rsidR="002400A8">
        <w:t xml:space="preserve">-painiketta. </w:t>
      </w:r>
      <w:r w:rsidR="006614AE">
        <w:t>Nimesimme portaalin mielikuvituksellisesti nimellä Portal1</w:t>
      </w:r>
      <w:r w:rsidR="004C638B">
        <w:t>(kuvio 7)</w:t>
      </w:r>
      <w:r w:rsidR="006614AE">
        <w:t xml:space="preserve"> </w:t>
      </w:r>
      <w:r w:rsidR="001514E7">
        <w:t xml:space="preserve">ja asetimme </w:t>
      </w:r>
      <w:r w:rsidR="00F04D55">
        <w:t xml:space="preserve">rajapinnaksi </w:t>
      </w:r>
      <w:proofErr w:type="spellStart"/>
      <w:r w:rsidR="00F04D55">
        <w:t>ethernet</w:t>
      </w:r>
      <w:proofErr w:type="spellEnd"/>
      <w:r w:rsidR="00F04D55">
        <w:t xml:space="preserve"> 1/5 ohjeiden (liite 1) mukaan.</w:t>
      </w:r>
      <w:r w:rsidR="004C638B">
        <w:t xml:space="preserve"> </w:t>
      </w:r>
    </w:p>
    <w:p w:rsidR="004C638B" w:rsidP="004C638B" w:rsidRDefault="000F53FA" w14:paraId="111A2141" w14:textId="77777777">
      <w:pPr>
        <w:keepNext/>
      </w:pPr>
      <w:r w:rsidRPr="000F53FA">
        <w:rPr>
          <w:noProof/>
        </w:rPr>
        <w:drawing>
          <wp:inline distT="0" distB="0" distL="0" distR="0" wp14:anchorId="38454D3B" wp14:editId="6D37BB79">
            <wp:extent cx="3604744" cy="2075402"/>
            <wp:effectExtent l="0" t="0" r="0" b="1270"/>
            <wp:docPr id="389722190" name="Kuva 1" descr="Kuva, joka sisältää kohteen teksti, kuvakaappaus, ohjelmisto, näyt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2190" name="Kuva 1" descr="Kuva, joka sisältää kohteen teksti, kuvakaappaus, ohjelmisto, näyttö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933" cy="20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96" w:rsidP="004C638B" w:rsidRDefault="004C638B" w14:paraId="6D940523" w14:textId="6F9277BD">
      <w:pPr>
        <w:pStyle w:val="Caption"/>
      </w:pPr>
      <w:bookmarkStart w:name="_Toc177377911" w:id="3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7</w:t>
      </w:r>
      <w:r>
        <w:fldChar w:fldCharType="end"/>
      </w:r>
      <w:r>
        <w:t>. Portaalin luonti.</w:t>
      </w:r>
      <w:bookmarkEnd w:id="39"/>
    </w:p>
    <w:p w:rsidR="00A73DAA" w:rsidP="00830E14" w:rsidRDefault="004C638B" w14:paraId="643F3BA1" w14:textId="3EC99392">
      <w:r>
        <w:t xml:space="preserve">Seuraavaksi siirryimme </w:t>
      </w:r>
      <w:proofErr w:type="spellStart"/>
      <w:r w:rsidR="00DA5097">
        <w:t>Authentication</w:t>
      </w:r>
      <w:proofErr w:type="spellEnd"/>
      <w:r w:rsidR="00DA5097">
        <w:t xml:space="preserve"> -välilehdelle ja valitsimme käyttöön aiemmin </w:t>
      </w:r>
      <w:r w:rsidR="00541B6D">
        <w:t>luomamme SSL/TLS profiilin</w:t>
      </w:r>
      <w:r w:rsidR="00DA5097">
        <w:t>. (Kuvio 8).</w:t>
      </w:r>
    </w:p>
    <w:p w:rsidR="00571DBD" w:rsidP="00830E14" w:rsidRDefault="00A62C0F" w14:paraId="73F3FCB6" w14:textId="79E6434F">
      <w:r w:rsidRPr="00A62C0F">
        <w:drawing>
          <wp:inline distT="0" distB="0" distL="0" distR="0" wp14:anchorId="11B13087" wp14:editId="2957EC53">
            <wp:extent cx="6120130" cy="2860040"/>
            <wp:effectExtent l="0" t="0" r="0" b="0"/>
            <wp:docPr id="1310687872" name="Kuva 1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7872" name="Kuva 1" descr="Kuva, joka sisältää kohteen teksti, kuvakaappaus, numero, Fontti&#10;&#10;Kuvaus luotu automaattisest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6D" w:rsidP="00DA5097" w:rsidRDefault="00DA5097" w14:paraId="4AC9BA25" w14:textId="31776BEA">
      <w:pPr>
        <w:pStyle w:val="Caption"/>
      </w:pPr>
      <w:bookmarkStart w:name="_Toc177377912" w:id="4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8</w:t>
      </w:r>
      <w:r>
        <w:fldChar w:fldCharType="end"/>
      </w:r>
      <w:r>
        <w:t>. Autentikointiprofiili</w:t>
      </w:r>
      <w:bookmarkEnd w:id="40"/>
    </w:p>
    <w:p w:rsidRPr="002B2F2B" w:rsidR="006C6C35" w:rsidP="00830E14" w:rsidRDefault="00A62C0F" w14:paraId="5D2C4F77" w14:textId="19A5A5C2">
      <w:pPr>
        <w:rPr>
          <w:lang w:val="en-US"/>
        </w:rPr>
      </w:pPr>
      <w:r w:rsidRPr="00FE4146">
        <w:t xml:space="preserve">Tämän jälkeen </w:t>
      </w:r>
      <w:r w:rsidRPr="00FE4146" w:rsidR="00F26B76">
        <w:t xml:space="preserve">painoimme </w:t>
      </w:r>
      <w:proofErr w:type="spellStart"/>
      <w:r w:rsidRPr="00FE4146" w:rsidR="00F26B76">
        <w:t>Add</w:t>
      </w:r>
      <w:proofErr w:type="spellEnd"/>
      <w:r w:rsidRPr="00FE4146" w:rsidR="00F26B76">
        <w:t xml:space="preserve">-painiketta Client authentication otsikon alta </w:t>
      </w:r>
      <w:r w:rsidRPr="00FE4146" w:rsidR="003615B0">
        <w:t>(kuvio 8)</w:t>
      </w:r>
      <w:r w:rsidRPr="00FE4146" w:rsidR="002734D5">
        <w:t xml:space="preserve">. </w:t>
      </w:r>
      <w:proofErr w:type="spellStart"/>
      <w:r w:rsidR="007A096D">
        <w:rPr>
          <w:lang w:val="en-US"/>
        </w:rPr>
        <w:t>Vaihdoimme</w:t>
      </w:r>
      <w:proofErr w:type="spellEnd"/>
      <w:r w:rsidR="007A096D">
        <w:rPr>
          <w:lang w:val="en-US"/>
        </w:rPr>
        <w:t xml:space="preserve"> Allow Authentication with User Credentials OR Client Certificate </w:t>
      </w:r>
      <w:proofErr w:type="spellStart"/>
      <w:r w:rsidR="007A096D">
        <w:rPr>
          <w:lang w:val="en-US"/>
        </w:rPr>
        <w:t>kohtaan</w:t>
      </w:r>
      <w:proofErr w:type="spellEnd"/>
      <w:r w:rsidR="007A096D">
        <w:rPr>
          <w:lang w:val="en-US"/>
        </w:rPr>
        <w:t xml:space="preserve"> </w:t>
      </w:r>
      <w:proofErr w:type="spellStart"/>
      <w:r w:rsidR="00EA3D7F">
        <w:rPr>
          <w:lang w:val="en-US"/>
        </w:rPr>
        <w:t>valinnaksi</w:t>
      </w:r>
      <w:proofErr w:type="spellEnd"/>
      <w:r w:rsidR="00EA3D7F">
        <w:rPr>
          <w:lang w:val="en-US"/>
        </w:rPr>
        <w:t xml:space="preserve"> Yes (User Credentials OR Client Certificate Required) (</w:t>
      </w:r>
      <w:proofErr w:type="spellStart"/>
      <w:r w:rsidR="00EA3D7F">
        <w:rPr>
          <w:lang w:val="en-US"/>
        </w:rPr>
        <w:t>kuvio</w:t>
      </w:r>
      <w:proofErr w:type="spellEnd"/>
      <w:r w:rsidR="00EA3D7F">
        <w:rPr>
          <w:lang w:val="en-US"/>
        </w:rPr>
        <w:t xml:space="preserve"> 9). </w:t>
      </w:r>
    </w:p>
    <w:p w:rsidR="00EA3D7F" w:rsidP="00EA3D7F" w:rsidRDefault="00AE212D" w14:paraId="6B69D250" w14:textId="77777777">
      <w:pPr>
        <w:keepNext/>
      </w:pPr>
      <w:r w:rsidRPr="00AE212D">
        <w:rPr>
          <w:noProof/>
          <w:lang w:val="en-US"/>
        </w:rPr>
        <w:drawing>
          <wp:inline distT="0" distB="0" distL="0" distR="0" wp14:anchorId="7B1985CD" wp14:editId="2BCBC04E">
            <wp:extent cx="2954622" cy="2278045"/>
            <wp:effectExtent l="0" t="0" r="0" b="8255"/>
            <wp:docPr id="1811326795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26795" name="Kuva 1" descr="Kuva, joka sisältää kohteen teksti, kuvakaappaus, numero, ohjelmisto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3080" cy="22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E4146" w:rsidR="002D72F6" w:rsidP="00EA3D7F" w:rsidRDefault="00EA3D7F" w14:paraId="6CFE216D" w14:textId="49EACC4E">
      <w:pPr>
        <w:pStyle w:val="Caption"/>
      </w:pPr>
      <w:bookmarkStart w:name="_Toc177377913" w:id="4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9</w:t>
      </w:r>
      <w:r>
        <w:fldChar w:fldCharType="end"/>
      </w:r>
      <w:r>
        <w:t>. Client Authetication</w:t>
      </w:r>
      <w:bookmarkEnd w:id="41"/>
    </w:p>
    <w:p w:rsidRPr="00F37ED1" w:rsidR="00F37ED1" w:rsidP="00830E14" w:rsidRDefault="00476188" w14:paraId="1372EACD" w14:textId="40422FD6">
      <w:r>
        <w:t xml:space="preserve">Kuvio 9:n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kohtaan loimme uuden profiilin nimeltä </w:t>
      </w:r>
      <w:proofErr w:type="spellStart"/>
      <w:r>
        <w:t>Portal_client</w:t>
      </w:r>
      <w:proofErr w:type="spellEnd"/>
      <w:r w:rsidR="002C1F1B">
        <w:t>. Tyypiksi vaihdoimme paikallinen tietokanta (</w:t>
      </w:r>
      <w:proofErr w:type="spellStart"/>
      <w:r w:rsidR="002C1F1B">
        <w:t>Local</w:t>
      </w:r>
      <w:proofErr w:type="spellEnd"/>
      <w:r w:rsidR="002C1F1B">
        <w:t xml:space="preserve"> </w:t>
      </w:r>
      <w:proofErr w:type="spellStart"/>
      <w:r w:rsidR="002C1F1B">
        <w:t>Database</w:t>
      </w:r>
      <w:proofErr w:type="spellEnd"/>
      <w:r w:rsidR="002C1F1B">
        <w:t xml:space="preserve">) (kuvio 10.) </w:t>
      </w:r>
    </w:p>
    <w:p w:rsidR="002C1F1B" w:rsidP="002C1F1B" w:rsidRDefault="00F37ED1" w14:paraId="40F1096F" w14:textId="77777777">
      <w:pPr>
        <w:keepNext/>
        <w:spacing w:after="160" w:line="259" w:lineRule="auto"/>
      </w:pPr>
      <w:r w:rsidRPr="00F37ED1">
        <w:rPr>
          <w:noProof/>
          <w:lang w:val="en-US"/>
        </w:rPr>
        <w:drawing>
          <wp:inline distT="0" distB="0" distL="0" distR="0" wp14:anchorId="3293205C" wp14:editId="32AB223E">
            <wp:extent cx="3917619" cy="2179527"/>
            <wp:effectExtent l="0" t="0" r="6985" b="0"/>
            <wp:docPr id="1708500889" name="Kuva 1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0889" name="Kuva 1" descr="Kuva, joka sisältää kohteen teksti, kuvakaappaus, numero, Fontti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277" cy="2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E4146" w:rsidR="00F37ED1" w:rsidP="002C1F1B" w:rsidRDefault="002C1F1B" w14:paraId="032D94DE" w14:textId="22D0F783">
      <w:pPr>
        <w:pStyle w:val="Caption"/>
      </w:pPr>
      <w:bookmarkStart w:name="_Toc177377914" w:id="4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10</w:t>
      </w:r>
      <w:r>
        <w:fldChar w:fldCharType="end"/>
      </w:r>
      <w:r>
        <w:t>. Autentikointi profiili</w:t>
      </w:r>
      <w:bookmarkEnd w:id="42"/>
      <w:r w:rsidRPr="00FE4146" w:rsidR="00F37ED1">
        <w:br w:type="page"/>
      </w:r>
    </w:p>
    <w:p w:rsidR="00353748" w:rsidP="00353748" w:rsidRDefault="003B2ACE" w14:paraId="0C9A9582" w14:textId="6BD4225B">
      <w:pPr>
        <w:keepNext/>
        <w:spacing w:after="160" w:line="259" w:lineRule="auto"/>
      </w:pPr>
      <w:r>
        <w:t xml:space="preserve">Siirryimme seuraavaksi </w:t>
      </w:r>
      <w:proofErr w:type="spellStart"/>
      <w:r>
        <w:t>Agent</w:t>
      </w:r>
      <w:proofErr w:type="spellEnd"/>
      <w:r>
        <w:t xml:space="preserve">-välilehdelle ja loimme uuden </w:t>
      </w:r>
      <w:r w:rsidR="00353748">
        <w:t xml:space="preserve">kuvion 11 mukaisesti. </w:t>
      </w:r>
      <w:r w:rsidR="00AC4301">
        <w:t xml:space="preserve">Sertifikaattina käytimme aiemmin luotua </w:t>
      </w:r>
      <w:proofErr w:type="spellStart"/>
      <w:r w:rsidR="00AC4301">
        <w:t>GP_ClientCert:iä</w:t>
      </w:r>
      <w:proofErr w:type="spellEnd"/>
      <w:r w:rsidR="00AC4301">
        <w:t>.</w:t>
      </w:r>
      <w:r w:rsidR="00C30AAA">
        <w:br/>
      </w:r>
      <w:r w:rsidRPr="00C30AAA" w:rsidR="00C30AAA">
        <w:rPr>
          <w:noProof/>
        </w:rPr>
        <w:drawing>
          <wp:inline distT="0" distB="0" distL="0" distR="0" wp14:anchorId="51D3800B" wp14:editId="1F58896B">
            <wp:extent cx="3708010" cy="2214495"/>
            <wp:effectExtent l="0" t="0" r="6985" b="0"/>
            <wp:docPr id="396563298" name="Kuva 1" descr="Kuva, joka sisältää kohteen teksti, kuvakaappaus, ohjelmisto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3298" name="Kuva 1" descr="Kuva, joka sisältää kohteen teksti, kuvakaappaus, ohjelmisto, numero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813" cy="22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C4" w:rsidP="00353748" w:rsidRDefault="00353748" w14:paraId="000E47C8" w14:textId="7A092B86">
      <w:pPr>
        <w:pStyle w:val="Caption"/>
      </w:pPr>
      <w:bookmarkStart w:name="_Toc177377915" w:id="4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11</w:t>
      </w:r>
      <w:r>
        <w:fldChar w:fldCharType="end"/>
      </w:r>
      <w:r>
        <w:t>. Asiakasohjelman luonti</w:t>
      </w:r>
      <w:bookmarkEnd w:id="43"/>
    </w:p>
    <w:p w:rsidRPr="00110C7F" w:rsidR="00723D58" w:rsidP="4001C32C" w:rsidRDefault="000C1412" w14:paraId="54588466" w14:textId="7E2FDA5F">
      <w:pPr>
        <w:spacing w:after="160" w:line="259" w:lineRule="auto"/>
      </w:pPr>
      <w:r>
        <w:t xml:space="preserve">Siirryimme </w:t>
      </w:r>
      <w:proofErr w:type="spellStart"/>
      <w:r w:rsidR="584D8F0C">
        <w:t>External</w:t>
      </w:r>
      <w:proofErr w:type="spellEnd"/>
      <w:r>
        <w:t>-</w:t>
      </w:r>
      <w:r w:rsidR="584D8F0C">
        <w:t>välilehdell</w:t>
      </w:r>
      <w:r>
        <w:t>e</w:t>
      </w:r>
      <w:r w:rsidR="000507DD">
        <w:t xml:space="preserve"> (kuvio 12)</w:t>
      </w:r>
      <w:r w:rsidR="32E90EF7">
        <w:t xml:space="preserve"> </w:t>
      </w:r>
      <w:r w:rsidR="00C05165">
        <w:t xml:space="preserve">ja nimesimme yhdyskäytävän Portal1_ext_gateway:ksi. Osoitteeksi asetimme </w:t>
      </w:r>
      <w:r w:rsidR="00DC788E">
        <w:t xml:space="preserve">meidän palvelimemme nimen </w:t>
      </w:r>
      <w:r w:rsidR="2E78C6EC">
        <w:t>eli ns1.group13.ttc60z.vle.fi</w:t>
      </w:r>
      <w:r w:rsidR="61E87F7C">
        <w:t>.</w:t>
      </w:r>
      <w:r w:rsidR="00AE75FA">
        <w:t xml:space="preserve"> </w:t>
      </w:r>
      <w:r w:rsidR="00BF51AD">
        <w:t xml:space="preserve">Tästä osoitteesta pystymme jatkossa lataamaan </w:t>
      </w:r>
      <w:proofErr w:type="spellStart"/>
      <w:r w:rsidR="00BF51AD">
        <w:t>GlobalProtectin</w:t>
      </w:r>
      <w:proofErr w:type="spellEnd"/>
      <w:r w:rsidR="00BF51AD">
        <w:t xml:space="preserve"> omille tietokoneillemme. </w:t>
      </w:r>
      <w:r w:rsidR="00F6174A">
        <w:t>Tähän olisi voinut vaihtaa myös palvelimemme IP-osoitteen 198.19.50.85</w:t>
      </w:r>
      <w:r w:rsidR="0030224F">
        <w:t xml:space="preserve">, jos valinnan olisi vaihtanut </w:t>
      </w:r>
      <w:proofErr w:type="spellStart"/>
      <w:r w:rsidR="0030224F">
        <w:t>FDQN:stä</w:t>
      </w:r>
      <w:proofErr w:type="spellEnd"/>
      <w:r w:rsidR="0030224F">
        <w:t xml:space="preserve"> </w:t>
      </w:r>
      <w:proofErr w:type="spellStart"/>
      <w:r w:rsidR="0030224F">
        <w:t>IP:ksi</w:t>
      </w:r>
      <w:proofErr w:type="spellEnd"/>
      <w:r w:rsidR="0030224F">
        <w:t xml:space="preserve">. </w:t>
      </w:r>
      <w:r w:rsidR="00091E3A">
        <w:t xml:space="preserve">Lähdealueeksi laitoimme ohjeen (liite 1) mukaisesti </w:t>
      </w:r>
      <w:proofErr w:type="spellStart"/>
      <w:r w:rsidR="00091E3A">
        <w:t>Any</w:t>
      </w:r>
      <w:proofErr w:type="spellEnd"/>
      <w:r w:rsidR="00091E3A">
        <w:t xml:space="preserve"> eli mikä tahansa.</w:t>
      </w:r>
      <w:r w:rsidR="00AE75FA">
        <w:t xml:space="preserve"> Tämän aiomme myöhemmin muuttaa paremmin meidän tarkoituksiimme sopivaksi, koska ainakaan tällä hetkellä kaikkialta maailmasta ei ole tarvetta saada yhteyttä meidän </w:t>
      </w:r>
      <w:proofErr w:type="spellStart"/>
      <w:r w:rsidR="00BF51AD">
        <w:t>GlobalProtect</w:t>
      </w:r>
      <w:proofErr w:type="spellEnd"/>
      <w:r w:rsidR="00BF51AD">
        <w:t xml:space="preserve"> portaaliimme.</w:t>
      </w:r>
      <w:r w:rsidR="00091E3A">
        <w:t xml:space="preserve"> </w:t>
      </w:r>
      <w:r w:rsidR="61E87F7C">
        <w:t xml:space="preserve"> </w:t>
      </w:r>
    </w:p>
    <w:p w:rsidR="00BF51AD" w:rsidP="00BF51AD" w:rsidRDefault="32E90EF7" w14:paraId="6EAA3EB5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458068E" wp14:editId="719B5301">
            <wp:extent cx="2990402" cy="2971800"/>
            <wp:effectExtent l="0" t="0" r="0" b="0"/>
            <wp:docPr id="21524658" name="Picture 2152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0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0C7F" w:rsidR="00723D58" w:rsidP="000507DD" w:rsidRDefault="00BF51AD" w14:paraId="50C6C272" w14:textId="7CE4F678">
      <w:pPr>
        <w:pStyle w:val="Caption"/>
      </w:pPr>
      <w:bookmarkStart w:name="_Toc177377916" w:id="4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12</w:t>
      </w:r>
      <w:bookmarkEnd w:id="44"/>
      <w:r>
        <w:fldChar w:fldCharType="end"/>
      </w:r>
      <w:r w:rsidR="00723D58">
        <w:br w:type="page"/>
      </w:r>
    </w:p>
    <w:p w:rsidR="000507DD" w:rsidP="000507DD" w:rsidRDefault="000507DD" w14:paraId="31BCD464" w14:textId="2B676F9F">
      <w:pPr>
        <w:pStyle w:val="Heading2"/>
      </w:pPr>
      <w:bookmarkStart w:name="_Toc177388178" w:id="45"/>
      <w:r>
        <w:t>Yhdyskäytävän konfigurointi</w:t>
      </w:r>
      <w:bookmarkEnd w:id="45"/>
    </w:p>
    <w:p w:rsidR="3122BC5E" w:rsidP="4001C32C" w:rsidRDefault="000507DD" w14:paraId="6DF823E1" w14:textId="749959C5">
      <w:pPr>
        <w:spacing w:after="160" w:line="259" w:lineRule="auto"/>
      </w:pPr>
      <w:r>
        <w:t xml:space="preserve">Kun olimme saaneet </w:t>
      </w:r>
      <w:r w:rsidR="00170A3F">
        <w:t xml:space="preserve">portaalin valmiiksi, siirryimme </w:t>
      </w:r>
      <w:proofErr w:type="spellStart"/>
      <w:r w:rsidR="00170A3F">
        <w:t>GlobalProtectin</w:t>
      </w:r>
      <w:proofErr w:type="spellEnd"/>
      <w:r w:rsidR="00170A3F">
        <w:t xml:space="preserve"> yhdyskäytävän (</w:t>
      </w:r>
      <w:proofErr w:type="spellStart"/>
      <w:r w:rsidR="00170A3F">
        <w:t>gateway</w:t>
      </w:r>
      <w:proofErr w:type="spellEnd"/>
      <w:r w:rsidR="00170A3F">
        <w:t>) luontiin.</w:t>
      </w:r>
      <w:r w:rsidR="0098276A">
        <w:t xml:space="preserve"> Tämän löysimme palomuurin Network-välilehdeltä </w:t>
      </w:r>
      <w:proofErr w:type="spellStart"/>
      <w:r w:rsidR="00430B17">
        <w:t>GlobalProtect</w:t>
      </w:r>
      <w:proofErr w:type="spellEnd"/>
      <w:r w:rsidR="00430B17">
        <w:t xml:space="preserve"> otsikon alta kohdasta </w:t>
      </w:r>
      <w:proofErr w:type="spellStart"/>
      <w:r w:rsidR="00430B17">
        <w:t>Gateways</w:t>
      </w:r>
      <w:proofErr w:type="spellEnd"/>
      <w:r w:rsidR="00430B17">
        <w:t xml:space="preserve">. Painoimme </w:t>
      </w:r>
      <w:proofErr w:type="spellStart"/>
      <w:r w:rsidR="00430B17">
        <w:t>Add</w:t>
      </w:r>
      <w:proofErr w:type="spellEnd"/>
      <w:r w:rsidR="00430B17">
        <w:t>-painiketta</w:t>
      </w:r>
      <w:r w:rsidR="00CC3587">
        <w:t xml:space="preserve"> luodaksemme uuden yhdyskäytävän. Nimesimme yhdyskäytävän nimellä Gateway1 ja asetimme rajapinnaksi </w:t>
      </w:r>
      <w:r w:rsidR="003A6B81">
        <w:t>ethernet1/5</w:t>
      </w:r>
      <w:r w:rsidR="00B26AD8">
        <w:t>, joka toimii etäpisteiden sisääntulorajapintana. (K</w:t>
      </w:r>
      <w:r w:rsidR="003A6B81">
        <w:t>uvio 13).</w:t>
      </w:r>
      <w:r w:rsidR="00B26AD8">
        <w:t xml:space="preserve"> </w:t>
      </w:r>
    </w:p>
    <w:p w:rsidR="003A6B81" w:rsidP="003A6B81" w:rsidRDefault="3122BC5E" w14:paraId="47257D83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6A92C0B" wp14:editId="021E758E">
            <wp:extent cx="3571874" cy="1322093"/>
            <wp:effectExtent l="0" t="0" r="0" b="0"/>
            <wp:docPr id="32282947" name="Picture 3228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13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BC5E" w:rsidP="003A6B81" w:rsidRDefault="003A6B81" w14:paraId="6760B149" w14:textId="518031E4">
      <w:pPr>
        <w:pStyle w:val="Caption"/>
      </w:pPr>
      <w:bookmarkStart w:name="_Toc177377917" w:id="4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13</w:t>
      </w:r>
      <w:r>
        <w:fldChar w:fldCharType="end"/>
      </w:r>
      <w:r>
        <w:t>. Yhdyskäytävän luonti</w:t>
      </w:r>
      <w:bookmarkEnd w:id="46"/>
    </w:p>
    <w:p w:rsidR="039C71B0" w:rsidP="4001C32C" w:rsidRDefault="3122BC5E" w14:paraId="359E2B97" w14:textId="5F7B1092">
      <w:pPr>
        <w:spacing w:after="160" w:line="259" w:lineRule="auto"/>
        <w:rPr>
          <w:lang w:val="en-US"/>
        </w:rPr>
      </w:pPr>
      <w:r w:rsidRPr="00FE4146">
        <w:t xml:space="preserve">Authentication </w:t>
      </w:r>
      <w:r w:rsidRPr="00FE4146" w:rsidR="00B26AD8">
        <w:t xml:space="preserve">välilehdelle vaihdoimme </w:t>
      </w:r>
      <w:r w:rsidRPr="00FE4146" w:rsidR="007F71F0">
        <w:t>SSL/TLS-</w:t>
      </w:r>
      <w:r w:rsidRPr="00FE4146" w:rsidR="00B26AD8">
        <w:t xml:space="preserve">profiiliksi portaalin luonnin yhteydessä tehdyn </w:t>
      </w:r>
      <w:proofErr w:type="spellStart"/>
      <w:r w:rsidRPr="00FE4146" w:rsidR="007F71F0">
        <w:t>Portal_profilen</w:t>
      </w:r>
      <w:proofErr w:type="spellEnd"/>
      <w:r w:rsidRPr="00FE4146" w:rsidR="007F71F0">
        <w:t>.</w:t>
      </w:r>
      <w:r w:rsidRPr="00FE4146" w:rsidR="00C533F8">
        <w:t xml:space="preserve"> </w:t>
      </w:r>
      <w:r w:rsidR="00C533F8">
        <w:rPr>
          <w:lang w:val="en-US"/>
        </w:rPr>
        <w:t>(Kuvio 14)</w:t>
      </w:r>
    </w:p>
    <w:p w:rsidR="00C758F0" w:rsidP="00C758F0" w:rsidRDefault="6DCBF729" w14:paraId="7406B502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96D2864" wp14:editId="6B1AE70B">
            <wp:extent cx="4181474" cy="714375"/>
            <wp:effectExtent l="0" t="0" r="0" b="0"/>
            <wp:docPr id="124589718" name="Picture 12458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BF729" w:rsidP="00C758F0" w:rsidRDefault="00C758F0" w14:paraId="74D65554" w14:textId="5CB6E586">
      <w:pPr>
        <w:pStyle w:val="Caption"/>
      </w:pPr>
      <w:bookmarkStart w:name="_Toc177377918" w:id="4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14</w:t>
      </w:r>
      <w:r>
        <w:fldChar w:fldCharType="end"/>
      </w:r>
      <w:r>
        <w:t>. Yhdyskäytävän SSL/TLS-profiili</w:t>
      </w:r>
      <w:bookmarkEnd w:id="47"/>
    </w:p>
    <w:p w:rsidR="6DCBF729" w:rsidP="4001C32C" w:rsidRDefault="00C758F0" w14:paraId="34372AC7" w14:textId="74B6FD6F">
      <w:pPr>
        <w:spacing w:after="160" w:line="259" w:lineRule="auto"/>
      </w:pPr>
      <w:r>
        <w:t xml:space="preserve">Jatkoimme </w:t>
      </w:r>
      <w:r w:rsidR="6DCBF729">
        <w:t xml:space="preserve">Client </w:t>
      </w:r>
      <w:proofErr w:type="spellStart"/>
      <w:r w:rsidR="00D40AA9">
        <w:t>A</w:t>
      </w:r>
      <w:r w:rsidR="6DCBF729">
        <w:t>uthentication</w:t>
      </w:r>
      <w:proofErr w:type="spellEnd"/>
      <w:r w:rsidR="00D40AA9">
        <w:t xml:space="preserve"> -kohtaan</w:t>
      </w:r>
      <w:r>
        <w:t xml:space="preserve"> ja lisäsimme uuden </w:t>
      </w:r>
      <w:proofErr w:type="spellStart"/>
      <w:r>
        <w:t>Add</w:t>
      </w:r>
      <w:proofErr w:type="spellEnd"/>
      <w:r>
        <w:t>-painikkeesta</w:t>
      </w:r>
      <w:r w:rsidR="00D40AA9">
        <w:t xml:space="preserve"> ja nimesimme sen nimellä Gateway1_client</w:t>
      </w:r>
      <w:r w:rsidR="00C67DFC">
        <w:t>.</w:t>
      </w:r>
      <w:r w:rsidR="00D40AA9">
        <w:t xml:space="preserve"> Vaihdoimme alimmaiseen kenttään taas </w:t>
      </w:r>
      <w:proofErr w:type="spellStart"/>
      <w:r w:rsidR="00D40AA9">
        <w:t>Yes</w:t>
      </w:r>
      <w:proofErr w:type="spellEnd"/>
      <w:r w:rsidR="00D40AA9">
        <w:t>, kuten portaalia luodessa samassa kohdassa.</w:t>
      </w:r>
      <w:r w:rsidR="00C67DFC">
        <w:t xml:space="preserve"> (kuvio 15)</w:t>
      </w:r>
      <w:r w:rsidR="00D40AA9">
        <w:t>.</w:t>
      </w:r>
      <w:r w:rsidR="6FD42406">
        <w:t xml:space="preserve"> </w:t>
      </w:r>
    </w:p>
    <w:p w:rsidR="00D40AA9" w:rsidP="4001C32C" w:rsidRDefault="00D40AA9" w14:paraId="5A9D2968" w14:textId="77777777">
      <w:pPr>
        <w:spacing w:after="160" w:line="259" w:lineRule="auto"/>
      </w:pPr>
    </w:p>
    <w:p w:rsidR="00D40AA9" w:rsidP="00D40AA9" w:rsidRDefault="00C67DFC" w14:paraId="713414BB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A67211A" wp14:editId="4986F1C5">
            <wp:extent cx="3187700" cy="2106956"/>
            <wp:effectExtent l="0" t="0" r="0" b="7620"/>
            <wp:docPr id="1544667834" name="Picture 2093963812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67834" name="Picture 2093963812" descr="Kuva, joka sisältää kohteen teksti, kuvakaappaus, Fontti, numero&#10;&#10;Kuvaus luotu automaattisesti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39" cy="21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1C32C" w:rsidP="00BB20AA" w:rsidRDefault="00D40AA9" w14:paraId="0AFFCC82" w14:textId="091CBB57">
      <w:pPr>
        <w:pStyle w:val="Caption"/>
      </w:pPr>
      <w:bookmarkStart w:name="_Toc177377919" w:id="4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15</w:t>
      </w:r>
      <w:r>
        <w:fldChar w:fldCharType="end"/>
      </w:r>
      <w:r>
        <w:t>. Client Authetication</w:t>
      </w:r>
      <w:bookmarkEnd w:id="48"/>
    </w:p>
    <w:p w:rsidR="001F4EE7" w:rsidP="001F4EE7" w:rsidRDefault="001F4EE7" w14:paraId="5525EF30" w14:textId="77777777">
      <w:pPr>
        <w:keepNext/>
      </w:pPr>
      <w:r>
        <w:t>Autentikointiprofiili -kohtaan</w:t>
      </w:r>
      <w:r w:rsidR="00BB20AA">
        <w:t xml:space="preserve"> loimme uuden profiilin nimellä Gateway1_auth_profile ja vaihdoimme tyypiksi </w:t>
      </w:r>
      <w:r>
        <w:t>paikallinen tietokanta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). (Kuvio 16)</w:t>
      </w:r>
      <w:r w:rsidR="7F35B5D2">
        <w:br/>
      </w:r>
      <w:r w:rsidR="3A717D0F">
        <w:rPr>
          <w:noProof/>
        </w:rPr>
        <w:drawing>
          <wp:inline distT="0" distB="0" distL="0" distR="0" wp14:anchorId="36218A72" wp14:editId="62A0EDF5">
            <wp:extent cx="3836658" cy="2076450"/>
            <wp:effectExtent l="0" t="0" r="0" b="0"/>
            <wp:docPr id="1103013537" name="Picture 110301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5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5B5D2" w:rsidP="001F4EE7" w:rsidRDefault="001F4EE7" w14:paraId="52E4E969" w14:textId="3D14692A">
      <w:pPr>
        <w:pStyle w:val="Caption"/>
      </w:pPr>
      <w:bookmarkStart w:name="_Toc177377920" w:id="4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16</w:t>
      </w:r>
      <w:r>
        <w:fldChar w:fldCharType="end"/>
      </w:r>
      <w:r>
        <w:t>. Yhdyskäytävän autentikointiprofiili</w:t>
      </w:r>
      <w:bookmarkEnd w:id="49"/>
    </w:p>
    <w:p w:rsidR="2A673F8B" w:rsidP="4001C32C" w:rsidRDefault="2A673F8B" w14:paraId="7A661CBA" w14:textId="1647C27B">
      <w:pPr>
        <w:spacing w:after="160" w:line="259" w:lineRule="auto"/>
      </w:pPr>
      <w:r>
        <w:rPr>
          <w:noProof/>
        </w:rPr>
        <w:drawing>
          <wp:inline distT="0" distB="0" distL="0" distR="0" wp14:anchorId="48178574" wp14:editId="302A5238">
            <wp:extent cx="3905316" cy="2581275"/>
            <wp:effectExtent l="0" t="0" r="0" b="0"/>
            <wp:docPr id="2093963812" name="Picture 209396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1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49F03" w:rsidP="4001C32C" w:rsidRDefault="001F4EE7" w14:paraId="479E2E93" w14:textId="3AA83AFD">
      <w:pPr>
        <w:spacing w:after="160" w:line="259" w:lineRule="auto"/>
        <w:rPr>
          <w:lang w:val="en-US"/>
        </w:rPr>
      </w:pPr>
      <w:r w:rsidRPr="00FE4146">
        <w:t xml:space="preserve">Siirryimme </w:t>
      </w:r>
      <w:proofErr w:type="spellStart"/>
      <w:r w:rsidRPr="00FE4146" w:rsidR="00964012">
        <w:t>Agent</w:t>
      </w:r>
      <w:proofErr w:type="spellEnd"/>
      <w:r w:rsidRPr="00FE4146" w:rsidR="00964012">
        <w:t xml:space="preserve">-välilehdelle ja valitsimme kohdan “Tunnel Mode” ja loimme uuden tunnelirajapinnan. </w:t>
      </w:r>
      <w:r w:rsidR="009D408E">
        <w:rPr>
          <w:lang w:val="en-US"/>
        </w:rPr>
        <w:t>(Kuvio 17)</w:t>
      </w:r>
      <w:r w:rsidR="00222ADC">
        <w:rPr>
          <w:lang w:val="en-US"/>
        </w:rPr>
        <w:t>.</w:t>
      </w:r>
    </w:p>
    <w:p w:rsidR="009E508E" w:rsidP="009E508E" w:rsidRDefault="6D449F03" w14:paraId="02C1F5EF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354AE00B" wp14:editId="4BE520DB">
            <wp:extent cx="4084392" cy="1685925"/>
            <wp:effectExtent l="0" t="0" r="0" b="0"/>
            <wp:docPr id="161695244" name="Picture 16169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49F03" w:rsidP="009D408E" w:rsidRDefault="009E508E" w14:paraId="6DCE6EA4" w14:textId="23D2D99B">
      <w:pPr>
        <w:pStyle w:val="Caption"/>
      </w:pPr>
      <w:bookmarkStart w:name="_Toc177377921" w:id="5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17</w:t>
      </w:r>
      <w:r>
        <w:fldChar w:fldCharType="end"/>
      </w:r>
      <w:r>
        <w:t>. Tunnelirajapinnan valinta</w:t>
      </w:r>
      <w:bookmarkEnd w:id="50"/>
    </w:p>
    <w:p w:rsidR="4001C32C" w:rsidRDefault="4001C32C" w14:paraId="41E45BE9" w14:textId="3DFAD022">
      <w:r>
        <w:br w:type="page"/>
      </w:r>
    </w:p>
    <w:p w:rsidR="3F587F9D" w:rsidP="4001C32C" w:rsidRDefault="001A33D0" w14:paraId="7969E386" w14:textId="6B1FB679">
      <w:pPr>
        <w:spacing w:after="160" w:line="259" w:lineRule="auto"/>
      </w:pPr>
      <w:r>
        <w:t xml:space="preserve">Annoimme tunnelirajapinnalle numeron 1, vaihdoimme virtuaaliseksi reitittimeksi valinnan </w:t>
      </w:r>
      <w:proofErr w:type="spellStart"/>
      <w:r>
        <w:t>default</w:t>
      </w:r>
      <w:proofErr w:type="spellEnd"/>
      <w:r>
        <w:t xml:space="preserve"> ja loimme uuden </w:t>
      </w:r>
      <w:r w:rsidR="00222ADC">
        <w:t xml:space="preserve">turvallisuusalueen (Security </w:t>
      </w:r>
      <w:proofErr w:type="spellStart"/>
      <w:r w:rsidR="00222ADC">
        <w:t>Zone</w:t>
      </w:r>
      <w:proofErr w:type="spellEnd"/>
      <w:r w:rsidR="00222ADC">
        <w:t>) nimeltä GP_VPN. (Kuvio 18).</w:t>
      </w:r>
    </w:p>
    <w:p w:rsidR="0047105A" w:rsidP="0047105A" w:rsidRDefault="3F587F9D" w14:paraId="10E3320B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6797131" wp14:editId="2392A588">
            <wp:extent cx="4185639" cy="2423609"/>
            <wp:effectExtent l="0" t="0" r="0" b="0"/>
            <wp:docPr id="2021719692" name="Picture 202171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39" cy="24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587F9D" w:rsidP="0047105A" w:rsidRDefault="0047105A" w14:paraId="358AB11F" w14:textId="071A2F5B">
      <w:pPr>
        <w:pStyle w:val="Caption"/>
      </w:pPr>
      <w:bookmarkStart w:name="_Toc177377922" w:id="5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18</w:t>
      </w:r>
      <w:r>
        <w:fldChar w:fldCharType="end"/>
      </w:r>
      <w:r>
        <w:t>. Tunnelirajapinnan luonti</w:t>
      </w:r>
      <w:bookmarkEnd w:id="51"/>
    </w:p>
    <w:p w:rsidR="00E54422" w:rsidP="4001C32C" w:rsidRDefault="00E54422" w14:paraId="04F69938" w14:textId="0FF9AA94">
      <w:pPr>
        <w:spacing w:after="160" w:line="259" w:lineRule="auto"/>
      </w:pPr>
      <w:r>
        <w:t>Uuden turvallisuusalueen luomiseksi valitsemme rajapinnaksi ethernet1/6</w:t>
      </w:r>
      <w:r w:rsidR="00537447">
        <w:t xml:space="preserve">. Tunnel.1 -tunneli on jo valmiiksi rajapintojen alla, koska valitsimme </w:t>
      </w:r>
      <w:r w:rsidR="00CE31EA">
        <w:t>luoda sille uuden turvallisuusalueen.</w:t>
      </w:r>
      <w:r w:rsidR="006A476B">
        <w:t xml:space="preserve"> Laitoimme myös käyttäjän tunnistuksen käyttöön (</w:t>
      </w:r>
      <w:proofErr w:type="spellStart"/>
      <w:r w:rsidR="006A476B">
        <w:t>Enable</w:t>
      </w:r>
      <w:proofErr w:type="spellEnd"/>
      <w:r w:rsidR="006A476B">
        <w:t xml:space="preserve"> User </w:t>
      </w:r>
      <w:proofErr w:type="spellStart"/>
      <w:r w:rsidR="006A476B">
        <w:t>Identification</w:t>
      </w:r>
      <w:proofErr w:type="spellEnd"/>
      <w:r w:rsidR="006A476B">
        <w:t>)</w:t>
      </w:r>
      <w:r w:rsidR="3E18302F">
        <w:t xml:space="preserve">. Tämän jälkeen </w:t>
      </w:r>
      <w:r w:rsidR="009765CC">
        <w:t>turvallisuusalue ja tunneli olivat valmiita. (Kuvio 19).</w:t>
      </w:r>
    </w:p>
    <w:p w:rsidR="4001C32C" w:rsidP="4001C32C" w:rsidRDefault="4001C32C" w14:paraId="43AB928B" w14:textId="62A6524D">
      <w:pPr>
        <w:spacing w:after="160" w:line="259" w:lineRule="auto"/>
      </w:pPr>
    </w:p>
    <w:p w:rsidR="009765CC" w:rsidP="009765CC" w:rsidRDefault="19E0FA85" w14:paraId="0F9ED335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09F1B43" wp14:editId="5E5630C8">
            <wp:extent cx="5024419" cy="2813050"/>
            <wp:effectExtent l="0" t="0" r="5080" b="6350"/>
            <wp:docPr id="2142145953" name="Picture 214214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21459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52" cy="28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08093" w:rsidP="0086774A" w:rsidRDefault="009765CC" w14:paraId="2049ECE6" w14:textId="3CAC2107">
      <w:pPr>
        <w:pStyle w:val="Caption"/>
      </w:pPr>
      <w:bookmarkStart w:name="_Toc177377923" w:id="5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19</w:t>
      </w:r>
      <w:r>
        <w:fldChar w:fldCharType="end"/>
      </w:r>
      <w:r>
        <w:t>. Turvallisuusalueen luonti</w:t>
      </w:r>
      <w:bookmarkEnd w:id="52"/>
      <w:r w:rsidR="69B08093">
        <w:br w:type="page"/>
      </w:r>
    </w:p>
    <w:p w:rsidR="69B08093" w:rsidP="65C23C29" w:rsidRDefault="00B212F2" w14:paraId="532C5558" w14:textId="09CED3D5">
      <w:pPr>
        <w:spacing w:after="160" w:line="259" w:lineRule="auto"/>
      </w:pPr>
      <w:r>
        <w:t xml:space="preserve">Siirryimme </w:t>
      </w:r>
      <w:r w:rsidR="0086774A">
        <w:t xml:space="preserve">Client </w:t>
      </w:r>
      <w:proofErr w:type="spellStart"/>
      <w:r w:rsidR="0086774A">
        <w:t>Settings</w:t>
      </w:r>
      <w:proofErr w:type="spellEnd"/>
      <w:r w:rsidR="0086774A">
        <w:t xml:space="preserve"> -välilehdelle ja </w:t>
      </w:r>
      <w:r w:rsidR="003C760B">
        <w:t xml:space="preserve">loimme uuden asetuksen nimeltä </w:t>
      </w:r>
      <w:proofErr w:type="spellStart"/>
      <w:r w:rsidR="003C760B">
        <w:t>Gateway_config</w:t>
      </w:r>
      <w:proofErr w:type="spellEnd"/>
      <w:r w:rsidR="003C760B">
        <w:t>. Asetimme IP</w:t>
      </w:r>
      <w:r w:rsidR="00B270F7">
        <w:t>-osoiteavaruudeksi ohje</w:t>
      </w:r>
      <w:r w:rsidR="00253340">
        <w:t xml:space="preserve">en mukaan 10.255.254.0/24. </w:t>
      </w:r>
      <w:r w:rsidR="00144030">
        <w:t>Tällä määrittelimme IP-avaruuden</w:t>
      </w:r>
      <w:r w:rsidR="00C34BFA">
        <w:t xml:space="preserve">, </w:t>
      </w:r>
      <w:r w:rsidR="00144030">
        <w:t xml:space="preserve">joka jaetaan </w:t>
      </w:r>
      <w:proofErr w:type="spellStart"/>
      <w:r w:rsidR="00C34BFA">
        <w:t>GlobalProtect</w:t>
      </w:r>
      <w:proofErr w:type="spellEnd"/>
      <w:r w:rsidR="00C34BFA">
        <w:t xml:space="preserve"> </w:t>
      </w:r>
      <w:proofErr w:type="spellStart"/>
      <w:r w:rsidR="00144030">
        <w:t>VPN:n</w:t>
      </w:r>
      <w:proofErr w:type="spellEnd"/>
      <w:r w:rsidR="00144030">
        <w:t xml:space="preserve"> käyttäjille. </w:t>
      </w:r>
      <w:proofErr w:type="spellStart"/>
      <w:r w:rsidR="00C34BFA">
        <w:t>Split</w:t>
      </w:r>
      <w:proofErr w:type="spellEnd"/>
      <w:r w:rsidR="00C34BFA">
        <w:t xml:space="preserve"> </w:t>
      </w:r>
      <w:proofErr w:type="spellStart"/>
      <w:r w:rsidR="00C34BFA">
        <w:t>Tunnel</w:t>
      </w:r>
      <w:proofErr w:type="spellEnd"/>
      <w:r w:rsidR="00C34BFA">
        <w:t xml:space="preserve"> osiossa </w:t>
      </w:r>
      <w:r w:rsidR="00785C1C">
        <w:t xml:space="preserve">lisäsimme </w:t>
      </w:r>
      <w:r w:rsidR="00B402E6">
        <w:t xml:space="preserve">kuvion 20 mukaiset </w:t>
      </w:r>
      <w:r w:rsidR="00755153">
        <w:t>IP-osoitteet, jotka ovat oman verkkomme osoitteita</w:t>
      </w:r>
      <w:r w:rsidR="00EF67F2">
        <w:t xml:space="preserve">. Ne näkyvät otsikon </w:t>
      </w:r>
      <w:proofErr w:type="spellStart"/>
      <w:r w:rsidR="00EF67F2">
        <w:t>Include</w:t>
      </w:r>
      <w:proofErr w:type="spellEnd"/>
      <w:r w:rsidR="00EF67F2">
        <w:t xml:space="preserve"> Access </w:t>
      </w:r>
      <w:proofErr w:type="spellStart"/>
      <w:r w:rsidR="00EF67F2">
        <w:t>Route</w:t>
      </w:r>
      <w:proofErr w:type="spellEnd"/>
      <w:r w:rsidR="00EF67F2">
        <w:t xml:space="preserve"> alla.</w:t>
      </w:r>
    </w:p>
    <w:p w:rsidR="00EF67F2" w:rsidP="00EF67F2" w:rsidRDefault="6F5687F9" w14:paraId="0BA3C093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A1E58FA" wp14:editId="34834134">
            <wp:extent cx="4258037" cy="2085975"/>
            <wp:effectExtent l="0" t="0" r="0" b="0"/>
            <wp:docPr id="394387676" name="Picture 39438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37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687F9" w:rsidP="00EF67F2" w:rsidRDefault="00EF67F2" w14:paraId="4C8A69D9" w14:textId="6BEA5190">
      <w:pPr>
        <w:pStyle w:val="Caption"/>
      </w:pPr>
      <w:bookmarkStart w:name="_Toc177377924" w:id="5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20</w:t>
      </w:r>
      <w:r>
        <w:fldChar w:fldCharType="end"/>
      </w:r>
      <w:r>
        <w:t>. Yhdyskäytävän asetukset</w:t>
      </w:r>
      <w:bookmarkEnd w:id="53"/>
    </w:p>
    <w:p w:rsidR="0988E9C9" w:rsidP="65C23C29" w:rsidRDefault="0988E9C9" w14:paraId="519D01D1" w14:textId="75D27189">
      <w:pPr>
        <w:spacing w:after="160" w:line="259" w:lineRule="auto"/>
      </w:pPr>
      <w:r>
        <w:t xml:space="preserve">Network </w:t>
      </w:r>
      <w:proofErr w:type="spellStart"/>
      <w:r>
        <w:t>services</w:t>
      </w:r>
      <w:proofErr w:type="spellEnd"/>
      <w:r>
        <w:t xml:space="preserve"> </w:t>
      </w:r>
      <w:r w:rsidR="00EF67F2">
        <w:t xml:space="preserve">-välilehdelle syötimme kuvion 21 mukaiset asetukset. Rajapinnan lähteeksi valitsimme ethernet1/5 ja </w:t>
      </w:r>
      <w:r w:rsidR="74ECF99F">
        <w:t>kaikki</w:t>
      </w:r>
      <w:r w:rsidR="353A2AEE">
        <w:t>in</w:t>
      </w:r>
      <w:r w:rsidR="00B54A4E">
        <w:t xml:space="preserve"> muihin kohtiin</w:t>
      </w:r>
      <w:r w:rsidR="353A2AEE">
        <w:t xml:space="preserve"> </w:t>
      </w:r>
      <w:proofErr w:type="spellStart"/>
      <w:r w:rsidR="353A2AEE">
        <w:t>inheri</w:t>
      </w:r>
      <w:r w:rsidR="02EE756B">
        <w:t>t</w:t>
      </w:r>
      <w:proofErr w:type="spellEnd"/>
      <w:r w:rsidR="02EE756B">
        <w:t xml:space="preserve"> eli ominaisuudet periyty</w:t>
      </w:r>
      <w:r w:rsidR="00B54A4E">
        <w:t>v</w:t>
      </w:r>
      <w:r w:rsidR="02EE756B">
        <w:t>ät valitulta lähteeltä</w:t>
      </w:r>
      <w:r w:rsidR="0002045C">
        <w:t>.</w:t>
      </w:r>
    </w:p>
    <w:p w:rsidR="0002045C" w:rsidP="0002045C" w:rsidRDefault="0988E9C9" w14:paraId="799D8979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7722312" wp14:editId="02D806A3">
            <wp:extent cx="3824515" cy="1362075"/>
            <wp:effectExtent l="0" t="0" r="0" b="0"/>
            <wp:docPr id="435924797" name="Picture 43592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5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8E9C9" w:rsidP="0002045C" w:rsidRDefault="0002045C" w14:paraId="5CD2383F" w14:textId="353D027D">
      <w:pPr>
        <w:pStyle w:val="Caption"/>
      </w:pPr>
      <w:bookmarkStart w:name="_Toc177377925" w:id="5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21</w:t>
      </w:r>
      <w:r>
        <w:fldChar w:fldCharType="end"/>
      </w:r>
      <w:r>
        <w:t>. Network Services -asetukset</w:t>
      </w:r>
      <w:bookmarkEnd w:id="54"/>
    </w:p>
    <w:p w:rsidR="65C23C29" w:rsidP="00732B9F" w:rsidRDefault="00732B9F" w14:paraId="3F915514" w14:textId="6510524F">
      <w:pPr>
        <w:pStyle w:val="Heading2"/>
      </w:pPr>
      <w:bookmarkStart w:name="_Toc177388179" w:id="55"/>
      <w:proofErr w:type="spellStart"/>
      <w:r>
        <w:t>GlobalProtectin</w:t>
      </w:r>
      <w:proofErr w:type="spellEnd"/>
      <w:r>
        <w:t xml:space="preserve"> käyttöönotto</w:t>
      </w:r>
      <w:bookmarkEnd w:id="55"/>
    </w:p>
    <w:p w:rsidR="65C23C29" w:rsidP="17AE8A6F" w:rsidRDefault="00732B9F" w14:paraId="30D5E6FC" w14:textId="1D921D83">
      <w:pPr>
        <w:spacing w:after="160" w:line="259" w:lineRule="auto"/>
        <w:rPr>
          <w:lang w:val="en-US"/>
        </w:rPr>
      </w:pPr>
      <w:r w:rsidRPr="00FE4146">
        <w:t xml:space="preserve">Ennen </w:t>
      </w:r>
      <w:proofErr w:type="spellStart"/>
      <w:r w:rsidRPr="00FE4146" w:rsidR="00113ADE">
        <w:t>GlobalProtectin</w:t>
      </w:r>
      <w:proofErr w:type="spellEnd"/>
      <w:r w:rsidRPr="00FE4146" w:rsidR="00113ADE">
        <w:t xml:space="preserve"> asentamista omalle koneelle menimme palomuurin käyttöliittymässä Device-välilehdelle </w:t>
      </w:r>
      <w:r w:rsidRPr="00FE4146" w:rsidR="00505278">
        <w:t xml:space="preserve">ja </w:t>
      </w:r>
      <w:proofErr w:type="spellStart"/>
      <w:r w:rsidRPr="00FE4146" w:rsidR="00505278">
        <w:t>GlobalProtect</w:t>
      </w:r>
      <w:proofErr w:type="spellEnd"/>
      <w:r w:rsidRPr="00FE4146" w:rsidR="00505278">
        <w:t xml:space="preserve"> Client-otsikon alta </w:t>
      </w:r>
      <w:r w:rsidRPr="00FE4146" w:rsidR="00A13DA9">
        <w:t xml:space="preserve">valitsimme käyttöön Global </w:t>
      </w:r>
      <w:proofErr w:type="spellStart"/>
      <w:r w:rsidRPr="00FE4146" w:rsidR="00A13DA9">
        <w:t>Protectin</w:t>
      </w:r>
      <w:proofErr w:type="spellEnd"/>
      <w:r w:rsidRPr="00FE4146" w:rsidR="00A13DA9">
        <w:t xml:space="preserve"> uusimman version eli version 6.3.0. </w:t>
      </w:r>
      <w:r w:rsidR="00A13DA9">
        <w:rPr>
          <w:lang w:val="en-US"/>
        </w:rPr>
        <w:t>(Kuvio 22).</w:t>
      </w:r>
    </w:p>
    <w:p w:rsidR="65C23C29" w:rsidP="17AE8A6F" w:rsidRDefault="65C23C29" w14:paraId="13B79483" w14:textId="2655C9D5">
      <w:pPr>
        <w:spacing w:after="160" w:line="259" w:lineRule="auto"/>
        <w:rPr>
          <w:lang w:val="en-US"/>
        </w:rPr>
      </w:pPr>
    </w:p>
    <w:p w:rsidR="00A13DA9" w:rsidP="00A13DA9" w:rsidRDefault="5BE178AB" w14:paraId="26FE51AF" w14:textId="7777777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223309B" wp14:editId="2011D3EE">
            <wp:extent cx="5024869" cy="1930238"/>
            <wp:effectExtent l="0" t="0" r="0" b="0"/>
            <wp:docPr id="331415922" name="Kuva 33141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69" cy="19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E8A6F" w:rsidP="00A13DA9" w:rsidRDefault="00A13DA9" w14:paraId="46EE6022" w14:textId="4988FB13">
      <w:pPr>
        <w:pStyle w:val="Caption"/>
      </w:pPr>
      <w:bookmarkStart w:name="_Toc177377926" w:id="5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22</w:t>
      </w:r>
      <w:r>
        <w:fldChar w:fldCharType="end"/>
      </w:r>
      <w:r>
        <w:t>. GlobalProtectin version valinta</w:t>
      </w:r>
      <w:bookmarkEnd w:id="56"/>
    </w:p>
    <w:p w:rsidR="00CC38FB" w:rsidP="00CC38FB" w:rsidRDefault="00B66C0B" w14:paraId="37082501" w14:textId="77777777">
      <w:pPr>
        <w:keepNext/>
        <w:spacing w:after="160" w:line="259" w:lineRule="auto"/>
      </w:pPr>
      <w:r>
        <w:t>Lisäsimme vielä itsellemme testikäyttäjän</w:t>
      </w:r>
      <w:r w:rsidR="00DE511A">
        <w:t xml:space="preserve"> Device-välilehdeltä </w:t>
      </w:r>
      <w:proofErr w:type="spellStart"/>
      <w:r w:rsidR="00DE511A">
        <w:t>Local</w:t>
      </w:r>
      <w:proofErr w:type="spellEnd"/>
      <w:r w:rsidR="00DE511A">
        <w:t xml:space="preserve"> User </w:t>
      </w:r>
      <w:proofErr w:type="spellStart"/>
      <w:r w:rsidR="00DE511A">
        <w:t>Database</w:t>
      </w:r>
      <w:proofErr w:type="spellEnd"/>
      <w:r w:rsidR="00DE511A">
        <w:t xml:space="preserve"> -&gt; </w:t>
      </w:r>
      <w:proofErr w:type="spellStart"/>
      <w:r w:rsidR="00DE511A">
        <w:t>Users</w:t>
      </w:r>
      <w:proofErr w:type="spellEnd"/>
      <w:r w:rsidR="00DE511A">
        <w:t xml:space="preserve"> -&gt; </w:t>
      </w:r>
      <w:proofErr w:type="spellStart"/>
      <w:r w:rsidR="00DE511A">
        <w:t>Add</w:t>
      </w:r>
      <w:proofErr w:type="spellEnd"/>
      <w:r w:rsidR="00DE511A">
        <w:t>. Nimesimme</w:t>
      </w:r>
      <w:r w:rsidR="00CC38FB">
        <w:t xml:space="preserve"> käyttäjän nimellä </w:t>
      </w:r>
      <w:proofErr w:type="spellStart"/>
      <w:r w:rsidR="00CC38FB">
        <w:t>TestUser</w:t>
      </w:r>
      <w:proofErr w:type="spellEnd"/>
      <w:r w:rsidR="00CC38FB">
        <w:t xml:space="preserve"> ja asetimme sille salasanan. (Kuvio 23). </w:t>
      </w:r>
      <w:r w:rsidR="65C23C29">
        <w:br/>
      </w:r>
      <w:r w:rsidR="2B9FB4B3">
        <w:rPr>
          <w:noProof/>
        </w:rPr>
        <w:drawing>
          <wp:inline distT="0" distB="0" distL="0" distR="0" wp14:anchorId="70E89CD1" wp14:editId="2BF98FE3">
            <wp:extent cx="4178384" cy="2137930"/>
            <wp:effectExtent l="0" t="0" r="0" b="0"/>
            <wp:docPr id="769115660" name="Kuva 76911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84" cy="21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23C29" w:rsidP="00CC38FB" w:rsidRDefault="00CC38FB" w14:paraId="7EED3BAC" w14:textId="50E34AA2">
      <w:pPr>
        <w:pStyle w:val="Caption"/>
      </w:pPr>
      <w:bookmarkStart w:name="_Toc177377927" w:id="5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23</w:t>
      </w:r>
      <w:r>
        <w:fldChar w:fldCharType="end"/>
      </w:r>
      <w:r>
        <w:t>. Testikäyttäjän luonti</w:t>
      </w:r>
      <w:bookmarkEnd w:id="57"/>
    </w:p>
    <w:p w:rsidR="2A5C086D" w:rsidP="17AE8A6F" w:rsidRDefault="00CC38FB" w14:paraId="22592679" w14:textId="43ABC005">
      <w:pPr>
        <w:spacing w:after="160" w:line="259" w:lineRule="auto"/>
      </w:pPr>
      <w:r>
        <w:t xml:space="preserve">Avasimme selaimelle uuden välilehden ja menimme aiemmin asettamaamme osoitteeseen </w:t>
      </w:r>
      <w:r w:rsidR="2A5C086D">
        <w:t>ns1.group13.ttc60z.vle.fi</w:t>
      </w:r>
      <w:r>
        <w:t xml:space="preserve">, josta pääsimme kirjautumaan portaaliin testikäyttäjällä ja </w:t>
      </w:r>
      <w:r w:rsidR="007A2A44">
        <w:t xml:space="preserve">lataamaan </w:t>
      </w:r>
      <w:proofErr w:type="spellStart"/>
      <w:r w:rsidR="007A2A44">
        <w:t>GlobalProtectin</w:t>
      </w:r>
      <w:proofErr w:type="spellEnd"/>
      <w:r w:rsidR="007A2A44">
        <w:t xml:space="preserve"> omalle tietokoneellemme. (Kuvio 24).</w:t>
      </w:r>
    </w:p>
    <w:p w:rsidR="17AE8A6F" w:rsidP="17AE8A6F" w:rsidRDefault="17AE8A6F" w14:paraId="1182812D" w14:textId="36000135">
      <w:pPr>
        <w:spacing w:after="160" w:line="259" w:lineRule="auto"/>
      </w:pPr>
    </w:p>
    <w:p w:rsidR="0029131D" w:rsidP="0029131D" w:rsidRDefault="0029131D" w14:paraId="08E3967D" w14:textId="77777777">
      <w:pPr>
        <w:keepNext/>
        <w:spacing w:after="160" w:line="259" w:lineRule="auto"/>
      </w:pPr>
      <w:r w:rsidRPr="0029131D">
        <w:drawing>
          <wp:inline distT="0" distB="0" distL="0" distR="0" wp14:anchorId="66CFED81" wp14:editId="71AED55F">
            <wp:extent cx="4484217" cy="2785072"/>
            <wp:effectExtent l="0" t="0" r="0" b="0"/>
            <wp:docPr id="1565908819" name="Kuva 1" descr="Kuva, joka sisältää kohteen teksti, kuvakaappaus, Fontti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08819" name="Kuva 1" descr="Kuva, joka sisältää kohteen teksti, kuvakaappaus, Fontti, muotoilu&#10;&#10;Kuvaus luotu automaattisesti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305" cy="28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C086D" w:rsidP="0029131D" w:rsidRDefault="0029131D" w14:paraId="73AD39B9" w14:textId="3B2F4EAA">
      <w:pPr>
        <w:pStyle w:val="Caption"/>
      </w:pPr>
      <w:bookmarkStart w:name="_Toc177377928" w:id="5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24</w:t>
      </w:r>
      <w:r>
        <w:fldChar w:fldCharType="end"/>
      </w:r>
      <w:r>
        <w:t>. GlobalProtect portaali</w:t>
      </w:r>
      <w:bookmarkEnd w:id="58"/>
    </w:p>
    <w:p w:rsidR="00835BBF" w:rsidP="00835BBF" w:rsidRDefault="00672492" w14:paraId="3DCC67F5" w14:textId="77777777">
      <w:pPr>
        <w:keepNext/>
      </w:pPr>
      <w:r>
        <w:t xml:space="preserve">Ennen </w:t>
      </w:r>
      <w:proofErr w:type="spellStart"/>
      <w:r>
        <w:t>GlobalProtectin</w:t>
      </w:r>
      <w:proofErr w:type="spellEnd"/>
      <w:r>
        <w:t xml:space="preserve"> käyttöönottoa </w:t>
      </w:r>
      <w:r w:rsidR="00F15B4E">
        <w:t xml:space="preserve">asensimme luomamme sertifikaatin </w:t>
      </w:r>
      <w:proofErr w:type="spellStart"/>
      <w:r w:rsidR="00F15B4E">
        <w:t>RootCA</w:t>
      </w:r>
      <w:proofErr w:type="spellEnd"/>
      <w:r w:rsidR="00F15B4E">
        <w:t xml:space="preserve"> omille tietokoneillemme. </w:t>
      </w:r>
      <w:r w:rsidR="00835BBF">
        <w:t>Ensimmäisenä latasimme sertifikaatin Palo Altosta (Kuvio 25.)</w:t>
      </w:r>
      <w:r w:rsidRPr="00835BBF" w:rsidR="00835BBF">
        <w:drawing>
          <wp:inline distT="0" distB="0" distL="0" distR="0" wp14:anchorId="52489EFD" wp14:editId="378E363A">
            <wp:extent cx="4242750" cy="2926080"/>
            <wp:effectExtent l="0" t="0" r="5715" b="7620"/>
            <wp:docPr id="1740515573" name="Kuva 1" descr="Kuva, joka sisältää kohteen teksti, kuvakaappaus, ohjelmisto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15573" name="Kuva 1" descr="Kuva, joka sisältää kohteen teksti, kuvakaappaus, ohjelmisto, tietokone&#10;&#10;Kuvaus luotu automaattisest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4886" cy="2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131D" w:rsidR="0029131D" w:rsidP="00835BBF" w:rsidRDefault="00835BBF" w14:paraId="2374CBA8" w14:textId="60B52226">
      <w:pPr>
        <w:pStyle w:val="Caption"/>
      </w:pPr>
      <w:bookmarkStart w:name="_Toc177377929" w:id="5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25</w:t>
      </w:r>
      <w:r>
        <w:fldChar w:fldCharType="end"/>
      </w:r>
      <w:r>
        <w:t>. Sertifikaatin lataaminen</w:t>
      </w:r>
      <w:bookmarkEnd w:id="59"/>
    </w:p>
    <w:p w:rsidR="17AE8A6F" w:rsidP="17AE8A6F" w:rsidRDefault="00835BBF" w14:paraId="60ECFE76" w14:textId="72C07513">
      <w:pPr>
        <w:spacing w:after="160" w:line="259" w:lineRule="auto"/>
      </w:pPr>
      <w:r>
        <w:t xml:space="preserve">Seuraavaksi avasimme </w:t>
      </w:r>
      <w:r w:rsidR="00AA363F">
        <w:t xml:space="preserve">mmc:n Microsoft Management Consolen </w:t>
      </w:r>
      <w:r w:rsidR="00542AAA">
        <w:t xml:space="preserve">ja asensimme sertifikaatin tietokoneellemme </w:t>
      </w:r>
      <w:proofErr w:type="spellStart"/>
      <w:r w:rsidR="00355DB2">
        <w:t>Arizone</w:t>
      </w:r>
      <w:proofErr w:type="spellEnd"/>
      <w:r w:rsidR="00355DB2">
        <w:t xml:space="preserve"> State </w:t>
      </w:r>
      <w:proofErr w:type="spellStart"/>
      <w:r w:rsidR="00355DB2">
        <w:t>Universityn</w:t>
      </w:r>
      <w:proofErr w:type="spellEnd"/>
      <w:r w:rsidR="00355DB2">
        <w:t xml:space="preserve"> ohjeen mukaisesti. (Liite 2).</w:t>
      </w:r>
    </w:p>
    <w:p w:rsidR="008C5D4F" w:rsidP="17AE8A6F" w:rsidRDefault="001A54CD" w14:paraId="109154C7" w14:textId="3A20AB29">
      <w:pPr>
        <w:spacing w:after="160" w:line="259" w:lineRule="auto"/>
      </w:pPr>
      <w:r>
        <w:t xml:space="preserve">Asensimme ladatun </w:t>
      </w:r>
      <w:proofErr w:type="spellStart"/>
      <w:r>
        <w:t>GlobalProtect</w:t>
      </w:r>
      <w:r w:rsidR="008E318B">
        <w:t>in</w:t>
      </w:r>
      <w:proofErr w:type="spellEnd"/>
      <w:r w:rsidR="008E318B">
        <w:t xml:space="preserve"> ja aloitimme sen käyttöönoton. Ensimmäiseen kenttään kirjoitimme portaalin osoitteen</w:t>
      </w:r>
      <w:r w:rsidR="003F790E">
        <w:t xml:space="preserve"> ja sen jälkeen annamme </w:t>
      </w:r>
      <w:r w:rsidR="00D44242">
        <w:t xml:space="preserve">käyttäjätunnuksen ja </w:t>
      </w:r>
      <w:proofErr w:type="gramStart"/>
      <w:r w:rsidR="00D44242">
        <w:t>salasanan</w:t>
      </w:r>
      <w:proofErr w:type="gramEnd"/>
      <w:r w:rsidR="00D44242">
        <w:t xml:space="preserve"> jonka loimme aiemmin.</w:t>
      </w:r>
      <w:r w:rsidR="00394AD9">
        <w:t xml:space="preserve"> (Kuvio 26)</w:t>
      </w:r>
    </w:p>
    <w:p w:rsidR="006C5505" w:rsidP="006C5505" w:rsidRDefault="00D44242" w14:paraId="3ECBB334" w14:textId="77777777">
      <w:pPr>
        <w:keepNext/>
        <w:spacing w:after="160" w:line="259" w:lineRule="auto"/>
      </w:pPr>
      <w:r w:rsidRPr="00D44242">
        <w:drawing>
          <wp:inline distT="0" distB="0" distL="0" distR="0" wp14:anchorId="5C9445B7" wp14:editId="6C37DAE5">
            <wp:extent cx="3671461" cy="2267712"/>
            <wp:effectExtent l="0" t="0" r="5715" b="0"/>
            <wp:docPr id="1010388627" name="Kuva 1" descr="Kuva, joka sisältää kohteen teksti, kuvakaappaus, Fontti, diagramm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88627" name="Kuva 1" descr="Kuva, joka sisältää kohteen teksti, kuvakaappaus, Fontti, diagrammi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062" cy="22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D9" w:rsidP="006C5505" w:rsidRDefault="006C5505" w14:paraId="29D6987E" w14:textId="3EAD3692">
      <w:pPr>
        <w:pStyle w:val="Caption"/>
      </w:pPr>
      <w:bookmarkStart w:name="_Toc177377930" w:id="6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26</w:t>
      </w:r>
      <w:r>
        <w:fldChar w:fldCharType="end"/>
      </w:r>
      <w:r>
        <w:t>.GlobalProtectin käyttöönotto</w:t>
      </w:r>
      <w:bookmarkEnd w:id="60"/>
    </w:p>
    <w:p w:rsidR="00FC41A6" w:rsidP="00FC41A6" w:rsidRDefault="00FC41A6" w14:paraId="319D5472" w14:textId="25E0A984">
      <w:r>
        <w:t xml:space="preserve">Kirjautumisen jälkeen </w:t>
      </w:r>
      <w:proofErr w:type="spellStart"/>
      <w:r>
        <w:t>GlobalProtect</w:t>
      </w:r>
      <w:proofErr w:type="spellEnd"/>
      <w:r>
        <w:t xml:space="preserve"> </w:t>
      </w:r>
      <w:r w:rsidR="006C5505">
        <w:t>oli toiminnassa (Kuvio 27.</w:t>
      </w:r>
    </w:p>
    <w:p w:rsidR="00B33F69" w:rsidP="00B33F69" w:rsidRDefault="006C5505" w14:paraId="701D0C2E" w14:textId="77777777">
      <w:pPr>
        <w:keepNext/>
      </w:pPr>
      <w:r w:rsidRPr="006C5505">
        <w:drawing>
          <wp:inline distT="0" distB="0" distL="0" distR="0" wp14:anchorId="40880703" wp14:editId="3A7D1AB5">
            <wp:extent cx="1884250" cy="2267712"/>
            <wp:effectExtent l="0" t="0" r="1905" b="0"/>
            <wp:docPr id="1943216259" name="Kuva 1" descr="Kuva, joka sisältää kohteen teksti, kuvakaappaus, logo, graafinen suunnitte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16259" name="Kuva 1" descr="Kuva, joka sisältää kohteen teksti, kuvakaappaus, logo, graafinen suunnittelu&#10;&#10;Kuvaus luotu automaattisesti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0423" cy="22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41A6" w:rsidR="006C5505" w:rsidP="00B33F69" w:rsidRDefault="00B33F69" w14:paraId="27F0B066" w14:textId="34C8F0A9">
      <w:pPr>
        <w:pStyle w:val="Caption"/>
      </w:pPr>
      <w:bookmarkStart w:name="_Toc177377931" w:id="6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27</w:t>
      </w:r>
      <w:r>
        <w:fldChar w:fldCharType="end"/>
      </w:r>
      <w:r>
        <w:t>. GlobalProtect yhdistettynä</w:t>
      </w:r>
      <w:bookmarkEnd w:id="61"/>
    </w:p>
    <w:p w:rsidR="17AE8A6F" w:rsidP="17AE8A6F" w:rsidRDefault="17AE8A6F" w14:paraId="1FF94515" w14:textId="323E2907">
      <w:pPr>
        <w:spacing w:after="160" w:line="259" w:lineRule="auto"/>
      </w:pPr>
    </w:p>
    <w:p w:rsidR="65C23C29" w:rsidP="65C23C29" w:rsidRDefault="65C23C29" w14:paraId="289A0FF5" w14:textId="0A8BD295">
      <w:pPr>
        <w:spacing w:after="160" w:line="259" w:lineRule="auto"/>
      </w:pPr>
    </w:p>
    <w:p w:rsidR="002C3246" w:rsidP="002C3246" w:rsidRDefault="00CD13F1" w14:paraId="1FB0C3D0" w14:textId="341F4EBF">
      <w:pPr>
        <w:pStyle w:val="Heading2"/>
        <w:rPr>
          <w:lang w:val="en-US"/>
        </w:rPr>
      </w:pPr>
      <w:bookmarkStart w:name="_Toc177388180" w:id="62"/>
      <w:proofErr w:type="spellStart"/>
      <w:r>
        <w:rPr>
          <w:lang w:val="en-US"/>
        </w:rPr>
        <w:t>Etäkäyttö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Windowsiin</w:t>
      </w:r>
      <w:bookmarkEnd w:id="62"/>
      <w:proofErr w:type="spellEnd"/>
    </w:p>
    <w:p w:rsidRPr="00187EBA" w:rsidR="00D930FE" w:rsidP="2727DF01" w:rsidRDefault="002B3F7E" w14:paraId="1FAB1D70" w14:textId="77777777" w14:noSpellErr="1">
      <w:pPr>
        <w:keepNext w:val="1"/>
        <w:rPr>
          <w:lang w:val="en-US"/>
        </w:rPr>
      </w:pPr>
      <w:r w:rsidRPr="2727DF01" w:rsidR="6541C573">
        <w:rPr>
          <w:lang w:val="en-US"/>
        </w:rPr>
        <w:t>Etäkäytön RDP:n avull</w:t>
      </w:r>
      <w:r w:rsidRPr="2727DF01" w:rsidR="4E38E881">
        <w:rPr>
          <w:lang w:val="en-US"/>
        </w:rPr>
        <w:t>a mahdollistamiseksi teimme uuden turvallisuussäännön palomuuriin Policies-vä</w:t>
      </w:r>
      <w:r w:rsidRPr="2727DF01" w:rsidR="50A59B2B">
        <w:rPr>
          <w:lang w:val="en-US"/>
        </w:rPr>
        <w:t>lilehdeltä Security-otsikon alta Add-painiketta painamalla</w:t>
      </w:r>
      <w:r w:rsidRPr="2727DF01" w:rsidR="4084C7B7">
        <w:rPr>
          <w:lang w:val="en-US"/>
        </w:rPr>
        <w:t xml:space="preserve"> (kuvio 28)</w:t>
      </w:r>
      <w:r w:rsidRPr="2727DF01" w:rsidR="4EC7710D">
        <w:rPr>
          <w:lang w:val="en-US"/>
        </w:rPr>
        <w:t>. Nimesimme säännön nimellä VPN-to-WS-net</w:t>
      </w:r>
      <w:r w:rsidRPr="2727DF01" w:rsidR="56994F2A">
        <w:rPr>
          <w:lang w:val="en-US"/>
        </w:rPr>
        <w:t>, koska WS-net on se turvallisuusalue, jo</w:t>
      </w:r>
      <w:r w:rsidRPr="2727DF01" w:rsidR="5C2A1D42">
        <w:rPr>
          <w:lang w:val="en-US"/>
        </w:rPr>
        <w:t xml:space="preserve">nka alla </w:t>
      </w:r>
      <w:r w:rsidRPr="2727DF01" w:rsidR="4084C7B7">
        <w:rPr>
          <w:lang w:val="en-US"/>
        </w:rPr>
        <w:t xml:space="preserve">verkkomme virtuaalinen Windows-työasema on. </w:t>
      </w:r>
      <w:r w:rsidR="4084C7B7">
        <w:drawing>
          <wp:inline wp14:editId="5A6571DE" wp14:anchorId="5036496A">
            <wp:extent cx="4713027" cy="3240634"/>
            <wp:effectExtent l="0" t="0" r="0" b="0"/>
            <wp:docPr id="1553299244" name="Kuva 1" descr="Kuva, joka sisältää kohteen teksti, kuvakaappaus, ohjelmisto, tietokone&#10;&#10;Kuvaus luotu automaattisesti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1"/>
                    <pic:cNvPicPr/>
                  </pic:nvPicPr>
                  <pic:blipFill>
                    <a:blip r:embed="Re374cc05bcd74b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3027" cy="32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FE" w:rsidP="00D930FE" w:rsidRDefault="00D930FE" w14:paraId="01E5E28F" w14:textId="5CB9B85A">
      <w:pPr>
        <w:pStyle w:val="Caption"/>
      </w:pPr>
      <w:bookmarkStart w:name="_Toc177377932" w:id="6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28</w:t>
      </w:r>
      <w:r>
        <w:fldChar w:fldCharType="end"/>
      </w:r>
      <w:r>
        <w:t>. Turvallisuussäännön luonti</w:t>
      </w:r>
      <w:bookmarkEnd w:id="63"/>
    </w:p>
    <w:p w:rsidR="00D930FE" w:rsidP="00D930FE" w:rsidRDefault="003B7D45" w14:paraId="4B202DE3" w14:textId="2517192A">
      <w:pPr>
        <w:rPr>
          <w:lang w:val="en-US"/>
        </w:rPr>
      </w:pPr>
      <w:r w:rsidRPr="00FE4146">
        <w:t xml:space="preserve">Asetimme lähteeksi turvallisuusalueen GP_VPN ja kohteeksi </w:t>
      </w:r>
      <w:proofErr w:type="spellStart"/>
      <w:r w:rsidRPr="00FE4146">
        <w:t>WS-</w:t>
      </w:r>
      <w:proofErr w:type="gramStart"/>
      <w:r w:rsidRPr="00FE4146" w:rsidR="004D431D">
        <w:t>Net:in</w:t>
      </w:r>
      <w:proofErr w:type="spellEnd"/>
      <w:r w:rsidRPr="00FE4146" w:rsidR="004D431D">
        <w:t>.</w:t>
      </w:r>
      <w:proofErr w:type="gramEnd"/>
      <w:r w:rsidRPr="00FE4146" w:rsidR="004D431D">
        <w:t xml:space="preserve"> Application välilehdellä </w:t>
      </w:r>
      <w:r w:rsidRPr="00FE4146" w:rsidR="00D86D36">
        <w:t xml:space="preserve">valitsimme </w:t>
      </w:r>
      <w:proofErr w:type="spellStart"/>
      <w:r w:rsidRPr="00FE4146" w:rsidR="00D86D36">
        <w:t>aplikaatioksi</w:t>
      </w:r>
      <w:proofErr w:type="spellEnd"/>
      <w:r w:rsidRPr="00FE4146" w:rsidR="00D86D36">
        <w:t xml:space="preserve"> ms-</w:t>
      </w:r>
      <w:proofErr w:type="spellStart"/>
      <w:r w:rsidRPr="00FE4146" w:rsidR="00D86D36">
        <w:t>rdp</w:t>
      </w:r>
      <w:proofErr w:type="spellEnd"/>
      <w:r w:rsidRPr="00FE4146" w:rsidR="00D86D36">
        <w:t xml:space="preserve"> ja </w:t>
      </w:r>
      <w:proofErr w:type="spellStart"/>
      <w:r w:rsidRPr="00FE4146" w:rsidR="00D86D36">
        <w:t>actions</w:t>
      </w:r>
      <w:proofErr w:type="spellEnd"/>
      <w:r w:rsidRPr="00FE4146" w:rsidR="002D2209">
        <w:t>-</w:t>
      </w:r>
      <w:r w:rsidRPr="00FE4146" w:rsidR="00D86D36">
        <w:t xml:space="preserve">välilehdeltä </w:t>
      </w:r>
      <w:r w:rsidRPr="00FE4146" w:rsidR="00712575">
        <w:t xml:space="preserve">allow. </w:t>
      </w:r>
      <w:r w:rsidR="00712575">
        <w:rPr>
          <w:lang w:val="en-US"/>
        </w:rPr>
        <w:t>(Kuvio 29).</w:t>
      </w:r>
    </w:p>
    <w:p w:rsidR="00712575" w:rsidP="00712575" w:rsidRDefault="00712575" w14:paraId="7B87D28E" w14:textId="77777777">
      <w:pPr>
        <w:keepNext/>
      </w:pPr>
      <w:r w:rsidRPr="00712575">
        <w:rPr>
          <w:lang w:val="en-US"/>
        </w:rPr>
        <w:drawing>
          <wp:inline distT="0" distB="0" distL="0" distR="0" wp14:anchorId="3FE57535" wp14:editId="202BB4B5">
            <wp:extent cx="4603072" cy="2933396"/>
            <wp:effectExtent l="0" t="0" r="7620" b="635"/>
            <wp:docPr id="164247374" name="Kuva 1" descr="Kuva, joka sisältää kohteen teksti, kuvakaappaus, numero, Samansuunta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374" name="Kuva 1" descr="Kuva, joka sisältää kohteen teksti, kuvakaappaus, numero, Samansuuntainen&#10;&#10;Kuvaus luotu automaattisesti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2160" cy="29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75" w:rsidP="00712575" w:rsidRDefault="00712575" w14:paraId="1899CB1B" w14:textId="3855E50D">
      <w:pPr>
        <w:pStyle w:val="Caption"/>
      </w:pPr>
      <w:bookmarkStart w:name="_Toc177377933" w:id="6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29</w:t>
      </w:r>
      <w:r>
        <w:fldChar w:fldCharType="end"/>
      </w:r>
      <w:r>
        <w:t>. Turvallisuus säännön asetukset</w:t>
      </w:r>
      <w:bookmarkEnd w:id="64"/>
    </w:p>
    <w:p w:rsidRPr="00FE4146" w:rsidR="00712575" w:rsidP="00712575" w:rsidRDefault="00712575" w14:paraId="3631AF6B" w14:textId="3C73E9E3" w14:noSpellErr="1">
      <w:r w:rsidRPr="2727DF01" w:rsidR="50FA3D50">
        <w:rPr>
          <w:lang w:val="en-US"/>
        </w:rPr>
        <w:t>Kun turvallisuussääntö oli valmis</w:t>
      </w:r>
      <w:r w:rsidRPr="2727DF01" w:rsidR="5FA68018">
        <w:rPr>
          <w:lang w:val="en-US"/>
        </w:rPr>
        <w:t xml:space="preserve"> varmistimme, että GlobalProtect omalla koneellamme oli päällä, jonka jälkeen avasimme </w:t>
      </w:r>
      <w:r w:rsidRPr="2727DF01" w:rsidR="1FFFA4A4">
        <w:rPr>
          <w:lang w:val="en-US"/>
        </w:rPr>
        <w:t>Etätyöpöytäyhteys -sovellukse</w:t>
      </w:r>
      <w:r w:rsidRPr="2727DF01" w:rsidR="2EEBB77C">
        <w:rPr>
          <w:lang w:val="en-US"/>
        </w:rPr>
        <w:t>n, syötimme Windows-työaseman IP-osoitteen 10.1.0</w:t>
      </w:r>
      <w:r w:rsidRPr="2727DF01" w:rsidR="059EB7BB">
        <w:rPr>
          <w:lang w:val="en-US"/>
        </w:rPr>
        <w:t>.10</w:t>
      </w:r>
      <w:r w:rsidRPr="2727DF01" w:rsidR="7FA95B33">
        <w:rPr>
          <w:lang w:val="en-US"/>
        </w:rPr>
        <w:t xml:space="preserve">. (Kuvio 30.) </w:t>
      </w:r>
      <w:r w:rsidRPr="2727DF01" w:rsidR="6B262DBB">
        <w:rPr>
          <w:lang w:val="en-US"/>
        </w:rPr>
        <w:t>Tunnusta ja salasanaa kysyttäessä annoimme ohjeissa annetun User -käyttäjätunnuksen ja salasanan.</w:t>
      </w:r>
    </w:p>
    <w:p w:rsidR="00D225B2" w:rsidP="00D225B2" w:rsidRDefault="008E16FF" w14:paraId="64543CF6" w14:textId="77777777">
      <w:pPr>
        <w:keepNext/>
      </w:pPr>
      <w:r w:rsidRPr="008E16FF">
        <w:rPr>
          <w:lang w:val="en-US"/>
        </w:rPr>
        <w:drawing>
          <wp:inline distT="0" distB="0" distL="0" distR="0" wp14:anchorId="02E4F5CE" wp14:editId="420FE636">
            <wp:extent cx="3884599" cy="2064827"/>
            <wp:effectExtent l="0" t="0" r="1905" b="0"/>
            <wp:docPr id="795060271" name="Kuva 1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0271" name="Kuva 1" descr="Kuva, joka sisältää kohteen teksti, kuvakaappaus, ohjelmisto, Verkkosivusto&#10;&#10;Kuvaus luotu automaattisesti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8196" cy="20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12" w:rsidP="00D225B2" w:rsidRDefault="00D225B2" w14:paraId="11DE1C2E" w14:textId="7E7F681C">
      <w:pPr>
        <w:pStyle w:val="Caption"/>
      </w:pPr>
      <w:bookmarkStart w:name="_Toc177377934" w:id="6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97D24">
        <w:t>30</w:t>
      </w:r>
      <w:r>
        <w:fldChar w:fldCharType="end"/>
      </w:r>
      <w:r>
        <w:t>. Windows etäyhteyden avaaminen</w:t>
      </w:r>
      <w:bookmarkEnd w:id="65"/>
    </w:p>
    <w:p w:rsidR="00E3337C" w:rsidP="00E3337C" w:rsidRDefault="00E3337C" w14:paraId="50F79A8F" w14:textId="1E0B68CA">
      <w:pPr>
        <w:rPr>
          <w:lang w:val="en-US"/>
        </w:rPr>
      </w:pPr>
      <w:r w:rsidRPr="00FE4146">
        <w:t xml:space="preserve">Pienen latailun jälkeen </w:t>
      </w:r>
      <w:r w:rsidRPr="00FE4146" w:rsidR="00712FE7">
        <w:t>yhteys</w:t>
      </w:r>
      <w:r w:rsidRPr="00FE4146" w:rsidR="00BD7FC5">
        <w:t xml:space="preserve"> avautui ja pääsimme käyttämään virtuaalikonetta </w:t>
      </w:r>
      <w:proofErr w:type="spellStart"/>
      <w:r w:rsidRPr="00FE4146" w:rsidR="00BD7FC5">
        <w:t>GlobalProtect</w:t>
      </w:r>
      <w:proofErr w:type="spellEnd"/>
      <w:r w:rsidRPr="00FE4146" w:rsidR="00BD7FC5">
        <w:t xml:space="preserve"> </w:t>
      </w:r>
      <w:proofErr w:type="spellStart"/>
      <w:r w:rsidRPr="00FE4146" w:rsidR="00BD7FC5">
        <w:t>VPN:n</w:t>
      </w:r>
      <w:proofErr w:type="spellEnd"/>
      <w:r w:rsidRPr="00FE4146" w:rsidR="00BD7FC5">
        <w:t xml:space="preserve"> </w:t>
      </w:r>
      <w:r w:rsidRPr="00FE4146" w:rsidR="0002336C">
        <w:t>avulla.</w:t>
      </w:r>
      <w:r w:rsidRPr="00FE4146" w:rsidR="005A4112">
        <w:t xml:space="preserve"> </w:t>
      </w:r>
      <w:r w:rsidR="005A4112">
        <w:rPr>
          <w:lang w:val="en-US"/>
        </w:rPr>
        <w:t>(Kuvio 31)</w:t>
      </w:r>
      <w:r w:rsidR="00C3282A">
        <w:rPr>
          <w:lang w:val="en-US"/>
        </w:rPr>
        <w:t>.</w:t>
      </w:r>
    </w:p>
    <w:p w:rsidR="00897D24" w:rsidP="00897D24" w:rsidRDefault="00C3282A" w14:paraId="4806408C" w14:textId="77777777">
      <w:pPr>
        <w:keepNext/>
      </w:pPr>
      <w:r w:rsidRPr="00C3282A">
        <w:rPr>
          <w:lang w:val="en-US"/>
        </w:rPr>
        <w:drawing>
          <wp:inline distT="0" distB="0" distL="0" distR="0" wp14:anchorId="7CA23542" wp14:editId="0C55F7DC">
            <wp:extent cx="6120130" cy="3924935"/>
            <wp:effectExtent l="0" t="0" r="0" b="0"/>
            <wp:docPr id="1270811117" name="Kuva 1" descr="Kuva, joka sisältää kohteen vesi, kuvakaappaus, ohjelmisto, järv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11117" name="Kuva 1" descr="Kuva, joka sisältää kohteen vesi, kuvakaappaus, ohjelmisto, järvi&#10;&#10;Kuvaus luotu automaattisesti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2A" w:rsidP="00897D24" w:rsidRDefault="00897D24" w14:paraId="74F7ADDC" w14:textId="5F9962D2">
      <w:pPr>
        <w:pStyle w:val="Caption"/>
        <w:rPr>
          <w:lang w:val="en-US"/>
        </w:rPr>
      </w:pPr>
      <w:bookmarkStart w:name="_Toc177377935" w:id="6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31</w:t>
      </w:r>
      <w:r>
        <w:fldChar w:fldCharType="end"/>
      </w:r>
      <w:r>
        <w:t>. Etäyhteys on saavutettu!</w:t>
      </w:r>
      <w:bookmarkEnd w:id="66"/>
    </w:p>
    <w:p w:rsidRPr="00E3337C" w:rsidR="0002336C" w:rsidRDefault="00B63583" w14:paraId="7E790618" w14:textId="752EC4C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Pr="00E3337C" w:rsidR="0002336C" w:rsidP="00E3337C" w:rsidRDefault="0002336C" w14:paraId="1E3F1DC6" w14:textId="77777777">
      <w:pPr>
        <w:rPr>
          <w:lang w:val="en-US"/>
        </w:rPr>
      </w:pPr>
    </w:p>
    <w:p w:rsidR="002C3246" w:rsidP="002C3246" w:rsidRDefault="00CD13F1" w14:paraId="22242DE0" w14:textId="35A44606">
      <w:pPr>
        <w:pStyle w:val="Heading2"/>
        <w:rPr>
          <w:lang w:val="en-US"/>
        </w:rPr>
      </w:pPr>
      <w:bookmarkStart w:name="_Toc177388181" w:id="67"/>
      <w:proofErr w:type="spellStart"/>
      <w:r>
        <w:rPr>
          <w:lang w:val="en-US"/>
        </w:rPr>
        <w:t>Etäkäyttö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="00A439F7">
        <w:rPr>
          <w:lang w:val="en-US"/>
        </w:rPr>
        <w:t>SSH:lla</w:t>
      </w:r>
      <w:bookmarkEnd w:id="67"/>
      <w:proofErr w:type="spellEnd"/>
      <w:proofErr w:type="gramEnd"/>
    </w:p>
    <w:p w:rsidRPr="00B63583" w:rsidR="00B63583" w:rsidP="00B63583" w:rsidRDefault="00D33651" w14:paraId="03F0B328" w14:textId="6D23A93C">
      <w:r>
        <w:t>Ottaaksemme</w:t>
      </w:r>
      <w:r w:rsidR="00807D6F">
        <w:t xml:space="preserve"> yhteyden </w:t>
      </w:r>
      <w:proofErr w:type="spellStart"/>
      <w:r w:rsidR="00807D6F">
        <w:t>SSH:n</w:t>
      </w:r>
      <w:proofErr w:type="spellEnd"/>
      <w:r w:rsidR="00807D6F">
        <w:t xml:space="preserve"> avulla </w:t>
      </w:r>
      <w:proofErr w:type="spellStart"/>
      <w:r w:rsidR="00807D6F">
        <w:t>adminverkon</w:t>
      </w:r>
      <w:proofErr w:type="spellEnd"/>
      <w:r w:rsidR="00807D6F">
        <w:t xml:space="preserve"> laitteeseen Kali-</w:t>
      </w:r>
      <w:r w:rsidR="000331EC">
        <w:t>WS, loimme vielä toisen turvallisuussäännön palomuuriin</w:t>
      </w:r>
      <w:r w:rsidR="00815FD8">
        <w:t xml:space="preserve"> </w:t>
      </w:r>
      <w:r w:rsidR="0068356E">
        <w:t>noudattaen samaa periaatetta kuin aiemmin RDP</w:t>
      </w:r>
      <w:r w:rsidR="00D65B5D">
        <w:t xml:space="preserve">-yhteyden </w:t>
      </w:r>
      <w:r w:rsidR="00637D8F">
        <w:t>sallimisen</w:t>
      </w:r>
      <w:r w:rsidR="006B649A">
        <w:t xml:space="preserve"> yhteydessä</w:t>
      </w:r>
      <w:r w:rsidR="008D671B">
        <w:t xml:space="preserve"> (kuvio 32). Sääntö nimettiin </w:t>
      </w:r>
      <w:proofErr w:type="spellStart"/>
      <w:r w:rsidR="008D671B">
        <w:t>VPN_to_admin_net</w:t>
      </w:r>
      <w:proofErr w:type="spellEnd"/>
      <w:r w:rsidR="00CC23DF">
        <w:t xml:space="preserve">, </w:t>
      </w:r>
      <w:r w:rsidR="00511EFB">
        <w:t xml:space="preserve">saman periaatteen mukaisesti kuin aiemmin. </w:t>
      </w:r>
    </w:p>
    <w:p w:rsidR="00B63583" w:rsidP="00B63583" w:rsidRDefault="00B63583" w14:paraId="59011B23" w14:textId="77777777">
      <w:pPr>
        <w:keepNext/>
      </w:pPr>
      <w:r w:rsidRPr="00B63583">
        <w:rPr>
          <w:lang w:val="en-US"/>
        </w:rPr>
        <w:drawing>
          <wp:inline distT="0" distB="0" distL="0" distR="0" wp14:anchorId="744DDA92" wp14:editId="540E5584">
            <wp:extent cx="3366917" cy="2349500"/>
            <wp:effectExtent l="0" t="0" r="5080" b="0"/>
            <wp:docPr id="1873588980" name="Kuva 1" descr="Kuva, joka sisältää kohteen teksti, kuvakaappaus, ohjelmisto, näyt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8980" name="Kuva 1" descr="Kuva, joka sisältää kohteen teksti, kuvakaappaus, ohjelmisto, näyttö&#10;&#10;Kuvaus luotu automaattisesti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23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46" w:rsidP="00B63583" w:rsidRDefault="00B63583" w14:paraId="47F84BF1" w14:textId="34D86A03">
      <w:pPr>
        <w:pStyle w:val="Caption"/>
      </w:pPr>
      <w:bookmarkStart w:name="_Toc177377936" w:id="6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32</w:t>
      </w:r>
      <w:r>
        <w:fldChar w:fldCharType="end"/>
      </w:r>
      <w:r>
        <w:t>. Turvallisuussäännön luonti</w:t>
      </w:r>
      <w:r w:rsidR="0065281E">
        <w:t xml:space="preserve"> SSH:ta varten</w:t>
      </w:r>
      <w:bookmarkEnd w:id="68"/>
    </w:p>
    <w:p w:rsidR="00ED275C" w:rsidRDefault="00ED275C" w14:paraId="2D5308CF" w14:textId="6585C05F">
      <w:pPr>
        <w:spacing w:after="160" w:line="259" w:lineRule="auto"/>
      </w:pPr>
      <w:r>
        <w:br w:type="page"/>
      </w:r>
    </w:p>
    <w:p w:rsidRPr="006A3DD3" w:rsidR="00ED275C" w:rsidP="00ED275C" w:rsidRDefault="00ED275C" w14:paraId="5731DED1" w14:textId="050F4BFD">
      <w:r w:rsidRPr="00FE4146">
        <w:t xml:space="preserve">Asetimme lähteeksi turvallisuusalueen GP_VPN ja kohteeksi </w:t>
      </w:r>
      <w:r w:rsidR="00813283">
        <w:t>ADMIN-NET</w:t>
      </w:r>
      <w:r w:rsidRPr="00FE4146">
        <w:t>. Application</w:t>
      </w:r>
      <w:r w:rsidR="00D33651">
        <w:t>-</w:t>
      </w:r>
      <w:r w:rsidRPr="00FE4146">
        <w:t xml:space="preserve">välilehdellä valitsimme </w:t>
      </w:r>
      <w:proofErr w:type="spellStart"/>
      <w:r w:rsidRPr="00FE4146">
        <w:t>aplikaatioksi</w:t>
      </w:r>
      <w:proofErr w:type="spellEnd"/>
      <w:r w:rsidRPr="00FE4146">
        <w:t xml:space="preserve"> </w:t>
      </w:r>
      <w:r w:rsidR="00D33651">
        <w:t>SSH</w:t>
      </w:r>
      <w:r w:rsidR="006A3DD3">
        <w:t xml:space="preserve"> sekä </w:t>
      </w:r>
      <w:proofErr w:type="spellStart"/>
      <w:r w:rsidR="006A3DD3">
        <w:t>ping</w:t>
      </w:r>
      <w:proofErr w:type="spellEnd"/>
      <w:r w:rsidR="006A3DD3">
        <w:t xml:space="preserve"> </w:t>
      </w:r>
      <w:r w:rsidR="00480874">
        <w:t>testaamisen vuoksi</w:t>
      </w:r>
      <w:r w:rsidRPr="00FE4146">
        <w:t xml:space="preserve"> ja </w:t>
      </w:r>
      <w:proofErr w:type="spellStart"/>
      <w:r w:rsidR="00D33651">
        <w:t>A</w:t>
      </w:r>
      <w:r w:rsidRPr="00FE4146">
        <w:t>ctions</w:t>
      </w:r>
      <w:proofErr w:type="spellEnd"/>
      <w:r w:rsidRPr="00FE4146">
        <w:t xml:space="preserve">-välilehdeltä </w:t>
      </w:r>
      <w:proofErr w:type="spellStart"/>
      <w:r w:rsidRPr="00FE4146">
        <w:t>allow</w:t>
      </w:r>
      <w:proofErr w:type="spellEnd"/>
      <w:r w:rsidRPr="00FE4146">
        <w:t xml:space="preserve">. </w:t>
      </w:r>
      <w:r w:rsidRPr="006A3DD3">
        <w:t xml:space="preserve">(Kuvio </w:t>
      </w:r>
      <w:r w:rsidRPr="006A3DD3" w:rsidR="004C5250">
        <w:t>33</w:t>
      </w:r>
      <w:r w:rsidRPr="006A3DD3">
        <w:t>).</w:t>
      </w:r>
    </w:p>
    <w:p w:rsidR="00ED275C" w:rsidP="00ED275C" w:rsidRDefault="00ED275C" w14:paraId="0B638CBF" w14:textId="77777777">
      <w:pPr>
        <w:keepNext/>
      </w:pPr>
      <w:r w:rsidRPr="00ED275C">
        <w:drawing>
          <wp:inline distT="0" distB="0" distL="0" distR="0" wp14:anchorId="66640164" wp14:editId="1DF96073">
            <wp:extent cx="3003550" cy="4277549"/>
            <wp:effectExtent l="0" t="0" r="6350" b="8890"/>
            <wp:docPr id="1188765869" name="Kuva 1" descr="Kuva, joka sisältää kohteen teksti, kuvakaappaus, ohjelmisto, Samansuunta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5869" name="Kuva 1" descr="Kuva, joka sisältää kohteen teksti, kuvakaappaus, ohjelmisto, Samansuuntainen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142" cy="42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63583" w:rsidR="00B63583" w:rsidP="00ED275C" w:rsidRDefault="00ED275C" w14:paraId="75A53D39" w14:textId="52E6F842">
      <w:pPr>
        <w:pStyle w:val="Caption"/>
      </w:pPr>
      <w:bookmarkStart w:name="_Toc177377937" w:id="6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33</w:t>
      </w:r>
      <w:r>
        <w:fldChar w:fldCharType="end"/>
      </w:r>
      <w:r>
        <w:t>. Turvallisuus säännöt admin-net</w:t>
      </w:r>
      <w:bookmarkEnd w:id="69"/>
    </w:p>
    <w:p w:rsidR="00C8578A" w:rsidRDefault="00C8578A" w14:paraId="15E836E3" w14:textId="088E720B">
      <w:pPr>
        <w:spacing w:after="160" w:line="259" w:lineRule="auto"/>
      </w:pPr>
      <w:r>
        <w:br w:type="page"/>
      </w:r>
    </w:p>
    <w:p w:rsidRPr="00C8578A" w:rsidR="00C8578A" w:rsidP="00C8578A" w:rsidRDefault="00C8578A" w14:paraId="5BB9BFB9" w14:textId="77777777"/>
    <w:p w:rsidRPr="00D00883" w:rsidR="00D00883" w:rsidP="00D00883" w:rsidRDefault="00D00883" w14:paraId="6A6CFC6A" w14:textId="0B8A2115">
      <w:r>
        <w:t>Tämän jälkeen pysty</w:t>
      </w:r>
      <w:r w:rsidR="0051705F">
        <w:t>i</w:t>
      </w:r>
      <w:r>
        <w:t xml:space="preserve">mme </w:t>
      </w:r>
      <w:r w:rsidR="00081158">
        <w:t xml:space="preserve">omalla tietokoneella ottamaan yhteyden </w:t>
      </w:r>
      <w:proofErr w:type="spellStart"/>
      <w:r w:rsidR="00081158">
        <w:t>SSH:lla</w:t>
      </w:r>
      <w:proofErr w:type="spellEnd"/>
      <w:r w:rsidR="00081158">
        <w:t xml:space="preserve"> </w:t>
      </w:r>
      <w:r w:rsidR="001D32A8">
        <w:t>K</w:t>
      </w:r>
      <w:r w:rsidR="00171C28">
        <w:t xml:space="preserve">ali </w:t>
      </w:r>
      <w:proofErr w:type="gramStart"/>
      <w:r w:rsidR="001D32A8">
        <w:t>virtuaali</w:t>
      </w:r>
      <w:r w:rsidR="00171C28">
        <w:t>koneesee</w:t>
      </w:r>
      <w:r w:rsidR="00CD72D4">
        <w:t>n</w:t>
      </w:r>
      <w:r w:rsidR="00755F0D">
        <w:t xml:space="preserve">  </w:t>
      </w:r>
      <w:proofErr w:type="spellStart"/>
      <w:r w:rsidR="0014349A">
        <w:t>GlobalProtectin</w:t>
      </w:r>
      <w:proofErr w:type="spellEnd"/>
      <w:proofErr w:type="gramEnd"/>
      <w:r w:rsidR="0014349A">
        <w:t xml:space="preserve"> </w:t>
      </w:r>
      <w:r w:rsidR="00755F0D">
        <w:t>päällä ollessa</w:t>
      </w:r>
      <w:r w:rsidR="009D2D7A">
        <w:t xml:space="preserve"> </w:t>
      </w:r>
      <w:r w:rsidR="00721DF7">
        <w:t>syöttämällä</w:t>
      </w:r>
      <w:r w:rsidR="001F4EE8">
        <w:t xml:space="preserve"> </w:t>
      </w:r>
      <w:r w:rsidR="00DF1F79">
        <w:t>Windowsin komentokehotteella komennon</w:t>
      </w:r>
      <w:r w:rsidR="009D2D7A">
        <w:t xml:space="preserve"> </w:t>
      </w:r>
      <w:r w:rsidR="0065281E">
        <w:t>”</w:t>
      </w:r>
      <w:proofErr w:type="spellStart"/>
      <w:r w:rsidR="009D2D7A">
        <w:t>ssh</w:t>
      </w:r>
      <w:proofErr w:type="spellEnd"/>
      <w:r w:rsidR="009D2D7A">
        <w:t xml:space="preserve"> </w:t>
      </w:r>
      <w:hyperlink w:history="1" r:id="rId49">
        <w:r w:rsidRPr="00C04C49" w:rsidR="009D2D7A">
          <w:rPr>
            <w:rStyle w:val="Hyperlink"/>
          </w:rPr>
          <w:t>kali@10.2.0.13</w:t>
        </w:r>
      </w:hyperlink>
      <w:r w:rsidR="0065281E">
        <w:t>”</w:t>
      </w:r>
      <w:r w:rsidR="009D2D7A">
        <w:t>. Kali on käyttäjä</w:t>
      </w:r>
      <w:r w:rsidR="0065281E">
        <w:t>,</w:t>
      </w:r>
      <w:r w:rsidR="009D2D7A">
        <w:t xml:space="preserve"> jolla kirjaudumme ja 10.2.0.13 on Kali-</w:t>
      </w:r>
      <w:proofErr w:type="spellStart"/>
      <w:r w:rsidR="009D2D7A">
        <w:t>WS:n</w:t>
      </w:r>
      <w:proofErr w:type="spellEnd"/>
      <w:r w:rsidR="0064026E">
        <w:t xml:space="preserve"> </w:t>
      </w:r>
      <w:r w:rsidR="0065281E">
        <w:t>IP</w:t>
      </w:r>
      <w:r w:rsidR="00E826FA">
        <w:t>- osoite.</w:t>
      </w:r>
      <w:r w:rsidR="004C1A05">
        <w:t xml:space="preserve"> Komennon jälkeen </w:t>
      </w:r>
      <w:r w:rsidR="00BF6B16">
        <w:t xml:space="preserve">syötetään salasana ja </w:t>
      </w:r>
      <w:r w:rsidR="00040703">
        <w:t>yhteys on muodostettu.</w:t>
      </w:r>
      <w:r w:rsidR="00C8578A">
        <w:t xml:space="preserve"> (Kuvio 34).</w:t>
      </w:r>
    </w:p>
    <w:p w:rsidR="00C8578A" w:rsidP="00C8578A" w:rsidRDefault="00690946" w14:paraId="41A6FE18" w14:textId="77777777">
      <w:pPr>
        <w:keepNext/>
      </w:pPr>
      <w:r w:rsidRPr="00690946">
        <w:drawing>
          <wp:inline distT="0" distB="0" distL="0" distR="0" wp14:anchorId="4C109C96" wp14:editId="41521B24">
            <wp:extent cx="4446895" cy="2312035"/>
            <wp:effectExtent l="0" t="0" r="0" b="0"/>
            <wp:docPr id="235609772" name="Kuva 1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9772" name="Kuva 1" descr="Kuva, joka sisältää kohteen teksti, elektroniikka, kuvakaappaus, ohjelmisto&#10;&#10;Kuvaus luotu automaattisesti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1671" cy="2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0883" w:rsidR="00755F0D" w:rsidP="003E6C86" w:rsidRDefault="00C8578A" w14:paraId="568A9D5B" w14:textId="46CF33D0">
      <w:pPr>
        <w:pStyle w:val="Caption"/>
      </w:pPr>
      <w:bookmarkStart w:name="_Toc177377938" w:id="7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34</w:t>
      </w:r>
      <w:r>
        <w:fldChar w:fldCharType="end"/>
      </w:r>
      <w:r>
        <w:t>. SSH-yhteyden luominen</w:t>
      </w:r>
      <w:bookmarkEnd w:id="70"/>
    </w:p>
    <w:p w:rsidRPr="002C3246" w:rsidR="002C3246" w:rsidP="002C3246" w:rsidRDefault="002C3246" w14:paraId="49C54C04" w14:textId="7D5BB80A">
      <w:pPr>
        <w:pStyle w:val="Heading1"/>
      </w:pPr>
      <w:bookmarkStart w:name="_Toc177388182" w:id="71"/>
      <w:r>
        <w:t>Pohdinta</w:t>
      </w:r>
      <w:bookmarkEnd w:id="71"/>
    </w:p>
    <w:p w:rsidR="004A6E84" w:rsidP="001F6724" w:rsidRDefault="002973E4" w14:paraId="0A9F685F" w14:textId="71DF71DA">
      <w:r>
        <w:t xml:space="preserve">Labran aikana pääsimme </w:t>
      </w:r>
      <w:r w:rsidR="009A7C57">
        <w:t>tutustumaan Palo Alton palomuurin</w:t>
      </w:r>
      <w:r w:rsidR="00E44047">
        <w:t xml:space="preserve"> toimintaan ja </w:t>
      </w:r>
      <w:r w:rsidR="005C5B53">
        <w:t xml:space="preserve">luomaan </w:t>
      </w:r>
      <w:proofErr w:type="spellStart"/>
      <w:r w:rsidR="00DD068B">
        <w:t>GlobalProtectille</w:t>
      </w:r>
      <w:proofErr w:type="spellEnd"/>
      <w:r w:rsidR="00DD068B">
        <w:t xml:space="preserve"> </w:t>
      </w:r>
      <w:r w:rsidR="001A2A56">
        <w:t>sertifikaatin</w:t>
      </w:r>
      <w:r w:rsidR="00A67BE7">
        <w:t xml:space="preserve">, </w:t>
      </w:r>
      <w:r w:rsidR="00FC1EDC">
        <w:t xml:space="preserve">portaalin ja </w:t>
      </w:r>
      <w:r w:rsidR="00A67BE7">
        <w:t xml:space="preserve">yhdyskäytävän. </w:t>
      </w:r>
      <w:r w:rsidR="00B06C21">
        <w:t xml:space="preserve">Teimme myös </w:t>
      </w:r>
      <w:r w:rsidR="00E02661">
        <w:t>turvallisuussääntöjä, jotka mahdollistivat</w:t>
      </w:r>
      <w:r w:rsidR="001C569A">
        <w:t xml:space="preserve"> etäyhteyden</w:t>
      </w:r>
      <w:r w:rsidR="00B35D0A">
        <w:t xml:space="preserve"> oman fyysisen </w:t>
      </w:r>
      <w:r w:rsidR="00D03999">
        <w:t xml:space="preserve">tietokoneen ja labraympäristössä </w:t>
      </w:r>
      <w:r w:rsidR="002A4543">
        <w:t>olevien virtuaalikoneiden välille.</w:t>
      </w:r>
      <w:r w:rsidR="009C3028">
        <w:t xml:space="preserve"> </w:t>
      </w:r>
    </w:p>
    <w:p w:rsidR="009C3028" w:rsidP="001F6724" w:rsidRDefault="009C3028" w14:paraId="46B7C431" w14:textId="652F7894">
      <w:r>
        <w:t xml:space="preserve">Labra oli kaiken kaikkiaan mielenkiintoinen, vaikka </w:t>
      </w:r>
      <w:proofErr w:type="spellStart"/>
      <w:r w:rsidR="00BE4457">
        <w:t>GlobalProtectin</w:t>
      </w:r>
      <w:proofErr w:type="spellEnd"/>
      <w:r w:rsidR="00BE4457">
        <w:t xml:space="preserve"> käyttöönotto aiheuttikin alkuun vähän harmaita hiuksia.</w:t>
      </w:r>
      <w:r w:rsidR="004A6E84">
        <w:t xml:space="preserve"> Palo</w:t>
      </w:r>
      <w:r w:rsidR="00B2799C">
        <w:t>muurin käytt</w:t>
      </w:r>
      <w:r w:rsidR="0059563E">
        <w:t>ö vaikutti aluksi monimutkaiselta, koska sen käyttö</w:t>
      </w:r>
      <w:r w:rsidR="00E101B1">
        <w:t xml:space="preserve">liittymä on niin laaja ja siellä oli paljon </w:t>
      </w:r>
      <w:r w:rsidR="000F1007">
        <w:t>välilehtiä ja toimintoja, joita emme vielä päässeet käyttämään.</w:t>
      </w:r>
      <w:r w:rsidR="00BE4457">
        <w:t xml:space="preserve"> Löysimme </w:t>
      </w:r>
      <w:r w:rsidR="00B90B01">
        <w:t xml:space="preserve">kuitenkin </w:t>
      </w:r>
      <w:r w:rsidR="00F21773">
        <w:t xml:space="preserve">meille tehtävänannon yhteydessä annetun ohjeen lisäksi </w:t>
      </w:r>
      <w:r w:rsidR="001513B2">
        <w:t xml:space="preserve">muita ohjeita, ja saimme vaikeuksista huolimatta niiden avulla </w:t>
      </w:r>
      <w:proofErr w:type="spellStart"/>
      <w:r w:rsidR="00C026CC">
        <w:t>GlobalProtectin</w:t>
      </w:r>
      <w:proofErr w:type="spellEnd"/>
      <w:r w:rsidR="00C026CC">
        <w:t xml:space="preserve"> käyttöön ja toimimaan.</w:t>
      </w:r>
      <w:r w:rsidR="00001E7A">
        <w:t xml:space="preserve"> Suuri apu oli myös muiden ryhmien kanssa keskustelu ja vinkkien jako.</w:t>
      </w:r>
    </w:p>
    <w:p w:rsidR="00001E7A" w:rsidP="001F6724" w:rsidRDefault="00AD561B" w14:paraId="7B6A647F" w14:textId="753C437D">
      <w:r>
        <w:t>Labra</w:t>
      </w:r>
      <w:r w:rsidR="00440292">
        <w:t xml:space="preserve">a tehdessä </w:t>
      </w:r>
      <w:r w:rsidR="00D35A7D">
        <w:t xml:space="preserve">käytännön lisäksi pääsimme </w:t>
      </w:r>
      <w:r w:rsidR="008B221F">
        <w:t xml:space="preserve">syventymään </w:t>
      </w:r>
      <w:r w:rsidR="00866F08">
        <w:t xml:space="preserve">teoriaan siitä, mikä on RDP ja SSH. </w:t>
      </w:r>
      <w:r w:rsidR="005624AF">
        <w:t xml:space="preserve">Molemmat näistä ovat </w:t>
      </w:r>
      <w:r w:rsidR="00B138E9">
        <w:t xml:space="preserve">protokollia, joita tulemme varmasti hyödyntämään </w:t>
      </w:r>
      <w:r w:rsidR="00DA61C6">
        <w:t xml:space="preserve">tulevaisuudessakin niin koulutehtävissä kuin työelämässäkin. </w:t>
      </w:r>
    </w:p>
    <w:p w:rsidR="009C3028" w:rsidRDefault="009C3028" w14:paraId="67700CCC" w14:textId="77777777">
      <w:pPr>
        <w:spacing w:after="160" w:line="259" w:lineRule="auto"/>
      </w:pPr>
      <w:r>
        <w:br w:type="page"/>
      </w:r>
    </w:p>
    <w:p w:rsidR="00BC1473" w:rsidP="001F6724" w:rsidRDefault="00BC1473" w14:paraId="3A4744B0" w14:textId="77777777"/>
    <w:p w:rsidRPr="00AF3457" w:rsidR="00AC0315" w:rsidP="00A46B18" w:rsidRDefault="00AC0315" w14:paraId="12EE765A" w14:textId="77777777">
      <w:pPr>
        <w:pStyle w:val="LhteetOtsikko"/>
      </w:pPr>
      <w:bookmarkStart w:name="_Toc52971250" w:id="72"/>
      <w:bookmarkStart w:name="_Toc52971609" w:id="73"/>
      <w:bookmarkStart w:name="_Toc58338875" w:id="74"/>
      <w:bookmarkStart w:name="_Toc63413622" w:id="75"/>
      <w:bookmarkStart w:name="_Toc177388183" w:id="76"/>
      <w:r w:rsidRPr="00A46B18">
        <w:t>Lähteet</w:t>
      </w:r>
      <w:bookmarkEnd w:id="24"/>
      <w:bookmarkEnd w:id="25"/>
      <w:bookmarkEnd w:id="26"/>
      <w:bookmarkEnd w:id="27"/>
      <w:bookmarkEnd w:id="28"/>
      <w:bookmarkEnd w:id="29"/>
      <w:bookmarkEnd w:id="72"/>
      <w:bookmarkEnd w:id="73"/>
      <w:bookmarkEnd w:id="74"/>
      <w:bookmarkEnd w:id="75"/>
      <w:bookmarkEnd w:id="76"/>
    </w:p>
    <w:p w:rsidR="00FD148A" w:rsidP="00FD148A" w:rsidRDefault="00FD148A" w14:paraId="5924985C" w14:textId="7F6E39C5">
      <w:pPr>
        <w:pStyle w:val="Bibliography"/>
      </w:pPr>
      <w:proofErr w:type="spellStart"/>
      <w:r>
        <w:t>About</w:t>
      </w:r>
      <w:proofErr w:type="spellEnd"/>
      <w:r>
        <w:t xml:space="preserve"> Us. Palo Alto verkkosivut. 2024. Viitattu 15.9.2024. </w:t>
      </w:r>
      <w:hyperlink w:history="1" r:id="rId51">
        <w:r w:rsidRPr="00352F8F">
          <w:rPr>
            <w:rStyle w:val="Hyperlink"/>
          </w:rPr>
          <w:t>https://www.paloaltonetworks.com/about-us</w:t>
        </w:r>
      </w:hyperlink>
    </w:p>
    <w:p w:rsidR="007B0077" w:rsidP="2345DB6D" w:rsidRDefault="007B0077" w14:paraId="2DD6FE7A" w14:textId="4802C740">
      <w:pPr>
        <w:pStyle w:val="Bibliography"/>
      </w:pPr>
      <w:proofErr w:type="spellStart"/>
      <w:r>
        <w:t>GlobalProtect</w:t>
      </w:r>
      <w:proofErr w:type="spellEnd"/>
      <w:r>
        <w:t>. Paloguard.com -verkkosivusto. 2024. Viitattu 15.9.2024.</w:t>
      </w:r>
      <w:r w:rsidR="00FD148A">
        <w:t xml:space="preserve"> </w:t>
      </w:r>
      <w:hyperlink w:history="1" r:id="rId52">
        <w:r w:rsidRPr="00FD148A" w:rsidR="00FD148A">
          <w:rPr>
            <w:rStyle w:val="Hyperlink"/>
          </w:rPr>
          <w:t>https://www.paloguard.com/GlobalProtect.asp</w:t>
        </w:r>
      </w:hyperlink>
    </w:p>
    <w:p w:rsidR="00106DBE" w:rsidP="2345DB6D" w:rsidRDefault="00B57AF8" w14:paraId="4B1C5314" w14:textId="0AE27CB6">
      <w:pPr>
        <w:pStyle w:val="Bibliography"/>
      </w:pPr>
      <w:proofErr w:type="spellStart"/>
      <w:r w:rsidRPr="00A439F7">
        <w:rPr>
          <w:lang w:val="en-US"/>
        </w:rPr>
        <w:t>GlobalProtect</w:t>
      </w:r>
      <w:proofErr w:type="spellEnd"/>
      <w:r w:rsidRPr="00A439F7">
        <w:rPr>
          <w:lang w:val="en-US"/>
        </w:rPr>
        <w:t xml:space="preserve"> overview. </w:t>
      </w:r>
      <w:r w:rsidRPr="00A439F7" w:rsidR="008B68B2">
        <w:rPr>
          <w:lang w:val="en-US"/>
        </w:rPr>
        <w:t xml:space="preserve">Palo Alto </w:t>
      </w:r>
      <w:proofErr w:type="spellStart"/>
      <w:r w:rsidRPr="00A439F7" w:rsidR="008B68B2">
        <w:rPr>
          <w:lang w:val="en-US"/>
        </w:rPr>
        <w:t>TechDocs</w:t>
      </w:r>
      <w:proofErr w:type="spellEnd"/>
      <w:r w:rsidRPr="00A439F7" w:rsidR="000F6CCE">
        <w:rPr>
          <w:lang w:val="en-US"/>
        </w:rPr>
        <w:t xml:space="preserve">. </w:t>
      </w:r>
      <w:r w:rsidR="000F6CCE">
        <w:t xml:space="preserve">2024. Viitattu 14.9.2024. </w:t>
      </w:r>
      <w:hyperlink w:history="1" r:id="rId53">
        <w:r w:rsidRPr="00352F8F" w:rsidR="000F6CCE">
          <w:rPr>
            <w:rStyle w:val="Hyperlink"/>
          </w:rPr>
          <w:t>https://docs.paloaltonetworks.com/globalprotect/9-1/globalprotect-admin/globalprotect-overview</w:t>
        </w:r>
      </w:hyperlink>
    </w:p>
    <w:p w:rsidR="007C61FC" w:rsidP="2345DB6D" w:rsidRDefault="007C61FC" w14:paraId="162FE0BC" w14:textId="6BFBEFD5">
      <w:pPr>
        <w:pStyle w:val="Bibliography"/>
        <w:rPr>
          <w:rStyle w:val="Hyperlink"/>
        </w:rPr>
      </w:pPr>
      <w:r w:rsidRPr="00A439F7">
        <w:rPr>
          <w:lang w:val="en-US"/>
        </w:rPr>
        <w:t xml:space="preserve">Certificate config for </w:t>
      </w:r>
      <w:proofErr w:type="spellStart"/>
      <w:r w:rsidRPr="00A439F7">
        <w:rPr>
          <w:lang w:val="en-US"/>
        </w:rPr>
        <w:t>GlobalProtect</w:t>
      </w:r>
      <w:proofErr w:type="spellEnd"/>
      <w:r w:rsidRPr="00A439F7" w:rsidR="00D701FD">
        <w:rPr>
          <w:lang w:val="en-US"/>
        </w:rPr>
        <w:t xml:space="preserve">. </w:t>
      </w:r>
      <w:proofErr w:type="spellStart"/>
      <w:r w:rsidRPr="00A439F7" w:rsidR="00D701FD">
        <w:rPr>
          <w:lang w:val="en-US"/>
        </w:rPr>
        <w:t>Paloalto</w:t>
      </w:r>
      <w:proofErr w:type="spellEnd"/>
      <w:r w:rsidRPr="00A439F7" w:rsidR="00D701FD">
        <w:rPr>
          <w:lang w:val="en-US"/>
        </w:rPr>
        <w:t xml:space="preserve"> Knowledgebase. </w:t>
      </w:r>
      <w:r w:rsidR="006D3AD1">
        <w:t xml:space="preserve">25.9.2018. Viimeksi muokattu </w:t>
      </w:r>
      <w:r w:rsidR="00D701FD">
        <w:t>25.8.2022</w:t>
      </w:r>
      <w:r w:rsidR="006D3AD1">
        <w:t xml:space="preserve">. Viitattu 10.9.2024. </w:t>
      </w:r>
      <w:hyperlink w:history="1" r:id="rId54">
        <w:r w:rsidRPr="00097D5D" w:rsidR="00097D5D">
          <w:rPr>
            <w:rStyle w:val="Hyperlink"/>
          </w:rPr>
          <w:t>https://knowledgebase.paloaltonetworks.com/KCSArticleDetail?id=kA10g000000ClFoCAK</w:t>
        </w:r>
      </w:hyperlink>
    </w:p>
    <w:p w:rsidRPr="00187EBA" w:rsidR="000278F5" w:rsidP="2345DB6D" w:rsidRDefault="000278F5" w14:paraId="1AAEA10C" w14:textId="785179FE">
      <w:pPr>
        <w:pStyle w:val="Bibliography"/>
        <w:rPr>
          <w:rStyle w:val="Hyperlink"/>
          <w:lang w:val="en-US"/>
        </w:rPr>
      </w:pPr>
      <w:r w:rsidRPr="00387953">
        <w:t>Mikä on SSH?</w:t>
      </w:r>
      <w:r w:rsidRPr="00387953" w:rsidR="008C7CB6">
        <w:t xml:space="preserve"> One.com</w:t>
      </w:r>
      <w:r w:rsidRPr="00387953" w:rsidR="005911D6">
        <w:t>. 2024</w:t>
      </w:r>
      <w:r w:rsidRPr="00387953" w:rsidR="00A62C8C">
        <w:t>. Viitattu 16.9.2024</w:t>
      </w:r>
      <w:r w:rsidRPr="00A62C8C" w:rsidR="00A62C8C">
        <w:rPr>
          <w:rStyle w:val="Hyperlink"/>
          <w:u w:val="none"/>
        </w:rPr>
        <w:t>.</w:t>
      </w:r>
      <w:r w:rsidR="00A62C8C">
        <w:rPr>
          <w:rStyle w:val="Hyperlink"/>
          <w:u w:val="none"/>
        </w:rPr>
        <w:t xml:space="preserve"> </w:t>
      </w:r>
      <w:hyperlink w:history="1" r:id="rId55">
        <w:r w:rsidRPr="00187EBA" w:rsidR="00A62C8C">
          <w:rPr>
            <w:rStyle w:val="Hyperlink"/>
            <w:lang w:val="en-US"/>
          </w:rPr>
          <w:t>https://www.one.com/fi/webhotelli/mika-on-secure-shell</w:t>
        </w:r>
      </w:hyperlink>
    </w:p>
    <w:p w:rsidRPr="00A409CE" w:rsidR="00A409CE" w:rsidP="2345DB6D" w:rsidRDefault="00A409CE" w14:paraId="5C54A947" w14:textId="642791A6">
      <w:pPr>
        <w:pStyle w:val="Bibliography"/>
      </w:pPr>
      <w:r w:rsidRPr="00187EBA">
        <w:rPr>
          <w:lang w:val="en-US"/>
        </w:rPr>
        <w:t>What is</w:t>
      </w:r>
      <w:r w:rsidRPr="00187EBA" w:rsidR="00E7434F">
        <w:rPr>
          <w:lang w:val="en-US"/>
        </w:rPr>
        <w:t xml:space="preserve"> SSH? | Secure Shell (SSH) protocol</w:t>
      </w:r>
      <w:r w:rsidRPr="00187EBA" w:rsidR="00806E92">
        <w:rPr>
          <w:lang w:val="en-US"/>
        </w:rPr>
        <w:t>. Cloudflare</w:t>
      </w:r>
      <w:r w:rsidRPr="00187EBA" w:rsidR="008622EA">
        <w:rPr>
          <w:lang w:val="en-US"/>
        </w:rPr>
        <w:t>.com</w:t>
      </w:r>
      <w:r w:rsidRPr="00187EBA" w:rsidR="00387953">
        <w:rPr>
          <w:lang w:val="en-US"/>
        </w:rPr>
        <w:t xml:space="preserve">. 2024. </w:t>
      </w:r>
      <w:r w:rsidRPr="00387953" w:rsidR="00387953">
        <w:t>Viitattu 16.9.2024.</w:t>
      </w:r>
      <w:r w:rsidR="00387953">
        <w:rPr>
          <w:rStyle w:val="Hyperlink"/>
          <w:u w:val="none"/>
        </w:rPr>
        <w:t xml:space="preserve"> </w:t>
      </w:r>
      <w:hyperlink w:history="1" r:id="rId56">
        <w:r w:rsidRPr="00387953" w:rsidR="00387953">
          <w:rPr>
            <w:rStyle w:val="Hyperlink"/>
          </w:rPr>
          <w:t>https://www.cloudflare.com/learning/access-management/what-is-ssh/</w:t>
        </w:r>
      </w:hyperlink>
    </w:p>
    <w:p w:rsidR="000B2D71" w:rsidP="000B2D71" w:rsidRDefault="000B2D71" w14:paraId="1DD35406" w14:textId="593EAAA3">
      <w:pPr>
        <w:pStyle w:val="Bibliography"/>
        <w:rPr>
          <w:rStyle w:val="Hyperlink"/>
        </w:rPr>
      </w:pPr>
      <w:r w:rsidRPr="00A439F7">
        <w:rPr>
          <w:lang w:val="en-US"/>
        </w:rPr>
        <w:t xml:space="preserve">What is a VPN? F-secure.com verkkosivusto. </w:t>
      </w:r>
      <w:r w:rsidRPr="00336956">
        <w:t>2024. Viitattu 15.9.2024</w:t>
      </w:r>
      <w:r>
        <w:t>.</w:t>
      </w:r>
      <w:r w:rsidR="00A62C8C">
        <w:rPr>
          <w:rStyle w:val="Hyperlink"/>
          <w:u w:val="none"/>
        </w:rPr>
        <w:t xml:space="preserve"> </w:t>
      </w:r>
      <w:hyperlink w:history="1" r:id="rId57">
        <w:r w:rsidRPr="00A62C8C">
          <w:rPr>
            <w:rStyle w:val="Hyperlink"/>
          </w:rPr>
          <w:t>https://www.f-secure.com/en/articles/what-is-a-vpn</w:t>
        </w:r>
      </w:hyperlink>
    </w:p>
    <w:p w:rsidR="00C14F06" w:rsidP="2345DB6D" w:rsidRDefault="00373B22" w14:paraId="0E427007" w14:textId="62CE135F">
      <w:pPr>
        <w:pStyle w:val="Bibliography"/>
        <w:rPr>
          <w:rStyle w:val="Hyperlink"/>
        </w:rPr>
      </w:pPr>
      <w:r w:rsidRPr="00A439F7">
        <w:rPr>
          <w:lang w:val="en-US"/>
        </w:rPr>
        <w:t>What is SSH? Secure Shell (SSH) protocol</w:t>
      </w:r>
      <w:r w:rsidRPr="00A439F7" w:rsidR="007F0DCB">
        <w:rPr>
          <w:lang w:val="en-US"/>
        </w:rPr>
        <w:t xml:space="preserve">. </w:t>
      </w:r>
      <w:r w:rsidR="007F0DCB">
        <w:t xml:space="preserve">Cloudflare.com -verkkosivusto. 2024. Viitattu 14.9.2024. </w:t>
      </w:r>
      <w:hyperlink w:history="1" r:id="rId58">
        <w:r w:rsidRPr="00352F8F" w:rsidR="007F0DCB">
          <w:rPr>
            <w:rStyle w:val="Hyperlink"/>
          </w:rPr>
          <w:t>https://www.cloudflare.com/learning/access-management/what-is-ssh/</w:t>
        </w:r>
      </w:hyperlink>
    </w:p>
    <w:p w:rsidR="00106DBE" w:rsidRDefault="00106DBE" w14:paraId="5183E4F2" w14:textId="10F9F5F1">
      <w:pPr>
        <w:spacing w:after="160" w:line="259" w:lineRule="auto"/>
        <w:rPr>
          <w:rStyle w:val="Hyperlink"/>
        </w:rPr>
      </w:pPr>
      <w:r>
        <w:rPr>
          <w:rStyle w:val="Hyperlink"/>
        </w:rPr>
        <w:br w:type="page"/>
      </w:r>
    </w:p>
    <w:p w:rsidR="00106DBE" w:rsidP="2345DB6D" w:rsidRDefault="00106DBE" w14:paraId="605CCAE8" w14:textId="77777777">
      <w:pPr>
        <w:pStyle w:val="Bibliography"/>
      </w:pPr>
    </w:p>
    <w:p w:rsidRPr="00A439F7" w:rsidR="0003045D" w:rsidP="00705A3D" w:rsidRDefault="00AC0315" w14:paraId="2C75E0E0" w14:textId="77777777">
      <w:pPr>
        <w:pStyle w:val="LiiteOtsikko"/>
        <w:rPr>
          <w:lang w:val="en-US"/>
        </w:rPr>
      </w:pPr>
      <w:bookmarkStart w:name="_Toc428542262" w:id="77"/>
      <w:bookmarkStart w:name="_Toc428799801" w:id="78"/>
      <w:bookmarkStart w:name="_Toc430675201" w:id="79"/>
      <w:bookmarkStart w:name="_Toc430768001" w:id="80"/>
      <w:bookmarkStart w:name="_Toc527546214" w:id="81"/>
      <w:bookmarkStart w:name="_Toc17205375" w:id="82"/>
      <w:bookmarkStart w:name="_Toc52971251" w:id="83"/>
      <w:bookmarkStart w:name="_Toc52971610" w:id="84"/>
      <w:bookmarkStart w:name="_Toc58338876" w:id="85"/>
      <w:bookmarkStart w:name="_Toc63413623" w:id="86"/>
      <w:bookmarkStart w:name="_Toc177388184" w:id="87"/>
      <w:r w:rsidRPr="00A439F7">
        <w:rPr>
          <w:lang w:val="en-US"/>
        </w:rPr>
        <w:t>Liitteet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Pr="00A439F7" w:rsidR="00606E2F" w:rsidP="00B8195F" w:rsidRDefault="00AF3457" w14:paraId="6CF797B4" w14:textId="573AE2D3">
      <w:pPr>
        <w:pStyle w:val="Liitteetotsikko2"/>
        <w:rPr>
          <w:lang w:val="en-US"/>
        </w:rPr>
      </w:pPr>
      <w:bookmarkStart w:name="_Toc430675202" w:id="88"/>
      <w:bookmarkStart w:name="_Toc430768002" w:id="89"/>
      <w:bookmarkStart w:name="_Toc527546215" w:id="90"/>
      <w:bookmarkStart w:name="_Toc17205376" w:id="91"/>
      <w:bookmarkStart w:name="_Toc52971252" w:id="92"/>
      <w:bookmarkStart w:name="_Toc52971611" w:id="93"/>
      <w:bookmarkStart w:name="_Toc58338877" w:id="94"/>
      <w:bookmarkStart w:name="_Toc63413624" w:id="95"/>
      <w:bookmarkStart w:name="_Toc177388185" w:id="96"/>
      <w:r w:rsidRPr="00A439F7">
        <w:rPr>
          <w:lang w:val="en-US"/>
        </w:rPr>
        <w:t xml:space="preserve">Liite 1. 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Pr="00A439F7" w:rsidR="00C351AE">
        <w:rPr>
          <w:lang w:val="en-US"/>
        </w:rPr>
        <w:t>Lab1-VPN Configuration guide(syksy 2024)</w:t>
      </w:r>
      <w:bookmarkEnd w:id="96"/>
    </w:p>
    <w:p w:rsidRPr="00A439F7" w:rsidR="00B8195F" w:rsidP="00B8195F" w:rsidRDefault="00B8195F" w14:paraId="2954D020" w14:textId="190F4093">
      <w:pPr>
        <w:rPr>
          <w:lang w:val="en-US"/>
        </w:rPr>
      </w:pPr>
      <w:r w:rsidRPr="00A439F7">
        <w:rPr>
          <w:lang w:val="en-US"/>
        </w:rPr>
        <w:t>https://moodle.jamk.fi/pluginfile.php/1460933/mod_label/intro/Lab1-VPN%20configuration%20guide%28syksy2024%29.pdf</w:t>
      </w:r>
    </w:p>
    <w:p w:rsidRPr="00A439F7" w:rsidR="00DC746A" w:rsidP="00876DC4" w:rsidRDefault="00066995" w14:paraId="7183C1B5" w14:textId="588577F0">
      <w:pPr>
        <w:pStyle w:val="Liitteetotsikko2"/>
        <w:rPr>
          <w:lang w:val="en-US"/>
        </w:rPr>
      </w:pPr>
      <w:bookmarkStart w:name="_Toc430675203" w:id="97"/>
      <w:bookmarkStart w:name="_Toc430768003" w:id="98"/>
      <w:bookmarkStart w:name="_Toc527546216" w:id="99"/>
      <w:bookmarkStart w:name="_Toc52971253" w:id="100"/>
      <w:bookmarkStart w:name="_Toc52971612" w:id="101"/>
      <w:bookmarkStart w:name="_Toc58338878" w:id="102"/>
      <w:bookmarkStart w:name="_Toc63413625" w:id="103"/>
      <w:bookmarkStart w:name="_Toc177388186" w:id="104"/>
      <w:r w:rsidRPr="00A439F7">
        <w:rPr>
          <w:lang w:val="en-US"/>
        </w:rPr>
        <w:t>Liite 2.</w:t>
      </w:r>
      <w:bookmarkEnd w:id="97"/>
      <w:bookmarkEnd w:id="98"/>
      <w:bookmarkEnd w:id="99"/>
      <w:r w:rsidRPr="00A439F7">
        <w:rPr>
          <w:lang w:val="en-US"/>
        </w:rPr>
        <w:t xml:space="preserve"> </w:t>
      </w:r>
      <w:bookmarkEnd w:id="100"/>
      <w:bookmarkEnd w:id="101"/>
      <w:bookmarkEnd w:id="102"/>
      <w:bookmarkEnd w:id="103"/>
      <w:r w:rsidRPr="00A439F7" w:rsidR="009D7698">
        <w:rPr>
          <w:lang w:val="en-US"/>
        </w:rPr>
        <w:t>Arizona State University</w:t>
      </w:r>
      <w:r w:rsidRPr="00A439F7" w:rsidR="00D71AC2">
        <w:rPr>
          <w:lang w:val="en-US"/>
        </w:rPr>
        <w:t xml:space="preserve"> mmc ohje</w:t>
      </w:r>
      <w:bookmarkEnd w:id="104"/>
    </w:p>
    <w:p w:rsidRPr="00A439F7" w:rsidR="00D71AC2" w:rsidP="00D71AC2" w:rsidRDefault="00D71AC2" w14:paraId="0F412587" w14:textId="41228C74">
      <w:pPr>
        <w:rPr>
          <w:lang w:val="en-US"/>
        </w:rPr>
      </w:pPr>
      <w:r w:rsidRPr="00A439F7">
        <w:rPr>
          <w:lang w:val="en-US"/>
        </w:rPr>
        <w:t>https://asu.my.salesforce-sites.com/kb/articles/FAQ/How-Do-I-Add-Certificates-to-the-Trusted-Root-Certification-Authorities-Store-for-a-Local-Computer</w:t>
      </w:r>
    </w:p>
    <w:p w:rsidRPr="00A439F7" w:rsidR="00AB2429" w:rsidRDefault="00AB2429" w14:paraId="66AB3D8E" w14:textId="77777777">
      <w:pPr>
        <w:rPr>
          <w:lang w:val="en-US"/>
        </w:rPr>
      </w:pPr>
    </w:p>
    <w:sectPr w:rsidRPr="00A439F7" w:rsidR="00AB2429" w:rsidSect="0058148B">
      <w:headerReference w:type="even" r:id="rId59"/>
      <w:headerReference w:type="default" r:id="rId60"/>
      <w:headerReference w:type="first" r:id="rId61"/>
      <w:pgSz w:w="11906" w:h="16838" w:orient="portrait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10C49" w:rsidP="00520772" w:rsidRDefault="00010C49" w14:paraId="1409E4F3" w14:textId="77777777">
      <w:pPr>
        <w:spacing w:after="0" w:line="240" w:lineRule="auto"/>
      </w:pPr>
      <w:r>
        <w:separator/>
      </w:r>
    </w:p>
    <w:p w:rsidR="00010C49" w:rsidRDefault="00010C49" w14:paraId="5AA0F905" w14:textId="77777777"/>
    <w:p w:rsidR="00010C49" w:rsidRDefault="00010C49" w14:paraId="6C7E1E3D" w14:textId="77777777"/>
  </w:endnote>
  <w:endnote w:type="continuationSeparator" w:id="0">
    <w:p w:rsidR="00010C49" w:rsidP="00520772" w:rsidRDefault="00010C49" w14:paraId="662E2030" w14:textId="77777777">
      <w:pPr>
        <w:spacing w:after="0" w:line="240" w:lineRule="auto"/>
      </w:pPr>
      <w:r>
        <w:continuationSeparator/>
      </w:r>
    </w:p>
    <w:p w:rsidR="00010C49" w:rsidRDefault="00010C49" w14:paraId="1295AECD" w14:textId="77777777"/>
    <w:p w:rsidR="00010C49" w:rsidRDefault="00010C49" w14:paraId="135FAE64" w14:textId="77777777"/>
  </w:endnote>
  <w:endnote w:type="continuationNotice" w:id="1">
    <w:p w:rsidR="00010C49" w:rsidRDefault="00010C49" w14:paraId="3B70C58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mc:Ignorable="w14 w15 w16se w16cid w16 w16cex w16sdtdh w16du wp14">
  <w:p w:rsidR="00A67A4F" w:rsidRDefault="00A67A4F" w14:paraId="09C1E8CD" w14:textId="77777777">
    <w:pPr>
      <w:pStyle w:val="Footer"/>
      <w:rPr>
        <w:noProof/>
      </w:rPr>
    </w:pPr>
  </w:p>
  <w:p w:rsidR="00A67A4F" w:rsidRDefault="00A67A4F" w14:paraId="6F0CB55F" w14:textId="77777777">
    <w:pPr>
      <w:pStyle w:val="Footer"/>
      <w:rPr>
        <w:noProof/>
      </w:rPr>
    </w:pPr>
  </w:p>
  <w:p w:rsidR="00A67A4F" w:rsidRDefault="00A67A4F" w14:paraId="5596E07E" w14:textId="77777777">
    <w:pPr>
      <w:pStyle w:val="Footer"/>
      <w:rPr>
        <w:noProof/>
      </w:rPr>
    </w:pPr>
  </w:p>
  <w:p w:rsidR="00A67A4F" w:rsidRDefault="00A67A4F" w14:paraId="182F19AB" w14:textId="77777777">
    <w:pPr>
      <w:pStyle w:val="Footer"/>
      <w:rPr>
        <w:noProof/>
      </w:rPr>
    </w:pPr>
  </w:p>
  <w:p w:rsidR="00A67A4F" w:rsidP="008E1D38" w:rsidRDefault="00A67A4F" w14:paraId="61F86B11" w14:textId="77777777">
    <w:pPr>
      <w:pStyle w:val="Footer"/>
      <w:ind w:left="1134"/>
    </w:pPr>
    <w:r>
      <w:rPr>
        <w:noProof/>
      </w:rPr>
      <w:drawing>
        <wp:inline distT="0" distB="0" distL="0" distR="0" wp14:anchorId="392222A9" wp14:editId="6D988D4D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="" xmlns:o="urn:schemas-microsoft-com:office:office" xmlns:v="urn:schemas-microsoft-com:vml" xmlns:w10="urn:schemas-microsoft-com:office:word" xmlns:w="http://schemas.openxmlformats.org/wordprocessingml/2006/main" xmlns:adec="http://schemas.microsoft.com/office/drawing/2017/decorative" xmlns:arto="http://schemas.microsoft.com/office/word/2006/arto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10C49" w:rsidP="00520772" w:rsidRDefault="00010C49" w14:paraId="3FF5833C" w14:textId="77777777">
      <w:pPr>
        <w:spacing w:after="0" w:line="240" w:lineRule="auto"/>
      </w:pPr>
      <w:r>
        <w:separator/>
      </w:r>
    </w:p>
    <w:p w:rsidR="00010C49" w:rsidRDefault="00010C49" w14:paraId="48B86798" w14:textId="77777777"/>
    <w:p w:rsidR="00010C49" w:rsidRDefault="00010C49" w14:paraId="656B010B" w14:textId="77777777"/>
  </w:footnote>
  <w:footnote w:type="continuationSeparator" w:id="0">
    <w:p w:rsidR="00010C49" w:rsidP="00520772" w:rsidRDefault="00010C49" w14:paraId="768A49B8" w14:textId="77777777">
      <w:pPr>
        <w:spacing w:after="0" w:line="240" w:lineRule="auto"/>
      </w:pPr>
      <w:r>
        <w:continuationSeparator/>
      </w:r>
    </w:p>
    <w:p w:rsidR="00010C49" w:rsidRDefault="00010C49" w14:paraId="323B2216" w14:textId="77777777"/>
    <w:p w:rsidR="00010C49" w:rsidRDefault="00010C49" w14:paraId="219784C7" w14:textId="77777777"/>
  </w:footnote>
  <w:footnote w:type="continuationNotice" w:id="1">
    <w:p w:rsidR="00010C49" w:rsidRDefault="00010C49" w14:paraId="063A78E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16du wp14">
  <w:p w:rsidR="00A67A4F" w:rsidP="00520772" w:rsidRDefault="00A67A4F" w14:paraId="733C470A" w14:textId="77777777">
    <w:pPr>
      <w:pStyle w:val="Header"/>
      <w:ind w:left="1276"/>
    </w:pPr>
    <w:r>
      <w:rPr>
        <w:noProof/>
        <w:lang w:eastAsia="fi-FI"/>
      </w:rPr>
      <w:drawing>
        <wp:inline distT="0" distB="0" distL="0" distR="0" wp14:anchorId="6BB53055" wp14:editId="210C10E9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6F18100" wp14:editId="59EECC5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0" r="0" b="0"/>
              <wp:wrapNone/>
              <wp:docPr id="3" name="Suorakulmi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D004C"/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<w:pict>
            <v:rect id="Suorakulmio 4" style="position:absolute;margin-left:0;margin-top:.1pt;width:27pt;height:72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#0d004c" stroked="f" w14:anchorId="7030F2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E7BF8" w:rsidRDefault="00BE7BF8" w14:paraId="3A8D77EF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Content>
      <w:p w:rsidR="000860CA" w:rsidRDefault="000860CA" w14:paraId="6850D8AD" w14:textId="7777777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E7BF8" w:rsidRDefault="00BE7BF8" w14:paraId="0095602F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7A4F" w:rsidP="00A764D6" w:rsidRDefault="00A67A4F" w14:paraId="3C8D9A31" w14:textId="77777777">
    <w:pPr>
      <w:pStyle w:val="Header"/>
      <w:jc w:val="right"/>
    </w:pPr>
  </w:p>
  <w:sdt>
    <w:sdtPr>
      <w:id w:val="2077011834"/>
      <w:docPartObj>
        <w:docPartGallery w:val="Page Numbers (Top of Page)"/>
        <w:docPartUnique/>
      </w:docPartObj>
    </w:sdtPr>
    <w:sdtContent>
      <w:p w:rsidR="00A67A4F" w:rsidP="00A764D6" w:rsidRDefault="00A67A4F" w14:paraId="1F610B37" w14:textId="7777777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:rsidR="00A67A4F" w:rsidRDefault="00A67A4F" w14:paraId="68F80668" w14:textId="77777777"/>
  <w:p w:rsidR="00A67A4F" w:rsidRDefault="00A67A4F" w14:paraId="0E1AC449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Times New Roman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7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40135">
    <w:abstractNumId w:val="18"/>
  </w:num>
  <w:num w:numId="2" w16cid:durableId="1999454902">
    <w:abstractNumId w:val="23"/>
  </w:num>
  <w:num w:numId="3" w16cid:durableId="389232033">
    <w:abstractNumId w:val="32"/>
  </w:num>
  <w:num w:numId="4" w16cid:durableId="1045913744">
    <w:abstractNumId w:val="26"/>
  </w:num>
  <w:num w:numId="5" w16cid:durableId="2029257469">
    <w:abstractNumId w:val="30"/>
  </w:num>
  <w:num w:numId="6" w16cid:durableId="160050883">
    <w:abstractNumId w:val="19"/>
  </w:num>
  <w:num w:numId="7" w16cid:durableId="1210068740">
    <w:abstractNumId w:val="27"/>
  </w:num>
  <w:num w:numId="8" w16cid:durableId="1262449045">
    <w:abstractNumId w:val="28"/>
  </w:num>
  <w:num w:numId="9" w16cid:durableId="376972649">
    <w:abstractNumId w:val="22"/>
  </w:num>
  <w:num w:numId="10" w16cid:durableId="1061952130">
    <w:abstractNumId w:val="21"/>
  </w:num>
  <w:num w:numId="11" w16cid:durableId="1566914026">
    <w:abstractNumId w:val="21"/>
    <w:lvlOverride w:ilvl="0">
      <w:startOverride w:val="1"/>
    </w:lvlOverride>
  </w:num>
  <w:num w:numId="12" w16cid:durableId="1829709325">
    <w:abstractNumId w:val="10"/>
  </w:num>
  <w:num w:numId="13" w16cid:durableId="970328319">
    <w:abstractNumId w:val="17"/>
  </w:num>
  <w:num w:numId="14" w16cid:durableId="2001033381">
    <w:abstractNumId w:val="11"/>
  </w:num>
  <w:num w:numId="15" w16cid:durableId="45567675">
    <w:abstractNumId w:val="15"/>
  </w:num>
  <w:num w:numId="16" w16cid:durableId="1246644141">
    <w:abstractNumId w:val="34"/>
  </w:num>
  <w:num w:numId="17" w16cid:durableId="1032995974">
    <w:abstractNumId w:val="24"/>
  </w:num>
  <w:num w:numId="18" w16cid:durableId="1995598266">
    <w:abstractNumId w:val="35"/>
  </w:num>
  <w:num w:numId="19" w16cid:durableId="2140686729">
    <w:abstractNumId w:val="14"/>
  </w:num>
  <w:num w:numId="20" w16cid:durableId="177817237">
    <w:abstractNumId w:val="36"/>
  </w:num>
  <w:num w:numId="21" w16cid:durableId="282351617">
    <w:abstractNumId w:val="31"/>
  </w:num>
  <w:num w:numId="22" w16cid:durableId="750659994">
    <w:abstractNumId w:val="25"/>
  </w:num>
  <w:num w:numId="23" w16cid:durableId="1989087346">
    <w:abstractNumId w:val="12"/>
  </w:num>
  <w:num w:numId="24" w16cid:durableId="1049459126">
    <w:abstractNumId w:val="16"/>
  </w:num>
  <w:num w:numId="25" w16cid:durableId="758675485">
    <w:abstractNumId w:val="37"/>
  </w:num>
  <w:num w:numId="26" w16cid:durableId="352615745">
    <w:abstractNumId w:val="13"/>
  </w:num>
  <w:num w:numId="27" w16cid:durableId="836920076">
    <w:abstractNumId w:val="33"/>
  </w:num>
  <w:num w:numId="28" w16cid:durableId="1363435857">
    <w:abstractNumId w:val="9"/>
  </w:num>
  <w:num w:numId="29" w16cid:durableId="481704499">
    <w:abstractNumId w:val="7"/>
  </w:num>
  <w:num w:numId="30" w16cid:durableId="1650205887">
    <w:abstractNumId w:val="6"/>
  </w:num>
  <w:num w:numId="31" w16cid:durableId="2066876915">
    <w:abstractNumId w:val="5"/>
  </w:num>
  <w:num w:numId="32" w16cid:durableId="1636373603">
    <w:abstractNumId w:val="4"/>
  </w:num>
  <w:num w:numId="33" w16cid:durableId="18707340">
    <w:abstractNumId w:val="8"/>
  </w:num>
  <w:num w:numId="34" w16cid:durableId="1240822276">
    <w:abstractNumId w:val="3"/>
  </w:num>
  <w:num w:numId="35" w16cid:durableId="2045982835">
    <w:abstractNumId w:val="2"/>
  </w:num>
  <w:num w:numId="36" w16cid:durableId="939532723">
    <w:abstractNumId w:val="1"/>
  </w:num>
  <w:num w:numId="37" w16cid:durableId="880476640">
    <w:abstractNumId w:val="0"/>
  </w:num>
  <w:num w:numId="38" w16cid:durableId="437062010">
    <w:abstractNumId w:val="29"/>
  </w:num>
  <w:num w:numId="39" w16cid:durableId="14010955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dirty"/>
  <w:attachedTemplate r:id="rId1"/>
  <w:stylePaneSortMethod w:val="0000"/>
  <w:trackRevisions w:val="false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3A7"/>
    <w:rsid w:val="000001E9"/>
    <w:rsid w:val="00000314"/>
    <w:rsid w:val="000011BC"/>
    <w:rsid w:val="00001E7A"/>
    <w:rsid w:val="00003D23"/>
    <w:rsid w:val="00004644"/>
    <w:rsid w:val="00004E52"/>
    <w:rsid w:val="000054C0"/>
    <w:rsid w:val="00005CF9"/>
    <w:rsid w:val="000072E2"/>
    <w:rsid w:val="000107CB"/>
    <w:rsid w:val="00010C49"/>
    <w:rsid w:val="00011D23"/>
    <w:rsid w:val="00012230"/>
    <w:rsid w:val="0001273A"/>
    <w:rsid w:val="000129B7"/>
    <w:rsid w:val="00013688"/>
    <w:rsid w:val="00013B32"/>
    <w:rsid w:val="00014C14"/>
    <w:rsid w:val="00015652"/>
    <w:rsid w:val="00015866"/>
    <w:rsid w:val="00015A21"/>
    <w:rsid w:val="00016333"/>
    <w:rsid w:val="000165C2"/>
    <w:rsid w:val="00016973"/>
    <w:rsid w:val="00016CFF"/>
    <w:rsid w:val="00016DF1"/>
    <w:rsid w:val="00017896"/>
    <w:rsid w:val="000178C5"/>
    <w:rsid w:val="00017DF5"/>
    <w:rsid w:val="0002045C"/>
    <w:rsid w:val="00020818"/>
    <w:rsid w:val="000208C7"/>
    <w:rsid w:val="0002179D"/>
    <w:rsid w:val="00021FB4"/>
    <w:rsid w:val="00022009"/>
    <w:rsid w:val="000220E1"/>
    <w:rsid w:val="0002336C"/>
    <w:rsid w:val="00023A79"/>
    <w:rsid w:val="00023C0E"/>
    <w:rsid w:val="00026E68"/>
    <w:rsid w:val="000278A2"/>
    <w:rsid w:val="000278F5"/>
    <w:rsid w:val="00027AB0"/>
    <w:rsid w:val="0003045D"/>
    <w:rsid w:val="00030C48"/>
    <w:rsid w:val="000320C7"/>
    <w:rsid w:val="000331EC"/>
    <w:rsid w:val="00033363"/>
    <w:rsid w:val="00033634"/>
    <w:rsid w:val="00033AD2"/>
    <w:rsid w:val="00033C5F"/>
    <w:rsid w:val="00033DF1"/>
    <w:rsid w:val="00034298"/>
    <w:rsid w:val="00036FD1"/>
    <w:rsid w:val="0003738E"/>
    <w:rsid w:val="000377B2"/>
    <w:rsid w:val="000378E4"/>
    <w:rsid w:val="00037DD4"/>
    <w:rsid w:val="00040271"/>
    <w:rsid w:val="00040703"/>
    <w:rsid w:val="00042B5C"/>
    <w:rsid w:val="000440AD"/>
    <w:rsid w:val="0004430D"/>
    <w:rsid w:val="000446C3"/>
    <w:rsid w:val="00044AC8"/>
    <w:rsid w:val="00044E92"/>
    <w:rsid w:val="00045256"/>
    <w:rsid w:val="00046713"/>
    <w:rsid w:val="000469C9"/>
    <w:rsid w:val="0004762F"/>
    <w:rsid w:val="00050096"/>
    <w:rsid w:val="000507DD"/>
    <w:rsid w:val="00051114"/>
    <w:rsid w:val="00051430"/>
    <w:rsid w:val="00052689"/>
    <w:rsid w:val="00052D1D"/>
    <w:rsid w:val="00052FD4"/>
    <w:rsid w:val="00053183"/>
    <w:rsid w:val="00054018"/>
    <w:rsid w:val="00054B63"/>
    <w:rsid w:val="00056A22"/>
    <w:rsid w:val="00056EC1"/>
    <w:rsid w:val="00056F6B"/>
    <w:rsid w:val="000578AF"/>
    <w:rsid w:val="00060DCE"/>
    <w:rsid w:val="000615DA"/>
    <w:rsid w:val="00062F29"/>
    <w:rsid w:val="0006305A"/>
    <w:rsid w:val="00063369"/>
    <w:rsid w:val="000642D0"/>
    <w:rsid w:val="00064A05"/>
    <w:rsid w:val="00065FB0"/>
    <w:rsid w:val="00066995"/>
    <w:rsid w:val="00067A15"/>
    <w:rsid w:val="0007004C"/>
    <w:rsid w:val="000706C7"/>
    <w:rsid w:val="00071568"/>
    <w:rsid w:val="0007196F"/>
    <w:rsid w:val="00071FA9"/>
    <w:rsid w:val="000722FD"/>
    <w:rsid w:val="00072B1F"/>
    <w:rsid w:val="00073133"/>
    <w:rsid w:val="00073D1B"/>
    <w:rsid w:val="00076741"/>
    <w:rsid w:val="000770F0"/>
    <w:rsid w:val="000773F3"/>
    <w:rsid w:val="0007749E"/>
    <w:rsid w:val="00077B69"/>
    <w:rsid w:val="00077DEA"/>
    <w:rsid w:val="000808DE"/>
    <w:rsid w:val="00081158"/>
    <w:rsid w:val="0008133A"/>
    <w:rsid w:val="0008142B"/>
    <w:rsid w:val="00082CCF"/>
    <w:rsid w:val="00083009"/>
    <w:rsid w:val="0008434F"/>
    <w:rsid w:val="000845BF"/>
    <w:rsid w:val="0008460D"/>
    <w:rsid w:val="00084FAA"/>
    <w:rsid w:val="00085854"/>
    <w:rsid w:val="000860CA"/>
    <w:rsid w:val="00086701"/>
    <w:rsid w:val="00087669"/>
    <w:rsid w:val="00087A49"/>
    <w:rsid w:val="000905B0"/>
    <w:rsid w:val="00090FE5"/>
    <w:rsid w:val="00091716"/>
    <w:rsid w:val="00091E3A"/>
    <w:rsid w:val="0009234A"/>
    <w:rsid w:val="0009289F"/>
    <w:rsid w:val="00092CF4"/>
    <w:rsid w:val="00094175"/>
    <w:rsid w:val="0009433B"/>
    <w:rsid w:val="00095EFE"/>
    <w:rsid w:val="00096CAF"/>
    <w:rsid w:val="00097B63"/>
    <w:rsid w:val="00097D5D"/>
    <w:rsid w:val="00097EC0"/>
    <w:rsid w:val="000A0B83"/>
    <w:rsid w:val="000A1492"/>
    <w:rsid w:val="000A2661"/>
    <w:rsid w:val="000A2911"/>
    <w:rsid w:val="000A2E98"/>
    <w:rsid w:val="000A322E"/>
    <w:rsid w:val="000A330B"/>
    <w:rsid w:val="000A46A7"/>
    <w:rsid w:val="000A495F"/>
    <w:rsid w:val="000A51A6"/>
    <w:rsid w:val="000A616D"/>
    <w:rsid w:val="000A6CE2"/>
    <w:rsid w:val="000A6F4C"/>
    <w:rsid w:val="000A7AE4"/>
    <w:rsid w:val="000B0128"/>
    <w:rsid w:val="000B0802"/>
    <w:rsid w:val="000B0939"/>
    <w:rsid w:val="000B0C55"/>
    <w:rsid w:val="000B2D71"/>
    <w:rsid w:val="000B36D5"/>
    <w:rsid w:val="000B4287"/>
    <w:rsid w:val="000B4407"/>
    <w:rsid w:val="000B4AD6"/>
    <w:rsid w:val="000B5E26"/>
    <w:rsid w:val="000B7E82"/>
    <w:rsid w:val="000C0067"/>
    <w:rsid w:val="000C125C"/>
    <w:rsid w:val="000C1412"/>
    <w:rsid w:val="000C1453"/>
    <w:rsid w:val="000C16EF"/>
    <w:rsid w:val="000C1F5E"/>
    <w:rsid w:val="000C222B"/>
    <w:rsid w:val="000C2C4D"/>
    <w:rsid w:val="000C2D9D"/>
    <w:rsid w:val="000C3786"/>
    <w:rsid w:val="000C3D35"/>
    <w:rsid w:val="000C3E91"/>
    <w:rsid w:val="000C484E"/>
    <w:rsid w:val="000C4984"/>
    <w:rsid w:val="000C63CB"/>
    <w:rsid w:val="000C6A86"/>
    <w:rsid w:val="000C6DA5"/>
    <w:rsid w:val="000D1554"/>
    <w:rsid w:val="000D1690"/>
    <w:rsid w:val="000D1AB0"/>
    <w:rsid w:val="000D2CA4"/>
    <w:rsid w:val="000D31C9"/>
    <w:rsid w:val="000D529C"/>
    <w:rsid w:val="000D57D7"/>
    <w:rsid w:val="000D6068"/>
    <w:rsid w:val="000D611F"/>
    <w:rsid w:val="000D66C4"/>
    <w:rsid w:val="000D6D4A"/>
    <w:rsid w:val="000D74A7"/>
    <w:rsid w:val="000D753E"/>
    <w:rsid w:val="000E0E96"/>
    <w:rsid w:val="000E13D2"/>
    <w:rsid w:val="000E18EF"/>
    <w:rsid w:val="000E191A"/>
    <w:rsid w:val="000E23DA"/>
    <w:rsid w:val="000E322B"/>
    <w:rsid w:val="000E370E"/>
    <w:rsid w:val="000E3AE0"/>
    <w:rsid w:val="000E3CB5"/>
    <w:rsid w:val="000E48D3"/>
    <w:rsid w:val="000E4DA6"/>
    <w:rsid w:val="000E4EB5"/>
    <w:rsid w:val="000E5758"/>
    <w:rsid w:val="000E6200"/>
    <w:rsid w:val="000E6D6D"/>
    <w:rsid w:val="000E74E9"/>
    <w:rsid w:val="000E78B5"/>
    <w:rsid w:val="000E7DE2"/>
    <w:rsid w:val="000F076C"/>
    <w:rsid w:val="000F1007"/>
    <w:rsid w:val="000F314E"/>
    <w:rsid w:val="000F41A5"/>
    <w:rsid w:val="000F47AA"/>
    <w:rsid w:val="000F5244"/>
    <w:rsid w:val="000F53FA"/>
    <w:rsid w:val="000F6AEA"/>
    <w:rsid w:val="000F6CCE"/>
    <w:rsid w:val="000F6DE0"/>
    <w:rsid w:val="000F7385"/>
    <w:rsid w:val="001005D0"/>
    <w:rsid w:val="00100953"/>
    <w:rsid w:val="00100979"/>
    <w:rsid w:val="001009B4"/>
    <w:rsid w:val="00100B3E"/>
    <w:rsid w:val="00100D56"/>
    <w:rsid w:val="00101ECA"/>
    <w:rsid w:val="001032FD"/>
    <w:rsid w:val="00103D1C"/>
    <w:rsid w:val="001043A2"/>
    <w:rsid w:val="001044B7"/>
    <w:rsid w:val="001044D7"/>
    <w:rsid w:val="00104A9F"/>
    <w:rsid w:val="00106642"/>
    <w:rsid w:val="001068F8"/>
    <w:rsid w:val="00106DBE"/>
    <w:rsid w:val="001077C2"/>
    <w:rsid w:val="00107C07"/>
    <w:rsid w:val="001105A9"/>
    <w:rsid w:val="00110831"/>
    <w:rsid w:val="00110C7F"/>
    <w:rsid w:val="00111400"/>
    <w:rsid w:val="00111C04"/>
    <w:rsid w:val="00112BB4"/>
    <w:rsid w:val="00113ADE"/>
    <w:rsid w:val="00114289"/>
    <w:rsid w:val="001144E6"/>
    <w:rsid w:val="00114E69"/>
    <w:rsid w:val="00115876"/>
    <w:rsid w:val="00115A83"/>
    <w:rsid w:val="00116C41"/>
    <w:rsid w:val="00116F3D"/>
    <w:rsid w:val="00117EFF"/>
    <w:rsid w:val="00121085"/>
    <w:rsid w:val="00121467"/>
    <w:rsid w:val="0012160F"/>
    <w:rsid w:val="00122672"/>
    <w:rsid w:val="00123E0F"/>
    <w:rsid w:val="00124277"/>
    <w:rsid w:val="0012428A"/>
    <w:rsid w:val="001242DA"/>
    <w:rsid w:val="00125552"/>
    <w:rsid w:val="001255F8"/>
    <w:rsid w:val="00126A20"/>
    <w:rsid w:val="00126E05"/>
    <w:rsid w:val="0012745F"/>
    <w:rsid w:val="00127B22"/>
    <w:rsid w:val="00130A45"/>
    <w:rsid w:val="00130A49"/>
    <w:rsid w:val="001322DF"/>
    <w:rsid w:val="0013258F"/>
    <w:rsid w:val="0013360B"/>
    <w:rsid w:val="00133771"/>
    <w:rsid w:val="00133D47"/>
    <w:rsid w:val="00134122"/>
    <w:rsid w:val="00134EEE"/>
    <w:rsid w:val="0013587D"/>
    <w:rsid w:val="00135982"/>
    <w:rsid w:val="00135E31"/>
    <w:rsid w:val="00136677"/>
    <w:rsid w:val="00136B43"/>
    <w:rsid w:val="0013700E"/>
    <w:rsid w:val="00137590"/>
    <w:rsid w:val="001407E9"/>
    <w:rsid w:val="00140B4D"/>
    <w:rsid w:val="00140C79"/>
    <w:rsid w:val="0014349A"/>
    <w:rsid w:val="00144030"/>
    <w:rsid w:val="001446DE"/>
    <w:rsid w:val="00144930"/>
    <w:rsid w:val="001449C9"/>
    <w:rsid w:val="00144B3A"/>
    <w:rsid w:val="00145FDD"/>
    <w:rsid w:val="00147A02"/>
    <w:rsid w:val="001507B3"/>
    <w:rsid w:val="001513B2"/>
    <w:rsid w:val="001514E7"/>
    <w:rsid w:val="00151CCD"/>
    <w:rsid w:val="00151FC4"/>
    <w:rsid w:val="00152E6B"/>
    <w:rsid w:val="00154B4A"/>
    <w:rsid w:val="00155890"/>
    <w:rsid w:val="00156A42"/>
    <w:rsid w:val="00160592"/>
    <w:rsid w:val="00161AFB"/>
    <w:rsid w:val="00162C08"/>
    <w:rsid w:val="00162E4D"/>
    <w:rsid w:val="001660DC"/>
    <w:rsid w:val="00167580"/>
    <w:rsid w:val="00167589"/>
    <w:rsid w:val="00167609"/>
    <w:rsid w:val="001676A9"/>
    <w:rsid w:val="00167885"/>
    <w:rsid w:val="00170A3F"/>
    <w:rsid w:val="00171BA7"/>
    <w:rsid w:val="00171C28"/>
    <w:rsid w:val="00171C66"/>
    <w:rsid w:val="001721D1"/>
    <w:rsid w:val="001723CC"/>
    <w:rsid w:val="001739BD"/>
    <w:rsid w:val="00173C74"/>
    <w:rsid w:val="00174B7C"/>
    <w:rsid w:val="001753C7"/>
    <w:rsid w:val="00175FB7"/>
    <w:rsid w:val="00176723"/>
    <w:rsid w:val="00176DC5"/>
    <w:rsid w:val="0017724B"/>
    <w:rsid w:val="0017771A"/>
    <w:rsid w:val="00180CF5"/>
    <w:rsid w:val="00180EDE"/>
    <w:rsid w:val="00181A7B"/>
    <w:rsid w:val="00181FE6"/>
    <w:rsid w:val="001826F6"/>
    <w:rsid w:val="0018389D"/>
    <w:rsid w:val="00183968"/>
    <w:rsid w:val="001844E9"/>
    <w:rsid w:val="00185DB5"/>
    <w:rsid w:val="00186BA7"/>
    <w:rsid w:val="00186C1B"/>
    <w:rsid w:val="001870A8"/>
    <w:rsid w:val="0018730D"/>
    <w:rsid w:val="00187EBA"/>
    <w:rsid w:val="001909AA"/>
    <w:rsid w:val="00191465"/>
    <w:rsid w:val="0019163E"/>
    <w:rsid w:val="00192F3C"/>
    <w:rsid w:val="001936D1"/>
    <w:rsid w:val="0019529B"/>
    <w:rsid w:val="0019577B"/>
    <w:rsid w:val="001963C5"/>
    <w:rsid w:val="001967A8"/>
    <w:rsid w:val="00197222"/>
    <w:rsid w:val="00197A3B"/>
    <w:rsid w:val="001A0CE3"/>
    <w:rsid w:val="001A0D3E"/>
    <w:rsid w:val="001A1981"/>
    <w:rsid w:val="001A1C3A"/>
    <w:rsid w:val="001A2097"/>
    <w:rsid w:val="001A216F"/>
    <w:rsid w:val="001A22D0"/>
    <w:rsid w:val="001A241C"/>
    <w:rsid w:val="001A2904"/>
    <w:rsid w:val="001A2A56"/>
    <w:rsid w:val="001A33A8"/>
    <w:rsid w:val="001A33D0"/>
    <w:rsid w:val="001A3DD0"/>
    <w:rsid w:val="001A54CD"/>
    <w:rsid w:val="001A5545"/>
    <w:rsid w:val="001A7E08"/>
    <w:rsid w:val="001B070E"/>
    <w:rsid w:val="001B24FE"/>
    <w:rsid w:val="001B2C1C"/>
    <w:rsid w:val="001B3216"/>
    <w:rsid w:val="001B3F97"/>
    <w:rsid w:val="001B437E"/>
    <w:rsid w:val="001B6536"/>
    <w:rsid w:val="001B70D0"/>
    <w:rsid w:val="001B7610"/>
    <w:rsid w:val="001C0358"/>
    <w:rsid w:val="001C07DA"/>
    <w:rsid w:val="001C0AFE"/>
    <w:rsid w:val="001C0BC7"/>
    <w:rsid w:val="001C0DBA"/>
    <w:rsid w:val="001C0F7A"/>
    <w:rsid w:val="001C1C56"/>
    <w:rsid w:val="001C1D98"/>
    <w:rsid w:val="001C1ECB"/>
    <w:rsid w:val="001C2C58"/>
    <w:rsid w:val="001C2E3B"/>
    <w:rsid w:val="001C2FF0"/>
    <w:rsid w:val="001C30E3"/>
    <w:rsid w:val="001C3923"/>
    <w:rsid w:val="001C3A3A"/>
    <w:rsid w:val="001C3C89"/>
    <w:rsid w:val="001C4DF7"/>
    <w:rsid w:val="001C569A"/>
    <w:rsid w:val="001C5D8E"/>
    <w:rsid w:val="001C6184"/>
    <w:rsid w:val="001C632C"/>
    <w:rsid w:val="001C7033"/>
    <w:rsid w:val="001C7C51"/>
    <w:rsid w:val="001D1935"/>
    <w:rsid w:val="001D1A92"/>
    <w:rsid w:val="001D1DCA"/>
    <w:rsid w:val="001D30B6"/>
    <w:rsid w:val="001D32A8"/>
    <w:rsid w:val="001D3E06"/>
    <w:rsid w:val="001D54A4"/>
    <w:rsid w:val="001D6563"/>
    <w:rsid w:val="001D762E"/>
    <w:rsid w:val="001D7BE2"/>
    <w:rsid w:val="001E050E"/>
    <w:rsid w:val="001E13CF"/>
    <w:rsid w:val="001E1644"/>
    <w:rsid w:val="001E1F88"/>
    <w:rsid w:val="001E2426"/>
    <w:rsid w:val="001E3EDE"/>
    <w:rsid w:val="001E3F77"/>
    <w:rsid w:val="001E47F3"/>
    <w:rsid w:val="001E4880"/>
    <w:rsid w:val="001E4B79"/>
    <w:rsid w:val="001E63F7"/>
    <w:rsid w:val="001E67AE"/>
    <w:rsid w:val="001E78E3"/>
    <w:rsid w:val="001E7C75"/>
    <w:rsid w:val="001F05EC"/>
    <w:rsid w:val="001F0D3C"/>
    <w:rsid w:val="001F0DBF"/>
    <w:rsid w:val="001F2141"/>
    <w:rsid w:val="001F2D70"/>
    <w:rsid w:val="001F2ED1"/>
    <w:rsid w:val="001F316C"/>
    <w:rsid w:val="001F3843"/>
    <w:rsid w:val="001F39AB"/>
    <w:rsid w:val="001F4EE7"/>
    <w:rsid w:val="001F4EE8"/>
    <w:rsid w:val="001F5046"/>
    <w:rsid w:val="001F504C"/>
    <w:rsid w:val="001F5142"/>
    <w:rsid w:val="001F5181"/>
    <w:rsid w:val="001F51E6"/>
    <w:rsid w:val="001F52F8"/>
    <w:rsid w:val="001F58D4"/>
    <w:rsid w:val="001F5B7A"/>
    <w:rsid w:val="001F6724"/>
    <w:rsid w:val="001F7924"/>
    <w:rsid w:val="00200836"/>
    <w:rsid w:val="00202D9F"/>
    <w:rsid w:val="0020394B"/>
    <w:rsid w:val="002041C1"/>
    <w:rsid w:val="0020591D"/>
    <w:rsid w:val="00205F84"/>
    <w:rsid w:val="0020639B"/>
    <w:rsid w:val="00206ACB"/>
    <w:rsid w:val="00207B80"/>
    <w:rsid w:val="00207E8B"/>
    <w:rsid w:val="002115C0"/>
    <w:rsid w:val="00211A61"/>
    <w:rsid w:val="00212970"/>
    <w:rsid w:val="0021314D"/>
    <w:rsid w:val="002138B4"/>
    <w:rsid w:val="00213C0A"/>
    <w:rsid w:val="00214032"/>
    <w:rsid w:val="00214E88"/>
    <w:rsid w:val="002158DB"/>
    <w:rsid w:val="00216D24"/>
    <w:rsid w:val="0021714E"/>
    <w:rsid w:val="00217B13"/>
    <w:rsid w:val="00220E4A"/>
    <w:rsid w:val="00222366"/>
    <w:rsid w:val="00222395"/>
    <w:rsid w:val="00222AC9"/>
    <w:rsid w:val="00222ADC"/>
    <w:rsid w:val="00223838"/>
    <w:rsid w:val="00223ADB"/>
    <w:rsid w:val="00224D0D"/>
    <w:rsid w:val="00225C7F"/>
    <w:rsid w:val="00226AE3"/>
    <w:rsid w:val="00226FAE"/>
    <w:rsid w:val="00227AFD"/>
    <w:rsid w:val="00231E59"/>
    <w:rsid w:val="00232348"/>
    <w:rsid w:val="0023234F"/>
    <w:rsid w:val="00232966"/>
    <w:rsid w:val="002329B8"/>
    <w:rsid w:val="00232E0D"/>
    <w:rsid w:val="002349D6"/>
    <w:rsid w:val="00235907"/>
    <w:rsid w:val="0023782C"/>
    <w:rsid w:val="00237911"/>
    <w:rsid w:val="002400A8"/>
    <w:rsid w:val="0024035C"/>
    <w:rsid w:val="0024042C"/>
    <w:rsid w:val="00241180"/>
    <w:rsid w:val="002412F7"/>
    <w:rsid w:val="002414CB"/>
    <w:rsid w:val="00241515"/>
    <w:rsid w:val="002417F0"/>
    <w:rsid w:val="0024223C"/>
    <w:rsid w:val="0024279D"/>
    <w:rsid w:val="00242901"/>
    <w:rsid w:val="00243D29"/>
    <w:rsid w:val="00244508"/>
    <w:rsid w:val="002445EE"/>
    <w:rsid w:val="002446BD"/>
    <w:rsid w:val="00246418"/>
    <w:rsid w:val="00247053"/>
    <w:rsid w:val="00247483"/>
    <w:rsid w:val="0025024F"/>
    <w:rsid w:val="00250362"/>
    <w:rsid w:val="0025172E"/>
    <w:rsid w:val="00251747"/>
    <w:rsid w:val="00252020"/>
    <w:rsid w:val="0025218F"/>
    <w:rsid w:val="0025246C"/>
    <w:rsid w:val="0025253F"/>
    <w:rsid w:val="002530E3"/>
    <w:rsid w:val="00253340"/>
    <w:rsid w:val="0025589B"/>
    <w:rsid w:val="002558E1"/>
    <w:rsid w:val="00257821"/>
    <w:rsid w:val="00257926"/>
    <w:rsid w:val="00257DB4"/>
    <w:rsid w:val="00257E26"/>
    <w:rsid w:val="00257E28"/>
    <w:rsid w:val="00261017"/>
    <w:rsid w:val="00262305"/>
    <w:rsid w:val="00262A9E"/>
    <w:rsid w:val="00262DEC"/>
    <w:rsid w:val="00263F25"/>
    <w:rsid w:val="002641AE"/>
    <w:rsid w:val="00264A19"/>
    <w:rsid w:val="00264F59"/>
    <w:rsid w:val="00265C4E"/>
    <w:rsid w:val="00265D81"/>
    <w:rsid w:val="002675A8"/>
    <w:rsid w:val="002706ED"/>
    <w:rsid w:val="00270806"/>
    <w:rsid w:val="00270C24"/>
    <w:rsid w:val="0027104C"/>
    <w:rsid w:val="0027110C"/>
    <w:rsid w:val="00272358"/>
    <w:rsid w:val="002734D5"/>
    <w:rsid w:val="002739B8"/>
    <w:rsid w:val="00274258"/>
    <w:rsid w:val="00274CB7"/>
    <w:rsid w:val="00276E8D"/>
    <w:rsid w:val="00276EE0"/>
    <w:rsid w:val="00281394"/>
    <w:rsid w:val="002813C0"/>
    <w:rsid w:val="002818A8"/>
    <w:rsid w:val="002827A7"/>
    <w:rsid w:val="00283015"/>
    <w:rsid w:val="002839A5"/>
    <w:rsid w:val="00284DB3"/>
    <w:rsid w:val="002902D6"/>
    <w:rsid w:val="0029131D"/>
    <w:rsid w:val="002916BA"/>
    <w:rsid w:val="002924EB"/>
    <w:rsid w:val="00293304"/>
    <w:rsid w:val="0029384B"/>
    <w:rsid w:val="00294108"/>
    <w:rsid w:val="00294B83"/>
    <w:rsid w:val="00295AE0"/>
    <w:rsid w:val="00296312"/>
    <w:rsid w:val="002968E2"/>
    <w:rsid w:val="002973E4"/>
    <w:rsid w:val="00297597"/>
    <w:rsid w:val="002A3AE8"/>
    <w:rsid w:val="002A4543"/>
    <w:rsid w:val="002A482D"/>
    <w:rsid w:val="002A4B4F"/>
    <w:rsid w:val="002A4CA6"/>
    <w:rsid w:val="002A552F"/>
    <w:rsid w:val="002A55F3"/>
    <w:rsid w:val="002A5C4C"/>
    <w:rsid w:val="002A6034"/>
    <w:rsid w:val="002A68A6"/>
    <w:rsid w:val="002A70EA"/>
    <w:rsid w:val="002A7DEC"/>
    <w:rsid w:val="002B0886"/>
    <w:rsid w:val="002B0C94"/>
    <w:rsid w:val="002B0CFA"/>
    <w:rsid w:val="002B2452"/>
    <w:rsid w:val="002B2F2B"/>
    <w:rsid w:val="002B3F7E"/>
    <w:rsid w:val="002B4621"/>
    <w:rsid w:val="002B57CC"/>
    <w:rsid w:val="002B5F11"/>
    <w:rsid w:val="002B676B"/>
    <w:rsid w:val="002B7A97"/>
    <w:rsid w:val="002B7BF5"/>
    <w:rsid w:val="002C00C0"/>
    <w:rsid w:val="002C1A56"/>
    <w:rsid w:val="002C1F1B"/>
    <w:rsid w:val="002C3246"/>
    <w:rsid w:val="002C3EF3"/>
    <w:rsid w:val="002C3FEF"/>
    <w:rsid w:val="002C4D02"/>
    <w:rsid w:val="002C5438"/>
    <w:rsid w:val="002C6231"/>
    <w:rsid w:val="002C6C26"/>
    <w:rsid w:val="002C78C0"/>
    <w:rsid w:val="002C793D"/>
    <w:rsid w:val="002C7F4B"/>
    <w:rsid w:val="002D0FEB"/>
    <w:rsid w:val="002D105A"/>
    <w:rsid w:val="002D2209"/>
    <w:rsid w:val="002D2587"/>
    <w:rsid w:val="002D2D4F"/>
    <w:rsid w:val="002D386D"/>
    <w:rsid w:val="002D5929"/>
    <w:rsid w:val="002D5D21"/>
    <w:rsid w:val="002D63C8"/>
    <w:rsid w:val="002D7144"/>
    <w:rsid w:val="002D72F6"/>
    <w:rsid w:val="002D731D"/>
    <w:rsid w:val="002D738A"/>
    <w:rsid w:val="002D7425"/>
    <w:rsid w:val="002D7B0F"/>
    <w:rsid w:val="002E1A4B"/>
    <w:rsid w:val="002E3420"/>
    <w:rsid w:val="002E3CBA"/>
    <w:rsid w:val="002E3F99"/>
    <w:rsid w:val="002E4C92"/>
    <w:rsid w:val="002E5DD7"/>
    <w:rsid w:val="002E6339"/>
    <w:rsid w:val="002E7595"/>
    <w:rsid w:val="002E7856"/>
    <w:rsid w:val="002E7886"/>
    <w:rsid w:val="002F065E"/>
    <w:rsid w:val="002F1760"/>
    <w:rsid w:val="002F1CB9"/>
    <w:rsid w:val="002F20AC"/>
    <w:rsid w:val="002F2A16"/>
    <w:rsid w:val="002F4301"/>
    <w:rsid w:val="002F4FB0"/>
    <w:rsid w:val="002F7849"/>
    <w:rsid w:val="0030031F"/>
    <w:rsid w:val="00300A49"/>
    <w:rsid w:val="00301975"/>
    <w:rsid w:val="00301D90"/>
    <w:rsid w:val="0030224F"/>
    <w:rsid w:val="00302794"/>
    <w:rsid w:val="00302E6C"/>
    <w:rsid w:val="00304633"/>
    <w:rsid w:val="00304BC5"/>
    <w:rsid w:val="00304EA1"/>
    <w:rsid w:val="00305591"/>
    <w:rsid w:val="003064D5"/>
    <w:rsid w:val="00306DBC"/>
    <w:rsid w:val="003070E3"/>
    <w:rsid w:val="003072AB"/>
    <w:rsid w:val="00311008"/>
    <w:rsid w:val="003112C2"/>
    <w:rsid w:val="0031146C"/>
    <w:rsid w:val="003122F7"/>
    <w:rsid w:val="00312B8D"/>
    <w:rsid w:val="00312C7D"/>
    <w:rsid w:val="00313A50"/>
    <w:rsid w:val="00315360"/>
    <w:rsid w:val="00317ABE"/>
    <w:rsid w:val="0032014B"/>
    <w:rsid w:val="003208C8"/>
    <w:rsid w:val="003209B1"/>
    <w:rsid w:val="003210C5"/>
    <w:rsid w:val="003215F8"/>
    <w:rsid w:val="00322025"/>
    <w:rsid w:val="003230CB"/>
    <w:rsid w:val="00323C67"/>
    <w:rsid w:val="00324ACF"/>
    <w:rsid w:val="00325136"/>
    <w:rsid w:val="00325168"/>
    <w:rsid w:val="0032526B"/>
    <w:rsid w:val="003255A1"/>
    <w:rsid w:val="00325631"/>
    <w:rsid w:val="0032654F"/>
    <w:rsid w:val="00326ED7"/>
    <w:rsid w:val="003274A5"/>
    <w:rsid w:val="00330FDE"/>
    <w:rsid w:val="0033151A"/>
    <w:rsid w:val="003315BB"/>
    <w:rsid w:val="003316AF"/>
    <w:rsid w:val="003328C0"/>
    <w:rsid w:val="00332AB6"/>
    <w:rsid w:val="00332CA3"/>
    <w:rsid w:val="00333439"/>
    <w:rsid w:val="0033474F"/>
    <w:rsid w:val="0033481D"/>
    <w:rsid w:val="00334A73"/>
    <w:rsid w:val="00335AA7"/>
    <w:rsid w:val="00335BDD"/>
    <w:rsid w:val="00335D05"/>
    <w:rsid w:val="00336956"/>
    <w:rsid w:val="00337335"/>
    <w:rsid w:val="003374DD"/>
    <w:rsid w:val="00337C17"/>
    <w:rsid w:val="003403C1"/>
    <w:rsid w:val="0034080B"/>
    <w:rsid w:val="00340AA2"/>
    <w:rsid w:val="00340BBF"/>
    <w:rsid w:val="00340E73"/>
    <w:rsid w:val="00341FFB"/>
    <w:rsid w:val="00342A92"/>
    <w:rsid w:val="003436CE"/>
    <w:rsid w:val="00344537"/>
    <w:rsid w:val="00345360"/>
    <w:rsid w:val="0034582D"/>
    <w:rsid w:val="00347318"/>
    <w:rsid w:val="00350041"/>
    <w:rsid w:val="0035052F"/>
    <w:rsid w:val="003516D9"/>
    <w:rsid w:val="0035226B"/>
    <w:rsid w:val="00352B99"/>
    <w:rsid w:val="00352E88"/>
    <w:rsid w:val="003532F6"/>
    <w:rsid w:val="00353748"/>
    <w:rsid w:val="003538EA"/>
    <w:rsid w:val="00354153"/>
    <w:rsid w:val="003556D0"/>
    <w:rsid w:val="00355DB2"/>
    <w:rsid w:val="003572C5"/>
    <w:rsid w:val="00357D3E"/>
    <w:rsid w:val="00360EC7"/>
    <w:rsid w:val="003615B0"/>
    <w:rsid w:val="003617CD"/>
    <w:rsid w:val="00362349"/>
    <w:rsid w:val="00362CAF"/>
    <w:rsid w:val="00362D54"/>
    <w:rsid w:val="00363452"/>
    <w:rsid w:val="00364BEC"/>
    <w:rsid w:val="00365044"/>
    <w:rsid w:val="0036529D"/>
    <w:rsid w:val="00366516"/>
    <w:rsid w:val="00367BC3"/>
    <w:rsid w:val="00370AB4"/>
    <w:rsid w:val="00371CC9"/>
    <w:rsid w:val="003725CC"/>
    <w:rsid w:val="00372F92"/>
    <w:rsid w:val="00373B22"/>
    <w:rsid w:val="00373F3E"/>
    <w:rsid w:val="00374E9C"/>
    <w:rsid w:val="00375FEF"/>
    <w:rsid w:val="00376343"/>
    <w:rsid w:val="003770E6"/>
    <w:rsid w:val="003772DD"/>
    <w:rsid w:val="00377833"/>
    <w:rsid w:val="00377BC6"/>
    <w:rsid w:val="00377C32"/>
    <w:rsid w:val="00377F38"/>
    <w:rsid w:val="00380870"/>
    <w:rsid w:val="00381A21"/>
    <w:rsid w:val="00382267"/>
    <w:rsid w:val="003832CA"/>
    <w:rsid w:val="003835BB"/>
    <w:rsid w:val="0038475D"/>
    <w:rsid w:val="00386BC7"/>
    <w:rsid w:val="00386C3B"/>
    <w:rsid w:val="00387345"/>
    <w:rsid w:val="00387953"/>
    <w:rsid w:val="00390568"/>
    <w:rsid w:val="00390AE8"/>
    <w:rsid w:val="00390D2F"/>
    <w:rsid w:val="00391CC6"/>
    <w:rsid w:val="00392FA8"/>
    <w:rsid w:val="003936BC"/>
    <w:rsid w:val="00393BFA"/>
    <w:rsid w:val="00394312"/>
    <w:rsid w:val="00394AD9"/>
    <w:rsid w:val="003958A3"/>
    <w:rsid w:val="00395ABA"/>
    <w:rsid w:val="003A03DF"/>
    <w:rsid w:val="003A29EA"/>
    <w:rsid w:val="003A4402"/>
    <w:rsid w:val="003A4498"/>
    <w:rsid w:val="003A45D7"/>
    <w:rsid w:val="003A4D6B"/>
    <w:rsid w:val="003A51D2"/>
    <w:rsid w:val="003A581F"/>
    <w:rsid w:val="003A5BBE"/>
    <w:rsid w:val="003A5CBB"/>
    <w:rsid w:val="003A5F68"/>
    <w:rsid w:val="003A61CD"/>
    <w:rsid w:val="003A6782"/>
    <w:rsid w:val="003A6B81"/>
    <w:rsid w:val="003A743C"/>
    <w:rsid w:val="003A74CA"/>
    <w:rsid w:val="003A776D"/>
    <w:rsid w:val="003A7DEA"/>
    <w:rsid w:val="003B0DBC"/>
    <w:rsid w:val="003B12AC"/>
    <w:rsid w:val="003B285D"/>
    <w:rsid w:val="003B2ACE"/>
    <w:rsid w:val="003B2C2E"/>
    <w:rsid w:val="003B3D52"/>
    <w:rsid w:val="003B70B7"/>
    <w:rsid w:val="003B746F"/>
    <w:rsid w:val="003B7D45"/>
    <w:rsid w:val="003C0680"/>
    <w:rsid w:val="003C0E18"/>
    <w:rsid w:val="003C1A16"/>
    <w:rsid w:val="003C1CA3"/>
    <w:rsid w:val="003C302B"/>
    <w:rsid w:val="003C3345"/>
    <w:rsid w:val="003C3584"/>
    <w:rsid w:val="003C3853"/>
    <w:rsid w:val="003C4D4E"/>
    <w:rsid w:val="003C5041"/>
    <w:rsid w:val="003C5312"/>
    <w:rsid w:val="003C6BE6"/>
    <w:rsid w:val="003C760B"/>
    <w:rsid w:val="003C7AE8"/>
    <w:rsid w:val="003D0510"/>
    <w:rsid w:val="003D1545"/>
    <w:rsid w:val="003D1C31"/>
    <w:rsid w:val="003D2A3F"/>
    <w:rsid w:val="003D2BDC"/>
    <w:rsid w:val="003D2C71"/>
    <w:rsid w:val="003D3241"/>
    <w:rsid w:val="003D3289"/>
    <w:rsid w:val="003D3422"/>
    <w:rsid w:val="003D3916"/>
    <w:rsid w:val="003D5568"/>
    <w:rsid w:val="003D5ABB"/>
    <w:rsid w:val="003D6423"/>
    <w:rsid w:val="003D6A06"/>
    <w:rsid w:val="003E0724"/>
    <w:rsid w:val="003E0F26"/>
    <w:rsid w:val="003E1019"/>
    <w:rsid w:val="003E14B9"/>
    <w:rsid w:val="003E2737"/>
    <w:rsid w:val="003E2825"/>
    <w:rsid w:val="003E29A3"/>
    <w:rsid w:val="003E29D2"/>
    <w:rsid w:val="003E4458"/>
    <w:rsid w:val="003E53CF"/>
    <w:rsid w:val="003E6BEC"/>
    <w:rsid w:val="003E6C86"/>
    <w:rsid w:val="003E75E3"/>
    <w:rsid w:val="003F3788"/>
    <w:rsid w:val="003F4105"/>
    <w:rsid w:val="003F4779"/>
    <w:rsid w:val="003F4846"/>
    <w:rsid w:val="003F5102"/>
    <w:rsid w:val="003F5342"/>
    <w:rsid w:val="003F5C70"/>
    <w:rsid w:val="003F6518"/>
    <w:rsid w:val="003F724D"/>
    <w:rsid w:val="003F790E"/>
    <w:rsid w:val="003F7C8B"/>
    <w:rsid w:val="003F7CA5"/>
    <w:rsid w:val="00400252"/>
    <w:rsid w:val="004003C9"/>
    <w:rsid w:val="00400622"/>
    <w:rsid w:val="0040073D"/>
    <w:rsid w:val="00402568"/>
    <w:rsid w:val="00403280"/>
    <w:rsid w:val="004033A5"/>
    <w:rsid w:val="00403AC8"/>
    <w:rsid w:val="0040572C"/>
    <w:rsid w:val="00405DAD"/>
    <w:rsid w:val="00406542"/>
    <w:rsid w:val="004102D2"/>
    <w:rsid w:val="00410612"/>
    <w:rsid w:val="00411202"/>
    <w:rsid w:val="004125C4"/>
    <w:rsid w:val="004127BB"/>
    <w:rsid w:val="00413C62"/>
    <w:rsid w:val="00414DFF"/>
    <w:rsid w:val="004168F3"/>
    <w:rsid w:val="00417823"/>
    <w:rsid w:val="004212B9"/>
    <w:rsid w:val="00421BFC"/>
    <w:rsid w:val="00422232"/>
    <w:rsid w:val="00422958"/>
    <w:rsid w:val="004236EF"/>
    <w:rsid w:val="004247D6"/>
    <w:rsid w:val="00424EFE"/>
    <w:rsid w:val="0042591F"/>
    <w:rsid w:val="00427034"/>
    <w:rsid w:val="00427587"/>
    <w:rsid w:val="00430379"/>
    <w:rsid w:val="00430401"/>
    <w:rsid w:val="00430A2A"/>
    <w:rsid w:val="00430B17"/>
    <w:rsid w:val="00431364"/>
    <w:rsid w:val="00431379"/>
    <w:rsid w:val="00431CBC"/>
    <w:rsid w:val="00432426"/>
    <w:rsid w:val="00432F37"/>
    <w:rsid w:val="0043376B"/>
    <w:rsid w:val="00433AF9"/>
    <w:rsid w:val="00434800"/>
    <w:rsid w:val="004369F1"/>
    <w:rsid w:val="00436E79"/>
    <w:rsid w:val="00437708"/>
    <w:rsid w:val="00437777"/>
    <w:rsid w:val="0044022D"/>
    <w:rsid w:val="00440292"/>
    <w:rsid w:val="004409A5"/>
    <w:rsid w:val="00441408"/>
    <w:rsid w:val="004419C0"/>
    <w:rsid w:val="00442807"/>
    <w:rsid w:val="00444BF3"/>
    <w:rsid w:val="004456D8"/>
    <w:rsid w:val="004464EA"/>
    <w:rsid w:val="00446871"/>
    <w:rsid w:val="00446E3C"/>
    <w:rsid w:val="004479FD"/>
    <w:rsid w:val="00451224"/>
    <w:rsid w:val="0045147C"/>
    <w:rsid w:val="0045276F"/>
    <w:rsid w:val="00452AD4"/>
    <w:rsid w:val="00452B7D"/>
    <w:rsid w:val="00452D21"/>
    <w:rsid w:val="00452EAE"/>
    <w:rsid w:val="0045415E"/>
    <w:rsid w:val="00454DDD"/>
    <w:rsid w:val="00454F25"/>
    <w:rsid w:val="004550BF"/>
    <w:rsid w:val="00455575"/>
    <w:rsid w:val="00455681"/>
    <w:rsid w:val="00456551"/>
    <w:rsid w:val="004567A6"/>
    <w:rsid w:val="004568C6"/>
    <w:rsid w:val="004574DC"/>
    <w:rsid w:val="004615AD"/>
    <w:rsid w:val="00462249"/>
    <w:rsid w:val="004622F4"/>
    <w:rsid w:val="0046254D"/>
    <w:rsid w:val="004635C1"/>
    <w:rsid w:val="00464299"/>
    <w:rsid w:val="004644AC"/>
    <w:rsid w:val="004666C1"/>
    <w:rsid w:val="00467B14"/>
    <w:rsid w:val="0047105A"/>
    <w:rsid w:val="00472424"/>
    <w:rsid w:val="0047255D"/>
    <w:rsid w:val="00472DB5"/>
    <w:rsid w:val="00473017"/>
    <w:rsid w:val="004739E2"/>
    <w:rsid w:val="00473A63"/>
    <w:rsid w:val="00473DFB"/>
    <w:rsid w:val="00473EB9"/>
    <w:rsid w:val="0047441F"/>
    <w:rsid w:val="00474C0C"/>
    <w:rsid w:val="00474C88"/>
    <w:rsid w:val="004753D9"/>
    <w:rsid w:val="00475DD3"/>
    <w:rsid w:val="00476188"/>
    <w:rsid w:val="00476941"/>
    <w:rsid w:val="004775AF"/>
    <w:rsid w:val="00477614"/>
    <w:rsid w:val="00477867"/>
    <w:rsid w:val="00480419"/>
    <w:rsid w:val="00480874"/>
    <w:rsid w:val="00481B42"/>
    <w:rsid w:val="00483C3B"/>
    <w:rsid w:val="00483CAE"/>
    <w:rsid w:val="00483FB5"/>
    <w:rsid w:val="00484099"/>
    <w:rsid w:val="004848E1"/>
    <w:rsid w:val="004849B8"/>
    <w:rsid w:val="00485DAF"/>
    <w:rsid w:val="004865AB"/>
    <w:rsid w:val="004865B7"/>
    <w:rsid w:val="004879F8"/>
    <w:rsid w:val="00491026"/>
    <w:rsid w:val="00492398"/>
    <w:rsid w:val="0049282E"/>
    <w:rsid w:val="00492AAB"/>
    <w:rsid w:val="004941D7"/>
    <w:rsid w:val="0049471F"/>
    <w:rsid w:val="00495085"/>
    <w:rsid w:val="004955A5"/>
    <w:rsid w:val="004957F8"/>
    <w:rsid w:val="004958F1"/>
    <w:rsid w:val="004968B1"/>
    <w:rsid w:val="00497DFE"/>
    <w:rsid w:val="004A12BC"/>
    <w:rsid w:val="004A2144"/>
    <w:rsid w:val="004A22B0"/>
    <w:rsid w:val="004A2EDE"/>
    <w:rsid w:val="004A457A"/>
    <w:rsid w:val="004A4797"/>
    <w:rsid w:val="004A4B2A"/>
    <w:rsid w:val="004A522B"/>
    <w:rsid w:val="004A591B"/>
    <w:rsid w:val="004A5B71"/>
    <w:rsid w:val="004A651C"/>
    <w:rsid w:val="004A6E84"/>
    <w:rsid w:val="004B09ED"/>
    <w:rsid w:val="004B1000"/>
    <w:rsid w:val="004B2768"/>
    <w:rsid w:val="004B30A1"/>
    <w:rsid w:val="004B381A"/>
    <w:rsid w:val="004B3D84"/>
    <w:rsid w:val="004B4530"/>
    <w:rsid w:val="004B4545"/>
    <w:rsid w:val="004B53E2"/>
    <w:rsid w:val="004B6060"/>
    <w:rsid w:val="004B6A64"/>
    <w:rsid w:val="004B7066"/>
    <w:rsid w:val="004B718D"/>
    <w:rsid w:val="004B7AC8"/>
    <w:rsid w:val="004C0271"/>
    <w:rsid w:val="004C1163"/>
    <w:rsid w:val="004C1A05"/>
    <w:rsid w:val="004C1F20"/>
    <w:rsid w:val="004C3D82"/>
    <w:rsid w:val="004C3EFD"/>
    <w:rsid w:val="004C5250"/>
    <w:rsid w:val="004C579B"/>
    <w:rsid w:val="004C638B"/>
    <w:rsid w:val="004C7584"/>
    <w:rsid w:val="004C7ADB"/>
    <w:rsid w:val="004C7C3E"/>
    <w:rsid w:val="004C7E75"/>
    <w:rsid w:val="004D02E7"/>
    <w:rsid w:val="004D16F2"/>
    <w:rsid w:val="004D1D14"/>
    <w:rsid w:val="004D1DA0"/>
    <w:rsid w:val="004D2981"/>
    <w:rsid w:val="004D3F90"/>
    <w:rsid w:val="004D3FC0"/>
    <w:rsid w:val="004D4070"/>
    <w:rsid w:val="004D431D"/>
    <w:rsid w:val="004D4FB9"/>
    <w:rsid w:val="004D56F8"/>
    <w:rsid w:val="004D5D97"/>
    <w:rsid w:val="004D5F4D"/>
    <w:rsid w:val="004D64BB"/>
    <w:rsid w:val="004D6F22"/>
    <w:rsid w:val="004D7EC0"/>
    <w:rsid w:val="004E1587"/>
    <w:rsid w:val="004E1A02"/>
    <w:rsid w:val="004E1F58"/>
    <w:rsid w:val="004E2D75"/>
    <w:rsid w:val="004E2D9E"/>
    <w:rsid w:val="004E3F69"/>
    <w:rsid w:val="004E47F0"/>
    <w:rsid w:val="004E5409"/>
    <w:rsid w:val="004E5AD7"/>
    <w:rsid w:val="004E77E3"/>
    <w:rsid w:val="004E7C63"/>
    <w:rsid w:val="004E7F96"/>
    <w:rsid w:val="004F0EA6"/>
    <w:rsid w:val="004F1002"/>
    <w:rsid w:val="004F11FB"/>
    <w:rsid w:val="004F143D"/>
    <w:rsid w:val="004F1470"/>
    <w:rsid w:val="004F1C05"/>
    <w:rsid w:val="004F1E42"/>
    <w:rsid w:val="004F2446"/>
    <w:rsid w:val="004F3583"/>
    <w:rsid w:val="004F3F04"/>
    <w:rsid w:val="004F4067"/>
    <w:rsid w:val="004F44B8"/>
    <w:rsid w:val="004F4F17"/>
    <w:rsid w:val="004F5702"/>
    <w:rsid w:val="004F5BC5"/>
    <w:rsid w:val="004F71F3"/>
    <w:rsid w:val="004F7883"/>
    <w:rsid w:val="004F7D99"/>
    <w:rsid w:val="005016B7"/>
    <w:rsid w:val="00501EDF"/>
    <w:rsid w:val="00502CDC"/>
    <w:rsid w:val="00502E28"/>
    <w:rsid w:val="00502F23"/>
    <w:rsid w:val="00504756"/>
    <w:rsid w:val="00505278"/>
    <w:rsid w:val="005056D3"/>
    <w:rsid w:val="0050578D"/>
    <w:rsid w:val="00505F2F"/>
    <w:rsid w:val="00506934"/>
    <w:rsid w:val="00506B78"/>
    <w:rsid w:val="00507C60"/>
    <w:rsid w:val="00510251"/>
    <w:rsid w:val="0051034F"/>
    <w:rsid w:val="00510438"/>
    <w:rsid w:val="0051149F"/>
    <w:rsid w:val="00511A25"/>
    <w:rsid w:val="00511DFB"/>
    <w:rsid w:val="00511EFB"/>
    <w:rsid w:val="00512958"/>
    <w:rsid w:val="00512DF3"/>
    <w:rsid w:val="005130AE"/>
    <w:rsid w:val="00513265"/>
    <w:rsid w:val="0051384D"/>
    <w:rsid w:val="0051412E"/>
    <w:rsid w:val="0051428E"/>
    <w:rsid w:val="00514822"/>
    <w:rsid w:val="00514A5B"/>
    <w:rsid w:val="00514CC4"/>
    <w:rsid w:val="00516448"/>
    <w:rsid w:val="00516C29"/>
    <w:rsid w:val="0051705F"/>
    <w:rsid w:val="00517123"/>
    <w:rsid w:val="0051719D"/>
    <w:rsid w:val="00517AE9"/>
    <w:rsid w:val="00517AF2"/>
    <w:rsid w:val="00520772"/>
    <w:rsid w:val="00520C7F"/>
    <w:rsid w:val="005242F1"/>
    <w:rsid w:val="00524F0B"/>
    <w:rsid w:val="00525063"/>
    <w:rsid w:val="005266F4"/>
    <w:rsid w:val="00526EF8"/>
    <w:rsid w:val="0052745C"/>
    <w:rsid w:val="0052779B"/>
    <w:rsid w:val="00527965"/>
    <w:rsid w:val="005301B3"/>
    <w:rsid w:val="00531D9D"/>
    <w:rsid w:val="00532243"/>
    <w:rsid w:val="005329C1"/>
    <w:rsid w:val="00533060"/>
    <w:rsid w:val="00533A42"/>
    <w:rsid w:val="00534424"/>
    <w:rsid w:val="00534894"/>
    <w:rsid w:val="0053530B"/>
    <w:rsid w:val="00536351"/>
    <w:rsid w:val="0053689E"/>
    <w:rsid w:val="00536988"/>
    <w:rsid w:val="00536B30"/>
    <w:rsid w:val="00536BD0"/>
    <w:rsid w:val="005372CF"/>
    <w:rsid w:val="00537447"/>
    <w:rsid w:val="00537E34"/>
    <w:rsid w:val="00540EA2"/>
    <w:rsid w:val="00541B6D"/>
    <w:rsid w:val="005421D5"/>
    <w:rsid w:val="00542AAA"/>
    <w:rsid w:val="00542CEA"/>
    <w:rsid w:val="005443F4"/>
    <w:rsid w:val="00545411"/>
    <w:rsid w:val="00545471"/>
    <w:rsid w:val="00546BFE"/>
    <w:rsid w:val="005477B4"/>
    <w:rsid w:val="00550C30"/>
    <w:rsid w:val="00552314"/>
    <w:rsid w:val="005535F6"/>
    <w:rsid w:val="00555CF1"/>
    <w:rsid w:val="00556B2A"/>
    <w:rsid w:val="005577C7"/>
    <w:rsid w:val="00560194"/>
    <w:rsid w:val="005604C9"/>
    <w:rsid w:val="00561080"/>
    <w:rsid w:val="00561744"/>
    <w:rsid w:val="005624AF"/>
    <w:rsid w:val="00562AA8"/>
    <w:rsid w:val="005643B0"/>
    <w:rsid w:val="0056530B"/>
    <w:rsid w:val="0056618C"/>
    <w:rsid w:val="0056647B"/>
    <w:rsid w:val="0056653A"/>
    <w:rsid w:val="005668A8"/>
    <w:rsid w:val="00567614"/>
    <w:rsid w:val="00570E26"/>
    <w:rsid w:val="00570E92"/>
    <w:rsid w:val="00570EDA"/>
    <w:rsid w:val="005713A7"/>
    <w:rsid w:val="00571982"/>
    <w:rsid w:val="00571DBD"/>
    <w:rsid w:val="0057252D"/>
    <w:rsid w:val="005727D7"/>
    <w:rsid w:val="00572A81"/>
    <w:rsid w:val="00573A3A"/>
    <w:rsid w:val="00574372"/>
    <w:rsid w:val="00574475"/>
    <w:rsid w:val="00574F02"/>
    <w:rsid w:val="0057530E"/>
    <w:rsid w:val="00576405"/>
    <w:rsid w:val="00576493"/>
    <w:rsid w:val="00576EDB"/>
    <w:rsid w:val="00577C94"/>
    <w:rsid w:val="005802CB"/>
    <w:rsid w:val="00580477"/>
    <w:rsid w:val="005805D2"/>
    <w:rsid w:val="00580BD9"/>
    <w:rsid w:val="0058148B"/>
    <w:rsid w:val="00581D56"/>
    <w:rsid w:val="0058303C"/>
    <w:rsid w:val="00583929"/>
    <w:rsid w:val="00583D98"/>
    <w:rsid w:val="00584F8F"/>
    <w:rsid w:val="00585F3D"/>
    <w:rsid w:val="00586037"/>
    <w:rsid w:val="00586C33"/>
    <w:rsid w:val="00587301"/>
    <w:rsid w:val="0058761D"/>
    <w:rsid w:val="00587EA6"/>
    <w:rsid w:val="005908ED"/>
    <w:rsid w:val="00590EE6"/>
    <w:rsid w:val="005911D6"/>
    <w:rsid w:val="005935C3"/>
    <w:rsid w:val="005943BE"/>
    <w:rsid w:val="00594755"/>
    <w:rsid w:val="00594CE3"/>
    <w:rsid w:val="0059563E"/>
    <w:rsid w:val="00597868"/>
    <w:rsid w:val="00597B46"/>
    <w:rsid w:val="00597FAC"/>
    <w:rsid w:val="005A1691"/>
    <w:rsid w:val="005A3D7B"/>
    <w:rsid w:val="005A4112"/>
    <w:rsid w:val="005A43A4"/>
    <w:rsid w:val="005A54EA"/>
    <w:rsid w:val="005A5532"/>
    <w:rsid w:val="005A5C44"/>
    <w:rsid w:val="005A63F7"/>
    <w:rsid w:val="005A77CA"/>
    <w:rsid w:val="005B0711"/>
    <w:rsid w:val="005B133A"/>
    <w:rsid w:val="005B1701"/>
    <w:rsid w:val="005B2D56"/>
    <w:rsid w:val="005B3070"/>
    <w:rsid w:val="005B3185"/>
    <w:rsid w:val="005B38D6"/>
    <w:rsid w:val="005B3CA5"/>
    <w:rsid w:val="005B3EBF"/>
    <w:rsid w:val="005B5E61"/>
    <w:rsid w:val="005B7D3A"/>
    <w:rsid w:val="005C0D65"/>
    <w:rsid w:val="005C14BB"/>
    <w:rsid w:val="005C21F9"/>
    <w:rsid w:val="005C243C"/>
    <w:rsid w:val="005C2604"/>
    <w:rsid w:val="005C2CBC"/>
    <w:rsid w:val="005C3AC9"/>
    <w:rsid w:val="005C3B42"/>
    <w:rsid w:val="005C3C0B"/>
    <w:rsid w:val="005C4669"/>
    <w:rsid w:val="005C4E3D"/>
    <w:rsid w:val="005C53E5"/>
    <w:rsid w:val="005C5B53"/>
    <w:rsid w:val="005C5F94"/>
    <w:rsid w:val="005C6254"/>
    <w:rsid w:val="005C659C"/>
    <w:rsid w:val="005C69F1"/>
    <w:rsid w:val="005C705A"/>
    <w:rsid w:val="005C7A5C"/>
    <w:rsid w:val="005C7B27"/>
    <w:rsid w:val="005D1B22"/>
    <w:rsid w:val="005D219E"/>
    <w:rsid w:val="005D27A9"/>
    <w:rsid w:val="005D332D"/>
    <w:rsid w:val="005D3B76"/>
    <w:rsid w:val="005D3B9D"/>
    <w:rsid w:val="005D3DA5"/>
    <w:rsid w:val="005D5A33"/>
    <w:rsid w:val="005E07C4"/>
    <w:rsid w:val="005E3254"/>
    <w:rsid w:val="005E3550"/>
    <w:rsid w:val="005E3995"/>
    <w:rsid w:val="005E4CB6"/>
    <w:rsid w:val="005E740A"/>
    <w:rsid w:val="005F0266"/>
    <w:rsid w:val="005F0E85"/>
    <w:rsid w:val="005F1A52"/>
    <w:rsid w:val="005F1CAA"/>
    <w:rsid w:val="005F1DF6"/>
    <w:rsid w:val="005F2043"/>
    <w:rsid w:val="005F28DA"/>
    <w:rsid w:val="005F28FD"/>
    <w:rsid w:val="005F3378"/>
    <w:rsid w:val="005F3859"/>
    <w:rsid w:val="005F46D8"/>
    <w:rsid w:val="005F569D"/>
    <w:rsid w:val="005F6037"/>
    <w:rsid w:val="005F614E"/>
    <w:rsid w:val="005F6682"/>
    <w:rsid w:val="005F70FE"/>
    <w:rsid w:val="005F7458"/>
    <w:rsid w:val="00600BCD"/>
    <w:rsid w:val="00600F62"/>
    <w:rsid w:val="006013E8"/>
    <w:rsid w:val="00601F7F"/>
    <w:rsid w:val="00602BD9"/>
    <w:rsid w:val="006037B9"/>
    <w:rsid w:val="006038E5"/>
    <w:rsid w:val="00604938"/>
    <w:rsid w:val="00606E2F"/>
    <w:rsid w:val="00607C3E"/>
    <w:rsid w:val="00610121"/>
    <w:rsid w:val="00610785"/>
    <w:rsid w:val="00610968"/>
    <w:rsid w:val="00611DB0"/>
    <w:rsid w:val="00612A66"/>
    <w:rsid w:val="00612B26"/>
    <w:rsid w:val="00614824"/>
    <w:rsid w:val="0061488A"/>
    <w:rsid w:val="00616A56"/>
    <w:rsid w:val="00617DD4"/>
    <w:rsid w:val="00620CB9"/>
    <w:rsid w:val="006219F6"/>
    <w:rsid w:val="00621E00"/>
    <w:rsid w:val="00623EC6"/>
    <w:rsid w:val="00624678"/>
    <w:rsid w:val="00624D84"/>
    <w:rsid w:val="00626443"/>
    <w:rsid w:val="0062652C"/>
    <w:rsid w:val="00626FCA"/>
    <w:rsid w:val="006276B6"/>
    <w:rsid w:val="00627EB2"/>
    <w:rsid w:val="006300B6"/>
    <w:rsid w:val="00632902"/>
    <w:rsid w:val="00632C8B"/>
    <w:rsid w:val="00633184"/>
    <w:rsid w:val="00633845"/>
    <w:rsid w:val="00634739"/>
    <w:rsid w:val="00634E82"/>
    <w:rsid w:val="006352B4"/>
    <w:rsid w:val="00637C51"/>
    <w:rsid w:val="00637D8F"/>
    <w:rsid w:val="0064026E"/>
    <w:rsid w:val="00640793"/>
    <w:rsid w:val="006419C4"/>
    <w:rsid w:val="00641D6A"/>
    <w:rsid w:val="00641FF9"/>
    <w:rsid w:val="0064242C"/>
    <w:rsid w:val="00643DA0"/>
    <w:rsid w:val="00644C77"/>
    <w:rsid w:val="00646077"/>
    <w:rsid w:val="006460AE"/>
    <w:rsid w:val="0064665D"/>
    <w:rsid w:val="00646CFE"/>
    <w:rsid w:val="00646DBC"/>
    <w:rsid w:val="0065048B"/>
    <w:rsid w:val="006508AE"/>
    <w:rsid w:val="006512C2"/>
    <w:rsid w:val="0065281E"/>
    <w:rsid w:val="00652B09"/>
    <w:rsid w:val="006537B4"/>
    <w:rsid w:val="00653A8A"/>
    <w:rsid w:val="00653C08"/>
    <w:rsid w:val="00654F22"/>
    <w:rsid w:val="006552E2"/>
    <w:rsid w:val="00656E38"/>
    <w:rsid w:val="006602C6"/>
    <w:rsid w:val="0066039A"/>
    <w:rsid w:val="006607ED"/>
    <w:rsid w:val="006614AE"/>
    <w:rsid w:val="00661897"/>
    <w:rsid w:val="00661EF1"/>
    <w:rsid w:val="0066281D"/>
    <w:rsid w:val="00662B95"/>
    <w:rsid w:val="00663099"/>
    <w:rsid w:val="00664522"/>
    <w:rsid w:val="006647FE"/>
    <w:rsid w:val="006651AD"/>
    <w:rsid w:val="00665876"/>
    <w:rsid w:val="006661F9"/>
    <w:rsid w:val="00666C18"/>
    <w:rsid w:val="00670C27"/>
    <w:rsid w:val="006723A3"/>
    <w:rsid w:val="00672469"/>
    <w:rsid w:val="00672492"/>
    <w:rsid w:val="0067268D"/>
    <w:rsid w:val="00672767"/>
    <w:rsid w:val="006735A8"/>
    <w:rsid w:val="00674A17"/>
    <w:rsid w:val="00676DB1"/>
    <w:rsid w:val="0067766B"/>
    <w:rsid w:val="00677FCF"/>
    <w:rsid w:val="00680683"/>
    <w:rsid w:val="006811C8"/>
    <w:rsid w:val="00681566"/>
    <w:rsid w:val="00681A3F"/>
    <w:rsid w:val="00682035"/>
    <w:rsid w:val="006820A2"/>
    <w:rsid w:val="006822E6"/>
    <w:rsid w:val="006829A6"/>
    <w:rsid w:val="006831B1"/>
    <w:rsid w:val="0068356E"/>
    <w:rsid w:val="0068360F"/>
    <w:rsid w:val="0068381A"/>
    <w:rsid w:val="00684029"/>
    <w:rsid w:val="00685093"/>
    <w:rsid w:val="00685E92"/>
    <w:rsid w:val="00687CA8"/>
    <w:rsid w:val="00690093"/>
    <w:rsid w:val="006901AB"/>
    <w:rsid w:val="00690205"/>
    <w:rsid w:val="006903C7"/>
    <w:rsid w:val="00690946"/>
    <w:rsid w:val="00690C1F"/>
    <w:rsid w:val="00691307"/>
    <w:rsid w:val="0069174D"/>
    <w:rsid w:val="006928E6"/>
    <w:rsid w:val="00692A59"/>
    <w:rsid w:val="00692B0A"/>
    <w:rsid w:val="0069362C"/>
    <w:rsid w:val="00693995"/>
    <w:rsid w:val="00694841"/>
    <w:rsid w:val="006948F6"/>
    <w:rsid w:val="00694BE0"/>
    <w:rsid w:val="0069629F"/>
    <w:rsid w:val="00696396"/>
    <w:rsid w:val="006968E5"/>
    <w:rsid w:val="006975FD"/>
    <w:rsid w:val="00697F61"/>
    <w:rsid w:val="006A0247"/>
    <w:rsid w:val="006A0F71"/>
    <w:rsid w:val="006A1F07"/>
    <w:rsid w:val="006A23A2"/>
    <w:rsid w:val="006A2415"/>
    <w:rsid w:val="006A3DD3"/>
    <w:rsid w:val="006A423A"/>
    <w:rsid w:val="006A476B"/>
    <w:rsid w:val="006A5B90"/>
    <w:rsid w:val="006A6322"/>
    <w:rsid w:val="006A659C"/>
    <w:rsid w:val="006B09D0"/>
    <w:rsid w:val="006B0DEA"/>
    <w:rsid w:val="006B2951"/>
    <w:rsid w:val="006B3566"/>
    <w:rsid w:val="006B36E3"/>
    <w:rsid w:val="006B3846"/>
    <w:rsid w:val="006B3857"/>
    <w:rsid w:val="006B3E62"/>
    <w:rsid w:val="006B47B7"/>
    <w:rsid w:val="006B5D0D"/>
    <w:rsid w:val="006B649A"/>
    <w:rsid w:val="006B65E3"/>
    <w:rsid w:val="006B68D8"/>
    <w:rsid w:val="006B698D"/>
    <w:rsid w:val="006B6C81"/>
    <w:rsid w:val="006C04C0"/>
    <w:rsid w:val="006C2958"/>
    <w:rsid w:val="006C3D53"/>
    <w:rsid w:val="006C42D0"/>
    <w:rsid w:val="006C5505"/>
    <w:rsid w:val="006C60AF"/>
    <w:rsid w:val="006C64CD"/>
    <w:rsid w:val="006C6B2C"/>
    <w:rsid w:val="006C6C35"/>
    <w:rsid w:val="006C6EC3"/>
    <w:rsid w:val="006D07A8"/>
    <w:rsid w:val="006D0A1E"/>
    <w:rsid w:val="006D1103"/>
    <w:rsid w:val="006D1739"/>
    <w:rsid w:val="006D2E34"/>
    <w:rsid w:val="006D3AD1"/>
    <w:rsid w:val="006D44BD"/>
    <w:rsid w:val="006D4923"/>
    <w:rsid w:val="006D52D3"/>
    <w:rsid w:val="006D5581"/>
    <w:rsid w:val="006D6603"/>
    <w:rsid w:val="006D7782"/>
    <w:rsid w:val="006D7843"/>
    <w:rsid w:val="006E1974"/>
    <w:rsid w:val="006E1CF5"/>
    <w:rsid w:val="006E2627"/>
    <w:rsid w:val="006E4127"/>
    <w:rsid w:val="006E481B"/>
    <w:rsid w:val="006E4AE3"/>
    <w:rsid w:val="006E4C1F"/>
    <w:rsid w:val="006E54DF"/>
    <w:rsid w:val="006E6E17"/>
    <w:rsid w:val="006E7015"/>
    <w:rsid w:val="006E7C1E"/>
    <w:rsid w:val="006E7DFA"/>
    <w:rsid w:val="006F009A"/>
    <w:rsid w:val="006F1A22"/>
    <w:rsid w:val="006F20E2"/>
    <w:rsid w:val="006F4FA1"/>
    <w:rsid w:val="006F5171"/>
    <w:rsid w:val="006F5FCC"/>
    <w:rsid w:val="006F64DB"/>
    <w:rsid w:val="006F7882"/>
    <w:rsid w:val="00700844"/>
    <w:rsid w:val="007012DC"/>
    <w:rsid w:val="00701321"/>
    <w:rsid w:val="00701B23"/>
    <w:rsid w:val="00701B5F"/>
    <w:rsid w:val="0070359D"/>
    <w:rsid w:val="007044F1"/>
    <w:rsid w:val="00705543"/>
    <w:rsid w:val="0070589A"/>
    <w:rsid w:val="00705A3D"/>
    <w:rsid w:val="007100FF"/>
    <w:rsid w:val="00710BD2"/>
    <w:rsid w:val="00710C9C"/>
    <w:rsid w:val="00711267"/>
    <w:rsid w:val="00711C86"/>
    <w:rsid w:val="00712575"/>
    <w:rsid w:val="00712E13"/>
    <w:rsid w:val="00712FE7"/>
    <w:rsid w:val="0071472C"/>
    <w:rsid w:val="007152B4"/>
    <w:rsid w:val="007158FC"/>
    <w:rsid w:val="0071600C"/>
    <w:rsid w:val="00716E16"/>
    <w:rsid w:val="0071788B"/>
    <w:rsid w:val="00717BE5"/>
    <w:rsid w:val="007202B7"/>
    <w:rsid w:val="00721899"/>
    <w:rsid w:val="00721CCA"/>
    <w:rsid w:val="00721DF7"/>
    <w:rsid w:val="007227DD"/>
    <w:rsid w:val="00722BD5"/>
    <w:rsid w:val="007233C6"/>
    <w:rsid w:val="00723442"/>
    <w:rsid w:val="0072369E"/>
    <w:rsid w:val="00723D58"/>
    <w:rsid w:val="00723DD7"/>
    <w:rsid w:val="00724710"/>
    <w:rsid w:val="00725709"/>
    <w:rsid w:val="00725A6E"/>
    <w:rsid w:val="00725AC4"/>
    <w:rsid w:val="00727EA7"/>
    <w:rsid w:val="0073045F"/>
    <w:rsid w:val="0073091C"/>
    <w:rsid w:val="00730AEE"/>
    <w:rsid w:val="00732347"/>
    <w:rsid w:val="007324FA"/>
    <w:rsid w:val="0073281C"/>
    <w:rsid w:val="00732B9F"/>
    <w:rsid w:val="007331FD"/>
    <w:rsid w:val="0073365A"/>
    <w:rsid w:val="0073382E"/>
    <w:rsid w:val="00733EEB"/>
    <w:rsid w:val="00734A97"/>
    <w:rsid w:val="007350E1"/>
    <w:rsid w:val="007350F7"/>
    <w:rsid w:val="00735EA0"/>
    <w:rsid w:val="00736567"/>
    <w:rsid w:val="007369C5"/>
    <w:rsid w:val="007369E9"/>
    <w:rsid w:val="00736E0F"/>
    <w:rsid w:val="00737000"/>
    <w:rsid w:val="00737AAB"/>
    <w:rsid w:val="00737D7E"/>
    <w:rsid w:val="007406E5"/>
    <w:rsid w:val="00740F17"/>
    <w:rsid w:val="00742812"/>
    <w:rsid w:val="00742DD1"/>
    <w:rsid w:val="0074339C"/>
    <w:rsid w:val="00743E76"/>
    <w:rsid w:val="007442B8"/>
    <w:rsid w:val="00744FF7"/>
    <w:rsid w:val="00745836"/>
    <w:rsid w:val="007458E9"/>
    <w:rsid w:val="00745C0F"/>
    <w:rsid w:val="00745E71"/>
    <w:rsid w:val="00747614"/>
    <w:rsid w:val="0075022D"/>
    <w:rsid w:val="00750A94"/>
    <w:rsid w:val="00750CC5"/>
    <w:rsid w:val="007519BD"/>
    <w:rsid w:val="0075290C"/>
    <w:rsid w:val="00753821"/>
    <w:rsid w:val="00753D37"/>
    <w:rsid w:val="00753F36"/>
    <w:rsid w:val="00754591"/>
    <w:rsid w:val="00755153"/>
    <w:rsid w:val="0075596E"/>
    <w:rsid w:val="00755F0D"/>
    <w:rsid w:val="00756580"/>
    <w:rsid w:val="007577AE"/>
    <w:rsid w:val="00757CF5"/>
    <w:rsid w:val="00757D11"/>
    <w:rsid w:val="00761E12"/>
    <w:rsid w:val="00761FB7"/>
    <w:rsid w:val="007624F7"/>
    <w:rsid w:val="00762781"/>
    <w:rsid w:val="00762934"/>
    <w:rsid w:val="0076362E"/>
    <w:rsid w:val="00764925"/>
    <w:rsid w:val="00764BF8"/>
    <w:rsid w:val="00764CCA"/>
    <w:rsid w:val="0076528E"/>
    <w:rsid w:val="00765711"/>
    <w:rsid w:val="0076580F"/>
    <w:rsid w:val="00766993"/>
    <w:rsid w:val="007669BE"/>
    <w:rsid w:val="00766B4A"/>
    <w:rsid w:val="007672FD"/>
    <w:rsid w:val="00771091"/>
    <w:rsid w:val="007716D9"/>
    <w:rsid w:val="00771C1B"/>
    <w:rsid w:val="00772DB7"/>
    <w:rsid w:val="00774F69"/>
    <w:rsid w:val="00775907"/>
    <w:rsid w:val="0077608F"/>
    <w:rsid w:val="0077652F"/>
    <w:rsid w:val="00780433"/>
    <w:rsid w:val="00782134"/>
    <w:rsid w:val="007824BE"/>
    <w:rsid w:val="00783B94"/>
    <w:rsid w:val="00783C63"/>
    <w:rsid w:val="00784095"/>
    <w:rsid w:val="007848AB"/>
    <w:rsid w:val="00785C1C"/>
    <w:rsid w:val="00786A4A"/>
    <w:rsid w:val="00786DAE"/>
    <w:rsid w:val="00791EDF"/>
    <w:rsid w:val="00792B72"/>
    <w:rsid w:val="00793547"/>
    <w:rsid w:val="0079392E"/>
    <w:rsid w:val="00794A31"/>
    <w:rsid w:val="00794D86"/>
    <w:rsid w:val="00797898"/>
    <w:rsid w:val="007A02CD"/>
    <w:rsid w:val="007A096D"/>
    <w:rsid w:val="007A2A44"/>
    <w:rsid w:val="007A3370"/>
    <w:rsid w:val="007A5368"/>
    <w:rsid w:val="007A5821"/>
    <w:rsid w:val="007A70AB"/>
    <w:rsid w:val="007A715D"/>
    <w:rsid w:val="007A73F8"/>
    <w:rsid w:val="007A7E6F"/>
    <w:rsid w:val="007B0063"/>
    <w:rsid w:val="007B0077"/>
    <w:rsid w:val="007B0D6B"/>
    <w:rsid w:val="007B1C4A"/>
    <w:rsid w:val="007B262D"/>
    <w:rsid w:val="007B27E3"/>
    <w:rsid w:val="007B333B"/>
    <w:rsid w:val="007B38E6"/>
    <w:rsid w:val="007B4759"/>
    <w:rsid w:val="007B5533"/>
    <w:rsid w:val="007B614B"/>
    <w:rsid w:val="007B6427"/>
    <w:rsid w:val="007B672D"/>
    <w:rsid w:val="007B6836"/>
    <w:rsid w:val="007B6A8E"/>
    <w:rsid w:val="007B6B52"/>
    <w:rsid w:val="007B7316"/>
    <w:rsid w:val="007C2AE6"/>
    <w:rsid w:val="007C3081"/>
    <w:rsid w:val="007C33F6"/>
    <w:rsid w:val="007C4A4D"/>
    <w:rsid w:val="007C4BBE"/>
    <w:rsid w:val="007C55E0"/>
    <w:rsid w:val="007C5E67"/>
    <w:rsid w:val="007C6192"/>
    <w:rsid w:val="007C61FC"/>
    <w:rsid w:val="007C7203"/>
    <w:rsid w:val="007C7654"/>
    <w:rsid w:val="007C7823"/>
    <w:rsid w:val="007C7877"/>
    <w:rsid w:val="007C7BB2"/>
    <w:rsid w:val="007D0DA0"/>
    <w:rsid w:val="007D27FE"/>
    <w:rsid w:val="007D2868"/>
    <w:rsid w:val="007D43AA"/>
    <w:rsid w:val="007D4A5B"/>
    <w:rsid w:val="007D4C52"/>
    <w:rsid w:val="007D4D44"/>
    <w:rsid w:val="007D60E8"/>
    <w:rsid w:val="007D7371"/>
    <w:rsid w:val="007E1145"/>
    <w:rsid w:val="007E1AEC"/>
    <w:rsid w:val="007E3C40"/>
    <w:rsid w:val="007E517E"/>
    <w:rsid w:val="007E52F9"/>
    <w:rsid w:val="007E5305"/>
    <w:rsid w:val="007E5464"/>
    <w:rsid w:val="007E5A12"/>
    <w:rsid w:val="007E5C1A"/>
    <w:rsid w:val="007E615F"/>
    <w:rsid w:val="007F0423"/>
    <w:rsid w:val="007F0CB4"/>
    <w:rsid w:val="007F0DCB"/>
    <w:rsid w:val="007F15FD"/>
    <w:rsid w:val="007F2C91"/>
    <w:rsid w:val="007F45AA"/>
    <w:rsid w:val="007F4C4B"/>
    <w:rsid w:val="007F5AEB"/>
    <w:rsid w:val="007F5AEF"/>
    <w:rsid w:val="007F5EB3"/>
    <w:rsid w:val="007F63BA"/>
    <w:rsid w:val="007F71F0"/>
    <w:rsid w:val="008009ED"/>
    <w:rsid w:val="0080226F"/>
    <w:rsid w:val="00802C53"/>
    <w:rsid w:val="0080482C"/>
    <w:rsid w:val="00804C38"/>
    <w:rsid w:val="00804D9D"/>
    <w:rsid w:val="0080572A"/>
    <w:rsid w:val="008060EF"/>
    <w:rsid w:val="008063B8"/>
    <w:rsid w:val="008064D0"/>
    <w:rsid w:val="00806927"/>
    <w:rsid w:val="00806DC3"/>
    <w:rsid w:val="00806E92"/>
    <w:rsid w:val="008070A8"/>
    <w:rsid w:val="008071B0"/>
    <w:rsid w:val="008072DE"/>
    <w:rsid w:val="008073FA"/>
    <w:rsid w:val="00807515"/>
    <w:rsid w:val="00807D6F"/>
    <w:rsid w:val="008109D2"/>
    <w:rsid w:val="008119C2"/>
    <w:rsid w:val="008128E8"/>
    <w:rsid w:val="008129B9"/>
    <w:rsid w:val="00812EEC"/>
    <w:rsid w:val="00813283"/>
    <w:rsid w:val="0081353D"/>
    <w:rsid w:val="00813C51"/>
    <w:rsid w:val="00814169"/>
    <w:rsid w:val="0081420D"/>
    <w:rsid w:val="00815FD8"/>
    <w:rsid w:val="00816DD0"/>
    <w:rsid w:val="00817B50"/>
    <w:rsid w:val="00817E56"/>
    <w:rsid w:val="008210E3"/>
    <w:rsid w:val="0082112C"/>
    <w:rsid w:val="008212FF"/>
    <w:rsid w:val="008214CB"/>
    <w:rsid w:val="008214D0"/>
    <w:rsid w:val="00821631"/>
    <w:rsid w:val="00821D4B"/>
    <w:rsid w:val="00822315"/>
    <w:rsid w:val="00822737"/>
    <w:rsid w:val="00823588"/>
    <w:rsid w:val="00823D65"/>
    <w:rsid w:val="00824A23"/>
    <w:rsid w:val="008258A8"/>
    <w:rsid w:val="00825EBF"/>
    <w:rsid w:val="00825FED"/>
    <w:rsid w:val="00826458"/>
    <w:rsid w:val="00826998"/>
    <w:rsid w:val="00826B7E"/>
    <w:rsid w:val="0082710A"/>
    <w:rsid w:val="008274B3"/>
    <w:rsid w:val="00827A52"/>
    <w:rsid w:val="008305F3"/>
    <w:rsid w:val="00830E14"/>
    <w:rsid w:val="00831334"/>
    <w:rsid w:val="008315EF"/>
    <w:rsid w:val="00832792"/>
    <w:rsid w:val="0083289A"/>
    <w:rsid w:val="00833D9D"/>
    <w:rsid w:val="00834065"/>
    <w:rsid w:val="00834209"/>
    <w:rsid w:val="00834449"/>
    <w:rsid w:val="00835BBF"/>
    <w:rsid w:val="00835BF1"/>
    <w:rsid w:val="00836846"/>
    <w:rsid w:val="00841333"/>
    <w:rsid w:val="008426C1"/>
    <w:rsid w:val="00843065"/>
    <w:rsid w:val="00843B65"/>
    <w:rsid w:val="00843E11"/>
    <w:rsid w:val="00844344"/>
    <w:rsid w:val="00844D3F"/>
    <w:rsid w:val="00844EAF"/>
    <w:rsid w:val="00845023"/>
    <w:rsid w:val="00845B28"/>
    <w:rsid w:val="00845E32"/>
    <w:rsid w:val="00846A74"/>
    <w:rsid w:val="00846AFB"/>
    <w:rsid w:val="00846BD1"/>
    <w:rsid w:val="0084712D"/>
    <w:rsid w:val="008505AA"/>
    <w:rsid w:val="0085173E"/>
    <w:rsid w:val="008518BD"/>
    <w:rsid w:val="00851915"/>
    <w:rsid w:val="00851AB8"/>
    <w:rsid w:val="008531E2"/>
    <w:rsid w:val="00853269"/>
    <w:rsid w:val="008539C9"/>
    <w:rsid w:val="008554FB"/>
    <w:rsid w:val="0085563E"/>
    <w:rsid w:val="0085586C"/>
    <w:rsid w:val="00855D41"/>
    <w:rsid w:val="008576F6"/>
    <w:rsid w:val="00857C63"/>
    <w:rsid w:val="00860826"/>
    <w:rsid w:val="008608A4"/>
    <w:rsid w:val="008609F6"/>
    <w:rsid w:val="00861905"/>
    <w:rsid w:val="008622EA"/>
    <w:rsid w:val="00862A92"/>
    <w:rsid w:val="00862BFE"/>
    <w:rsid w:val="00862FFC"/>
    <w:rsid w:val="0086363F"/>
    <w:rsid w:val="00863A87"/>
    <w:rsid w:val="00865476"/>
    <w:rsid w:val="00865580"/>
    <w:rsid w:val="0086590B"/>
    <w:rsid w:val="00866575"/>
    <w:rsid w:val="00866F08"/>
    <w:rsid w:val="008670FF"/>
    <w:rsid w:val="0086774A"/>
    <w:rsid w:val="008677B3"/>
    <w:rsid w:val="00869146"/>
    <w:rsid w:val="00870196"/>
    <w:rsid w:val="0087212E"/>
    <w:rsid w:val="00873926"/>
    <w:rsid w:val="0087653B"/>
    <w:rsid w:val="00876DC4"/>
    <w:rsid w:val="0087713A"/>
    <w:rsid w:val="00877877"/>
    <w:rsid w:val="00877956"/>
    <w:rsid w:val="00880298"/>
    <w:rsid w:val="0088088D"/>
    <w:rsid w:val="00880E46"/>
    <w:rsid w:val="008845A5"/>
    <w:rsid w:val="00884D29"/>
    <w:rsid w:val="00885BD2"/>
    <w:rsid w:val="00885ED7"/>
    <w:rsid w:val="00886BA4"/>
    <w:rsid w:val="00887B24"/>
    <w:rsid w:val="00890A41"/>
    <w:rsid w:val="00893194"/>
    <w:rsid w:val="008933BA"/>
    <w:rsid w:val="0089340E"/>
    <w:rsid w:val="00895036"/>
    <w:rsid w:val="008955D1"/>
    <w:rsid w:val="008961CB"/>
    <w:rsid w:val="00897D24"/>
    <w:rsid w:val="008A0856"/>
    <w:rsid w:val="008A1796"/>
    <w:rsid w:val="008A2985"/>
    <w:rsid w:val="008A30DA"/>
    <w:rsid w:val="008A340B"/>
    <w:rsid w:val="008A3434"/>
    <w:rsid w:val="008A46CC"/>
    <w:rsid w:val="008A5C9F"/>
    <w:rsid w:val="008A5D45"/>
    <w:rsid w:val="008A67DB"/>
    <w:rsid w:val="008A7ABB"/>
    <w:rsid w:val="008B04AE"/>
    <w:rsid w:val="008B137C"/>
    <w:rsid w:val="008B1EB5"/>
    <w:rsid w:val="008B221F"/>
    <w:rsid w:val="008B2E19"/>
    <w:rsid w:val="008B3CB6"/>
    <w:rsid w:val="008B41D4"/>
    <w:rsid w:val="008B50E2"/>
    <w:rsid w:val="008B61E0"/>
    <w:rsid w:val="008B68B2"/>
    <w:rsid w:val="008B72E5"/>
    <w:rsid w:val="008B7CB4"/>
    <w:rsid w:val="008C029F"/>
    <w:rsid w:val="008C163D"/>
    <w:rsid w:val="008C1C29"/>
    <w:rsid w:val="008C22D4"/>
    <w:rsid w:val="008C2379"/>
    <w:rsid w:val="008C3364"/>
    <w:rsid w:val="008C5B70"/>
    <w:rsid w:val="008C5D4F"/>
    <w:rsid w:val="008C71D0"/>
    <w:rsid w:val="008C7CAE"/>
    <w:rsid w:val="008C7CB6"/>
    <w:rsid w:val="008D03D2"/>
    <w:rsid w:val="008D1C2B"/>
    <w:rsid w:val="008D285B"/>
    <w:rsid w:val="008D301A"/>
    <w:rsid w:val="008D338F"/>
    <w:rsid w:val="008D51A4"/>
    <w:rsid w:val="008D66B4"/>
    <w:rsid w:val="008D671B"/>
    <w:rsid w:val="008D74D1"/>
    <w:rsid w:val="008D7B41"/>
    <w:rsid w:val="008E009A"/>
    <w:rsid w:val="008E00A5"/>
    <w:rsid w:val="008E02BA"/>
    <w:rsid w:val="008E0878"/>
    <w:rsid w:val="008E08EC"/>
    <w:rsid w:val="008E0A6D"/>
    <w:rsid w:val="008E0C5B"/>
    <w:rsid w:val="008E11A1"/>
    <w:rsid w:val="008E16FF"/>
    <w:rsid w:val="008E1D38"/>
    <w:rsid w:val="008E318B"/>
    <w:rsid w:val="008E48D2"/>
    <w:rsid w:val="008E5325"/>
    <w:rsid w:val="008E5719"/>
    <w:rsid w:val="008E58D9"/>
    <w:rsid w:val="008E5FB1"/>
    <w:rsid w:val="008E67E5"/>
    <w:rsid w:val="008E6D73"/>
    <w:rsid w:val="008E6EC1"/>
    <w:rsid w:val="008E7883"/>
    <w:rsid w:val="008F098F"/>
    <w:rsid w:val="008F11D6"/>
    <w:rsid w:val="008F12B4"/>
    <w:rsid w:val="008F1C84"/>
    <w:rsid w:val="008F20CB"/>
    <w:rsid w:val="008F294C"/>
    <w:rsid w:val="008F368D"/>
    <w:rsid w:val="008F519C"/>
    <w:rsid w:val="008F5B6E"/>
    <w:rsid w:val="008F685F"/>
    <w:rsid w:val="008F6A5C"/>
    <w:rsid w:val="008F790C"/>
    <w:rsid w:val="00900D35"/>
    <w:rsid w:val="00901FBF"/>
    <w:rsid w:val="0090228F"/>
    <w:rsid w:val="009025CD"/>
    <w:rsid w:val="00903250"/>
    <w:rsid w:val="009039AE"/>
    <w:rsid w:val="00903ED9"/>
    <w:rsid w:val="00905223"/>
    <w:rsid w:val="0090541D"/>
    <w:rsid w:val="00906A14"/>
    <w:rsid w:val="00906C9B"/>
    <w:rsid w:val="00906D3E"/>
    <w:rsid w:val="00906E41"/>
    <w:rsid w:val="00907A5F"/>
    <w:rsid w:val="00910466"/>
    <w:rsid w:val="00910A3A"/>
    <w:rsid w:val="0091258C"/>
    <w:rsid w:val="00913DA8"/>
    <w:rsid w:val="009140DE"/>
    <w:rsid w:val="0091440F"/>
    <w:rsid w:val="00914D37"/>
    <w:rsid w:val="009150A5"/>
    <w:rsid w:val="00915D66"/>
    <w:rsid w:val="00916032"/>
    <w:rsid w:val="00921C71"/>
    <w:rsid w:val="00922873"/>
    <w:rsid w:val="00923111"/>
    <w:rsid w:val="00923766"/>
    <w:rsid w:val="0092468C"/>
    <w:rsid w:val="00925B2A"/>
    <w:rsid w:val="0092631E"/>
    <w:rsid w:val="00931C1F"/>
    <w:rsid w:val="00932CA3"/>
    <w:rsid w:val="009344BE"/>
    <w:rsid w:val="00935AA4"/>
    <w:rsid w:val="00940024"/>
    <w:rsid w:val="00940527"/>
    <w:rsid w:val="009407B2"/>
    <w:rsid w:val="00940BF8"/>
    <w:rsid w:val="0094210A"/>
    <w:rsid w:val="0094227F"/>
    <w:rsid w:val="009440EB"/>
    <w:rsid w:val="00944249"/>
    <w:rsid w:val="00945C95"/>
    <w:rsid w:val="009469E1"/>
    <w:rsid w:val="00946CE7"/>
    <w:rsid w:val="009473C2"/>
    <w:rsid w:val="00950CC9"/>
    <w:rsid w:val="009521BA"/>
    <w:rsid w:val="00952933"/>
    <w:rsid w:val="00952F07"/>
    <w:rsid w:val="00953970"/>
    <w:rsid w:val="00953CA0"/>
    <w:rsid w:val="00954F10"/>
    <w:rsid w:val="009576CE"/>
    <w:rsid w:val="00957B7E"/>
    <w:rsid w:val="00957BF9"/>
    <w:rsid w:val="00962775"/>
    <w:rsid w:val="00964012"/>
    <w:rsid w:val="00964303"/>
    <w:rsid w:val="0096555B"/>
    <w:rsid w:val="00965F0A"/>
    <w:rsid w:val="00966ECA"/>
    <w:rsid w:val="0096765A"/>
    <w:rsid w:val="00970989"/>
    <w:rsid w:val="00971CBE"/>
    <w:rsid w:val="00973D00"/>
    <w:rsid w:val="00974F3E"/>
    <w:rsid w:val="00975B3F"/>
    <w:rsid w:val="00975C4F"/>
    <w:rsid w:val="00975D32"/>
    <w:rsid w:val="00975EA9"/>
    <w:rsid w:val="009765CC"/>
    <w:rsid w:val="00976E04"/>
    <w:rsid w:val="00977511"/>
    <w:rsid w:val="00977635"/>
    <w:rsid w:val="0098113F"/>
    <w:rsid w:val="009820DB"/>
    <w:rsid w:val="0098276A"/>
    <w:rsid w:val="00985257"/>
    <w:rsid w:val="00986934"/>
    <w:rsid w:val="009902D1"/>
    <w:rsid w:val="00990BEE"/>
    <w:rsid w:val="0099198B"/>
    <w:rsid w:val="00991A22"/>
    <w:rsid w:val="00992471"/>
    <w:rsid w:val="00993F6D"/>
    <w:rsid w:val="009946BB"/>
    <w:rsid w:val="009947D9"/>
    <w:rsid w:val="00994DCA"/>
    <w:rsid w:val="00996641"/>
    <w:rsid w:val="009966C5"/>
    <w:rsid w:val="00996E3F"/>
    <w:rsid w:val="00997036"/>
    <w:rsid w:val="009976A6"/>
    <w:rsid w:val="009A0079"/>
    <w:rsid w:val="009A12B7"/>
    <w:rsid w:val="009A2F8B"/>
    <w:rsid w:val="009A394F"/>
    <w:rsid w:val="009A4118"/>
    <w:rsid w:val="009A4A54"/>
    <w:rsid w:val="009A5414"/>
    <w:rsid w:val="009A5657"/>
    <w:rsid w:val="009A613D"/>
    <w:rsid w:val="009A642C"/>
    <w:rsid w:val="009A6847"/>
    <w:rsid w:val="009A74D7"/>
    <w:rsid w:val="009A7C57"/>
    <w:rsid w:val="009B0443"/>
    <w:rsid w:val="009B2A16"/>
    <w:rsid w:val="009B2CA5"/>
    <w:rsid w:val="009B5325"/>
    <w:rsid w:val="009B5AC5"/>
    <w:rsid w:val="009B6413"/>
    <w:rsid w:val="009B69CB"/>
    <w:rsid w:val="009B7322"/>
    <w:rsid w:val="009C03EB"/>
    <w:rsid w:val="009C06A1"/>
    <w:rsid w:val="009C0FB8"/>
    <w:rsid w:val="009C1D79"/>
    <w:rsid w:val="009C26BA"/>
    <w:rsid w:val="009C2BF4"/>
    <w:rsid w:val="009C2F62"/>
    <w:rsid w:val="009C3028"/>
    <w:rsid w:val="009C365C"/>
    <w:rsid w:val="009C5668"/>
    <w:rsid w:val="009C59E8"/>
    <w:rsid w:val="009C6027"/>
    <w:rsid w:val="009C6040"/>
    <w:rsid w:val="009C6988"/>
    <w:rsid w:val="009C69F2"/>
    <w:rsid w:val="009C6E23"/>
    <w:rsid w:val="009C6FF6"/>
    <w:rsid w:val="009D05FD"/>
    <w:rsid w:val="009D071E"/>
    <w:rsid w:val="009D0A49"/>
    <w:rsid w:val="009D16DE"/>
    <w:rsid w:val="009D207D"/>
    <w:rsid w:val="009D2C6D"/>
    <w:rsid w:val="009D2D7A"/>
    <w:rsid w:val="009D38EF"/>
    <w:rsid w:val="009D408E"/>
    <w:rsid w:val="009D478A"/>
    <w:rsid w:val="009D4ED2"/>
    <w:rsid w:val="009D55B7"/>
    <w:rsid w:val="009D57E0"/>
    <w:rsid w:val="009D5955"/>
    <w:rsid w:val="009D5DE2"/>
    <w:rsid w:val="009D612C"/>
    <w:rsid w:val="009D62AA"/>
    <w:rsid w:val="009D7153"/>
    <w:rsid w:val="009D7698"/>
    <w:rsid w:val="009D7834"/>
    <w:rsid w:val="009D7BAC"/>
    <w:rsid w:val="009D7C99"/>
    <w:rsid w:val="009D7CFD"/>
    <w:rsid w:val="009E04CB"/>
    <w:rsid w:val="009E2200"/>
    <w:rsid w:val="009E310F"/>
    <w:rsid w:val="009E3A9D"/>
    <w:rsid w:val="009E43EB"/>
    <w:rsid w:val="009E508E"/>
    <w:rsid w:val="009E50C9"/>
    <w:rsid w:val="009E5155"/>
    <w:rsid w:val="009E66E0"/>
    <w:rsid w:val="009F0321"/>
    <w:rsid w:val="009F03BD"/>
    <w:rsid w:val="009F074B"/>
    <w:rsid w:val="009F0C2D"/>
    <w:rsid w:val="009F0D8B"/>
    <w:rsid w:val="009F0E03"/>
    <w:rsid w:val="009F1084"/>
    <w:rsid w:val="009F1B1C"/>
    <w:rsid w:val="009F2CB5"/>
    <w:rsid w:val="009F34C7"/>
    <w:rsid w:val="009F3E96"/>
    <w:rsid w:val="009F4BC9"/>
    <w:rsid w:val="009F5B93"/>
    <w:rsid w:val="009F63D2"/>
    <w:rsid w:val="009F6441"/>
    <w:rsid w:val="00A003A7"/>
    <w:rsid w:val="00A01607"/>
    <w:rsid w:val="00A02D00"/>
    <w:rsid w:val="00A02EAC"/>
    <w:rsid w:val="00A02EC4"/>
    <w:rsid w:val="00A03971"/>
    <w:rsid w:val="00A03995"/>
    <w:rsid w:val="00A03B75"/>
    <w:rsid w:val="00A042E5"/>
    <w:rsid w:val="00A04883"/>
    <w:rsid w:val="00A04C9B"/>
    <w:rsid w:val="00A05F8A"/>
    <w:rsid w:val="00A06BC9"/>
    <w:rsid w:val="00A06F3F"/>
    <w:rsid w:val="00A1155B"/>
    <w:rsid w:val="00A1168A"/>
    <w:rsid w:val="00A1208B"/>
    <w:rsid w:val="00A12415"/>
    <w:rsid w:val="00A12435"/>
    <w:rsid w:val="00A128AB"/>
    <w:rsid w:val="00A139F8"/>
    <w:rsid w:val="00A13DA9"/>
    <w:rsid w:val="00A148D4"/>
    <w:rsid w:val="00A14F9D"/>
    <w:rsid w:val="00A1541B"/>
    <w:rsid w:val="00A1558D"/>
    <w:rsid w:val="00A15EA0"/>
    <w:rsid w:val="00A162F4"/>
    <w:rsid w:val="00A16A42"/>
    <w:rsid w:val="00A171DB"/>
    <w:rsid w:val="00A176DD"/>
    <w:rsid w:val="00A20387"/>
    <w:rsid w:val="00A21005"/>
    <w:rsid w:val="00A22142"/>
    <w:rsid w:val="00A2333D"/>
    <w:rsid w:val="00A23A5F"/>
    <w:rsid w:val="00A25B15"/>
    <w:rsid w:val="00A25CA7"/>
    <w:rsid w:val="00A265F1"/>
    <w:rsid w:val="00A273D4"/>
    <w:rsid w:val="00A276D3"/>
    <w:rsid w:val="00A314EF"/>
    <w:rsid w:val="00A33409"/>
    <w:rsid w:val="00A34160"/>
    <w:rsid w:val="00A34B9D"/>
    <w:rsid w:val="00A35652"/>
    <w:rsid w:val="00A36937"/>
    <w:rsid w:val="00A37898"/>
    <w:rsid w:val="00A37FFB"/>
    <w:rsid w:val="00A4092D"/>
    <w:rsid w:val="00A409CE"/>
    <w:rsid w:val="00A40F4C"/>
    <w:rsid w:val="00A41311"/>
    <w:rsid w:val="00A41A3A"/>
    <w:rsid w:val="00A41BC1"/>
    <w:rsid w:val="00A439F7"/>
    <w:rsid w:val="00A43E88"/>
    <w:rsid w:val="00A43F3B"/>
    <w:rsid w:val="00A44252"/>
    <w:rsid w:val="00A442CD"/>
    <w:rsid w:val="00A4449A"/>
    <w:rsid w:val="00A44A4F"/>
    <w:rsid w:val="00A44A7A"/>
    <w:rsid w:val="00A44ED4"/>
    <w:rsid w:val="00A461FE"/>
    <w:rsid w:val="00A46B18"/>
    <w:rsid w:val="00A46DC9"/>
    <w:rsid w:val="00A47692"/>
    <w:rsid w:val="00A5052E"/>
    <w:rsid w:val="00A522AB"/>
    <w:rsid w:val="00A53102"/>
    <w:rsid w:val="00A5515B"/>
    <w:rsid w:val="00A555A4"/>
    <w:rsid w:val="00A56224"/>
    <w:rsid w:val="00A56441"/>
    <w:rsid w:val="00A56515"/>
    <w:rsid w:val="00A56605"/>
    <w:rsid w:val="00A567DB"/>
    <w:rsid w:val="00A569E7"/>
    <w:rsid w:val="00A56B55"/>
    <w:rsid w:val="00A56F18"/>
    <w:rsid w:val="00A57374"/>
    <w:rsid w:val="00A57FFC"/>
    <w:rsid w:val="00A5CE28"/>
    <w:rsid w:val="00A607B9"/>
    <w:rsid w:val="00A61B35"/>
    <w:rsid w:val="00A61C4C"/>
    <w:rsid w:val="00A62C0F"/>
    <w:rsid w:val="00A62C8C"/>
    <w:rsid w:val="00A63F0B"/>
    <w:rsid w:val="00A65D2F"/>
    <w:rsid w:val="00A66804"/>
    <w:rsid w:val="00A6737F"/>
    <w:rsid w:val="00A67A4F"/>
    <w:rsid w:val="00A67BE7"/>
    <w:rsid w:val="00A67D86"/>
    <w:rsid w:val="00A67F93"/>
    <w:rsid w:val="00A70445"/>
    <w:rsid w:val="00A70FA6"/>
    <w:rsid w:val="00A71EE5"/>
    <w:rsid w:val="00A723E8"/>
    <w:rsid w:val="00A736B6"/>
    <w:rsid w:val="00A73DAA"/>
    <w:rsid w:val="00A74688"/>
    <w:rsid w:val="00A7584E"/>
    <w:rsid w:val="00A75A7B"/>
    <w:rsid w:val="00A76044"/>
    <w:rsid w:val="00A764D6"/>
    <w:rsid w:val="00A768C4"/>
    <w:rsid w:val="00A76D0E"/>
    <w:rsid w:val="00A76EB5"/>
    <w:rsid w:val="00A80046"/>
    <w:rsid w:val="00A8101C"/>
    <w:rsid w:val="00A82EAB"/>
    <w:rsid w:val="00A83122"/>
    <w:rsid w:val="00A83653"/>
    <w:rsid w:val="00A85622"/>
    <w:rsid w:val="00A85CA9"/>
    <w:rsid w:val="00A862CE"/>
    <w:rsid w:val="00A866F9"/>
    <w:rsid w:val="00A86868"/>
    <w:rsid w:val="00A87D69"/>
    <w:rsid w:val="00A87ED7"/>
    <w:rsid w:val="00A90134"/>
    <w:rsid w:val="00A90A20"/>
    <w:rsid w:val="00A91EAC"/>
    <w:rsid w:val="00A923AC"/>
    <w:rsid w:val="00A924B4"/>
    <w:rsid w:val="00A937E8"/>
    <w:rsid w:val="00A93C6A"/>
    <w:rsid w:val="00A93E24"/>
    <w:rsid w:val="00A9432B"/>
    <w:rsid w:val="00A944C4"/>
    <w:rsid w:val="00A94997"/>
    <w:rsid w:val="00A968A4"/>
    <w:rsid w:val="00A96F07"/>
    <w:rsid w:val="00A96FE7"/>
    <w:rsid w:val="00A97395"/>
    <w:rsid w:val="00A97E7B"/>
    <w:rsid w:val="00AA0963"/>
    <w:rsid w:val="00AA0E9A"/>
    <w:rsid w:val="00AA1156"/>
    <w:rsid w:val="00AA1332"/>
    <w:rsid w:val="00AA1946"/>
    <w:rsid w:val="00AA3159"/>
    <w:rsid w:val="00AA32ED"/>
    <w:rsid w:val="00AA363F"/>
    <w:rsid w:val="00AA4419"/>
    <w:rsid w:val="00AA5A88"/>
    <w:rsid w:val="00AA6F1D"/>
    <w:rsid w:val="00AA6F93"/>
    <w:rsid w:val="00AA7C66"/>
    <w:rsid w:val="00AB2429"/>
    <w:rsid w:val="00AB2939"/>
    <w:rsid w:val="00AB2C13"/>
    <w:rsid w:val="00AB2F95"/>
    <w:rsid w:val="00AB3237"/>
    <w:rsid w:val="00AB3C87"/>
    <w:rsid w:val="00AB457A"/>
    <w:rsid w:val="00AB46CD"/>
    <w:rsid w:val="00AB672E"/>
    <w:rsid w:val="00AB6F51"/>
    <w:rsid w:val="00AB7840"/>
    <w:rsid w:val="00AB7BD4"/>
    <w:rsid w:val="00AC0315"/>
    <w:rsid w:val="00AC050F"/>
    <w:rsid w:val="00AC0BE9"/>
    <w:rsid w:val="00AC0FDE"/>
    <w:rsid w:val="00AC1B71"/>
    <w:rsid w:val="00AC1C5A"/>
    <w:rsid w:val="00AC2640"/>
    <w:rsid w:val="00AC2703"/>
    <w:rsid w:val="00AC3B2D"/>
    <w:rsid w:val="00AC3FAB"/>
    <w:rsid w:val="00AC4301"/>
    <w:rsid w:val="00AC4580"/>
    <w:rsid w:val="00AC46D8"/>
    <w:rsid w:val="00AC4C4F"/>
    <w:rsid w:val="00AC66F1"/>
    <w:rsid w:val="00AC6786"/>
    <w:rsid w:val="00AC73F8"/>
    <w:rsid w:val="00AD13D8"/>
    <w:rsid w:val="00AD2F06"/>
    <w:rsid w:val="00AD3D9A"/>
    <w:rsid w:val="00AD40D8"/>
    <w:rsid w:val="00AD4B7C"/>
    <w:rsid w:val="00AD4E45"/>
    <w:rsid w:val="00AD5276"/>
    <w:rsid w:val="00AD5304"/>
    <w:rsid w:val="00AD561B"/>
    <w:rsid w:val="00AD5CEE"/>
    <w:rsid w:val="00AD637D"/>
    <w:rsid w:val="00AD659D"/>
    <w:rsid w:val="00AD69B6"/>
    <w:rsid w:val="00AD70B2"/>
    <w:rsid w:val="00AD7FC7"/>
    <w:rsid w:val="00AE0D08"/>
    <w:rsid w:val="00AE1DD6"/>
    <w:rsid w:val="00AE212D"/>
    <w:rsid w:val="00AE284B"/>
    <w:rsid w:val="00AE40C7"/>
    <w:rsid w:val="00AE4E8A"/>
    <w:rsid w:val="00AE56C4"/>
    <w:rsid w:val="00AE5CCE"/>
    <w:rsid w:val="00AE75FA"/>
    <w:rsid w:val="00AE7BBC"/>
    <w:rsid w:val="00AE7E4A"/>
    <w:rsid w:val="00AF07A2"/>
    <w:rsid w:val="00AF17B6"/>
    <w:rsid w:val="00AF1D80"/>
    <w:rsid w:val="00AF3457"/>
    <w:rsid w:val="00AF3EE4"/>
    <w:rsid w:val="00AF410D"/>
    <w:rsid w:val="00AF4172"/>
    <w:rsid w:val="00AF589B"/>
    <w:rsid w:val="00AF6BAF"/>
    <w:rsid w:val="00AF7EDE"/>
    <w:rsid w:val="00B0085B"/>
    <w:rsid w:val="00B00F50"/>
    <w:rsid w:val="00B016AA"/>
    <w:rsid w:val="00B0173C"/>
    <w:rsid w:val="00B017AA"/>
    <w:rsid w:val="00B02826"/>
    <w:rsid w:val="00B04499"/>
    <w:rsid w:val="00B04736"/>
    <w:rsid w:val="00B04F98"/>
    <w:rsid w:val="00B05B09"/>
    <w:rsid w:val="00B05FA1"/>
    <w:rsid w:val="00B06C21"/>
    <w:rsid w:val="00B071F1"/>
    <w:rsid w:val="00B0722F"/>
    <w:rsid w:val="00B07EF1"/>
    <w:rsid w:val="00B1055B"/>
    <w:rsid w:val="00B10AA1"/>
    <w:rsid w:val="00B10E9F"/>
    <w:rsid w:val="00B110B5"/>
    <w:rsid w:val="00B11817"/>
    <w:rsid w:val="00B12DB1"/>
    <w:rsid w:val="00B13388"/>
    <w:rsid w:val="00B138E9"/>
    <w:rsid w:val="00B13B73"/>
    <w:rsid w:val="00B159DD"/>
    <w:rsid w:val="00B15B2D"/>
    <w:rsid w:val="00B15D91"/>
    <w:rsid w:val="00B16132"/>
    <w:rsid w:val="00B166AA"/>
    <w:rsid w:val="00B17CF7"/>
    <w:rsid w:val="00B20A07"/>
    <w:rsid w:val="00B212F2"/>
    <w:rsid w:val="00B21CC1"/>
    <w:rsid w:val="00B23F60"/>
    <w:rsid w:val="00B244DA"/>
    <w:rsid w:val="00B24CD2"/>
    <w:rsid w:val="00B2535B"/>
    <w:rsid w:val="00B2542D"/>
    <w:rsid w:val="00B254B6"/>
    <w:rsid w:val="00B2629E"/>
    <w:rsid w:val="00B262BA"/>
    <w:rsid w:val="00B26489"/>
    <w:rsid w:val="00B26741"/>
    <w:rsid w:val="00B2677D"/>
    <w:rsid w:val="00B26A75"/>
    <w:rsid w:val="00B26AD8"/>
    <w:rsid w:val="00B26C15"/>
    <w:rsid w:val="00B26D7C"/>
    <w:rsid w:val="00B270F7"/>
    <w:rsid w:val="00B27912"/>
    <w:rsid w:val="00B2799C"/>
    <w:rsid w:val="00B27C8A"/>
    <w:rsid w:val="00B3104B"/>
    <w:rsid w:val="00B31578"/>
    <w:rsid w:val="00B327AD"/>
    <w:rsid w:val="00B329DF"/>
    <w:rsid w:val="00B33822"/>
    <w:rsid w:val="00B33F69"/>
    <w:rsid w:val="00B3436E"/>
    <w:rsid w:val="00B3457E"/>
    <w:rsid w:val="00B34E4F"/>
    <w:rsid w:val="00B351B1"/>
    <w:rsid w:val="00B35D0A"/>
    <w:rsid w:val="00B364BB"/>
    <w:rsid w:val="00B3650C"/>
    <w:rsid w:val="00B3698E"/>
    <w:rsid w:val="00B36C95"/>
    <w:rsid w:val="00B3760C"/>
    <w:rsid w:val="00B40243"/>
    <w:rsid w:val="00B402E6"/>
    <w:rsid w:val="00B4130F"/>
    <w:rsid w:val="00B4154D"/>
    <w:rsid w:val="00B41C8A"/>
    <w:rsid w:val="00B42E83"/>
    <w:rsid w:val="00B435DA"/>
    <w:rsid w:val="00B439ED"/>
    <w:rsid w:val="00B444AF"/>
    <w:rsid w:val="00B45680"/>
    <w:rsid w:val="00B45988"/>
    <w:rsid w:val="00B45F85"/>
    <w:rsid w:val="00B468FA"/>
    <w:rsid w:val="00B470CB"/>
    <w:rsid w:val="00B515F6"/>
    <w:rsid w:val="00B51C3A"/>
    <w:rsid w:val="00B51C7F"/>
    <w:rsid w:val="00B520CE"/>
    <w:rsid w:val="00B52AEB"/>
    <w:rsid w:val="00B53F40"/>
    <w:rsid w:val="00B54403"/>
    <w:rsid w:val="00B54464"/>
    <w:rsid w:val="00B54A4E"/>
    <w:rsid w:val="00B56094"/>
    <w:rsid w:val="00B561A7"/>
    <w:rsid w:val="00B5766E"/>
    <w:rsid w:val="00B57AF8"/>
    <w:rsid w:val="00B57C64"/>
    <w:rsid w:val="00B60511"/>
    <w:rsid w:val="00B61931"/>
    <w:rsid w:val="00B61DE9"/>
    <w:rsid w:val="00B61F6E"/>
    <w:rsid w:val="00B62D3A"/>
    <w:rsid w:val="00B63583"/>
    <w:rsid w:val="00B6391E"/>
    <w:rsid w:val="00B647E8"/>
    <w:rsid w:val="00B6499D"/>
    <w:rsid w:val="00B64E4C"/>
    <w:rsid w:val="00B66C0B"/>
    <w:rsid w:val="00B700AB"/>
    <w:rsid w:val="00B7020E"/>
    <w:rsid w:val="00B70A67"/>
    <w:rsid w:val="00B70D98"/>
    <w:rsid w:val="00B72444"/>
    <w:rsid w:val="00B729BB"/>
    <w:rsid w:val="00B72E93"/>
    <w:rsid w:val="00B73915"/>
    <w:rsid w:val="00B75196"/>
    <w:rsid w:val="00B75B00"/>
    <w:rsid w:val="00B75F2C"/>
    <w:rsid w:val="00B7604E"/>
    <w:rsid w:val="00B76CD0"/>
    <w:rsid w:val="00B77326"/>
    <w:rsid w:val="00B77544"/>
    <w:rsid w:val="00B778D2"/>
    <w:rsid w:val="00B804B5"/>
    <w:rsid w:val="00B80541"/>
    <w:rsid w:val="00B80FB1"/>
    <w:rsid w:val="00B81532"/>
    <w:rsid w:val="00B81892"/>
    <w:rsid w:val="00B8195F"/>
    <w:rsid w:val="00B81A94"/>
    <w:rsid w:val="00B823E7"/>
    <w:rsid w:val="00B82454"/>
    <w:rsid w:val="00B82C18"/>
    <w:rsid w:val="00B82D6C"/>
    <w:rsid w:val="00B82DB4"/>
    <w:rsid w:val="00B834A4"/>
    <w:rsid w:val="00B83D20"/>
    <w:rsid w:val="00B86C7A"/>
    <w:rsid w:val="00B87A3A"/>
    <w:rsid w:val="00B90440"/>
    <w:rsid w:val="00B90B01"/>
    <w:rsid w:val="00B91261"/>
    <w:rsid w:val="00B94517"/>
    <w:rsid w:val="00B95883"/>
    <w:rsid w:val="00B958F0"/>
    <w:rsid w:val="00B96045"/>
    <w:rsid w:val="00B96BA7"/>
    <w:rsid w:val="00B97090"/>
    <w:rsid w:val="00B9770A"/>
    <w:rsid w:val="00B9773C"/>
    <w:rsid w:val="00B97B06"/>
    <w:rsid w:val="00BA0D66"/>
    <w:rsid w:val="00BA0DFE"/>
    <w:rsid w:val="00BA1B11"/>
    <w:rsid w:val="00BA2D89"/>
    <w:rsid w:val="00BA3E3B"/>
    <w:rsid w:val="00BA4059"/>
    <w:rsid w:val="00BA4E2C"/>
    <w:rsid w:val="00BA4ECD"/>
    <w:rsid w:val="00BA552B"/>
    <w:rsid w:val="00BA563A"/>
    <w:rsid w:val="00BA5FC7"/>
    <w:rsid w:val="00BA79D7"/>
    <w:rsid w:val="00BB057E"/>
    <w:rsid w:val="00BB20AA"/>
    <w:rsid w:val="00BB21A4"/>
    <w:rsid w:val="00BB26AE"/>
    <w:rsid w:val="00BB360C"/>
    <w:rsid w:val="00BB4AB7"/>
    <w:rsid w:val="00BB5DAC"/>
    <w:rsid w:val="00BB7043"/>
    <w:rsid w:val="00BB7E4E"/>
    <w:rsid w:val="00BC0365"/>
    <w:rsid w:val="00BC1473"/>
    <w:rsid w:val="00BC16A0"/>
    <w:rsid w:val="00BC1F57"/>
    <w:rsid w:val="00BC2E45"/>
    <w:rsid w:val="00BC3FD5"/>
    <w:rsid w:val="00BC410D"/>
    <w:rsid w:val="00BC44C8"/>
    <w:rsid w:val="00BC4A48"/>
    <w:rsid w:val="00BC4ABF"/>
    <w:rsid w:val="00BC51EF"/>
    <w:rsid w:val="00BC56B1"/>
    <w:rsid w:val="00BC5B7D"/>
    <w:rsid w:val="00BC5E71"/>
    <w:rsid w:val="00BC6830"/>
    <w:rsid w:val="00BC6F18"/>
    <w:rsid w:val="00BC70A3"/>
    <w:rsid w:val="00BC7306"/>
    <w:rsid w:val="00BD0EF7"/>
    <w:rsid w:val="00BD11F7"/>
    <w:rsid w:val="00BD1DCE"/>
    <w:rsid w:val="00BD2023"/>
    <w:rsid w:val="00BD3868"/>
    <w:rsid w:val="00BD3FA5"/>
    <w:rsid w:val="00BD4A27"/>
    <w:rsid w:val="00BD52F1"/>
    <w:rsid w:val="00BD53D7"/>
    <w:rsid w:val="00BD64C8"/>
    <w:rsid w:val="00BD69E1"/>
    <w:rsid w:val="00BD736E"/>
    <w:rsid w:val="00BD7FC5"/>
    <w:rsid w:val="00BE0DA7"/>
    <w:rsid w:val="00BE12D1"/>
    <w:rsid w:val="00BE1388"/>
    <w:rsid w:val="00BE155C"/>
    <w:rsid w:val="00BE1F3A"/>
    <w:rsid w:val="00BE2022"/>
    <w:rsid w:val="00BE22ED"/>
    <w:rsid w:val="00BE2F2A"/>
    <w:rsid w:val="00BE4457"/>
    <w:rsid w:val="00BE4B43"/>
    <w:rsid w:val="00BE5389"/>
    <w:rsid w:val="00BE7BF8"/>
    <w:rsid w:val="00BF0A2D"/>
    <w:rsid w:val="00BF0FE9"/>
    <w:rsid w:val="00BF19FF"/>
    <w:rsid w:val="00BF1A9F"/>
    <w:rsid w:val="00BF2895"/>
    <w:rsid w:val="00BF2C62"/>
    <w:rsid w:val="00BF48B3"/>
    <w:rsid w:val="00BF51AD"/>
    <w:rsid w:val="00BF5490"/>
    <w:rsid w:val="00BF647E"/>
    <w:rsid w:val="00BF6A17"/>
    <w:rsid w:val="00BF6B16"/>
    <w:rsid w:val="00BF6E59"/>
    <w:rsid w:val="00BF6ED7"/>
    <w:rsid w:val="00BF702E"/>
    <w:rsid w:val="00BF7730"/>
    <w:rsid w:val="00C00221"/>
    <w:rsid w:val="00C01873"/>
    <w:rsid w:val="00C01D73"/>
    <w:rsid w:val="00C026CC"/>
    <w:rsid w:val="00C0298D"/>
    <w:rsid w:val="00C02995"/>
    <w:rsid w:val="00C030EC"/>
    <w:rsid w:val="00C03184"/>
    <w:rsid w:val="00C0342E"/>
    <w:rsid w:val="00C035D1"/>
    <w:rsid w:val="00C03E35"/>
    <w:rsid w:val="00C04297"/>
    <w:rsid w:val="00C049F6"/>
    <w:rsid w:val="00C05165"/>
    <w:rsid w:val="00C067B7"/>
    <w:rsid w:val="00C070BC"/>
    <w:rsid w:val="00C07705"/>
    <w:rsid w:val="00C07B6A"/>
    <w:rsid w:val="00C07FD0"/>
    <w:rsid w:val="00C1060C"/>
    <w:rsid w:val="00C10937"/>
    <w:rsid w:val="00C12229"/>
    <w:rsid w:val="00C13140"/>
    <w:rsid w:val="00C138F9"/>
    <w:rsid w:val="00C13D7D"/>
    <w:rsid w:val="00C14B78"/>
    <w:rsid w:val="00C14BBD"/>
    <w:rsid w:val="00C14F06"/>
    <w:rsid w:val="00C15D1F"/>
    <w:rsid w:val="00C17789"/>
    <w:rsid w:val="00C206C3"/>
    <w:rsid w:val="00C20787"/>
    <w:rsid w:val="00C212A1"/>
    <w:rsid w:val="00C21A9E"/>
    <w:rsid w:val="00C221AE"/>
    <w:rsid w:val="00C22880"/>
    <w:rsid w:val="00C24588"/>
    <w:rsid w:val="00C246EB"/>
    <w:rsid w:val="00C24705"/>
    <w:rsid w:val="00C2483F"/>
    <w:rsid w:val="00C26419"/>
    <w:rsid w:val="00C268FE"/>
    <w:rsid w:val="00C26E60"/>
    <w:rsid w:val="00C30AAA"/>
    <w:rsid w:val="00C31678"/>
    <w:rsid w:val="00C324CE"/>
    <w:rsid w:val="00C3282A"/>
    <w:rsid w:val="00C34001"/>
    <w:rsid w:val="00C34144"/>
    <w:rsid w:val="00C34BE4"/>
    <w:rsid w:val="00C34BFA"/>
    <w:rsid w:val="00C351AE"/>
    <w:rsid w:val="00C3530E"/>
    <w:rsid w:val="00C355F1"/>
    <w:rsid w:val="00C35C62"/>
    <w:rsid w:val="00C36205"/>
    <w:rsid w:val="00C36BDC"/>
    <w:rsid w:val="00C37867"/>
    <w:rsid w:val="00C37890"/>
    <w:rsid w:val="00C37C2A"/>
    <w:rsid w:val="00C4038F"/>
    <w:rsid w:val="00C403A8"/>
    <w:rsid w:val="00C41EF4"/>
    <w:rsid w:val="00C43814"/>
    <w:rsid w:val="00C43D3B"/>
    <w:rsid w:val="00C45FFD"/>
    <w:rsid w:val="00C467D9"/>
    <w:rsid w:val="00C46D10"/>
    <w:rsid w:val="00C4741E"/>
    <w:rsid w:val="00C50323"/>
    <w:rsid w:val="00C50D1F"/>
    <w:rsid w:val="00C513F1"/>
    <w:rsid w:val="00C51A04"/>
    <w:rsid w:val="00C51C13"/>
    <w:rsid w:val="00C51D3B"/>
    <w:rsid w:val="00C51DCA"/>
    <w:rsid w:val="00C5213F"/>
    <w:rsid w:val="00C52655"/>
    <w:rsid w:val="00C528FA"/>
    <w:rsid w:val="00C52D75"/>
    <w:rsid w:val="00C533F8"/>
    <w:rsid w:val="00C53895"/>
    <w:rsid w:val="00C53916"/>
    <w:rsid w:val="00C53EC9"/>
    <w:rsid w:val="00C54034"/>
    <w:rsid w:val="00C540EB"/>
    <w:rsid w:val="00C5465D"/>
    <w:rsid w:val="00C55271"/>
    <w:rsid w:val="00C55604"/>
    <w:rsid w:val="00C573DA"/>
    <w:rsid w:val="00C60AA3"/>
    <w:rsid w:val="00C612A9"/>
    <w:rsid w:val="00C61464"/>
    <w:rsid w:val="00C62F3F"/>
    <w:rsid w:val="00C6408E"/>
    <w:rsid w:val="00C645D2"/>
    <w:rsid w:val="00C64899"/>
    <w:rsid w:val="00C66718"/>
    <w:rsid w:val="00C66BF7"/>
    <w:rsid w:val="00C66C0D"/>
    <w:rsid w:val="00C66D46"/>
    <w:rsid w:val="00C67DFC"/>
    <w:rsid w:val="00C70298"/>
    <w:rsid w:val="00C70914"/>
    <w:rsid w:val="00C70952"/>
    <w:rsid w:val="00C70AB2"/>
    <w:rsid w:val="00C70F4E"/>
    <w:rsid w:val="00C71558"/>
    <w:rsid w:val="00C72F9C"/>
    <w:rsid w:val="00C739FB"/>
    <w:rsid w:val="00C746F2"/>
    <w:rsid w:val="00C74D58"/>
    <w:rsid w:val="00C758F0"/>
    <w:rsid w:val="00C75941"/>
    <w:rsid w:val="00C75E2E"/>
    <w:rsid w:val="00C76860"/>
    <w:rsid w:val="00C768FE"/>
    <w:rsid w:val="00C76CAA"/>
    <w:rsid w:val="00C76E5A"/>
    <w:rsid w:val="00C81D27"/>
    <w:rsid w:val="00C8204C"/>
    <w:rsid w:val="00C832AE"/>
    <w:rsid w:val="00C83457"/>
    <w:rsid w:val="00C83536"/>
    <w:rsid w:val="00C844C9"/>
    <w:rsid w:val="00C84790"/>
    <w:rsid w:val="00C84A0A"/>
    <w:rsid w:val="00C85192"/>
    <w:rsid w:val="00C8578A"/>
    <w:rsid w:val="00C86586"/>
    <w:rsid w:val="00C8689D"/>
    <w:rsid w:val="00C87209"/>
    <w:rsid w:val="00C90743"/>
    <w:rsid w:val="00C907B0"/>
    <w:rsid w:val="00C91325"/>
    <w:rsid w:val="00C91D0C"/>
    <w:rsid w:val="00C91DA2"/>
    <w:rsid w:val="00C91E3F"/>
    <w:rsid w:val="00C9275E"/>
    <w:rsid w:val="00C94E40"/>
    <w:rsid w:val="00C96CF9"/>
    <w:rsid w:val="00C97725"/>
    <w:rsid w:val="00CA0378"/>
    <w:rsid w:val="00CA1851"/>
    <w:rsid w:val="00CA3584"/>
    <w:rsid w:val="00CA4377"/>
    <w:rsid w:val="00CA45C3"/>
    <w:rsid w:val="00CA4B65"/>
    <w:rsid w:val="00CA5B7C"/>
    <w:rsid w:val="00CA5DC5"/>
    <w:rsid w:val="00CA61F3"/>
    <w:rsid w:val="00CA6AC2"/>
    <w:rsid w:val="00CA77C5"/>
    <w:rsid w:val="00CB1FDB"/>
    <w:rsid w:val="00CB247C"/>
    <w:rsid w:val="00CB46D2"/>
    <w:rsid w:val="00CB55F0"/>
    <w:rsid w:val="00CB5625"/>
    <w:rsid w:val="00CB5863"/>
    <w:rsid w:val="00CB6754"/>
    <w:rsid w:val="00CC00A0"/>
    <w:rsid w:val="00CC05E0"/>
    <w:rsid w:val="00CC1087"/>
    <w:rsid w:val="00CC11A3"/>
    <w:rsid w:val="00CC2313"/>
    <w:rsid w:val="00CC23DF"/>
    <w:rsid w:val="00CC32F8"/>
    <w:rsid w:val="00CC3587"/>
    <w:rsid w:val="00CC38FB"/>
    <w:rsid w:val="00CC5387"/>
    <w:rsid w:val="00CC6577"/>
    <w:rsid w:val="00CC67D2"/>
    <w:rsid w:val="00CC6E3F"/>
    <w:rsid w:val="00CC7E05"/>
    <w:rsid w:val="00CD0973"/>
    <w:rsid w:val="00CD1057"/>
    <w:rsid w:val="00CD13F1"/>
    <w:rsid w:val="00CD2694"/>
    <w:rsid w:val="00CD2D68"/>
    <w:rsid w:val="00CD4415"/>
    <w:rsid w:val="00CD4F68"/>
    <w:rsid w:val="00CD5963"/>
    <w:rsid w:val="00CD5FAF"/>
    <w:rsid w:val="00CD72D4"/>
    <w:rsid w:val="00CD7478"/>
    <w:rsid w:val="00CD7AE1"/>
    <w:rsid w:val="00CE31EA"/>
    <w:rsid w:val="00CE3533"/>
    <w:rsid w:val="00CE3F90"/>
    <w:rsid w:val="00CE48E4"/>
    <w:rsid w:val="00CE57A5"/>
    <w:rsid w:val="00CE5949"/>
    <w:rsid w:val="00CE60D6"/>
    <w:rsid w:val="00CE63A0"/>
    <w:rsid w:val="00CE6BE4"/>
    <w:rsid w:val="00CE6BFF"/>
    <w:rsid w:val="00CE76FE"/>
    <w:rsid w:val="00CE7A34"/>
    <w:rsid w:val="00CE7DA6"/>
    <w:rsid w:val="00CE7F3A"/>
    <w:rsid w:val="00CF0673"/>
    <w:rsid w:val="00CF0964"/>
    <w:rsid w:val="00CF136B"/>
    <w:rsid w:val="00CF17AA"/>
    <w:rsid w:val="00CF241E"/>
    <w:rsid w:val="00CF30BA"/>
    <w:rsid w:val="00CF31E7"/>
    <w:rsid w:val="00CF4B0D"/>
    <w:rsid w:val="00CF538A"/>
    <w:rsid w:val="00CF53CA"/>
    <w:rsid w:val="00CF6423"/>
    <w:rsid w:val="00CF67BE"/>
    <w:rsid w:val="00CF7AAC"/>
    <w:rsid w:val="00CF7F3F"/>
    <w:rsid w:val="00D00191"/>
    <w:rsid w:val="00D005DC"/>
    <w:rsid w:val="00D007AB"/>
    <w:rsid w:val="00D0084C"/>
    <w:rsid w:val="00D00883"/>
    <w:rsid w:val="00D0103D"/>
    <w:rsid w:val="00D0123B"/>
    <w:rsid w:val="00D01633"/>
    <w:rsid w:val="00D02DF0"/>
    <w:rsid w:val="00D03999"/>
    <w:rsid w:val="00D03E68"/>
    <w:rsid w:val="00D05567"/>
    <w:rsid w:val="00D05D60"/>
    <w:rsid w:val="00D063D9"/>
    <w:rsid w:val="00D075B1"/>
    <w:rsid w:val="00D07A25"/>
    <w:rsid w:val="00D07A94"/>
    <w:rsid w:val="00D1005C"/>
    <w:rsid w:val="00D1060E"/>
    <w:rsid w:val="00D10F36"/>
    <w:rsid w:val="00D1174E"/>
    <w:rsid w:val="00D129BF"/>
    <w:rsid w:val="00D1457F"/>
    <w:rsid w:val="00D14911"/>
    <w:rsid w:val="00D152C7"/>
    <w:rsid w:val="00D15646"/>
    <w:rsid w:val="00D161E4"/>
    <w:rsid w:val="00D16650"/>
    <w:rsid w:val="00D16FD2"/>
    <w:rsid w:val="00D205CE"/>
    <w:rsid w:val="00D21318"/>
    <w:rsid w:val="00D216CB"/>
    <w:rsid w:val="00D21754"/>
    <w:rsid w:val="00D21B9C"/>
    <w:rsid w:val="00D225B2"/>
    <w:rsid w:val="00D22F3B"/>
    <w:rsid w:val="00D232C9"/>
    <w:rsid w:val="00D23D8E"/>
    <w:rsid w:val="00D2427A"/>
    <w:rsid w:val="00D24368"/>
    <w:rsid w:val="00D24CDA"/>
    <w:rsid w:val="00D250AE"/>
    <w:rsid w:val="00D26103"/>
    <w:rsid w:val="00D2661C"/>
    <w:rsid w:val="00D26C21"/>
    <w:rsid w:val="00D26E7C"/>
    <w:rsid w:val="00D27099"/>
    <w:rsid w:val="00D27C61"/>
    <w:rsid w:val="00D33651"/>
    <w:rsid w:val="00D3412D"/>
    <w:rsid w:val="00D34D96"/>
    <w:rsid w:val="00D35510"/>
    <w:rsid w:val="00D35A7D"/>
    <w:rsid w:val="00D35E20"/>
    <w:rsid w:val="00D36078"/>
    <w:rsid w:val="00D361B5"/>
    <w:rsid w:val="00D3653A"/>
    <w:rsid w:val="00D36A8C"/>
    <w:rsid w:val="00D36A94"/>
    <w:rsid w:val="00D3731F"/>
    <w:rsid w:val="00D37BF2"/>
    <w:rsid w:val="00D3EFE3"/>
    <w:rsid w:val="00D40967"/>
    <w:rsid w:val="00D40AA9"/>
    <w:rsid w:val="00D421E4"/>
    <w:rsid w:val="00D427B2"/>
    <w:rsid w:val="00D42BE9"/>
    <w:rsid w:val="00D43271"/>
    <w:rsid w:val="00D43442"/>
    <w:rsid w:val="00D44242"/>
    <w:rsid w:val="00D4461B"/>
    <w:rsid w:val="00D446F7"/>
    <w:rsid w:val="00D4619C"/>
    <w:rsid w:val="00D514DD"/>
    <w:rsid w:val="00D51F50"/>
    <w:rsid w:val="00D52182"/>
    <w:rsid w:val="00D52CB7"/>
    <w:rsid w:val="00D52CCC"/>
    <w:rsid w:val="00D52DEC"/>
    <w:rsid w:val="00D52F5C"/>
    <w:rsid w:val="00D530A6"/>
    <w:rsid w:val="00D53A7F"/>
    <w:rsid w:val="00D54477"/>
    <w:rsid w:val="00D54A51"/>
    <w:rsid w:val="00D54DFF"/>
    <w:rsid w:val="00D602FA"/>
    <w:rsid w:val="00D60A92"/>
    <w:rsid w:val="00D61AF4"/>
    <w:rsid w:val="00D623EB"/>
    <w:rsid w:val="00D6421E"/>
    <w:rsid w:val="00D6431C"/>
    <w:rsid w:val="00D65B5D"/>
    <w:rsid w:val="00D65C2C"/>
    <w:rsid w:val="00D65C77"/>
    <w:rsid w:val="00D6636B"/>
    <w:rsid w:val="00D66EBF"/>
    <w:rsid w:val="00D67894"/>
    <w:rsid w:val="00D701FD"/>
    <w:rsid w:val="00D71AC2"/>
    <w:rsid w:val="00D71B06"/>
    <w:rsid w:val="00D71E49"/>
    <w:rsid w:val="00D721EB"/>
    <w:rsid w:val="00D7415A"/>
    <w:rsid w:val="00D74398"/>
    <w:rsid w:val="00D74AB6"/>
    <w:rsid w:val="00D751B5"/>
    <w:rsid w:val="00D75821"/>
    <w:rsid w:val="00D774B8"/>
    <w:rsid w:val="00D80D45"/>
    <w:rsid w:val="00D80EFF"/>
    <w:rsid w:val="00D814C2"/>
    <w:rsid w:val="00D8160E"/>
    <w:rsid w:val="00D81ED9"/>
    <w:rsid w:val="00D820A7"/>
    <w:rsid w:val="00D842EB"/>
    <w:rsid w:val="00D8448A"/>
    <w:rsid w:val="00D848BD"/>
    <w:rsid w:val="00D8526C"/>
    <w:rsid w:val="00D85F91"/>
    <w:rsid w:val="00D86B3B"/>
    <w:rsid w:val="00D86D36"/>
    <w:rsid w:val="00D87DAF"/>
    <w:rsid w:val="00D90900"/>
    <w:rsid w:val="00D92183"/>
    <w:rsid w:val="00D926E1"/>
    <w:rsid w:val="00D92D1D"/>
    <w:rsid w:val="00D92E1E"/>
    <w:rsid w:val="00D930FE"/>
    <w:rsid w:val="00D94302"/>
    <w:rsid w:val="00D94354"/>
    <w:rsid w:val="00D95F66"/>
    <w:rsid w:val="00D96A9C"/>
    <w:rsid w:val="00D976F5"/>
    <w:rsid w:val="00D97FF3"/>
    <w:rsid w:val="00DA195D"/>
    <w:rsid w:val="00DA21CA"/>
    <w:rsid w:val="00DA2448"/>
    <w:rsid w:val="00DA2F6E"/>
    <w:rsid w:val="00DA3095"/>
    <w:rsid w:val="00DA5097"/>
    <w:rsid w:val="00DA61C6"/>
    <w:rsid w:val="00DA75DE"/>
    <w:rsid w:val="00DB0D35"/>
    <w:rsid w:val="00DB171E"/>
    <w:rsid w:val="00DB1E3B"/>
    <w:rsid w:val="00DB22C2"/>
    <w:rsid w:val="00DB2368"/>
    <w:rsid w:val="00DB24D0"/>
    <w:rsid w:val="00DB27A5"/>
    <w:rsid w:val="00DB3300"/>
    <w:rsid w:val="00DB3502"/>
    <w:rsid w:val="00DB3CC9"/>
    <w:rsid w:val="00DB4909"/>
    <w:rsid w:val="00DB5251"/>
    <w:rsid w:val="00DB6A5E"/>
    <w:rsid w:val="00DB7F94"/>
    <w:rsid w:val="00DC1D3E"/>
    <w:rsid w:val="00DC20F9"/>
    <w:rsid w:val="00DC259E"/>
    <w:rsid w:val="00DC303A"/>
    <w:rsid w:val="00DC3430"/>
    <w:rsid w:val="00DC4C33"/>
    <w:rsid w:val="00DC4F04"/>
    <w:rsid w:val="00DC4FD0"/>
    <w:rsid w:val="00DC675B"/>
    <w:rsid w:val="00DC746A"/>
    <w:rsid w:val="00DC788E"/>
    <w:rsid w:val="00DC7FDA"/>
    <w:rsid w:val="00DD05A9"/>
    <w:rsid w:val="00DD068B"/>
    <w:rsid w:val="00DD0A8A"/>
    <w:rsid w:val="00DD1004"/>
    <w:rsid w:val="00DD15A8"/>
    <w:rsid w:val="00DD17BA"/>
    <w:rsid w:val="00DD3BC0"/>
    <w:rsid w:val="00DD4779"/>
    <w:rsid w:val="00DD4A66"/>
    <w:rsid w:val="00DD5677"/>
    <w:rsid w:val="00DD58D9"/>
    <w:rsid w:val="00DD6807"/>
    <w:rsid w:val="00DE0855"/>
    <w:rsid w:val="00DE1800"/>
    <w:rsid w:val="00DE1D35"/>
    <w:rsid w:val="00DE30B4"/>
    <w:rsid w:val="00DE42A0"/>
    <w:rsid w:val="00DE4C32"/>
    <w:rsid w:val="00DE511A"/>
    <w:rsid w:val="00DE51DA"/>
    <w:rsid w:val="00DE5414"/>
    <w:rsid w:val="00DE566D"/>
    <w:rsid w:val="00DE5963"/>
    <w:rsid w:val="00DE5F60"/>
    <w:rsid w:val="00DE5F83"/>
    <w:rsid w:val="00DE6469"/>
    <w:rsid w:val="00DE7BA4"/>
    <w:rsid w:val="00DF119B"/>
    <w:rsid w:val="00DF123F"/>
    <w:rsid w:val="00DF1B35"/>
    <w:rsid w:val="00DF1F79"/>
    <w:rsid w:val="00DF4DA4"/>
    <w:rsid w:val="00DF5147"/>
    <w:rsid w:val="00DF5F21"/>
    <w:rsid w:val="00DF5FE0"/>
    <w:rsid w:val="00DF658D"/>
    <w:rsid w:val="00DF6C89"/>
    <w:rsid w:val="00DF72BD"/>
    <w:rsid w:val="00DF7D8D"/>
    <w:rsid w:val="00E01A62"/>
    <w:rsid w:val="00E02001"/>
    <w:rsid w:val="00E02661"/>
    <w:rsid w:val="00E02CC8"/>
    <w:rsid w:val="00E02D06"/>
    <w:rsid w:val="00E03008"/>
    <w:rsid w:val="00E04B1A"/>
    <w:rsid w:val="00E06D5B"/>
    <w:rsid w:val="00E079C5"/>
    <w:rsid w:val="00E101B1"/>
    <w:rsid w:val="00E1224F"/>
    <w:rsid w:val="00E135CE"/>
    <w:rsid w:val="00E14CEE"/>
    <w:rsid w:val="00E14DDF"/>
    <w:rsid w:val="00E15F43"/>
    <w:rsid w:val="00E16158"/>
    <w:rsid w:val="00E16311"/>
    <w:rsid w:val="00E17ACE"/>
    <w:rsid w:val="00E21491"/>
    <w:rsid w:val="00E223A7"/>
    <w:rsid w:val="00E22821"/>
    <w:rsid w:val="00E2287B"/>
    <w:rsid w:val="00E23A94"/>
    <w:rsid w:val="00E240D2"/>
    <w:rsid w:val="00E2473D"/>
    <w:rsid w:val="00E2585B"/>
    <w:rsid w:val="00E2634B"/>
    <w:rsid w:val="00E26ADF"/>
    <w:rsid w:val="00E27722"/>
    <w:rsid w:val="00E2789D"/>
    <w:rsid w:val="00E314B6"/>
    <w:rsid w:val="00E31A78"/>
    <w:rsid w:val="00E31ECF"/>
    <w:rsid w:val="00E31FB0"/>
    <w:rsid w:val="00E3337C"/>
    <w:rsid w:val="00E34E29"/>
    <w:rsid w:val="00E354F1"/>
    <w:rsid w:val="00E355E0"/>
    <w:rsid w:val="00E35D0D"/>
    <w:rsid w:val="00E3699E"/>
    <w:rsid w:val="00E36B18"/>
    <w:rsid w:val="00E36D33"/>
    <w:rsid w:val="00E37116"/>
    <w:rsid w:val="00E37621"/>
    <w:rsid w:val="00E4030A"/>
    <w:rsid w:val="00E412A5"/>
    <w:rsid w:val="00E41DA2"/>
    <w:rsid w:val="00E42331"/>
    <w:rsid w:val="00E43D98"/>
    <w:rsid w:val="00E44047"/>
    <w:rsid w:val="00E4465D"/>
    <w:rsid w:val="00E44C4D"/>
    <w:rsid w:val="00E455B3"/>
    <w:rsid w:val="00E46C63"/>
    <w:rsid w:val="00E47B26"/>
    <w:rsid w:val="00E47DF0"/>
    <w:rsid w:val="00E505BE"/>
    <w:rsid w:val="00E50D8B"/>
    <w:rsid w:val="00E50DED"/>
    <w:rsid w:val="00E5200C"/>
    <w:rsid w:val="00E521E9"/>
    <w:rsid w:val="00E527E1"/>
    <w:rsid w:val="00E54422"/>
    <w:rsid w:val="00E55E8E"/>
    <w:rsid w:val="00E56E2C"/>
    <w:rsid w:val="00E5742C"/>
    <w:rsid w:val="00E574F6"/>
    <w:rsid w:val="00E608B2"/>
    <w:rsid w:val="00E615BB"/>
    <w:rsid w:val="00E625AD"/>
    <w:rsid w:val="00E64AE4"/>
    <w:rsid w:val="00E64C7F"/>
    <w:rsid w:val="00E70DAB"/>
    <w:rsid w:val="00E70E9C"/>
    <w:rsid w:val="00E71FEF"/>
    <w:rsid w:val="00E72644"/>
    <w:rsid w:val="00E72D56"/>
    <w:rsid w:val="00E730B7"/>
    <w:rsid w:val="00E7316D"/>
    <w:rsid w:val="00E73621"/>
    <w:rsid w:val="00E73E75"/>
    <w:rsid w:val="00E7434F"/>
    <w:rsid w:val="00E80594"/>
    <w:rsid w:val="00E806F3"/>
    <w:rsid w:val="00E8094D"/>
    <w:rsid w:val="00E80F84"/>
    <w:rsid w:val="00E81F36"/>
    <w:rsid w:val="00E826FA"/>
    <w:rsid w:val="00E82901"/>
    <w:rsid w:val="00E868F1"/>
    <w:rsid w:val="00E86BAF"/>
    <w:rsid w:val="00E86EAA"/>
    <w:rsid w:val="00E872EF"/>
    <w:rsid w:val="00E87357"/>
    <w:rsid w:val="00E9009E"/>
    <w:rsid w:val="00E90447"/>
    <w:rsid w:val="00E91668"/>
    <w:rsid w:val="00E91EA7"/>
    <w:rsid w:val="00E92131"/>
    <w:rsid w:val="00E92390"/>
    <w:rsid w:val="00E94E26"/>
    <w:rsid w:val="00E96F58"/>
    <w:rsid w:val="00E97764"/>
    <w:rsid w:val="00E97CA7"/>
    <w:rsid w:val="00E97F41"/>
    <w:rsid w:val="00EA0023"/>
    <w:rsid w:val="00EA2687"/>
    <w:rsid w:val="00EA2B96"/>
    <w:rsid w:val="00EA319C"/>
    <w:rsid w:val="00EA37E3"/>
    <w:rsid w:val="00EA3D7F"/>
    <w:rsid w:val="00EA5E4E"/>
    <w:rsid w:val="00EA5F2F"/>
    <w:rsid w:val="00EA630B"/>
    <w:rsid w:val="00EA6AA0"/>
    <w:rsid w:val="00EB1492"/>
    <w:rsid w:val="00EB298A"/>
    <w:rsid w:val="00EB3E5D"/>
    <w:rsid w:val="00EB44D8"/>
    <w:rsid w:val="00EB4EF2"/>
    <w:rsid w:val="00EB57CC"/>
    <w:rsid w:val="00EB5AD6"/>
    <w:rsid w:val="00EB60F7"/>
    <w:rsid w:val="00EB6240"/>
    <w:rsid w:val="00EB6652"/>
    <w:rsid w:val="00EB6BF4"/>
    <w:rsid w:val="00EB73C9"/>
    <w:rsid w:val="00EB7462"/>
    <w:rsid w:val="00EB7913"/>
    <w:rsid w:val="00EB7C5F"/>
    <w:rsid w:val="00EB7D39"/>
    <w:rsid w:val="00EC02D3"/>
    <w:rsid w:val="00EC0CFF"/>
    <w:rsid w:val="00EC11AC"/>
    <w:rsid w:val="00EC2013"/>
    <w:rsid w:val="00EC2DAA"/>
    <w:rsid w:val="00EC3B0C"/>
    <w:rsid w:val="00EC40AD"/>
    <w:rsid w:val="00EC45F5"/>
    <w:rsid w:val="00EC46F4"/>
    <w:rsid w:val="00EC4BEA"/>
    <w:rsid w:val="00EC5F12"/>
    <w:rsid w:val="00EC6111"/>
    <w:rsid w:val="00EC619A"/>
    <w:rsid w:val="00EC625C"/>
    <w:rsid w:val="00EC6A25"/>
    <w:rsid w:val="00EC6E41"/>
    <w:rsid w:val="00ED0403"/>
    <w:rsid w:val="00ED06F5"/>
    <w:rsid w:val="00ED0BA5"/>
    <w:rsid w:val="00ED1752"/>
    <w:rsid w:val="00ED1F2C"/>
    <w:rsid w:val="00ED213A"/>
    <w:rsid w:val="00ED275C"/>
    <w:rsid w:val="00ED3051"/>
    <w:rsid w:val="00ED3563"/>
    <w:rsid w:val="00ED42B0"/>
    <w:rsid w:val="00ED4509"/>
    <w:rsid w:val="00ED4577"/>
    <w:rsid w:val="00ED6583"/>
    <w:rsid w:val="00ED6DFC"/>
    <w:rsid w:val="00ED7B66"/>
    <w:rsid w:val="00ED7FB3"/>
    <w:rsid w:val="00EE3C4A"/>
    <w:rsid w:val="00EE5372"/>
    <w:rsid w:val="00EE5675"/>
    <w:rsid w:val="00EE6086"/>
    <w:rsid w:val="00EE6643"/>
    <w:rsid w:val="00EE665A"/>
    <w:rsid w:val="00EE6D92"/>
    <w:rsid w:val="00EE6FE8"/>
    <w:rsid w:val="00EE7D35"/>
    <w:rsid w:val="00EF0163"/>
    <w:rsid w:val="00EF04A7"/>
    <w:rsid w:val="00EF2CE0"/>
    <w:rsid w:val="00EF3C6C"/>
    <w:rsid w:val="00EF407A"/>
    <w:rsid w:val="00EF4BAB"/>
    <w:rsid w:val="00EF6144"/>
    <w:rsid w:val="00EF6785"/>
    <w:rsid w:val="00EF67F2"/>
    <w:rsid w:val="00EF75D2"/>
    <w:rsid w:val="00EF7901"/>
    <w:rsid w:val="00EF7B0E"/>
    <w:rsid w:val="00F0080E"/>
    <w:rsid w:val="00F00AD2"/>
    <w:rsid w:val="00F01080"/>
    <w:rsid w:val="00F01787"/>
    <w:rsid w:val="00F01D66"/>
    <w:rsid w:val="00F02C17"/>
    <w:rsid w:val="00F03941"/>
    <w:rsid w:val="00F03E9F"/>
    <w:rsid w:val="00F03F30"/>
    <w:rsid w:val="00F046DA"/>
    <w:rsid w:val="00F04986"/>
    <w:rsid w:val="00F04D55"/>
    <w:rsid w:val="00F04E34"/>
    <w:rsid w:val="00F06FF6"/>
    <w:rsid w:val="00F0723F"/>
    <w:rsid w:val="00F10E2C"/>
    <w:rsid w:val="00F11E65"/>
    <w:rsid w:val="00F12D49"/>
    <w:rsid w:val="00F12DC5"/>
    <w:rsid w:val="00F13085"/>
    <w:rsid w:val="00F131CE"/>
    <w:rsid w:val="00F13F06"/>
    <w:rsid w:val="00F13FAE"/>
    <w:rsid w:val="00F1441A"/>
    <w:rsid w:val="00F14ECB"/>
    <w:rsid w:val="00F15461"/>
    <w:rsid w:val="00F1547C"/>
    <w:rsid w:val="00F15B4E"/>
    <w:rsid w:val="00F15D85"/>
    <w:rsid w:val="00F16D1C"/>
    <w:rsid w:val="00F20719"/>
    <w:rsid w:val="00F21773"/>
    <w:rsid w:val="00F21ADB"/>
    <w:rsid w:val="00F222D4"/>
    <w:rsid w:val="00F2347E"/>
    <w:rsid w:val="00F2451D"/>
    <w:rsid w:val="00F247BD"/>
    <w:rsid w:val="00F249F9"/>
    <w:rsid w:val="00F24FD9"/>
    <w:rsid w:val="00F25C24"/>
    <w:rsid w:val="00F26A57"/>
    <w:rsid w:val="00F26B76"/>
    <w:rsid w:val="00F26BC2"/>
    <w:rsid w:val="00F26E58"/>
    <w:rsid w:val="00F27F64"/>
    <w:rsid w:val="00F3044A"/>
    <w:rsid w:val="00F30956"/>
    <w:rsid w:val="00F316D1"/>
    <w:rsid w:val="00F319D7"/>
    <w:rsid w:val="00F324A2"/>
    <w:rsid w:val="00F32B57"/>
    <w:rsid w:val="00F33246"/>
    <w:rsid w:val="00F34235"/>
    <w:rsid w:val="00F343E2"/>
    <w:rsid w:val="00F35D41"/>
    <w:rsid w:val="00F362BC"/>
    <w:rsid w:val="00F368EA"/>
    <w:rsid w:val="00F36A3A"/>
    <w:rsid w:val="00F37D61"/>
    <w:rsid w:val="00F37ED1"/>
    <w:rsid w:val="00F41B04"/>
    <w:rsid w:val="00F42C98"/>
    <w:rsid w:val="00F433C1"/>
    <w:rsid w:val="00F445C1"/>
    <w:rsid w:val="00F470AF"/>
    <w:rsid w:val="00F509A9"/>
    <w:rsid w:val="00F50D1A"/>
    <w:rsid w:val="00F53F52"/>
    <w:rsid w:val="00F55020"/>
    <w:rsid w:val="00F57C62"/>
    <w:rsid w:val="00F57D42"/>
    <w:rsid w:val="00F57E37"/>
    <w:rsid w:val="00F6065A"/>
    <w:rsid w:val="00F616F4"/>
    <w:rsid w:val="00F6174A"/>
    <w:rsid w:val="00F61946"/>
    <w:rsid w:val="00F622F8"/>
    <w:rsid w:val="00F6264E"/>
    <w:rsid w:val="00F6378F"/>
    <w:rsid w:val="00F63B52"/>
    <w:rsid w:val="00F64218"/>
    <w:rsid w:val="00F64684"/>
    <w:rsid w:val="00F6528F"/>
    <w:rsid w:val="00F6575D"/>
    <w:rsid w:val="00F65B12"/>
    <w:rsid w:val="00F66173"/>
    <w:rsid w:val="00F663E7"/>
    <w:rsid w:val="00F6649D"/>
    <w:rsid w:val="00F70B22"/>
    <w:rsid w:val="00F71BA0"/>
    <w:rsid w:val="00F73BF4"/>
    <w:rsid w:val="00F74F4B"/>
    <w:rsid w:val="00F75BD7"/>
    <w:rsid w:val="00F76039"/>
    <w:rsid w:val="00F76693"/>
    <w:rsid w:val="00F7694A"/>
    <w:rsid w:val="00F76D92"/>
    <w:rsid w:val="00F8026B"/>
    <w:rsid w:val="00F80706"/>
    <w:rsid w:val="00F810EE"/>
    <w:rsid w:val="00F811D3"/>
    <w:rsid w:val="00F818C5"/>
    <w:rsid w:val="00F81FD6"/>
    <w:rsid w:val="00F82713"/>
    <w:rsid w:val="00F82BF4"/>
    <w:rsid w:val="00F83BDE"/>
    <w:rsid w:val="00F855BC"/>
    <w:rsid w:val="00F859C9"/>
    <w:rsid w:val="00F86485"/>
    <w:rsid w:val="00F901A6"/>
    <w:rsid w:val="00F90B92"/>
    <w:rsid w:val="00F90BA6"/>
    <w:rsid w:val="00F915E0"/>
    <w:rsid w:val="00F91C59"/>
    <w:rsid w:val="00F95288"/>
    <w:rsid w:val="00F95DF4"/>
    <w:rsid w:val="00F95F3A"/>
    <w:rsid w:val="00F96ED1"/>
    <w:rsid w:val="00F97787"/>
    <w:rsid w:val="00F97AB7"/>
    <w:rsid w:val="00FA0584"/>
    <w:rsid w:val="00FA1DE4"/>
    <w:rsid w:val="00FA38E0"/>
    <w:rsid w:val="00FA4ED4"/>
    <w:rsid w:val="00FA530F"/>
    <w:rsid w:val="00FA54CD"/>
    <w:rsid w:val="00FA55B2"/>
    <w:rsid w:val="00FA61B9"/>
    <w:rsid w:val="00FA648B"/>
    <w:rsid w:val="00FA6A2A"/>
    <w:rsid w:val="00FA6D38"/>
    <w:rsid w:val="00FA71FE"/>
    <w:rsid w:val="00FB0572"/>
    <w:rsid w:val="00FB07E0"/>
    <w:rsid w:val="00FB086E"/>
    <w:rsid w:val="00FB0885"/>
    <w:rsid w:val="00FB1719"/>
    <w:rsid w:val="00FB1FED"/>
    <w:rsid w:val="00FB211C"/>
    <w:rsid w:val="00FB2B83"/>
    <w:rsid w:val="00FB35AE"/>
    <w:rsid w:val="00FB35C0"/>
    <w:rsid w:val="00FB4318"/>
    <w:rsid w:val="00FB4722"/>
    <w:rsid w:val="00FB6747"/>
    <w:rsid w:val="00FB7470"/>
    <w:rsid w:val="00FB74E1"/>
    <w:rsid w:val="00FB77AF"/>
    <w:rsid w:val="00FB7BBA"/>
    <w:rsid w:val="00FB7EBB"/>
    <w:rsid w:val="00FC050A"/>
    <w:rsid w:val="00FC0DB4"/>
    <w:rsid w:val="00FC1C42"/>
    <w:rsid w:val="00FC1EDC"/>
    <w:rsid w:val="00FC2C9D"/>
    <w:rsid w:val="00FC2DF4"/>
    <w:rsid w:val="00FC30D4"/>
    <w:rsid w:val="00FC33F4"/>
    <w:rsid w:val="00FC3748"/>
    <w:rsid w:val="00FC3779"/>
    <w:rsid w:val="00FC3B4D"/>
    <w:rsid w:val="00FC3FD4"/>
    <w:rsid w:val="00FC41A6"/>
    <w:rsid w:val="00FC45C8"/>
    <w:rsid w:val="00FC563F"/>
    <w:rsid w:val="00FC6718"/>
    <w:rsid w:val="00FC6AEE"/>
    <w:rsid w:val="00FC78AE"/>
    <w:rsid w:val="00FD01D7"/>
    <w:rsid w:val="00FD085F"/>
    <w:rsid w:val="00FD0D2F"/>
    <w:rsid w:val="00FD0FC9"/>
    <w:rsid w:val="00FD148A"/>
    <w:rsid w:val="00FD22B1"/>
    <w:rsid w:val="00FD2A96"/>
    <w:rsid w:val="00FD2E05"/>
    <w:rsid w:val="00FD3155"/>
    <w:rsid w:val="00FD4768"/>
    <w:rsid w:val="00FD4D0C"/>
    <w:rsid w:val="00FD600D"/>
    <w:rsid w:val="00FD6066"/>
    <w:rsid w:val="00FD606F"/>
    <w:rsid w:val="00FD618A"/>
    <w:rsid w:val="00FD62F2"/>
    <w:rsid w:val="00FD75BF"/>
    <w:rsid w:val="00FD77AE"/>
    <w:rsid w:val="00FE0B45"/>
    <w:rsid w:val="00FE1446"/>
    <w:rsid w:val="00FE2223"/>
    <w:rsid w:val="00FE247C"/>
    <w:rsid w:val="00FE3270"/>
    <w:rsid w:val="00FE3F6F"/>
    <w:rsid w:val="00FE4146"/>
    <w:rsid w:val="00FE4624"/>
    <w:rsid w:val="00FE4E11"/>
    <w:rsid w:val="00FE5CF9"/>
    <w:rsid w:val="00FE67B5"/>
    <w:rsid w:val="00FE774E"/>
    <w:rsid w:val="00FF0A6E"/>
    <w:rsid w:val="00FF0C88"/>
    <w:rsid w:val="00FF3436"/>
    <w:rsid w:val="00FF40AF"/>
    <w:rsid w:val="00FF4C28"/>
    <w:rsid w:val="00FF6417"/>
    <w:rsid w:val="00FF6536"/>
    <w:rsid w:val="00FF6932"/>
    <w:rsid w:val="00FF6C1A"/>
    <w:rsid w:val="00FF7138"/>
    <w:rsid w:val="00FF727E"/>
    <w:rsid w:val="0140A4F8"/>
    <w:rsid w:val="01573700"/>
    <w:rsid w:val="01E5A6F5"/>
    <w:rsid w:val="01FE8EFE"/>
    <w:rsid w:val="023AD96C"/>
    <w:rsid w:val="029FDFD6"/>
    <w:rsid w:val="02C2815F"/>
    <w:rsid w:val="02E41813"/>
    <w:rsid w:val="02E4F69F"/>
    <w:rsid w:val="02E9CF6D"/>
    <w:rsid w:val="02EE756B"/>
    <w:rsid w:val="0388602D"/>
    <w:rsid w:val="039C71B0"/>
    <w:rsid w:val="03A41427"/>
    <w:rsid w:val="03D22827"/>
    <w:rsid w:val="042999D1"/>
    <w:rsid w:val="04836795"/>
    <w:rsid w:val="04BE6636"/>
    <w:rsid w:val="05149E6D"/>
    <w:rsid w:val="0529A5B0"/>
    <w:rsid w:val="054325B4"/>
    <w:rsid w:val="054B27AD"/>
    <w:rsid w:val="05619CBB"/>
    <w:rsid w:val="05774FB9"/>
    <w:rsid w:val="059EB7BB"/>
    <w:rsid w:val="05D27C7A"/>
    <w:rsid w:val="05D76648"/>
    <w:rsid w:val="05E4F408"/>
    <w:rsid w:val="05EFF762"/>
    <w:rsid w:val="05FA3F31"/>
    <w:rsid w:val="060AF658"/>
    <w:rsid w:val="0614451E"/>
    <w:rsid w:val="0637C68C"/>
    <w:rsid w:val="06CB33D1"/>
    <w:rsid w:val="06D34B19"/>
    <w:rsid w:val="06D3F1C2"/>
    <w:rsid w:val="06F0342A"/>
    <w:rsid w:val="0702827E"/>
    <w:rsid w:val="070A4AC6"/>
    <w:rsid w:val="070CE896"/>
    <w:rsid w:val="0778085F"/>
    <w:rsid w:val="07F73BA8"/>
    <w:rsid w:val="08186499"/>
    <w:rsid w:val="0820088E"/>
    <w:rsid w:val="08370E90"/>
    <w:rsid w:val="089AF5CC"/>
    <w:rsid w:val="08E3D9A6"/>
    <w:rsid w:val="09311A72"/>
    <w:rsid w:val="094DCED5"/>
    <w:rsid w:val="09532E0D"/>
    <w:rsid w:val="095E5981"/>
    <w:rsid w:val="0988E9C9"/>
    <w:rsid w:val="09B3208D"/>
    <w:rsid w:val="09FDB12A"/>
    <w:rsid w:val="0A01C935"/>
    <w:rsid w:val="0A7C285C"/>
    <w:rsid w:val="0A88A5AB"/>
    <w:rsid w:val="0ABDE229"/>
    <w:rsid w:val="0ACC4B90"/>
    <w:rsid w:val="0B2A718F"/>
    <w:rsid w:val="0BB00B41"/>
    <w:rsid w:val="0BBD50FE"/>
    <w:rsid w:val="0BFCD98E"/>
    <w:rsid w:val="0C8C3356"/>
    <w:rsid w:val="0C9C43D5"/>
    <w:rsid w:val="0CC5215C"/>
    <w:rsid w:val="0CD16180"/>
    <w:rsid w:val="0D5B52C6"/>
    <w:rsid w:val="0DA42CEB"/>
    <w:rsid w:val="0E4C4DDE"/>
    <w:rsid w:val="0E51A56C"/>
    <w:rsid w:val="0E51E410"/>
    <w:rsid w:val="0E5606BA"/>
    <w:rsid w:val="0F0A1AF6"/>
    <w:rsid w:val="0F230498"/>
    <w:rsid w:val="0F400636"/>
    <w:rsid w:val="101216C0"/>
    <w:rsid w:val="1035D11F"/>
    <w:rsid w:val="1036862C"/>
    <w:rsid w:val="10594F3C"/>
    <w:rsid w:val="10B232F7"/>
    <w:rsid w:val="10F9CF0D"/>
    <w:rsid w:val="1103905E"/>
    <w:rsid w:val="110674EE"/>
    <w:rsid w:val="1117229D"/>
    <w:rsid w:val="11346744"/>
    <w:rsid w:val="11446573"/>
    <w:rsid w:val="1178BF67"/>
    <w:rsid w:val="122603BB"/>
    <w:rsid w:val="123BDD32"/>
    <w:rsid w:val="124789EF"/>
    <w:rsid w:val="130FFFB4"/>
    <w:rsid w:val="134371CD"/>
    <w:rsid w:val="139A2AF2"/>
    <w:rsid w:val="13FB13F3"/>
    <w:rsid w:val="146D80A0"/>
    <w:rsid w:val="14870BD6"/>
    <w:rsid w:val="14907C29"/>
    <w:rsid w:val="14BB564B"/>
    <w:rsid w:val="14CDB5D8"/>
    <w:rsid w:val="14E75159"/>
    <w:rsid w:val="14FAC5CD"/>
    <w:rsid w:val="15043481"/>
    <w:rsid w:val="15AD0042"/>
    <w:rsid w:val="15B86346"/>
    <w:rsid w:val="15C77DB2"/>
    <w:rsid w:val="15E30323"/>
    <w:rsid w:val="16290C8C"/>
    <w:rsid w:val="162AD189"/>
    <w:rsid w:val="1661E152"/>
    <w:rsid w:val="1668CBD0"/>
    <w:rsid w:val="16988120"/>
    <w:rsid w:val="16CEC0D0"/>
    <w:rsid w:val="16E8A28F"/>
    <w:rsid w:val="17AE8A6F"/>
    <w:rsid w:val="182BFDAF"/>
    <w:rsid w:val="185DB06E"/>
    <w:rsid w:val="189883CA"/>
    <w:rsid w:val="18BCBA9F"/>
    <w:rsid w:val="18F4B9C6"/>
    <w:rsid w:val="19429C68"/>
    <w:rsid w:val="194DF0E4"/>
    <w:rsid w:val="195E1A92"/>
    <w:rsid w:val="1995BDE1"/>
    <w:rsid w:val="1998A20A"/>
    <w:rsid w:val="19D4DAE7"/>
    <w:rsid w:val="19E0FA85"/>
    <w:rsid w:val="19E2E519"/>
    <w:rsid w:val="19F294E8"/>
    <w:rsid w:val="1A2C42AB"/>
    <w:rsid w:val="1A35DCD8"/>
    <w:rsid w:val="1A3AC2F8"/>
    <w:rsid w:val="1A400770"/>
    <w:rsid w:val="1AE8F766"/>
    <w:rsid w:val="1B2531DC"/>
    <w:rsid w:val="1BE0A7E6"/>
    <w:rsid w:val="1C05D149"/>
    <w:rsid w:val="1C2640BC"/>
    <w:rsid w:val="1C41BCE5"/>
    <w:rsid w:val="1C5D2E00"/>
    <w:rsid w:val="1C623276"/>
    <w:rsid w:val="1C9C13A0"/>
    <w:rsid w:val="1CD59A3E"/>
    <w:rsid w:val="1CD6B415"/>
    <w:rsid w:val="1CE491F5"/>
    <w:rsid w:val="1D218080"/>
    <w:rsid w:val="1D30A771"/>
    <w:rsid w:val="1D37CF91"/>
    <w:rsid w:val="1D3FBB45"/>
    <w:rsid w:val="1D559DCA"/>
    <w:rsid w:val="1D70689A"/>
    <w:rsid w:val="1DAB52A2"/>
    <w:rsid w:val="1DB4A1F4"/>
    <w:rsid w:val="1DC171A8"/>
    <w:rsid w:val="1E16ECD3"/>
    <w:rsid w:val="1E2230AF"/>
    <w:rsid w:val="1E2316B8"/>
    <w:rsid w:val="1E3BC1B8"/>
    <w:rsid w:val="1E854056"/>
    <w:rsid w:val="1EA687B5"/>
    <w:rsid w:val="1EAE1BBC"/>
    <w:rsid w:val="1EFC1529"/>
    <w:rsid w:val="1F03349F"/>
    <w:rsid w:val="1F176EE5"/>
    <w:rsid w:val="1F3B41DE"/>
    <w:rsid w:val="1F5AE424"/>
    <w:rsid w:val="1F8640EB"/>
    <w:rsid w:val="1FAC928C"/>
    <w:rsid w:val="1FD192E1"/>
    <w:rsid w:val="1FE8C39D"/>
    <w:rsid w:val="1FFFA4A4"/>
    <w:rsid w:val="202CDCF9"/>
    <w:rsid w:val="205D3D5D"/>
    <w:rsid w:val="20870C5D"/>
    <w:rsid w:val="20A412F8"/>
    <w:rsid w:val="20EE438C"/>
    <w:rsid w:val="213408F5"/>
    <w:rsid w:val="215EC6B2"/>
    <w:rsid w:val="21A9A8FC"/>
    <w:rsid w:val="21AE0DFF"/>
    <w:rsid w:val="21AF1456"/>
    <w:rsid w:val="21DAB484"/>
    <w:rsid w:val="21F7FE6C"/>
    <w:rsid w:val="22419E35"/>
    <w:rsid w:val="226389EF"/>
    <w:rsid w:val="226C74FB"/>
    <w:rsid w:val="226E41C2"/>
    <w:rsid w:val="22A411CA"/>
    <w:rsid w:val="22B83FE7"/>
    <w:rsid w:val="230E23AB"/>
    <w:rsid w:val="2345DB6D"/>
    <w:rsid w:val="23529E2B"/>
    <w:rsid w:val="236AEE9C"/>
    <w:rsid w:val="23D4E1E9"/>
    <w:rsid w:val="2425D768"/>
    <w:rsid w:val="2429094B"/>
    <w:rsid w:val="246405BE"/>
    <w:rsid w:val="247C94AB"/>
    <w:rsid w:val="248E50DE"/>
    <w:rsid w:val="24C3AED6"/>
    <w:rsid w:val="253DEC35"/>
    <w:rsid w:val="255851F9"/>
    <w:rsid w:val="25611132"/>
    <w:rsid w:val="2562D236"/>
    <w:rsid w:val="2575D1B5"/>
    <w:rsid w:val="25992DE3"/>
    <w:rsid w:val="25B826C9"/>
    <w:rsid w:val="25B926C0"/>
    <w:rsid w:val="25D0C36F"/>
    <w:rsid w:val="25EDACA8"/>
    <w:rsid w:val="25F2B17A"/>
    <w:rsid w:val="264EF5C7"/>
    <w:rsid w:val="26509A05"/>
    <w:rsid w:val="26CE9A42"/>
    <w:rsid w:val="26D9BF2F"/>
    <w:rsid w:val="2727AFF9"/>
    <w:rsid w:val="2727DF01"/>
    <w:rsid w:val="27701484"/>
    <w:rsid w:val="27BB6EA1"/>
    <w:rsid w:val="27CC116D"/>
    <w:rsid w:val="2802EE8B"/>
    <w:rsid w:val="281AE90E"/>
    <w:rsid w:val="2822A081"/>
    <w:rsid w:val="2825990B"/>
    <w:rsid w:val="282CA823"/>
    <w:rsid w:val="286C11D7"/>
    <w:rsid w:val="287A9D90"/>
    <w:rsid w:val="28A3368C"/>
    <w:rsid w:val="29475947"/>
    <w:rsid w:val="297ECFD1"/>
    <w:rsid w:val="29F8F0B5"/>
    <w:rsid w:val="2A30425C"/>
    <w:rsid w:val="2A3EFF69"/>
    <w:rsid w:val="2A47EB8A"/>
    <w:rsid w:val="2A5C086D"/>
    <w:rsid w:val="2A603A92"/>
    <w:rsid w:val="2A673F8B"/>
    <w:rsid w:val="2A89DFDB"/>
    <w:rsid w:val="2AB92B83"/>
    <w:rsid w:val="2AB97948"/>
    <w:rsid w:val="2AECB406"/>
    <w:rsid w:val="2AF23038"/>
    <w:rsid w:val="2B3BD3E7"/>
    <w:rsid w:val="2B442099"/>
    <w:rsid w:val="2B6D17C8"/>
    <w:rsid w:val="2B721958"/>
    <w:rsid w:val="2B78F21B"/>
    <w:rsid w:val="2B8CB5C8"/>
    <w:rsid w:val="2B8FD099"/>
    <w:rsid w:val="2B9FB4B3"/>
    <w:rsid w:val="2BFEEF06"/>
    <w:rsid w:val="2C025C66"/>
    <w:rsid w:val="2C68E456"/>
    <w:rsid w:val="2CC783E8"/>
    <w:rsid w:val="2CD4C1AF"/>
    <w:rsid w:val="2D380D49"/>
    <w:rsid w:val="2D43603A"/>
    <w:rsid w:val="2D58D64A"/>
    <w:rsid w:val="2DA974A9"/>
    <w:rsid w:val="2DBF3105"/>
    <w:rsid w:val="2DC67D14"/>
    <w:rsid w:val="2E2BD798"/>
    <w:rsid w:val="2E57B49D"/>
    <w:rsid w:val="2E6EAB46"/>
    <w:rsid w:val="2E78C6EC"/>
    <w:rsid w:val="2EB3C35D"/>
    <w:rsid w:val="2EEBB77C"/>
    <w:rsid w:val="2EF95517"/>
    <w:rsid w:val="2EFC8EEB"/>
    <w:rsid w:val="2F026FC5"/>
    <w:rsid w:val="2F1CB1E0"/>
    <w:rsid w:val="2F40A1A8"/>
    <w:rsid w:val="2F4174FD"/>
    <w:rsid w:val="2F851094"/>
    <w:rsid w:val="2FB1F129"/>
    <w:rsid w:val="2FC007A4"/>
    <w:rsid w:val="2FDBF09C"/>
    <w:rsid w:val="300FEE73"/>
    <w:rsid w:val="3053EF1C"/>
    <w:rsid w:val="308D0549"/>
    <w:rsid w:val="3090B0FF"/>
    <w:rsid w:val="30A6BF92"/>
    <w:rsid w:val="30EF63DA"/>
    <w:rsid w:val="31126A28"/>
    <w:rsid w:val="3122BC5E"/>
    <w:rsid w:val="3179BDD3"/>
    <w:rsid w:val="317D6F98"/>
    <w:rsid w:val="325BC1E3"/>
    <w:rsid w:val="3264E1DF"/>
    <w:rsid w:val="3266D6B4"/>
    <w:rsid w:val="32E90EF7"/>
    <w:rsid w:val="330F16EB"/>
    <w:rsid w:val="3322848D"/>
    <w:rsid w:val="33342D81"/>
    <w:rsid w:val="334F6307"/>
    <w:rsid w:val="3351D557"/>
    <w:rsid w:val="336F17CE"/>
    <w:rsid w:val="338A7507"/>
    <w:rsid w:val="339DFEE8"/>
    <w:rsid w:val="33D13F94"/>
    <w:rsid w:val="34267F3E"/>
    <w:rsid w:val="34368F75"/>
    <w:rsid w:val="345DEC17"/>
    <w:rsid w:val="348EBAA4"/>
    <w:rsid w:val="3493625A"/>
    <w:rsid w:val="352F5D72"/>
    <w:rsid w:val="353A2AEE"/>
    <w:rsid w:val="3595B10A"/>
    <w:rsid w:val="3596457E"/>
    <w:rsid w:val="35B72D6C"/>
    <w:rsid w:val="35F04380"/>
    <w:rsid w:val="36385994"/>
    <w:rsid w:val="3651C8C4"/>
    <w:rsid w:val="3661AF9F"/>
    <w:rsid w:val="36632D86"/>
    <w:rsid w:val="36893C8D"/>
    <w:rsid w:val="36A7D18D"/>
    <w:rsid w:val="36D1064A"/>
    <w:rsid w:val="36DEDA75"/>
    <w:rsid w:val="36E3B98D"/>
    <w:rsid w:val="370CD58F"/>
    <w:rsid w:val="3737032A"/>
    <w:rsid w:val="374BAD44"/>
    <w:rsid w:val="3788C213"/>
    <w:rsid w:val="378AF80D"/>
    <w:rsid w:val="37C6FD3F"/>
    <w:rsid w:val="386CA7DD"/>
    <w:rsid w:val="38C32A89"/>
    <w:rsid w:val="392D9453"/>
    <w:rsid w:val="393008B4"/>
    <w:rsid w:val="3931D76D"/>
    <w:rsid w:val="394F1C1A"/>
    <w:rsid w:val="395DB9C3"/>
    <w:rsid w:val="3976B052"/>
    <w:rsid w:val="39C0685B"/>
    <w:rsid w:val="39E020A2"/>
    <w:rsid w:val="39F59654"/>
    <w:rsid w:val="3A0BAA89"/>
    <w:rsid w:val="3A5597F5"/>
    <w:rsid w:val="3A5F41DA"/>
    <w:rsid w:val="3A717D0F"/>
    <w:rsid w:val="3A7924A7"/>
    <w:rsid w:val="3ACDC093"/>
    <w:rsid w:val="3B0B1FD5"/>
    <w:rsid w:val="3B2A2952"/>
    <w:rsid w:val="3B786BBB"/>
    <w:rsid w:val="3BAD47F8"/>
    <w:rsid w:val="3BAFBC9A"/>
    <w:rsid w:val="3BB2A9F3"/>
    <w:rsid w:val="3BC65254"/>
    <w:rsid w:val="3BD4873C"/>
    <w:rsid w:val="3C10D6B3"/>
    <w:rsid w:val="3C18143F"/>
    <w:rsid w:val="3C4ECD0F"/>
    <w:rsid w:val="3C699C3D"/>
    <w:rsid w:val="3C7C851B"/>
    <w:rsid w:val="3CA5D27C"/>
    <w:rsid w:val="3D0BC693"/>
    <w:rsid w:val="3D391B63"/>
    <w:rsid w:val="3D410786"/>
    <w:rsid w:val="3D82E2A3"/>
    <w:rsid w:val="3DAC1FFD"/>
    <w:rsid w:val="3DB1B156"/>
    <w:rsid w:val="3DBB02A3"/>
    <w:rsid w:val="3DBB4C1D"/>
    <w:rsid w:val="3E18302F"/>
    <w:rsid w:val="3E2A2677"/>
    <w:rsid w:val="3E77EF12"/>
    <w:rsid w:val="3EAE57F5"/>
    <w:rsid w:val="3EB7DF4A"/>
    <w:rsid w:val="3F0432ED"/>
    <w:rsid w:val="3F04578E"/>
    <w:rsid w:val="3F587F9D"/>
    <w:rsid w:val="3F5FA7CA"/>
    <w:rsid w:val="3F9F7C33"/>
    <w:rsid w:val="3FA8CC1E"/>
    <w:rsid w:val="3FCCE1C6"/>
    <w:rsid w:val="3FE40275"/>
    <w:rsid w:val="4001C32C"/>
    <w:rsid w:val="403993A4"/>
    <w:rsid w:val="404C22B2"/>
    <w:rsid w:val="4074DAAB"/>
    <w:rsid w:val="4084C7B7"/>
    <w:rsid w:val="410B8B40"/>
    <w:rsid w:val="412F80F9"/>
    <w:rsid w:val="41494B90"/>
    <w:rsid w:val="41C73B91"/>
    <w:rsid w:val="42106F61"/>
    <w:rsid w:val="4216D337"/>
    <w:rsid w:val="421E832D"/>
    <w:rsid w:val="4256BDDB"/>
    <w:rsid w:val="426CBC6D"/>
    <w:rsid w:val="42812595"/>
    <w:rsid w:val="42F453C5"/>
    <w:rsid w:val="430562FF"/>
    <w:rsid w:val="432830AA"/>
    <w:rsid w:val="43462955"/>
    <w:rsid w:val="43DCB570"/>
    <w:rsid w:val="440416AD"/>
    <w:rsid w:val="4413C1A3"/>
    <w:rsid w:val="441CE443"/>
    <w:rsid w:val="4426693A"/>
    <w:rsid w:val="44789363"/>
    <w:rsid w:val="447CE472"/>
    <w:rsid w:val="44B3095C"/>
    <w:rsid w:val="44D064BD"/>
    <w:rsid w:val="44D756CE"/>
    <w:rsid w:val="44EB280F"/>
    <w:rsid w:val="453332F8"/>
    <w:rsid w:val="457C6B48"/>
    <w:rsid w:val="45D5097F"/>
    <w:rsid w:val="45DB4FE2"/>
    <w:rsid w:val="45F61327"/>
    <w:rsid w:val="460B1D3C"/>
    <w:rsid w:val="461DDCC0"/>
    <w:rsid w:val="467831A5"/>
    <w:rsid w:val="46E9D50E"/>
    <w:rsid w:val="46EDC778"/>
    <w:rsid w:val="4732B66D"/>
    <w:rsid w:val="474D4DDC"/>
    <w:rsid w:val="47623AE5"/>
    <w:rsid w:val="4771B367"/>
    <w:rsid w:val="47D471CA"/>
    <w:rsid w:val="47EA6815"/>
    <w:rsid w:val="47FF0B2E"/>
    <w:rsid w:val="4810DF7F"/>
    <w:rsid w:val="482305EB"/>
    <w:rsid w:val="48288F4B"/>
    <w:rsid w:val="48AA69C1"/>
    <w:rsid w:val="4927D9FA"/>
    <w:rsid w:val="49536173"/>
    <w:rsid w:val="4960B446"/>
    <w:rsid w:val="49BF0157"/>
    <w:rsid w:val="4A1F5E20"/>
    <w:rsid w:val="4A42A290"/>
    <w:rsid w:val="4A42BB84"/>
    <w:rsid w:val="4A6650DC"/>
    <w:rsid w:val="4A791276"/>
    <w:rsid w:val="4AA75FAC"/>
    <w:rsid w:val="4AB2948E"/>
    <w:rsid w:val="4B17EC07"/>
    <w:rsid w:val="4B45384D"/>
    <w:rsid w:val="4BADD278"/>
    <w:rsid w:val="4BB80CE5"/>
    <w:rsid w:val="4BB90515"/>
    <w:rsid w:val="4BC3B534"/>
    <w:rsid w:val="4BE88310"/>
    <w:rsid w:val="4BF8A6A1"/>
    <w:rsid w:val="4BFEA855"/>
    <w:rsid w:val="4C2754D3"/>
    <w:rsid w:val="4C2F6A9E"/>
    <w:rsid w:val="4C6B4563"/>
    <w:rsid w:val="4C852AD9"/>
    <w:rsid w:val="4C9E74EF"/>
    <w:rsid w:val="4CD70CCD"/>
    <w:rsid w:val="4D0BFAA0"/>
    <w:rsid w:val="4D19829E"/>
    <w:rsid w:val="4D299DF3"/>
    <w:rsid w:val="4D5FA969"/>
    <w:rsid w:val="4D670443"/>
    <w:rsid w:val="4DBBB472"/>
    <w:rsid w:val="4E08B877"/>
    <w:rsid w:val="4E24FE24"/>
    <w:rsid w:val="4E38E881"/>
    <w:rsid w:val="4E4E731F"/>
    <w:rsid w:val="4EC7710D"/>
    <w:rsid w:val="4EC7FEF6"/>
    <w:rsid w:val="4EDE9BFE"/>
    <w:rsid w:val="4EE7C9DD"/>
    <w:rsid w:val="4F36CD3A"/>
    <w:rsid w:val="4F419DDE"/>
    <w:rsid w:val="4FC00923"/>
    <w:rsid w:val="4FE3550E"/>
    <w:rsid w:val="4FF33461"/>
    <w:rsid w:val="50112FDA"/>
    <w:rsid w:val="5028C840"/>
    <w:rsid w:val="507481DA"/>
    <w:rsid w:val="50A59B2B"/>
    <w:rsid w:val="50A7295C"/>
    <w:rsid w:val="50DA7A64"/>
    <w:rsid w:val="50E05F55"/>
    <w:rsid w:val="50E1E6B3"/>
    <w:rsid w:val="50EF6964"/>
    <w:rsid w:val="50FA3D50"/>
    <w:rsid w:val="5104BA89"/>
    <w:rsid w:val="514D2275"/>
    <w:rsid w:val="516C385B"/>
    <w:rsid w:val="516CB11A"/>
    <w:rsid w:val="51FB7C8A"/>
    <w:rsid w:val="52181779"/>
    <w:rsid w:val="525FF142"/>
    <w:rsid w:val="52D81C2A"/>
    <w:rsid w:val="53220F6E"/>
    <w:rsid w:val="533CE3FE"/>
    <w:rsid w:val="5351762C"/>
    <w:rsid w:val="5371FFB6"/>
    <w:rsid w:val="53E13E05"/>
    <w:rsid w:val="541E4AC4"/>
    <w:rsid w:val="54715003"/>
    <w:rsid w:val="5478E1FB"/>
    <w:rsid w:val="549DA05F"/>
    <w:rsid w:val="54B69DD9"/>
    <w:rsid w:val="54EC0221"/>
    <w:rsid w:val="555050A6"/>
    <w:rsid w:val="55534EC5"/>
    <w:rsid w:val="55C4204F"/>
    <w:rsid w:val="55CC00D3"/>
    <w:rsid w:val="56218A9A"/>
    <w:rsid w:val="56270400"/>
    <w:rsid w:val="56326E86"/>
    <w:rsid w:val="566F1534"/>
    <w:rsid w:val="56816375"/>
    <w:rsid w:val="56994F2A"/>
    <w:rsid w:val="5699D24F"/>
    <w:rsid w:val="569AFDEE"/>
    <w:rsid w:val="56BB01A9"/>
    <w:rsid w:val="56BD7198"/>
    <w:rsid w:val="56BE2C40"/>
    <w:rsid w:val="570905C5"/>
    <w:rsid w:val="57677ACC"/>
    <w:rsid w:val="5775702A"/>
    <w:rsid w:val="57811010"/>
    <w:rsid w:val="57A698AC"/>
    <w:rsid w:val="57E219E0"/>
    <w:rsid w:val="580A61B9"/>
    <w:rsid w:val="581C1A1F"/>
    <w:rsid w:val="58355F39"/>
    <w:rsid w:val="583CB79C"/>
    <w:rsid w:val="584D8F0C"/>
    <w:rsid w:val="5852003D"/>
    <w:rsid w:val="58A15FE1"/>
    <w:rsid w:val="58A20893"/>
    <w:rsid w:val="590E5B47"/>
    <w:rsid w:val="592884D8"/>
    <w:rsid w:val="5936AFA2"/>
    <w:rsid w:val="59592A03"/>
    <w:rsid w:val="596C5CAA"/>
    <w:rsid w:val="59802D10"/>
    <w:rsid w:val="59AC38A6"/>
    <w:rsid w:val="59BD11B0"/>
    <w:rsid w:val="59C2627F"/>
    <w:rsid w:val="5A180255"/>
    <w:rsid w:val="5A7BBAFA"/>
    <w:rsid w:val="5A8CA021"/>
    <w:rsid w:val="5AC726D7"/>
    <w:rsid w:val="5B27E02F"/>
    <w:rsid w:val="5B303F49"/>
    <w:rsid w:val="5B4E7923"/>
    <w:rsid w:val="5B8FF854"/>
    <w:rsid w:val="5B94B316"/>
    <w:rsid w:val="5BB1BF56"/>
    <w:rsid w:val="5BD76B05"/>
    <w:rsid w:val="5BE178AB"/>
    <w:rsid w:val="5BF1D2FF"/>
    <w:rsid w:val="5C2A1D42"/>
    <w:rsid w:val="5C414CBA"/>
    <w:rsid w:val="5D07345E"/>
    <w:rsid w:val="5D0ED371"/>
    <w:rsid w:val="5D299128"/>
    <w:rsid w:val="5D72ADC0"/>
    <w:rsid w:val="5D89E62D"/>
    <w:rsid w:val="5DB061E3"/>
    <w:rsid w:val="5DC22D75"/>
    <w:rsid w:val="5DC4005F"/>
    <w:rsid w:val="5DD215A0"/>
    <w:rsid w:val="5EA3BFB9"/>
    <w:rsid w:val="5EA5D82E"/>
    <w:rsid w:val="5EAE71D9"/>
    <w:rsid w:val="5EBD9B97"/>
    <w:rsid w:val="5ED1F8DE"/>
    <w:rsid w:val="5EE4487E"/>
    <w:rsid w:val="5F0B6C1D"/>
    <w:rsid w:val="5F3ED839"/>
    <w:rsid w:val="5F53ED3B"/>
    <w:rsid w:val="5F8CC56F"/>
    <w:rsid w:val="5FA057C2"/>
    <w:rsid w:val="5FA68018"/>
    <w:rsid w:val="5FB0C304"/>
    <w:rsid w:val="5FE5A618"/>
    <w:rsid w:val="602C4711"/>
    <w:rsid w:val="6048E08B"/>
    <w:rsid w:val="60B28C86"/>
    <w:rsid w:val="60FEAF3B"/>
    <w:rsid w:val="61E87F7C"/>
    <w:rsid w:val="62170480"/>
    <w:rsid w:val="6294C946"/>
    <w:rsid w:val="6297BE16"/>
    <w:rsid w:val="62CC0874"/>
    <w:rsid w:val="62E585C7"/>
    <w:rsid w:val="62E64815"/>
    <w:rsid w:val="634C10E7"/>
    <w:rsid w:val="635BB44F"/>
    <w:rsid w:val="635C695C"/>
    <w:rsid w:val="63858E92"/>
    <w:rsid w:val="639630D3"/>
    <w:rsid w:val="639A8540"/>
    <w:rsid w:val="63E7CD22"/>
    <w:rsid w:val="64607034"/>
    <w:rsid w:val="649EB167"/>
    <w:rsid w:val="64AA2083"/>
    <w:rsid w:val="64AE07E4"/>
    <w:rsid w:val="64BA2452"/>
    <w:rsid w:val="64F99EAE"/>
    <w:rsid w:val="6541C573"/>
    <w:rsid w:val="654E510B"/>
    <w:rsid w:val="655CA883"/>
    <w:rsid w:val="6564DCAC"/>
    <w:rsid w:val="65A0A925"/>
    <w:rsid w:val="65C23C29"/>
    <w:rsid w:val="65D4556B"/>
    <w:rsid w:val="66020268"/>
    <w:rsid w:val="6602247C"/>
    <w:rsid w:val="66396FE1"/>
    <w:rsid w:val="663FE90E"/>
    <w:rsid w:val="6640E958"/>
    <w:rsid w:val="664543FE"/>
    <w:rsid w:val="6659FA72"/>
    <w:rsid w:val="666946B1"/>
    <w:rsid w:val="66F967F1"/>
    <w:rsid w:val="670CEB32"/>
    <w:rsid w:val="6769A0ED"/>
    <w:rsid w:val="67F84584"/>
    <w:rsid w:val="681D782B"/>
    <w:rsid w:val="6882BB08"/>
    <w:rsid w:val="68906308"/>
    <w:rsid w:val="68A321D4"/>
    <w:rsid w:val="68E02B13"/>
    <w:rsid w:val="69B08093"/>
    <w:rsid w:val="69EAF40E"/>
    <w:rsid w:val="6A8384D8"/>
    <w:rsid w:val="6A90C6CD"/>
    <w:rsid w:val="6AA28DE9"/>
    <w:rsid w:val="6ADB9535"/>
    <w:rsid w:val="6AE07DCC"/>
    <w:rsid w:val="6B23AB36"/>
    <w:rsid w:val="6B262DBB"/>
    <w:rsid w:val="6B40876E"/>
    <w:rsid w:val="6B433E9D"/>
    <w:rsid w:val="6B552A06"/>
    <w:rsid w:val="6B76DE69"/>
    <w:rsid w:val="6B7B8155"/>
    <w:rsid w:val="6BEB556D"/>
    <w:rsid w:val="6C139C7B"/>
    <w:rsid w:val="6C2A9E30"/>
    <w:rsid w:val="6CEA3851"/>
    <w:rsid w:val="6D05061A"/>
    <w:rsid w:val="6D34C34B"/>
    <w:rsid w:val="6D390D70"/>
    <w:rsid w:val="6D449F03"/>
    <w:rsid w:val="6D5B93C4"/>
    <w:rsid w:val="6DCBF729"/>
    <w:rsid w:val="6DCE23C5"/>
    <w:rsid w:val="6DE684D7"/>
    <w:rsid w:val="6E407F8F"/>
    <w:rsid w:val="6EACF446"/>
    <w:rsid w:val="6ECC1D94"/>
    <w:rsid w:val="6EDF4164"/>
    <w:rsid w:val="6F24ABC9"/>
    <w:rsid w:val="6F2B8F1E"/>
    <w:rsid w:val="6F5687F9"/>
    <w:rsid w:val="6F992C10"/>
    <w:rsid w:val="6FA6A6F3"/>
    <w:rsid w:val="6FAF2540"/>
    <w:rsid w:val="6FD42406"/>
    <w:rsid w:val="6FE6122D"/>
    <w:rsid w:val="6FF8E1F5"/>
    <w:rsid w:val="70164008"/>
    <w:rsid w:val="7058A7D4"/>
    <w:rsid w:val="705E213F"/>
    <w:rsid w:val="706A7648"/>
    <w:rsid w:val="70D5E2D1"/>
    <w:rsid w:val="711166D7"/>
    <w:rsid w:val="715275DD"/>
    <w:rsid w:val="717717E4"/>
    <w:rsid w:val="71964D59"/>
    <w:rsid w:val="71A8E5FE"/>
    <w:rsid w:val="71AD200B"/>
    <w:rsid w:val="71B22220"/>
    <w:rsid w:val="71FD669A"/>
    <w:rsid w:val="7234F878"/>
    <w:rsid w:val="72AD605A"/>
    <w:rsid w:val="72B931CB"/>
    <w:rsid w:val="72C127DC"/>
    <w:rsid w:val="72C94622"/>
    <w:rsid w:val="7340F913"/>
    <w:rsid w:val="7347802E"/>
    <w:rsid w:val="7350CEE4"/>
    <w:rsid w:val="73764216"/>
    <w:rsid w:val="73B443FA"/>
    <w:rsid w:val="73C2DD69"/>
    <w:rsid w:val="74235605"/>
    <w:rsid w:val="745A3D2B"/>
    <w:rsid w:val="74B86133"/>
    <w:rsid w:val="74D2377E"/>
    <w:rsid w:val="74D76802"/>
    <w:rsid w:val="74ECF99F"/>
    <w:rsid w:val="7510DA1E"/>
    <w:rsid w:val="75485A2E"/>
    <w:rsid w:val="755B1AB2"/>
    <w:rsid w:val="75EA5ADB"/>
    <w:rsid w:val="76220CA5"/>
    <w:rsid w:val="762BF2A7"/>
    <w:rsid w:val="768BC513"/>
    <w:rsid w:val="7713D086"/>
    <w:rsid w:val="776C108B"/>
    <w:rsid w:val="77970CB2"/>
    <w:rsid w:val="77E261D7"/>
    <w:rsid w:val="780FC633"/>
    <w:rsid w:val="78154D45"/>
    <w:rsid w:val="781A4C70"/>
    <w:rsid w:val="78A3FAD0"/>
    <w:rsid w:val="78BFEB79"/>
    <w:rsid w:val="793CBEA8"/>
    <w:rsid w:val="796601AF"/>
    <w:rsid w:val="799164F3"/>
    <w:rsid w:val="79B90AAE"/>
    <w:rsid w:val="79FBA91A"/>
    <w:rsid w:val="7A2AD9EA"/>
    <w:rsid w:val="7A7A77A0"/>
    <w:rsid w:val="7B36D527"/>
    <w:rsid w:val="7B4B2D3C"/>
    <w:rsid w:val="7B5A932E"/>
    <w:rsid w:val="7B9CAC3A"/>
    <w:rsid w:val="7B9DD457"/>
    <w:rsid w:val="7BD0EE1E"/>
    <w:rsid w:val="7BD408B4"/>
    <w:rsid w:val="7BEA9658"/>
    <w:rsid w:val="7C3AB0D8"/>
    <w:rsid w:val="7C5508D1"/>
    <w:rsid w:val="7C82F52A"/>
    <w:rsid w:val="7C8C3793"/>
    <w:rsid w:val="7C9258EF"/>
    <w:rsid w:val="7CB2F5A7"/>
    <w:rsid w:val="7D10042F"/>
    <w:rsid w:val="7D123B4A"/>
    <w:rsid w:val="7D245C26"/>
    <w:rsid w:val="7D898DE2"/>
    <w:rsid w:val="7DAC3D77"/>
    <w:rsid w:val="7E206EF6"/>
    <w:rsid w:val="7E525EAA"/>
    <w:rsid w:val="7EA7A4C4"/>
    <w:rsid w:val="7ED479EA"/>
    <w:rsid w:val="7EFD6CBC"/>
    <w:rsid w:val="7F14E255"/>
    <w:rsid w:val="7F16EDF8"/>
    <w:rsid w:val="7F35B5D2"/>
    <w:rsid w:val="7F3C885B"/>
    <w:rsid w:val="7F44715A"/>
    <w:rsid w:val="7F68A5CF"/>
    <w:rsid w:val="7FA95B33"/>
    <w:rsid w:val="7FDE5532"/>
    <w:rsid w:val="7FEAB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988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Theme="minorHAns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/>
    <w:lsdException w:name="heading 6" w:uiPriority="9" w:semiHidden="1" w:unhideWhenUsed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0722F"/>
    <w:pPr>
      <w:spacing w:after="480" w:line="360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hAnsiTheme="minorHAnsi" w:eastAsiaTheme="majorEastAsia" w:cstheme="majorBidi"/>
      <w:b/>
      <w:noProof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hAnsiTheme="majorHAnsi" w:eastAsiaTheme="majorEastAsia" w:cstheme="majorBidi"/>
      <w:color w:val="A9045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hAnsiTheme="majorHAnsi" w:eastAsiaTheme="majorEastAsia" w:cstheme="majorBidi"/>
      <w:color w:val="70033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70033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C03E35"/>
    <w:rPr>
      <w:rFonts w:asciiTheme="minorHAnsi" w:hAnsiTheme="minorHAnsi" w:eastAsiaTheme="majorEastAsia" w:cstheme="majorBidi"/>
      <w:b/>
      <w:noProof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rsid w:val="00F37D61"/>
    <w:rPr>
      <w:rFonts w:asciiTheme="majorHAnsi" w:hAnsiTheme="majorHAnsi" w:eastAsiaTheme="majorEastAsia" w:cstheme="majorBidi"/>
      <w:color w:val="A90452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37D61"/>
    <w:rPr>
      <w:rFonts w:asciiTheme="majorHAnsi" w:hAnsiTheme="majorHAnsi" w:eastAsiaTheme="majorEastAsia" w:cstheme="majorBidi"/>
      <w:color w:val="700336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37D61"/>
    <w:rPr>
      <w:rFonts w:asciiTheme="majorHAnsi" w:hAnsiTheme="majorHAnsi" w:eastAsiaTheme="majorEastAsia" w:cstheme="majorBidi"/>
      <w:i/>
      <w:iCs/>
      <w:color w:val="700336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37D61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37D61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PageNumber">
    <w:name w:val="page number"/>
    <w:basedOn w:val="DefaultParagraphFont"/>
    <w:uiPriority w:val="99"/>
    <w:unhideWhenUsed/>
    <w:rsid w:val="00B80541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6618C"/>
  </w:style>
  <w:style w:type="paragraph" w:styleId="Kuvailulehtinormaali" w:customStyle="1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KuvailulehtinormaaliChar" w:customStyle="1">
    <w:name w:val="Kuvailulehti_normaali Char"/>
    <w:basedOn w:val="DefaultParagraphFont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next w:val="Normal"/>
    <w:uiPriority w:val="39"/>
    <w:semiHidden/>
    <w:qFormat/>
    <w:rsid w:val="00D2427A"/>
    <w:pPr>
      <w:spacing w:after="360" w:line="240" w:lineRule="auto"/>
    </w:pPr>
    <w:rPr>
      <w:rFonts w:eastAsiaTheme="majorEastAsia" w:cstheme="majorHAnsi"/>
      <w:b/>
      <w:noProof/>
      <w:color w:val="000000" w:themeColor="text1"/>
      <w:szCs w:val="32"/>
      <w:lang w:val="en-US" w:eastAsia="fi-FI"/>
    </w:rPr>
  </w:style>
  <w:style w:type="paragraph" w:styleId="TOC1">
    <w:name w:val="toc 1"/>
    <w:basedOn w:val="Heading1"/>
    <w:next w:val="Normal"/>
    <w:autoRedefine/>
    <w:uiPriority w:val="39"/>
    <w:unhideWhenUsed/>
    <w:rsid w:val="009946BB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946BB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TableofFigures">
    <w:name w:val="table of figures"/>
    <w:basedOn w:val="Normal"/>
    <w:next w:val="Normal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styleId="LhteetOtsikko" w:customStyle="1">
    <w:name w:val="Lähteet_Otsikko"/>
    <w:next w:val="Bibliography"/>
    <w:qFormat/>
    <w:rsid w:val="00974F3E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rsid w:val="003D3422"/>
    <w:pPr>
      <w:pBdr>
        <w:top w:val="single" w:color="E2066E" w:themeColor="accent1" w:sz="4" w:space="10"/>
        <w:bottom w:val="single" w:color="E2066E" w:themeColor="accent1" w:sz="4" w:space="10"/>
      </w:pBdr>
      <w:spacing w:before="360" w:after="360"/>
      <w:ind w:left="864" w:right="864"/>
      <w:jc w:val="center"/>
    </w:pPr>
    <w:rPr>
      <w:i/>
      <w:iCs/>
    </w:rPr>
  </w:style>
  <w:style w:type="paragraph" w:styleId="Liitteetotsikko2" w:customStyle="1">
    <w:name w:val="Liitteet_otsikko_2"/>
    <w:next w:val="Normal"/>
    <w:qFormat/>
    <w:rsid w:val="001C3C89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styleId="Kuvailulehtitiivistelm" w:customStyle="1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styleId="KuvailulehtitiivistelmChar" w:customStyle="1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F859C9"/>
    <w:rPr>
      <w:bCs/>
      <w:iCs/>
      <w:noProof/>
      <w:szCs w:val="18"/>
    </w:rPr>
  </w:style>
  <w:style w:type="paragraph" w:styleId="Title">
    <w:name w:val="Title"/>
    <w:basedOn w:val="Normal"/>
    <w:next w:val="Kansilehtialanimi"/>
    <w:link w:val="Title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character" w:styleId="SubtitleChar" w:customStyle="1">
    <w:name w:val="Subtitle Char"/>
    <w:basedOn w:val="DefaultParagraphFont"/>
    <w:link w:val="Subtitle"/>
    <w:uiPriority w:val="11"/>
    <w:rsid w:val="00880298"/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paragraph" w:styleId="Quote">
    <w:name w:val="Quote"/>
    <w:next w:val="Normal"/>
    <w:link w:val="Quote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5601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7861A8" w:themeColor="followedHyperlink"/>
      <w:u w:val="single"/>
    </w:rPr>
  </w:style>
  <w:style w:type="paragraph" w:styleId="Kansilehtialanimi" w:customStyle="1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styleId="Kansilehtitekij2" w:customStyle="1">
    <w:name w:val="Kansilehti_tekijä_2"/>
    <w:next w:val="KansilehtiOpintotiedot"/>
    <w:qFormat/>
    <w:rsid w:val="00422958"/>
    <w:pPr>
      <w:spacing w:before="120" w:after="360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styleId="KansilehtiOpintotiedot" w:customStyle="1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styleId="KuvailulehtiOtsikko" w:customStyle="1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styleId="Kuvailulehtitiedotkorostettu" w:customStyle="1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paragraph" w:styleId="Bibliography">
    <w:name w:val="Bibliography"/>
    <w:basedOn w:val="NoSpacing"/>
    <w:rsid w:val="00A46B18"/>
    <w:pPr>
      <w:spacing w:after="320"/>
    </w:pPr>
  </w:style>
  <w:style w:type="table" w:styleId="TableGrid">
    <w:name w:val="Table Grid"/>
    <w:basedOn w:val="TableNormal"/>
    <w:uiPriority w:val="39"/>
    <w:rsid w:val="000F524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IntenseQuoteChar" w:customStyle="1">
    <w:name w:val="Intense Quote Char"/>
    <w:basedOn w:val="DefaultParagraphFont"/>
    <w:link w:val="IntenseQuote"/>
    <w:uiPriority w:val="30"/>
    <w:rsid w:val="003D3422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SubtleEmphasis">
    <w:name w:val="Subtle Emphasis"/>
    <w:basedOn w:val="DefaultParagraphFont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styleId="Kappaleotsikko" w:customStyle="1">
    <w:name w:val="Kappaleotsikko"/>
    <w:basedOn w:val="Heading4"/>
    <w:rsid w:val="00F859C9"/>
    <w:pPr>
      <w:spacing w:before="0" w:after="360" w:line="240" w:lineRule="auto"/>
    </w:pPr>
  </w:style>
  <w:style w:type="paragraph" w:styleId="Kuvailulehtiasiasanatmuuttiedot" w:customStyle="1">
    <w:name w:val="Kuvailulehti_asiasanat_muut tiedot"/>
    <w:basedOn w:val="Kuvailulehtitiedotkorostettu"/>
    <w:qFormat/>
    <w:rsid w:val="00690C1F"/>
    <w:rPr>
      <w:b w:val="0"/>
    </w:rPr>
  </w:style>
  <w:style w:type="paragraph" w:styleId="Kuvailulehtitiedotnormaali" w:customStyle="1">
    <w:name w:val="Kuvailulehti_tiedot_normaali"/>
    <w:basedOn w:val="Kuvailulehtitiedotkorostettu"/>
    <w:qFormat/>
    <w:rsid w:val="00E47B26"/>
    <w:rPr>
      <w:b w:val="0"/>
    </w:rPr>
  </w:style>
  <w:style w:type="character" w:styleId="PlaceholderText">
    <w:name w:val="Placeholder Text"/>
    <w:basedOn w:val="DefaultParagraphFont"/>
    <w:uiPriority w:val="99"/>
    <w:semiHidden/>
    <w:rsid w:val="002417F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ist3">
    <w:name w:val="List 3"/>
    <w:basedOn w:val="Normal"/>
    <w:uiPriority w:val="99"/>
    <w:unhideWhenUsed/>
    <w:rsid w:val="00A67A4F"/>
    <w:pPr>
      <w:ind w:left="849" w:hanging="283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C02995"/>
    <w:rPr>
      <w:color w:val="000000" w:themeColor="text1"/>
      <w:sz w:val="20"/>
      <w:szCs w:val="20"/>
    </w:rPr>
  </w:style>
  <w:style w:type="paragraph" w:styleId="Sisllysluettelootsikko" w:customStyle="1">
    <w:name w:val="Sisällysluettelo otsikko"/>
    <w:basedOn w:val="TOCHeading"/>
    <w:qFormat/>
    <w:rsid w:val="00FF4C28"/>
    <w:pPr>
      <w:spacing w:before="360"/>
    </w:pPr>
    <w:rPr>
      <w:szCs w:val="28"/>
    </w:rPr>
  </w:style>
  <w:style w:type="paragraph" w:styleId="ListBullet4">
    <w:name w:val="List Bullet 4"/>
    <w:basedOn w:val="Normal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ListNumber4">
    <w:name w:val="List Number 4"/>
    <w:basedOn w:val="Normal"/>
    <w:uiPriority w:val="99"/>
    <w:unhideWhenUsed/>
    <w:rsid w:val="001C3C89"/>
    <w:pPr>
      <w:numPr>
        <w:numId w:val="36"/>
      </w:numPr>
      <w:spacing w:line="240" w:lineRule="auto"/>
      <w:ind w:left="1208" w:hanging="357"/>
      <w:contextualSpacing/>
    </w:pPr>
  </w:style>
  <w:style w:type="paragraph" w:styleId="ListBullet">
    <w:name w:val="List Bullet"/>
    <w:basedOn w:val="Normal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styleId="LiiteOtsikko" w:customStyle="1">
    <w:name w:val="LiiteOtsikko"/>
    <w:basedOn w:val="LhteetOtsikko"/>
    <w:next w:val="Liitteetotsikko2"/>
    <w:qFormat/>
    <w:rsid w:val="001C3C89"/>
    <w:pPr>
      <w:spacing w:before="0"/>
    </w:pPr>
  </w:style>
  <w:style w:type="paragraph" w:styleId="Kansilehtitekij1" w:customStyle="1">
    <w:name w:val="Kansilehti_tekijä_1"/>
    <w:basedOn w:val="Kansilehtitekij2"/>
    <w:next w:val="Kansilehtitekij2"/>
    <w:rsid w:val="003772DD"/>
    <w:pPr>
      <w:spacing w:after="120"/>
    </w:pPr>
  </w:style>
  <w:style w:type="paragraph" w:styleId="NoSpacing">
    <w:name w:val="No Spacing"/>
    <w:uiPriority w:val="1"/>
    <w:locked/>
    <w:rsid w:val="00F859C9"/>
    <w:pPr>
      <w:spacing w:after="0" w:line="240" w:lineRule="auto"/>
    </w:pPr>
    <w:rPr>
      <w:color w:val="000000" w:themeColor="text1"/>
    </w:rPr>
  </w:style>
  <w:style w:type="paragraph" w:styleId="Kansilehtiyksitekij" w:customStyle="1">
    <w:name w:val="Kansilehti_yksi tekijä"/>
    <w:basedOn w:val="Kansilehtitekij2"/>
    <w:next w:val="KansilehtiOpintotiedot"/>
    <w:qFormat/>
    <w:rsid w:val="00EC6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7.png" Id="rId18" /><Relationship Type="http://schemas.openxmlformats.org/officeDocument/2006/relationships/image" Target="media/image14.png" Id="rId26" /><Relationship Type="http://schemas.openxmlformats.org/officeDocument/2006/relationships/image" Target="media/image27.png" Id="rId39" /><Relationship Type="http://schemas.openxmlformats.org/officeDocument/2006/relationships/image" Target="media/image9.png" Id="rId21" /><Relationship Type="http://schemas.openxmlformats.org/officeDocument/2006/relationships/image" Target="media/image22.png" Id="rId34" /><Relationship Type="http://schemas.openxmlformats.org/officeDocument/2006/relationships/image" Target="media/image30.png" Id="rId42" /><Relationship Type="http://schemas.openxmlformats.org/officeDocument/2006/relationships/image" Target="media/image35.png" Id="rId47" /><Relationship Type="http://schemas.openxmlformats.org/officeDocument/2006/relationships/image" Target="media/image37.png" Id="rId50" /><Relationship Type="http://schemas.openxmlformats.org/officeDocument/2006/relationships/hyperlink" Target="https://www.one.com/fi/webhotelli/mika-on-secure-shell" TargetMode="External" Id="rId55" /><Relationship Type="http://schemas.openxmlformats.org/officeDocument/2006/relationships/theme" Target="theme/theme1.xm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17.png" Id="rId29" /><Relationship Type="http://schemas.openxmlformats.org/officeDocument/2006/relationships/header" Target="header1.xml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image" Target="media/image25.png" Id="rId37" /><Relationship Type="http://schemas.openxmlformats.org/officeDocument/2006/relationships/image" Target="media/image28.png" Id="rId40" /><Relationship Type="http://schemas.openxmlformats.org/officeDocument/2006/relationships/image" Target="media/image33.png" Id="rId45" /><Relationship Type="http://schemas.openxmlformats.org/officeDocument/2006/relationships/hyperlink" Target="https://docs.paloaltonetworks.com/globalprotect/9-1/globalprotect-admin/globalprotect-overview" TargetMode="External" Id="rId53" /><Relationship Type="http://schemas.openxmlformats.org/officeDocument/2006/relationships/hyperlink" Target="https://www.cloudflare.com/learning/access-management/what-is-ssh/" TargetMode="External" Id="rId58" /><Relationship Type="http://schemas.openxmlformats.org/officeDocument/2006/relationships/numbering" Target="numbering.xml" Id="rId5" /><Relationship Type="http://schemas.openxmlformats.org/officeDocument/2006/relationships/header" Target="header4.xml" Id="rId61" /><Relationship Type="http://schemas.openxmlformats.org/officeDocument/2006/relationships/image" Target="media/image8.png" Id="rId19" /><Relationship Type="http://schemas.openxmlformats.org/officeDocument/2006/relationships/hyperlink" Target="https://198.19.50.30" TargetMode="External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image" Target="media/image23.png" Id="rId35" /><Relationship Type="http://schemas.openxmlformats.org/officeDocument/2006/relationships/image" Target="media/image36.png" Id="rId48" /><Relationship Type="http://schemas.openxmlformats.org/officeDocument/2006/relationships/hyperlink" Target="https://www.cloudflare.com/learning/access-management/what-is-ssh/" TargetMode="External" Id="rId56" /><Relationship Type="http://schemas.openxmlformats.org/officeDocument/2006/relationships/webSettings" Target="webSettings.xml" Id="rId8" /><Relationship Type="http://schemas.openxmlformats.org/officeDocument/2006/relationships/hyperlink" Target="https://www.paloaltonetworks.com/about-us" TargetMode="External" Id="rId51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image" Target="media/image26.png" Id="rId38" /><Relationship Type="http://schemas.openxmlformats.org/officeDocument/2006/relationships/image" Target="media/image34.png" Id="rId46" /><Relationship Type="http://schemas.openxmlformats.org/officeDocument/2006/relationships/header" Target="header2.xml" Id="rId59" /><Relationship Type="http://schemas.openxmlformats.org/officeDocument/2006/relationships/hyperlink" Target="https://knowledgebase.paloaltonetworks.com/KCSArticleDetail?id=kA10g000000ClFoCAK" TargetMode="External" Id="rId20" /><Relationship Type="http://schemas.openxmlformats.org/officeDocument/2006/relationships/image" Target="media/image29.png" Id="rId41" /><Relationship Type="http://schemas.openxmlformats.org/officeDocument/2006/relationships/hyperlink" Target="https://knowledgebase.paloaltonetworks.com/KCSArticleDetail?id=kA10g000000ClFoCAK" TargetMode="External" Id="rId54" /><Relationship Type="http://schemas.openxmlformats.org/officeDocument/2006/relationships/fontTable" Target="fontTable.xml" Id="rId6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4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24.png" Id="rId36" /><Relationship Type="http://schemas.openxmlformats.org/officeDocument/2006/relationships/hyperlink" Target="mailto:kali@10.2.0.13" TargetMode="External" Id="rId49" /><Relationship Type="http://schemas.openxmlformats.org/officeDocument/2006/relationships/hyperlink" Target="https://www.f-secure.com/en/articles/what-is-a-vpn" TargetMode="External" Id="rId57" /><Relationship Type="http://schemas.openxmlformats.org/officeDocument/2006/relationships/endnotes" Target="endnotes.xml" Id="rId10" /><Relationship Type="http://schemas.openxmlformats.org/officeDocument/2006/relationships/image" Target="media/image19.png" Id="rId31" /><Relationship Type="http://schemas.openxmlformats.org/officeDocument/2006/relationships/image" Target="media/image32.png" Id="rId44" /><Relationship Type="http://schemas.openxmlformats.org/officeDocument/2006/relationships/hyperlink" Target="https://www.paloguard.com/GlobalProtect.asp" TargetMode="External" Id="rId52" /><Relationship Type="http://schemas.openxmlformats.org/officeDocument/2006/relationships/header" Target="header3.xml" Id="rId6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26.png" Id="Re374cc05bcd74b53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adatut%20tiedostot\Opinnaytetyo_mallipohja_2022.dotx" TargetMode="External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794D6A09661D8A46893AE34EAD384B75" ma:contentTypeVersion="4" ma:contentTypeDescription="Luo uusi asiakirja." ma:contentTypeScope="" ma:versionID="eff7883ab4b8d9cc61411f75a010d3a4">
  <xsd:schema xmlns:xsd="http://www.w3.org/2001/XMLSchema" xmlns:xs="http://www.w3.org/2001/XMLSchema" xmlns:p="http://schemas.microsoft.com/office/2006/metadata/properties" xmlns:ns2="faa2bbd0-5c06-47cc-ab70-5745d6ef9c9a" targetNamespace="http://schemas.microsoft.com/office/2006/metadata/properties" ma:root="true" ma:fieldsID="e347bbec5c11528dbed2eae55da60f24" ns2:_="">
    <xsd:import namespace="faa2bbd0-5c06-47cc-ab70-5745d6ef9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2bbd0-5c06-47cc-ab70-5745d6ef9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651300-3D2F-40CE-945D-6E8CD989F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2bbd0-5c06-47cc-ab70-5745d6ef9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F86400-8DF1-4C7E-89CA-D93CF16F2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D0765C-D186-4CE9-A1BF-A2846C6776B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19A2DC3-8302-4FE8-8685-0E0E7A07D5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Opinnaytetyo_mallipohja_2022.dotx</ap:Template>
  <ap:Application>Microsoft Word for the web</ap:Application>
  <ap:DocSecurity>4</ap:DocSecurity>
  <ap:ScaleCrop>false</ap:ScaleCrop>
  <ap:Manager/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Opinnäytetyön raportoinnin mallipohja</dc:title>
  <dc:subject>Opinnäytetyö</dc:subject>
  <dc:creator/>
  <keywords>JAMK Opinnäytetyö; opinnäytetyö;mallipohja</keywords>
  <dc:description>JAMK ONT</dc:description>
  <lastModifiedBy>Benjenna Samir</lastModifiedBy>
  <revision>8</revision>
  <dcterms:created xsi:type="dcterms:W3CDTF">2024-09-14T04:19:00.0000000Z</dcterms:created>
  <dcterms:modified xsi:type="dcterms:W3CDTF">2024-09-16T11:27:56.4058116Z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0x010100794D6A09661D8A46893AE34EAD384B75</vt:lpwstr>
  </property>
  <property fmtid="{D5CDD505-2E9C-101B-9397-08002B2CF9AE}" pid="3" name="Avainsanat">
    <vt:lpwstr>10;#opinnäytetyö|96b1f92f-9d52-4634-866c-478691c8f5f5</vt:lpwstr>
  </property>
</Properties>
</file>