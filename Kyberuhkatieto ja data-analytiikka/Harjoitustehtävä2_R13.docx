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F685B" w14:textId="55A137AC" w:rsidR="00616A56" w:rsidRPr="00F401FE" w:rsidRDefault="004E51B4" w:rsidP="00606E2F">
      <w:pPr>
        <w:pStyle w:val="Otsikko"/>
      </w:pPr>
      <w:r>
        <w:t>MISP järjestelmä</w:t>
      </w:r>
      <w:r w:rsidR="00784494">
        <w:t>n tutkiminen</w:t>
      </w:r>
    </w:p>
    <w:p w14:paraId="48F35994" w14:textId="065C88F6" w:rsidR="00616A56" w:rsidRPr="00F401FE" w:rsidRDefault="005713A7" w:rsidP="008E1D38">
      <w:pPr>
        <w:pStyle w:val="Kansilehtialanimi"/>
      </w:pPr>
      <w:r>
        <w:t xml:space="preserve">Ryhmä </w:t>
      </w:r>
      <w:r w:rsidR="005B3CA5">
        <w:t>13</w:t>
      </w:r>
    </w:p>
    <w:p w14:paraId="3AC05989" w14:textId="14A622C5" w:rsidR="00616A56" w:rsidRPr="00942636" w:rsidRDefault="005B3CA5" w:rsidP="005B3CA5">
      <w:pPr>
        <w:pStyle w:val="KansilehtiOpintotiedot"/>
      </w:pPr>
      <w:r w:rsidRPr="00942636">
        <w:t>Leevi Kauranen, AC7750</w:t>
      </w:r>
    </w:p>
    <w:p w14:paraId="00379D49" w14:textId="18F24198" w:rsidR="00EC6E41" w:rsidRPr="00942636" w:rsidRDefault="005B3CA5" w:rsidP="005B3CA5">
      <w:pPr>
        <w:pStyle w:val="KansilehtiOpintotiedot"/>
      </w:pPr>
      <w:r w:rsidRPr="00942636">
        <w:t>Samir Benjenna, AD1437</w:t>
      </w:r>
    </w:p>
    <w:p w14:paraId="765E9007" w14:textId="531FC081" w:rsidR="005B3CA5" w:rsidRDefault="005B3CA5" w:rsidP="005B3CA5">
      <w:pPr>
        <w:pStyle w:val="KansilehtiOpintotiedot"/>
      </w:pPr>
      <w:r>
        <w:t>Eelis Suhonen, AA3910</w:t>
      </w:r>
    </w:p>
    <w:p w14:paraId="30D8E6E2" w14:textId="669E79B6" w:rsidR="005B3CA5" w:rsidRDefault="005B3CA5" w:rsidP="005B3CA5">
      <w:pPr>
        <w:pStyle w:val="KansilehtiOpintotiedot"/>
      </w:pPr>
      <w:r>
        <w:t>Juho Eräjärvi, AD1276</w:t>
      </w:r>
    </w:p>
    <w:p w14:paraId="465A4A17" w14:textId="190DD375" w:rsidR="005B3CA5" w:rsidRDefault="005B3CA5" w:rsidP="005B3CA5">
      <w:pPr>
        <w:pStyle w:val="KansilehtiOpintotiedot"/>
      </w:pPr>
      <w:r>
        <w:t>Mikke Kuula, AC7806</w:t>
      </w:r>
    </w:p>
    <w:p w14:paraId="29E21604" w14:textId="77777777" w:rsidR="005B3CA5" w:rsidRDefault="005B3CA5" w:rsidP="005B3CA5">
      <w:pPr>
        <w:pStyle w:val="KansilehtiOpintotiedot"/>
      </w:pPr>
    </w:p>
    <w:p w14:paraId="22025C1F" w14:textId="77777777" w:rsidR="005B3CA5" w:rsidRDefault="005B3CA5" w:rsidP="005B3CA5">
      <w:pPr>
        <w:pStyle w:val="KansilehtiOpintotiedot"/>
      </w:pPr>
    </w:p>
    <w:p w14:paraId="7CF1D7BB" w14:textId="77777777" w:rsidR="005B3CA5" w:rsidRDefault="005B3CA5" w:rsidP="005B3CA5">
      <w:pPr>
        <w:pStyle w:val="KansilehtiOpintotiedot"/>
      </w:pPr>
    </w:p>
    <w:p w14:paraId="1E9F6BB5" w14:textId="77777777" w:rsidR="005B3CA5" w:rsidRDefault="005B3CA5" w:rsidP="005B3CA5">
      <w:pPr>
        <w:pStyle w:val="KansilehtiOpintotiedot"/>
      </w:pPr>
    </w:p>
    <w:p w14:paraId="4421BC31" w14:textId="77777777" w:rsidR="005B3CA5" w:rsidRDefault="005B3CA5" w:rsidP="005B3CA5">
      <w:pPr>
        <w:pStyle w:val="KansilehtiOpintotiedot"/>
      </w:pPr>
    </w:p>
    <w:p w14:paraId="7E66B776" w14:textId="77777777" w:rsidR="005B3CA5" w:rsidRPr="005B3CA5" w:rsidRDefault="005B3CA5" w:rsidP="005B3CA5">
      <w:pPr>
        <w:pStyle w:val="KansilehtiOpintotiedot"/>
        <w:ind w:left="0"/>
      </w:pPr>
    </w:p>
    <w:p w14:paraId="7099BC0E" w14:textId="7FD4B34A" w:rsidR="00180EDE" w:rsidRPr="00DD209B" w:rsidRDefault="004E51B4" w:rsidP="008E1D38">
      <w:pPr>
        <w:pStyle w:val="KansilehtiOpintotiedot"/>
      </w:pPr>
      <w:r>
        <w:t>Kyberuhkatieto</w:t>
      </w:r>
      <w:r w:rsidR="00784494">
        <w:t xml:space="preserve"> ja data-analytiikka</w:t>
      </w:r>
      <w:r w:rsidR="00942636">
        <w:t xml:space="preserve"> TTC60</w:t>
      </w:r>
      <w:r w:rsidR="002A7117">
        <w:t>3</w:t>
      </w:r>
      <w:r w:rsidR="00942636">
        <w:t>0</w:t>
      </w:r>
      <w:r w:rsidR="001D3C5E">
        <w:t>-30</w:t>
      </w:r>
      <w:r w:rsidR="002A7117">
        <w:t>11</w:t>
      </w:r>
    </w:p>
    <w:p w14:paraId="54D04A51" w14:textId="79BD2C88" w:rsidR="00180EDE" w:rsidRPr="001E78E3" w:rsidRDefault="00784494" w:rsidP="001E78E3">
      <w:pPr>
        <w:pStyle w:val="KansilehtiOpintotiedot"/>
      </w:pPr>
      <w:r>
        <w:t>02.12.2024</w:t>
      </w:r>
    </w:p>
    <w:p w14:paraId="55BFD692" w14:textId="18E8F313" w:rsidR="001E78E3" w:rsidRDefault="005B3CA5" w:rsidP="001E78E3">
      <w:pPr>
        <w:pStyle w:val="KansilehtiOpintotiedot"/>
      </w:pPr>
      <w:r>
        <w:t>Tieto- ja viestintätekniikka</w:t>
      </w:r>
    </w:p>
    <w:p w14:paraId="3B979461" w14:textId="77777777" w:rsidR="001E78E3" w:rsidRDefault="001E78E3" w:rsidP="001E78E3">
      <w:pPr>
        <w:pStyle w:val="KansilehtiOpintotiedot"/>
      </w:pPr>
    </w:p>
    <w:p w14:paraId="412411F3" w14:textId="77777777" w:rsidR="001E78E3" w:rsidRDefault="001E78E3">
      <w:pPr>
        <w:sectPr w:rsidR="001E78E3" w:rsidSect="0058148B">
          <w:headerReference w:type="default" r:id="rId11"/>
          <w:footerReference w:type="default" r:id="rId12"/>
          <w:pgSz w:w="11907" w:h="16839" w:code="9"/>
          <w:pgMar w:top="1134" w:right="1134" w:bottom="1134" w:left="1134" w:header="1128" w:footer="1162" w:gutter="0"/>
          <w:cols w:space="708"/>
          <w:docGrid w:linePitch="360"/>
        </w:sectPr>
      </w:pPr>
    </w:p>
    <w:p w14:paraId="1FD16069" w14:textId="77777777" w:rsidR="00115876" w:rsidRPr="00E84789" w:rsidRDefault="005B1701" w:rsidP="00FF4C28">
      <w:pPr>
        <w:pStyle w:val="Sisllysluettelootsikko"/>
        <w:rPr>
          <w:lang w:val="fi-FI"/>
        </w:rPr>
      </w:pPr>
      <w:r w:rsidRPr="00E84789">
        <w:rPr>
          <w:lang w:val="fi-FI"/>
        </w:rPr>
        <w:lastRenderedPageBreak/>
        <w:t>Sisä</w:t>
      </w:r>
      <w:r w:rsidR="004666C1" w:rsidRPr="00E84789">
        <w:rPr>
          <w:lang w:val="fi-FI"/>
        </w:rPr>
        <w:t>ltö</w:t>
      </w:r>
    </w:p>
    <w:p w14:paraId="4B9C8E7C" w14:textId="2A4AACED" w:rsidR="00260B54" w:rsidRDefault="00F131CE">
      <w:pPr>
        <w:pStyle w:val="Sisluet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037363" w:history="1">
        <w:r w:rsidR="00260B54" w:rsidRPr="00D34F43">
          <w:rPr>
            <w:rStyle w:val="Hyperlinkki"/>
            <w:lang w:val="fi-FI"/>
          </w:rPr>
          <w:t>1</w:t>
        </w:r>
        <w:r w:rsidR="00260B54"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="00260B54" w:rsidRPr="00D34F43">
          <w:rPr>
            <w:rStyle w:val="Hyperlinkki"/>
          </w:rPr>
          <w:t>Johdanto</w:t>
        </w:r>
        <w:r w:rsidR="00260B54">
          <w:rPr>
            <w:webHidden/>
          </w:rPr>
          <w:tab/>
        </w:r>
        <w:r w:rsidR="00260B54">
          <w:rPr>
            <w:webHidden/>
          </w:rPr>
          <w:fldChar w:fldCharType="begin"/>
        </w:r>
        <w:r w:rsidR="00260B54">
          <w:rPr>
            <w:webHidden/>
          </w:rPr>
          <w:instrText xml:space="preserve"> PAGEREF _Toc184037363 \h </w:instrText>
        </w:r>
        <w:r w:rsidR="00260B54">
          <w:rPr>
            <w:webHidden/>
          </w:rPr>
        </w:r>
        <w:r w:rsidR="00260B54">
          <w:rPr>
            <w:webHidden/>
          </w:rPr>
          <w:fldChar w:fldCharType="separate"/>
        </w:r>
        <w:r w:rsidR="00260B54">
          <w:rPr>
            <w:webHidden/>
          </w:rPr>
          <w:t>4</w:t>
        </w:r>
        <w:r w:rsidR="00260B54">
          <w:rPr>
            <w:webHidden/>
          </w:rPr>
          <w:fldChar w:fldCharType="end"/>
        </w:r>
      </w:hyperlink>
    </w:p>
    <w:p w14:paraId="501306FC" w14:textId="02E3D366" w:rsidR="00260B54" w:rsidRDefault="00260B54">
      <w:pPr>
        <w:pStyle w:val="Sisluet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4037364" w:history="1">
        <w:r w:rsidRPr="00D34F43">
          <w:rPr>
            <w:rStyle w:val="Hyperlinkki"/>
          </w:rPr>
          <w:t>2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D34F43">
          <w:rPr>
            <w:rStyle w:val="Hyperlinkki"/>
          </w:rPr>
          <w:t>Järjestelmään tutustuminen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4FFC685" w14:textId="46088A15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65" w:history="1">
        <w:r w:rsidRPr="00D34F43">
          <w:rPr>
            <w:rStyle w:val="Hyperlinkki"/>
            <w:rFonts w:cs="Calibri"/>
          </w:rPr>
          <w:t>2.1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  <w:rFonts w:cs="Calibri"/>
          </w:rPr>
          <w:t>Jakeluasteet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36F8F0B" w14:textId="1573889B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66" w:history="1">
        <w:r w:rsidRPr="00D34F43">
          <w:rPr>
            <w:rStyle w:val="Hyperlinkki"/>
            <w:rFonts w:cs="Calibri"/>
          </w:rPr>
          <w:t>2.2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  <w:rFonts w:cs="Calibri"/>
          </w:rPr>
          <w:t>Feedit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9CF71B6" w14:textId="450A4B85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67" w:history="1">
        <w:r w:rsidRPr="00D34F43">
          <w:rPr>
            <w:rStyle w:val="Hyperlinkki"/>
            <w:rFonts w:cs="Calibri"/>
          </w:rPr>
          <w:t>2.3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  <w:rFonts w:cs="Calibri"/>
          </w:rPr>
          <w:t>Nids sid -numero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64A2F5B" w14:textId="5A3A905F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68" w:history="1">
        <w:r w:rsidRPr="00D34F43">
          <w:rPr>
            <w:rStyle w:val="Hyperlinkki"/>
            <w:rFonts w:cs="Calibri"/>
          </w:rPr>
          <w:t>2.4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  <w:rFonts w:cs="Calibri"/>
          </w:rPr>
          <w:t>MISP Attribuutit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7078089" w14:textId="7ED557F8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69" w:history="1">
        <w:r w:rsidRPr="00D34F43">
          <w:rPr>
            <w:rStyle w:val="Hyperlinkki"/>
          </w:rPr>
          <w:t>2.5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</w:rPr>
          <w:t>Tapahtuma 1401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5DAF6BD" w14:textId="6E1D968E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70" w:history="1">
        <w:r w:rsidRPr="00D34F43">
          <w:rPr>
            <w:rStyle w:val="Hyperlinkki"/>
          </w:rPr>
          <w:t>2.6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</w:rPr>
          <w:t>Varoitus- ja virheloki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C388AE0" w14:textId="3F1EED07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71" w:history="1">
        <w:r w:rsidRPr="00D34F43">
          <w:rPr>
            <w:rStyle w:val="Hyperlinkki"/>
            <w:lang w:val="en-US"/>
          </w:rPr>
          <w:t>2.7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  <w:lang w:val="en-US"/>
          </w:rPr>
          <w:t>Tunnisteet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0348187" w14:textId="30D8E638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72" w:history="1">
        <w:r w:rsidRPr="00D34F43">
          <w:rPr>
            <w:rStyle w:val="Hyperlinkki"/>
          </w:rPr>
          <w:t>2.8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</w:rPr>
          <w:t>Aktiiviset tunnisteet taksonomiakirjastossa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959DCD3" w14:textId="7D1F6CC0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73" w:history="1">
        <w:r w:rsidRPr="00D34F43">
          <w:rPr>
            <w:rStyle w:val="Hyperlinkki"/>
          </w:rPr>
          <w:t>2.9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</w:rPr>
          <w:t>Organisaatiot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779811D" w14:textId="6269D831" w:rsidR="00260B54" w:rsidRDefault="00260B54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037374" w:history="1">
        <w:r w:rsidRPr="00D34F43">
          <w:rPr>
            <w:rStyle w:val="Hyperlinkki"/>
          </w:rPr>
          <w:t>2.10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D34F43">
          <w:rPr>
            <w:rStyle w:val="Hyperlinkki"/>
          </w:rPr>
          <w:t>MISP serveriasetukset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B5B160B" w14:textId="1C5E3FFE" w:rsidR="00260B54" w:rsidRDefault="00260B54">
      <w:pPr>
        <w:pStyle w:val="Sisluet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4037375" w:history="1">
        <w:r w:rsidRPr="00D34F43">
          <w:rPr>
            <w:rStyle w:val="Hyperlinkki"/>
          </w:rPr>
          <w:t>Lähteet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_Toc184037375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5ED9BBC" w14:textId="00697C0B" w:rsidR="00260B54" w:rsidRDefault="00F131CE" w:rsidP="00CA77C5">
      <w:pPr>
        <w:pStyle w:val="Sisllysluettelootsikko"/>
      </w:pPr>
      <w:r>
        <w:fldChar w:fldCharType="end"/>
      </w:r>
      <w:r w:rsidR="00016973" w:rsidRPr="00FF4C28">
        <w:t>Kuviot</w:t>
      </w:r>
      <w:r w:rsidR="00CA77C5">
        <w:fldChar w:fldCharType="begin"/>
      </w:r>
      <w:r w:rsidR="00CA77C5">
        <w:instrText xml:space="preserve"> TOC \h \z \c "Kuvio" </w:instrText>
      </w:r>
      <w:r w:rsidR="00CA77C5">
        <w:fldChar w:fldCharType="separate"/>
      </w:r>
    </w:p>
    <w:p w14:paraId="777C40AD" w14:textId="1FEAE101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47" w:history="1">
        <w:r w:rsidRPr="009D593E">
          <w:rPr>
            <w:rStyle w:val="Hyperlinkki"/>
            <w:noProof/>
          </w:rPr>
          <w:t>Kuvio 1. Käyttäjän Esko.morko tiedot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CA34B1" w14:textId="38971609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48" w:history="1">
        <w:r w:rsidRPr="009D593E">
          <w:rPr>
            <w:rStyle w:val="Hyperlinkki"/>
            <w:noProof/>
          </w:rPr>
          <w:t>Kuvio 2. Search attribute -työkalun käyttö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545048" w14:textId="71C5F788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49" w:history="1">
        <w:r w:rsidRPr="009D593E">
          <w:rPr>
            <w:rStyle w:val="Hyperlinkki"/>
            <w:noProof/>
          </w:rPr>
          <w:t>Kuvio 3. Attribuuttien määrä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9895E0" w14:textId="730A188A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0" w:history="1">
        <w:r w:rsidRPr="009D593E">
          <w:rPr>
            <w:rStyle w:val="Hyperlinkki"/>
            <w:noProof/>
          </w:rPr>
          <w:t>Kuvio 4. Tammi-pankki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BA834D" w14:textId="5CD795CA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1" w:history="1">
        <w:r w:rsidRPr="009D593E">
          <w:rPr>
            <w:rStyle w:val="Hyperlinkki"/>
            <w:noProof/>
          </w:rPr>
          <w:t>Kuvio 5. ID 1401, kalastelu viesti sisältää pahan linkin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4BDB0B" w14:textId="1E482141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2" w:history="1">
        <w:r w:rsidRPr="009D593E">
          <w:rPr>
            <w:rStyle w:val="Hyperlinkki"/>
            <w:noProof/>
          </w:rPr>
          <w:t>Kuvio 6. Hyökkäyksen tiedot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1F0612" w14:textId="3A7B0005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3" w:history="1">
        <w:r w:rsidRPr="009D593E">
          <w:rPr>
            <w:rStyle w:val="Hyperlinkki"/>
            <w:noProof/>
          </w:rPr>
          <w:t>Kuvio 7. MISP lokit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38A88B" w14:textId="38E588E8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4" w:history="1">
        <w:r w:rsidRPr="009D593E">
          <w:rPr>
            <w:rStyle w:val="Hyperlinkki"/>
            <w:noProof/>
            <w:lang w:val="en-US"/>
          </w:rPr>
          <w:t>Kuvio 8. Warnings and errors -filtteri.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A6CBB1" w14:textId="672FACC9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5" w:history="1">
        <w:r w:rsidRPr="009D593E">
          <w:rPr>
            <w:rStyle w:val="Hyperlinkki"/>
            <w:noProof/>
          </w:rPr>
          <w:t>Kuvio 9. Tunnisteet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E10E0F" w14:textId="079C5578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6" w:history="1">
        <w:r w:rsidRPr="009D593E">
          <w:rPr>
            <w:rStyle w:val="Hyperlinkki"/>
            <w:noProof/>
          </w:rPr>
          <w:t>Kuvio 10. Botnet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E5173D" w14:textId="65468B2B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7" w:history="1">
        <w:r w:rsidRPr="009D593E">
          <w:rPr>
            <w:rStyle w:val="Hyperlinkki"/>
            <w:noProof/>
          </w:rPr>
          <w:t>Kuvio 11. Lisätietoja tunnisteesta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B94512" w14:textId="7D9DCB58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8" w:history="1">
        <w:r w:rsidRPr="009D593E">
          <w:rPr>
            <w:rStyle w:val="Hyperlinkki"/>
            <w:noProof/>
          </w:rPr>
          <w:t>Kuvio 12. Taksonomiat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9B8913" w14:textId="53EB2E6C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59" w:history="1">
        <w:r w:rsidRPr="009D593E">
          <w:rPr>
            <w:rStyle w:val="Hyperlinkki"/>
            <w:noProof/>
          </w:rPr>
          <w:t>Kuvio 13. Taksonomian tunnisteet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E666F5" w14:textId="160068D7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60" w:history="1">
        <w:r w:rsidRPr="009D593E">
          <w:rPr>
            <w:rStyle w:val="Hyperlinkki"/>
            <w:noProof/>
          </w:rPr>
          <w:t>Kuvio 14. Suurin ID organisaatioilla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08A2A9" w14:textId="40FC8EFB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61" w:history="1">
        <w:r w:rsidRPr="009D593E">
          <w:rPr>
            <w:rStyle w:val="Hyperlinkki"/>
            <w:noProof/>
          </w:rPr>
          <w:t>Kuvio 15. Yleiskatsaus serveriasetusten tilasta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552F8B" w14:textId="7E0F8D13" w:rsidR="00260B54" w:rsidRDefault="00260B54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037362" w:history="1">
        <w:r w:rsidRPr="009D593E">
          <w:rPr>
            <w:rStyle w:val="Hyperlinkki"/>
            <w:noProof/>
          </w:rPr>
          <w:t>Kuvio 16. Baseurl arvoa ei ole asetettu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C30044" w14:textId="77777777" w:rsidR="009043D8" w:rsidRPr="00CD2D68" w:rsidRDefault="00CA77C5" w:rsidP="009043D8">
      <w:pPr>
        <w:pStyle w:val="Sisllysluettelootsikko"/>
      </w:pPr>
      <w:r>
        <w:fldChar w:fldCharType="end"/>
      </w:r>
      <w:r w:rsidR="009043D8" w:rsidRPr="00CD2D68">
        <w:t xml:space="preserve"> </w:t>
      </w:r>
    </w:p>
    <w:p w14:paraId="4F8F5067" w14:textId="77777777" w:rsidR="009043D8" w:rsidRDefault="009043D8">
      <w:pPr>
        <w:spacing w:after="160" w:line="259" w:lineRule="auto"/>
        <w:rPr>
          <w:rFonts w:eastAsiaTheme="majorEastAsia" w:cstheme="majorHAnsi"/>
          <w:b/>
          <w:noProof/>
          <w:sz w:val="32"/>
          <w:szCs w:val="32"/>
          <w:lang w:val="en-US"/>
        </w:rPr>
      </w:pPr>
      <w:r>
        <w:br w:type="page"/>
      </w:r>
    </w:p>
    <w:p w14:paraId="72EC8C80" w14:textId="1CBB1131" w:rsidR="003E0724" w:rsidRPr="00C01873" w:rsidRDefault="0071788B" w:rsidP="00E868F1">
      <w:pPr>
        <w:pStyle w:val="Otsikko1"/>
        <w:rPr>
          <w:lang w:val="fi-FI"/>
        </w:rPr>
      </w:pPr>
      <w:bookmarkStart w:id="0" w:name="_Toc428542252"/>
      <w:bookmarkStart w:id="1" w:name="_Toc428799791"/>
      <w:bookmarkStart w:id="2" w:name="_Toc430675189"/>
      <w:bookmarkStart w:id="3" w:name="_Toc430767989"/>
      <w:bookmarkStart w:id="4" w:name="_Toc527546201"/>
      <w:bookmarkStart w:id="5" w:name="_Toc17205362"/>
      <w:bookmarkStart w:id="6" w:name="_Toc52971244"/>
      <w:bookmarkStart w:id="7" w:name="_Toc52971603"/>
      <w:bookmarkStart w:id="8" w:name="_Toc58338869"/>
      <w:bookmarkStart w:id="9" w:name="_Toc63413616"/>
      <w:bookmarkStart w:id="10" w:name="_Toc184037363"/>
      <w:r w:rsidRPr="00CD2D68">
        <w:lastRenderedPageBreak/>
        <w:t>Johdanto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2FF79A2B" w14:textId="2542AC94" w:rsidR="001C167E" w:rsidRPr="004B30A1" w:rsidRDefault="008D09BE" w:rsidP="004B30A1">
      <w:bookmarkStart w:id="11" w:name="_Toc428542253"/>
      <w:bookmarkStart w:id="12" w:name="_Toc428799792"/>
      <w:bookmarkStart w:id="13" w:name="_Toc430675190"/>
      <w:bookmarkStart w:id="14" w:name="_Toc430767990"/>
      <w:bookmarkStart w:id="15" w:name="_Toc527546202"/>
      <w:bookmarkStart w:id="16" w:name="_Toc17205363"/>
      <w:r w:rsidRPr="00094001">
        <w:t>Tässä harjoitustyössä tutustumme MISP (M</w:t>
      </w:r>
      <w:r w:rsidR="40893A21" w:rsidRPr="00094001">
        <w:t xml:space="preserve">alware Information Sharing Platform) järjestelmään. </w:t>
      </w:r>
      <w:r w:rsidR="008F2650">
        <w:t xml:space="preserve">MISP on </w:t>
      </w:r>
      <w:r w:rsidR="003108CD">
        <w:t xml:space="preserve">avoimen lähdekoodin tietoturvatyökalu. </w:t>
      </w:r>
      <w:r w:rsidR="00FD75C1">
        <w:t>Sen avulla voidaan jakaa uhkatietoa</w:t>
      </w:r>
      <w:r w:rsidR="00042F1A">
        <w:t xml:space="preserve"> ja sen avulla voidaan tehdä </w:t>
      </w:r>
      <w:r w:rsidR="005A7DCA">
        <w:t xml:space="preserve">eri organisaatioiden ja yksityishenkilöiden välistä </w:t>
      </w:r>
      <w:r w:rsidR="00042F1A">
        <w:t>yhteistyötä</w:t>
      </w:r>
      <w:r w:rsidR="005A7DCA">
        <w:t xml:space="preserve"> tietoturvaan liittyvissä asioissa. MISP</w:t>
      </w:r>
      <w:r w:rsidR="00F342FC">
        <w:t>iin voi syöttää tietoa omista havaituista tietoturvauhkista ja -tapahtumista</w:t>
      </w:r>
      <w:r w:rsidR="00F63D12">
        <w:t xml:space="preserve"> ja tätä tietoa voidaan jakaa muille. </w:t>
      </w:r>
      <w:r w:rsidR="00792AF2">
        <w:t>MISPiä voidaan käyttää myös tietojen analysointiin. (</w:t>
      </w:r>
      <w:r w:rsidR="00175E54">
        <w:t>Varsinainen asiant</w:t>
      </w:r>
      <w:r w:rsidR="0094224C">
        <w:t>untija. 2023).</w:t>
      </w:r>
    </w:p>
    <w:p w14:paraId="1071C52D" w14:textId="74639182" w:rsidR="002F20AC" w:rsidRDefault="00094001" w:rsidP="00123E0F">
      <w:pPr>
        <w:pStyle w:val="Otsikko1"/>
      </w:pPr>
      <w:bookmarkStart w:id="17" w:name="_Toc184037364"/>
      <w:bookmarkEnd w:id="11"/>
      <w:bookmarkEnd w:id="12"/>
      <w:bookmarkEnd w:id="13"/>
      <w:bookmarkEnd w:id="14"/>
      <w:bookmarkEnd w:id="15"/>
      <w:bookmarkEnd w:id="16"/>
      <w:r>
        <w:t>Järjestelmään tutustuminen</w:t>
      </w:r>
      <w:bookmarkEnd w:id="17"/>
    </w:p>
    <w:p w14:paraId="579A416B" w14:textId="6617FC0F" w:rsidR="00094001" w:rsidRPr="00351FB5" w:rsidRDefault="00453EA7" w:rsidP="00094001">
      <w:r>
        <w:t>Järjestelmään tutustuminen tapahtuu tu</w:t>
      </w:r>
      <w:r w:rsidR="00BA2EE8">
        <w:t>tkimalla MISP:n jakeluasteita, feedejä, Nids sid -numeroita, attribuutteja</w:t>
      </w:r>
      <w:r w:rsidR="002C78EF">
        <w:t>, tapahtumia, lokeja, tunnisteita, taksonomiakirjastoa, organisaatiota ja serveriasetuksia.</w:t>
      </w:r>
    </w:p>
    <w:p w14:paraId="77A6139B" w14:textId="7280A57A" w:rsidR="00A67A4F" w:rsidRDefault="00094001" w:rsidP="00A67A4F">
      <w:pPr>
        <w:pStyle w:val="Otsikko2"/>
        <w:rPr>
          <w:rFonts w:cs="Calibri"/>
          <w:color w:val="000000"/>
        </w:rPr>
      </w:pPr>
      <w:bookmarkStart w:id="18" w:name="_Toc184037365"/>
      <w:r>
        <w:rPr>
          <w:rFonts w:cs="Calibri"/>
          <w:color w:val="000000"/>
        </w:rPr>
        <w:t>Jakeluasteet</w:t>
      </w:r>
      <w:bookmarkEnd w:id="18"/>
    </w:p>
    <w:p w14:paraId="7D46A67F" w14:textId="796CEB5C" w:rsidR="00094001" w:rsidRDefault="00880E61" w:rsidP="00094001">
      <w:r>
        <w:t xml:space="preserve">Kun MISP järjestelmään luodaan tapahtumaa, voidaan määritellä </w:t>
      </w:r>
      <w:r w:rsidR="009B1C71">
        <w:t>tapahtuman tietojen jakelun laajuus</w:t>
      </w:r>
      <w:r>
        <w:t>. Tämän avulla voidaan varmistua</w:t>
      </w:r>
      <w:r w:rsidR="00CE2401">
        <w:t xml:space="preserve"> tiedon luottamu</w:t>
      </w:r>
      <w:r w:rsidR="002A5974">
        <w:t xml:space="preserve">ksellisuudesta ja </w:t>
      </w:r>
      <w:r w:rsidR="00A23DB3">
        <w:t>jakamisen hallinnasta eri toimijoiden välillä.</w:t>
      </w:r>
    </w:p>
    <w:p w14:paraId="6F04A166" w14:textId="225A4E82" w:rsidR="00A23DB3" w:rsidRDefault="00A23DB3" w:rsidP="00094001">
      <w:r>
        <w:t>Jakel</w:t>
      </w:r>
      <w:r w:rsidR="009B1C71">
        <w:t>u</w:t>
      </w:r>
      <w:r>
        <w:t>asteisiin kuuluu seuraavat:</w:t>
      </w:r>
    </w:p>
    <w:p w14:paraId="53EE813E" w14:textId="639C7B5C" w:rsidR="00A23DB3" w:rsidRDefault="002C04F4" w:rsidP="00A23DB3">
      <w:pPr>
        <w:pStyle w:val="Luettelokappale"/>
        <w:numPr>
          <w:ilvl w:val="0"/>
          <w:numId w:val="40"/>
        </w:numPr>
      </w:pPr>
      <w:r>
        <w:rPr>
          <w:b/>
          <w:bCs/>
        </w:rPr>
        <w:t xml:space="preserve">Vain organisaatiosi: </w:t>
      </w:r>
      <w:r>
        <w:t xml:space="preserve">tämä jakaa tapahtuman vain organisaation sisällä. </w:t>
      </w:r>
      <w:r w:rsidR="00E30AD0" w:rsidRPr="00E30AD0">
        <w:t>Tämä jakeluaste valitaan, kun tiedot ovat erityisen arkaluonteisia tai luonteeltaan organisaatiokohtaisia</w:t>
      </w:r>
      <w:r w:rsidR="00E30AD0">
        <w:t>.</w:t>
      </w:r>
    </w:p>
    <w:p w14:paraId="6D30DD03" w14:textId="2A623B6A" w:rsidR="00E30AD0" w:rsidRDefault="00E30AD0" w:rsidP="00A23DB3">
      <w:pPr>
        <w:pStyle w:val="Luettelokappale"/>
        <w:numPr>
          <w:ilvl w:val="0"/>
          <w:numId w:val="40"/>
        </w:numPr>
      </w:pPr>
      <w:r>
        <w:rPr>
          <w:b/>
          <w:bCs/>
        </w:rPr>
        <w:t>Tämä yhteisö:</w:t>
      </w:r>
      <w:r>
        <w:t xml:space="preserve"> </w:t>
      </w:r>
      <w:r w:rsidR="001976EE">
        <w:t>tiedot jaetaan vain kyseisessä MISP-järjestelmässä toimiville organisaatioille ja käyttäjille. Käytössä esimerkiksi tilanteessa, jossa tieto on arkaluontoista ja vastaanottajia täytyy rajoittaa</w:t>
      </w:r>
    </w:p>
    <w:p w14:paraId="083BFCDD" w14:textId="2C8DDD42" w:rsidR="001976EE" w:rsidRDefault="00E173BA" w:rsidP="00A23DB3">
      <w:pPr>
        <w:pStyle w:val="Luettelokappale"/>
        <w:numPr>
          <w:ilvl w:val="0"/>
          <w:numId w:val="40"/>
        </w:numPr>
      </w:pPr>
      <w:r>
        <w:rPr>
          <w:b/>
          <w:bCs/>
        </w:rPr>
        <w:t xml:space="preserve">Yhteydessä olevat yhteisöt: </w:t>
      </w:r>
      <w:r>
        <w:t xml:space="preserve">Tiedot jaetaan MISP-järjestelmää käyttäville yhteistyökumppaneille, jotka ovat suoraan </w:t>
      </w:r>
      <w:r w:rsidR="007D76D7">
        <w:t>yhteydessä</w:t>
      </w:r>
      <w:r>
        <w:t xml:space="preserve"> palv</w:t>
      </w:r>
      <w:r w:rsidR="000A40F9">
        <w:t xml:space="preserve">elimeen. </w:t>
      </w:r>
      <w:r w:rsidR="007D76D7">
        <w:t>Käytössä esimerkiksi, kun tietoja halutaan jakaa laajemmalle yleisölle, mutta silti rajataan pääsy luotettaviin kumppaneihin</w:t>
      </w:r>
    </w:p>
    <w:p w14:paraId="3D7AD6FE" w14:textId="128312F9" w:rsidR="007D76D7" w:rsidRDefault="007D76D7" w:rsidP="00A23DB3">
      <w:pPr>
        <w:pStyle w:val="Luettelokappale"/>
        <w:numPr>
          <w:ilvl w:val="0"/>
          <w:numId w:val="40"/>
        </w:numPr>
      </w:pPr>
      <w:r>
        <w:rPr>
          <w:b/>
          <w:bCs/>
        </w:rPr>
        <w:t xml:space="preserve">Manuaalinen (Sharing Group): </w:t>
      </w:r>
      <w:r w:rsidR="0068223A" w:rsidRPr="009B1C71">
        <w:t xml:space="preserve">Tiedot jaetaan valituille ryhmille, </w:t>
      </w:r>
      <w:r w:rsidR="0068223A">
        <w:t>joka koostuu käyttäjist</w:t>
      </w:r>
      <w:r w:rsidR="009B1C71">
        <w:t>ä, organisaatioista tai muista palvelimista.</w:t>
      </w:r>
    </w:p>
    <w:p w14:paraId="53122913" w14:textId="3C89271E" w:rsidR="00354103" w:rsidRPr="00094001" w:rsidRDefault="00354103" w:rsidP="66681A3B"/>
    <w:p w14:paraId="4AD1C375" w14:textId="6C66F110" w:rsidR="00354103" w:rsidRPr="00094001" w:rsidRDefault="6CE55E3D" w:rsidP="00354103">
      <w:r>
        <w:lastRenderedPageBreak/>
        <w:t xml:space="preserve">Distribution eli jakeluaste määrittää, miten feedejä jaetaan MISP-työkalussa. Voi pitää oman organisaation sisäisenä (Your Organisation only), MISP käyttäjille pelkästään (This Community Only), MISPiin liitetyille yhteisöille (Connected Communities) tai </w:t>
      </w:r>
      <w:r w:rsidR="00702AB3">
        <w:t>k</w:t>
      </w:r>
      <w:r>
        <w:t>aikille julkisesti (All Communities). Jakeluaste voidaan määritellä sen mukaan, onko tieto järkevää julkistaa, vai pitää organisaation sisäisenä, tai MISP sisäisenä. Jakeluasteen voi valita valikosta, kun on luomassa uutta feediä.</w:t>
      </w:r>
    </w:p>
    <w:p w14:paraId="641B1827" w14:textId="0ADB1B94" w:rsidR="60E808FD" w:rsidRDefault="0444CD6D" w:rsidP="60E808FD">
      <w:pPr>
        <w:pStyle w:val="Otsikko2"/>
        <w:rPr>
          <w:rFonts w:cs="Calibri"/>
        </w:rPr>
      </w:pPr>
      <w:bookmarkStart w:id="19" w:name="_Toc184037366"/>
      <w:r w:rsidRPr="30B0C98C">
        <w:rPr>
          <w:rFonts w:cs="Calibri"/>
        </w:rPr>
        <w:t>Feed</w:t>
      </w:r>
      <w:r w:rsidR="00184A90">
        <w:rPr>
          <w:rFonts w:cs="Calibri"/>
        </w:rPr>
        <w:t>it</w:t>
      </w:r>
      <w:bookmarkEnd w:id="19"/>
    </w:p>
    <w:p w14:paraId="289C01FC" w14:textId="5F63C9DC" w:rsidR="47C5A0FC" w:rsidRDefault="783651AC" w:rsidP="47C5A0FC">
      <w:r>
        <w:t xml:space="preserve">MISP-järjestelmässä </w:t>
      </w:r>
      <w:r w:rsidR="5B81783D">
        <w:t xml:space="preserve">feed -osio on keskeinen ominaisuus, joka mahdollistaa automaattisen tiedon tuonnin ulkoisista lähteistä. Feedit ovat valmiita </w:t>
      </w:r>
      <w:r w:rsidR="28078F5B">
        <w:t>tieto</w:t>
      </w:r>
      <w:r w:rsidR="5B81783D">
        <w:t>paketteja, jotka s</w:t>
      </w:r>
      <w:r w:rsidR="0A2BD6DD">
        <w:t>isältävät tietoturvaan liittyviä havaintoja, kuten tunnisteita ja uhkatietoja.</w:t>
      </w:r>
    </w:p>
    <w:p w14:paraId="571D9704" w14:textId="02862104" w:rsidR="3AA389BC" w:rsidRDefault="3BB1BF65">
      <w:r>
        <w:t>Tässä tapauksessa cybercrime-tracker.net toimittaa feedinsä f</w:t>
      </w:r>
      <w:r w:rsidR="61B578AF">
        <w:t>reetext –muodossa.</w:t>
      </w:r>
    </w:p>
    <w:p w14:paraId="7F2C5A5C" w14:textId="385AF2B5" w:rsidR="3AA389BC" w:rsidRDefault="53286129">
      <w:r>
        <w:t>Nettisivusto toimittaa feedin freetext muodossa, eli tekstiä ei ole välttämättä muotoiltu</w:t>
      </w:r>
      <w:r w:rsidR="003C6C6C">
        <w:t xml:space="preserve"> mitenkään</w:t>
      </w:r>
      <w:r>
        <w:t>, kuten CSV</w:t>
      </w:r>
      <w:r w:rsidR="00184A90">
        <w:t>-</w:t>
      </w:r>
      <w:r>
        <w:t xml:space="preserve"> tai </w:t>
      </w:r>
      <w:r w:rsidR="00184A90">
        <w:t>JSON-tiedostomuotoihin</w:t>
      </w:r>
      <w:r>
        <w:t>.</w:t>
      </w:r>
    </w:p>
    <w:p w14:paraId="0548CB3A" w14:textId="0BC0DCFC" w:rsidR="3AA389BC" w:rsidRDefault="53286129">
      <w:r>
        <w:rPr>
          <w:noProof/>
        </w:rPr>
        <w:drawing>
          <wp:inline distT="0" distB="0" distL="0" distR="0" wp14:anchorId="75A45E7D" wp14:editId="1989804D">
            <wp:extent cx="6124574" cy="2228850"/>
            <wp:effectExtent l="0" t="0" r="0" b="0"/>
            <wp:docPr id="877466155" name="Kuva 877466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B578AF">
        <w:t xml:space="preserve"> </w:t>
      </w:r>
    </w:p>
    <w:p w14:paraId="5156C3AA" w14:textId="7238BEF0" w:rsidR="60E808FD" w:rsidRDefault="21E30D8B" w:rsidP="60E808FD">
      <w:pPr>
        <w:pStyle w:val="Otsikko2"/>
        <w:rPr>
          <w:rFonts w:cs="Calibri"/>
        </w:rPr>
      </w:pPr>
      <w:bookmarkStart w:id="20" w:name="_Toc184037367"/>
      <w:r w:rsidRPr="1D4B697A">
        <w:rPr>
          <w:rFonts w:cs="Calibri"/>
        </w:rPr>
        <w:t>Nids sid -numero</w:t>
      </w:r>
      <w:bookmarkEnd w:id="20"/>
    </w:p>
    <w:p w14:paraId="64ED7CBD" w14:textId="609AF283" w:rsidR="00732F1B" w:rsidRDefault="00F0323F" w:rsidP="00F0323F">
      <w:r>
        <w:t xml:space="preserve">Tehtävänä on selvittää käyttäjän </w:t>
      </w:r>
      <w:proofErr w:type="gramStart"/>
      <w:r>
        <w:t>esko.morko</w:t>
      </w:r>
      <w:r w:rsidR="00BE469A">
        <w:t>n</w:t>
      </w:r>
      <w:proofErr w:type="gramEnd"/>
      <w:r>
        <w:t xml:space="preserve"> nids sid numero. Tämä löytyy</w:t>
      </w:r>
      <w:r w:rsidR="0077021E">
        <w:t>,</w:t>
      </w:r>
      <w:r>
        <w:t xml:space="preserve"> kun siirrymme organisatio</w:t>
      </w:r>
      <w:r w:rsidR="0077021E">
        <w:t>ns</w:t>
      </w:r>
      <w:r>
        <w:t xml:space="preserve"> välilehdelle, ja valitsemme sieltä sivupalkista List Users. </w:t>
      </w:r>
      <w:r w:rsidR="00732F1B">
        <w:t xml:space="preserve">Kun haemme käyttäjää </w:t>
      </w:r>
      <w:proofErr w:type="gramStart"/>
      <w:r w:rsidR="00732F1B">
        <w:lastRenderedPageBreak/>
        <w:t>esko.morko</w:t>
      </w:r>
      <w:proofErr w:type="gramEnd"/>
      <w:r w:rsidR="00732F1B">
        <w:t>, saamme selville käyttäjän tiedot.</w:t>
      </w:r>
      <w:r w:rsidR="0035280F">
        <w:t xml:space="preserve"> (Kuvio 1)</w:t>
      </w:r>
      <w:r w:rsidR="00E26125">
        <w:t xml:space="preserve"> Tiedoista </w:t>
      </w:r>
      <w:r w:rsidR="00BE469A">
        <w:t>selviää,</w:t>
      </w:r>
      <w:r w:rsidR="00E26125">
        <w:t xml:space="preserve"> että käyttäjän NIDS SID -numero on 5706234.</w:t>
      </w:r>
    </w:p>
    <w:p w14:paraId="66CB6CB3" w14:textId="77777777" w:rsidR="0035280F" w:rsidRDefault="0035280F" w:rsidP="0035280F">
      <w:pPr>
        <w:keepNext/>
      </w:pPr>
      <w:r w:rsidRPr="0035280F">
        <w:rPr>
          <w:noProof/>
        </w:rPr>
        <w:drawing>
          <wp:inline distT="0" distB="0" distL="0" distR="0" wp14:anchorId="6E44E80C" wp14:editId="014A133A">
            <wp:extent cx="6120130" cy="1153160"/>
            <wp:effectExtent l="0" t="0" r="0" b="8890"/>
            <wp:docPr id="703292037" name="Kuva 1" descr="Kuva, joka sisältää kohteen teksti, kuvakaappaus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92037" name="Kuva 1" descr="Kuva, joka sisältää kohteen teksti, kuvakaappaus, F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8799" w14:textId="6C065EAD" w:rsidR="00732F1B" w:rsidRDefault="0035280F" w:rsidP="0035280F">
      <w:pPr>
        <w:pStyle w:val="Kuvaotsikko"/>
      </w:pPr>
      <w:bookmarkStart w:id="21" w:name="_Toc18403734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t>1</w:t>
      </w:r>
      <w:r>
        <w:fldChar w:fldCharType="end"/>
      </w:r>
      <w:r>
        <w:t xml:space="preserve">. </w:t>
      </w:r>
      <w:r w:rsidR="00737FF6">
        <w:t xml:space="preserve">Käyttäjän </w:t>
      </w:r>
      <w:r>
        <w:t>Esko.morko</w:t>
      </w:r>
      <w:r w:rsidR="00737FF6">
        <w:t xml:space="preserve"> tiedot</w:t>
      </w:r>
      <w:bookmarkEnd w:id="21"/>
    </w:p>
    <w:p w14:paraId="1605A413" w14:textId="1FA72C70" w:rsidR="000330A3" w:rsidRPr="000330A3" w:rsidRDefault="000330A3" w:rsidP="000330A3"/>
    <w:p w14:paraId="1E2DBF7D" w14:textId="52D329AF" w:rsidR="31FBDFBF" w:rsidRDefault="3C2F0EE2" w:rsidP="31FBDFBF">
      <w:pPr>
        <w:pStyle w:val="Otsikko2"/>
        <w:rPr>
          <w:rFonts w:cs="Calibri"/>
        </w:rPr>
      </w:pPr>
      <w:bookmarkStart w:id="22" w:name="_Toc184037368"/>
      <w:r w:rsidRPr="66681A3B">
        <w:rPr>
          <w:rFonts w:cs="Calibri"/>
        </w:rPr>
        <w:t>MISP Attribu</w:t>
      </w:r>
      <w:r w:rsidR="00184A90">
        <w:rPr>
          <w:rFonts w:cs="Calibri"/>
        </w:rPr>
        <w:t>utit</w:t>
      </w:r>
      <w:bookmarkEnd w:id="22"/>
    </w:p>
    <w:p w14:paraId="2706BDF2" w14:textId="35AC349C" w:rsidR="006A061C" w:rsidRDefault="006A061C" w:rsidP="006A061C">
      <w:r>
        <w:t>MISP-järjestelmästä löytyy osio</w:t>
      </w:r>
      <w:r w:rsidR="00B43FD6">
        <w:t>t</w:t>
      </w:r>
      <w:r>
        <w:t xml:space="preserve"> list attributes ja search attributes</w:t>
      </w:r>
      <w:r w:rsidR="00A46B3F">
        <w:t xml:space="preserve">. Nämä attribuutit ovat </w:t>
      </w:r>
      <w:r w:rsidR="00731B09">
        <w:t>tapahtumien (events) osia, jotka kuvaavat yksityiskohtaisia uhkatietoja. Näitä voi olla esimerkiks</w:t>
      </w:r>
      <w:r w:rsidR="00EE681C">
        <w:t>i tekniset indikaattorit, kuten haittaohjelman hash tai IP-osoite.</w:t>
      </w:r>
    </w:p>
    <w:p w14:paraId="5D90BE79" w14:textId="14FF8998" w:rsidR="00EE681C" w:rsidRDefault="00EE681C" w:rsidP="006A061C">
      <w:r>
        <w:t>Tehtävän tarkoitus on saada selville aikavälin 1.9.2023-</w:t>
      </w:r>
      <w:r w:rsidR="0006088E">
        <w:t>1.3.2024 attribuuttien määrä.</w:t>
      </w:r>
    </w:p>
    <w:p w14:paraId="34312293" w14:textId="47FF14B9" w:rsidR="66681A3B" w:rsidRDefault="0006088E">
      <w:r>
        <w:t>Tämä selviää</w:t>
      </w:r>
      <w:r w:rsidR="00737FF6">
        <w:t>,</w:t>
      </w:r>
      <w:r>
        <w:t xml:space="preserve"> kun siirrymme </w:t>
      </w:r>
      <w:r w:rsidR="0022340D">
        <w:t>Event Actio</w:t>
      </w:r>
      <w:r w:rsidR="003444A6">
        <w:t>ns</w:t>
      </w:r>
      <w:r w:rsidR="0022340D">
        <w:t xml:space="preserve"> lehden alle Search Attributes osioon, ja sieltä etsimme aikavälillä esiintyvät attribuutit kuvion 2 mukaisesti</w:t>
      </w:r>
      <w:r w:rsidR="00737FF6">
        <w:t>.</w:t>
      </w:r>
    </w:p>
    <w:p w14:paraId="7BF8B315" w14:textId="77777777" w:rsidR="0022340D" w:rsidRDefault="00FB5311" w:rsidP="0022340D">
      <w:pPr>
        <w:keepNext/>
      </w:pPr>
      <w:r w:rsidRPr="00FB5311">
        <w:rPr>
          <w:noProof/>
        </w:rPr>
        <w:lastRenderedPageBreak/>
        <w:drawing>
          <wp:inline distT="0" distB="0" distL="0" distR="0" wp14:anchorId="27C87B59" wp14:editId="76D9FFF9">
            <wp:extent cx="4225733" cy="4307722"/>
            <wp:effectExtent l="0" t="0" r="3810" b="0"/>
            <wp:docPr id="1293642877" name="Kuva 1" descr="Kuva, joka sisältää kohteen teksti, kuvakaappaus, ohjelmisto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42877" name="Kuva 1" descr="Kuva, joka sisältää kohteen teksti, kuvakaappaus, ohjelmisto, numer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386" cy="43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03C" w14:textId="1843D92C" w:rsidR="00FB5311" w:rsidRDefault="0022340D" w:rsidP="0022340D">
      <w:pPr>
        <w:pStyle w:val="Kuvaotsikko"/>
      </w:pPr>
      <w:bookmarkStart w:id="23" w:name="_Toc18403734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t>2</w:t>
      </w:r>
      <w:r>
        <w:fldChar w:fldCharType="end"/>
      </w:r>
      <w:r>
        <w:t>. Search attribute</w:t>
      </w:r>
      <w:r w:rsidR="00B32BCE">
        <w:t xml:space="preserve"> -työkalun käyttö</w:t>
      </w:r>
      <w:bookmarkEnd w:id="23"/>
    </w:p>
    <w:p w14:paraId="3B6CD5DF" w14:textId="6542B722" w:rsidR="00FB5311" w:rsidRDefault="00A61ACA" w:rsidP="31FBDFBF">
      <w:r>
        <w:t>Kun selaamme sivun pohjalle, selviää attribuuttien määrä, eli 54 kappaletta</w:t>
      </w:r>
      <w:r w:rsidR="00B32BCE">
        <w:t>. (Kuvio</w:t>
      </w:r>
      <w:r>
        <w:t xml:space="preserve"> 3</w:t>
      </w:r>
      <w:r w:rsidR="00B32BCE">
        <w:t>)</w:t>
      </w:r>
    </w:p>
    <w:p w14:paraId="3671D6BF" w14:textId="77777777" w:rsidR="0022340D" w:rsidRDefault="00711735" w:rsidP="0022340D">
      <w:pPr>
        <w:keepNext/>
      </w:pPr>
      <w:r w:rsidRPr="00711735">
        <w:rPr>
          <w:noProof/>
        </w:rPr>
        <w:drawing>
          <wp:inline distT="0" distB="0" distL="0" distR="0" wp14:anchorId="116F10AA" wp14:editId="291C14F8">
            <wp:extent cx="4250131" cy="1755968"/>
            <wp:effectExtent l="0" t="0" r="0" b="0"/>
            <wp:docPr id="926706799" name="Kuva 1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06799" name="Kuva 1" descr="Kuva, joka sisältää kohteen teksti, kuvakaappaus, Fontti, numero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8051" cy="17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C566" w14:textId="2A7C1238" w:rsidR="00A61ACA" w:rsidRDefault="0022340D" w:rsidP="00B32BCE">
      <w:pPr>
        <w:pStyle w:val="Kuvaotsikko"/>
      </w:pPr>
      <w:bookmarkStart w:id="24" w:name="_Toc18403734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t>3</w:t>
      </w:r>
      <w:r>
        <w:fldChar w:fldCharType="end"/>
      </w:r>
      <w:r>
        <w:t xml:space="preserve">. </w:t>
      </w:r>
      <w:r w:rsidR="00B32BCE">
        <w:t>Attribuuttien määrä</w:t>
      </w:r>
      <w:bookmarkEnd w:id="24"/>
    </w:p>
    <w:p w14:paraId="40723EE0" w14:textId="3FF9E7EF" w:rsidR="23B32029" w:rsidRDefault="6085AEB7" w:rsidP="31FBDFBF">
      <w:pPr>
        <w:pStyle w:val="Otsikko2"/>
      </w:pPr>
      <w:bookmarkStart w:id="25" w:name="_Toc184037369"/>
      <w:r>
        <w:lastRenderedPageBreak/>
        <w:t>Tapahtuma 1401</w:t>
      </w:r>
      <w:bookmarkEnd w:id="25"/>
    </w:p>
    <w:p w14:paraId="74E3F6B8" w14:textId="458D9B8A" w:rsidR="66681A3B" w:rsidRDefault="00935CC5">
      <w:r>
        <w:t xml:space="preserve">Seuraavaksi tarkastelemme tapahtumaa </w:t>
      </w:r>
      <w:r w:rsidR="00D37A50">
        <w:t>ID:n</w:t>
      </w:r>
      <w:r w:rsidR="00C72AE8">
        <w:t xml:space="preserve"> 1401</w:t>
      </w:r>
      <w:r w:rsidR="00D37A50">
        <w:t xml:space="preserve"> perusteella</w:t>
      </w:r>
      <w:r w:rsidR="00194BD4">
        <w:t>. Tämä tapahtuma on jaettu organisaation T</w:t>
      </w:r>
      <w:r w:rsidR="007839A0">
        <w:t>ammi-pankki alle</w:t>
      </w:r>
      <w:r w:rsidR="002E5A48">
        <w:t>, joten siirrytään tarkastelemaan organisaatiota Tammi-pankki. (Kuvio 4)</w:t>
      </w:r>
      <w:r w:rsidR="00D37A50">
        <w:t>.</w:t>
      </w:r>
    </w:p>
    <w:p w14:paraId="49403242" w14:textId="44351400" w:rsidR="00D47880" w:rsidRDefault="5B354058" w:rsidP="00D47880">
      <w:pPr>
        <w:keepNext/>
      </w:pPr>
      <w:r>
        <w:rPr>
          <w:noProof/>
        </w:rPr>
        <w:drawing>
          <wp:inline distT="0" distB="0" distL="0" distR="0" wp14:anchorId="7DA54E2D" wp14:editId="7F37C4E5">
            <wp:extent cx="4272076" cy="2611084"/>
            <wp:effectExtent l="0" t="0" r="0" b="0"/>
            <wp:docPr id="1025598603" name="Picture 1025598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5986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818" cy="26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6A79" w14:textId="2C80C331" w:rsidR="59F6078E" w:rsidRDefault="00D47880" w:rsidP="00D47880">
      <w:pPr>
        <w:pStyle w:val="Kuvaotsikko"/>
      </w:pPr>
      <w:bookmarkStart w:id="26" w:name="_Toc18403735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t>4</w:t>
      </w:r>
      <w:r>
        <w:fldChar w:fldCharType="end"/>
      </w:r>
      <w:r>
        <w:t>. Tammi-pankki</w:t>
      </w:r>
      <w:bookmarkEnd w:id="26"/>
    </w:p>
    <w:p w14:paraId="4345BE1B" w14:textId="683CECD7" w:rsidR="342FE78C" w:rsidRPr="005B13D0" w:rsidRDefault="618FD63F" w:rsidP="342FE78C">
      <w:pPr>
        <w:rPr>
          <w:color w:val="auto"/>
        </w:rPr>
      </w:pPr>
      <w:r>
        <w:t>T</w:t>
      </w:r>
      <w:r w:rsidRPr="67E5B564">
        <w:rPr>
          <w:color w:val="auto"/>
        </w:rPr>
        <w:t>apahtuma 1401 löytyy Tammi-pankki –organisaation tapahtumista view organization ja sieltä events välilehdeltä</w:t>
      </w:r>
      <w:r w:rsidRPr="27EC54A2">
        <w:rPr>
          <w:color w:val="auto"/>
        </w:rPr>
        <w:t xml:space="preserve"> </w:t>
      </w:r>
      <w:r w:rsidRPr="00DFB02F">
        <w:rPr>
          <w:color w:val="auto"/>
        </w:rPr>
        <w:t xml:space="preserve">kuvio 4 </w:t>
      </w:r>
      <w:r w:rsidRPr="0EAF9044">
        <w:rPr>
          <w:color w:val="auto"/>
        </w:rPr>
        <w:t>mukaan.</w:t>
      </w:r>
      <w:r w:rsidRPr="67E5B564">
        <w:rPr>
          <w:color w:val="auto"/>
        </w:rPr>
        <w:t xml:space="preserve"> Täältä voimme tarkastella eri tapahtumia ja niiden yksityiskohtia liittyen kyseiseen organisaatioon</w:t>
      </w:r>
      <w:r w:rsidRPr="56BEC543">
        <w:rPr>
          <w:color w:val="auto"/>
        </w:rPr>
        <w:t xml:space="preserve"> </w:t>
      </w:r>
      <w:r w:rsidRPr="6C33E828">
        <w:rPr>
          <w:color w:val="auto"/>
        </w:rPr>
        <w:t>(kuvio</w:t>
      </w:r>
      <w:r w:rsidRPr="15B4D526">
        <w:rPr>
          <w:color w:val="auto"/>
        </w:rPr>
        <w:t xml:space="preserve"> 5).</w:t>
      </w:r>
    </w:p>
    <w:p w14:paraId="5E2F872B" w14:textId="16D57EAB" w:rsidR="00D47880" w:rsidRDefault="6085AEB7" w:rsidP="00D47880">
      <w:pPr>
        <w:keepNext/>
      </w:pPr>
      <w:r>
        <w:rPr>
          <w:noProof/>
        </w:rPr>
        <w:lastRenderedPageBreak/>
        <w:drawing>
          <wp:inline distT="0" distB="0" distL="0" distR="0" wp14:anchorId="561488A1" wp14:editId="5714BCB1">
            <wp:extent cx="6115050" cy="2933700"/>
            <wp:effectExtent l="0" t="0" r="0" b="0"/>
            <wp:docPr id="1181492049" name="Picture 118149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4920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75C7" w14:textId="246BB4FB" w:rsidR="00D47880" w:rsidRDefault="00D47880" w:rsidP="5018FD83">
      <w:bookmarkStart w:id="27" w:name="_Toc18403735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rPr>
          <w:noProof/>
        </w:rPr>
        <w:t>5</w:t>
      </w:r>
      <w:r>
        <w:fldChar w:fldCharType="end"/>
      </w:r>
      <w:r>
        <w:t xml:space="preserve">. </w:t>
      </w:r>
      <w:r w:rsidR="00B240B3">
        <w:t>ID 1401, kalastelu viesti sisältää pahan linkin</w:t>
      </w:r>
      <w:bookmarkEnd w:id="27"/>
    </w:p>
    <w:p w14:paraId="516EBB7E" w14:textId="09ECFCA9" w:rsidR="6CD55E11" w:rsidRDefault="7FBD9895" w:rsidP="6CD55E11">
      <w:pPr>
        <w:rPr>
          <w:rFonts w:asciiTheme="minorHAnsi" w:eastAsiaTheme="minorEastAsia" w:hAnsiTheme="minorHAnsi" w:cstheme="minorBidi"/>
          <w:color w:val="auto"/>
        </w:rPr>
      </w:pPr>
      <w:r w:rsidRPr="0658DF2B">
        <w:rPr>
          <w:rFonts w:asciiTheme="minorHAnsi" w:eastAsiaTheme="minorEastAsia" w:hAnsiTheme="minorHAnsi" w:cstheme="minorBidi"/>
          <w:color w:val="auto"/>
        </w:rPr>
        <w:t xml:space="preserve">Kun selaamme tapahtumaa alaspäin, voimme nähdä </w:t>
      </w:r>
      <w:r w:rsidR="4574435F" w:rsidRPr="0658DF2B">
        <w:rPr>
          <w:rFonts w:asciiTheme="minorHAnsi" w:eastAsiaTheme="minorEastAsia" w:hAnsiTheme="minorHAnsi" w:cstheme="minorBidi"/>
          <w:color w:val="auto"/>
        </w:rPr>
        <w:t xml:space="preserve">lisätietoja tästä. Tässä tapauksessa löytyy esimerkiksi </w:t>
      </w:r>
      <w:r w:rsidR="13D885DD" w:rsidRPr="59D97FB1">
        <w:rPr>
          <w:rFonts w:asciiTheme="minorHAnsi" w:eastAsiaTheme="minorEastAsia" w:hAnsiTheme="minorHAnsi" w:cstheme="minorBidi"/>
          <w:color w:val="auto"/>
        </w:rPr>
        <w:t>pahantekijän</w:t>
      </w:r>
      <w:r w:rsidR="4574435F" w:rsidRPr="0658DF2B">
        <w:rPr>
          <w:rFonts w:asciiTheme="minorHAnsi" w:eastAsiaTheme="minorEastAsia" w:hAnsiTheme="minorHAnsi" w:cstheme="minorBidi"/>
          <w:color w:val="auto"/>
        </w:rPr>
        <w:t xml:space="preserve"> ran</w:t>
      </w:r>
      <w:r w:rsidR="4F1BE63A" w:rsidRPr="0658DF2B">
        <w:rPr>
          <w:rFonts w:asciiTheme="minorHAnsi" w:eastAsiaTheme="minorEastAsia" w:hAnsiTheme="minorHAnsi" w:cstheme="minorBidi"/>
          <w:color w:val="auto"/>
        </w:rPr>
        <w:t>so</w:t>
      </w:r>
      <w:r w:rsidR="00B240B3">
        <w:rPr>
          <w:rFonts w:asciiTheme="minorHAnsi" w:eastAsiaTheme="minorEastAsia" w:hAnsiTheme="minorHAnsi" w:cstheme="minorBidi"/>
          <w:color w:val="auto"/>
        </w:rPr>
        <w:t>m</w:t>
      </w:r>
      <w:r w:rsidR="4F1BE63A" w:rsidRPr="0658DF2B">
        <w:rPr>
          <w:rFonts w:asciiTheme="minorHAnsi" w:eastAsiaTheme="minorEastAsia" w:hAnsiTheme="minorHAnsi" w:cstheme="minorBidi"/>
          <w:color w:val="auto"/>
        </w:rPr>
        <w:t>waren sisältävä tiedosto, joka oli liitettynä kal</w:t>
      </w:r>
      <w:r w:rsidR="1D4236F6" w:rsidRPr="0658DF2B">
        <w:rPr>
          <w:rFonts w:asciiTheme="minorHAnsi" w:eastAsiaTheme="minorEastAsia" w:hAnsiTheme="minorHAnsi" w:cstheme="minorBidi"/>
          <w:color w:val="auto"/>
        </w:rPr>
        <w:t>asteluviestiin sekä sha256-arvoja</w:t>
      </w:r>
      <w:r w:rsidR="00184A90">
        <w:rPr>
          <w:rFonts w:asciiTheme="minorHAnsi" w:eastAsiaTheme="minorEastAsia" w:hAnsiTheme="minorHAnsi" w:cstheme="minorBidi"/>
          <w:color w:val="auto"/>
        </w:rPr>
        <w:t>.</w:t>
      </w:r>
      <w:r w:rsidR="1D4236F6" w:rsidRPr="0658DF2B">
        <w:rPr>
          <w:rFonts w:asciiTheme="minorHAnsi" w:eastAsiaTheme="minorEastAsia" w:hAnsiTheme="minorHAnsi" w:cstheme="minorBidi"/>
          <w:color w:val="auto"/>
        </w:rPr>
        <w:t xml:space="preserve"> Tiedoiss</w:t>
      </w:r>
      <w:r w:rsidR="25F76AEC" w:rsidRPr="0658DF2B">
        <w:rPr>
          <w:rFonts w:asciiTheme="minorHAnsi" w:eastAsiaTheme="minorEastAsia" w:hAnsiTheme="minorHAnsi" w:cstheme="minorBidi"/>
          <w:color w:val="auto"/>
        </w:rPr>
        <w:t xml:space="preserve">a näkyy myös pankkitilin numero, jolle rahat oli tarkoitus laittaa. Pankkitilin numero on muotoa </w:t>
      </w:r>
      <w:r w:rsidR="41678432" w:rsidRPr="439F9056">
        <w:rPr>
          <w:rFonts w:asciiTheme="minorHAnsi" w:eastAsiaTheme="minorEastAsia" w:hAnsiTheme="minorHAnsi" w:cstheme="minorBidi"/>
          <w:color w:val="auto"/>
        </w:rPr>
        <w:t>“</w:t>
      </w:r>
      <w:r w:rsidR="25F76AEC" w:rsidRPr="0658DF2B">
        <w:rPr>
          <w:rFonts w:asciiTheme="minorHAnsi" w:eastAsiaTheme="minorEastAsia" w:hAnsiTheme="minorHAnsi" w:cstheme="minorBidi"/>
          <w:color w:val="auto"/>
        </w:rPr>
        <w:t>OKOYFIHH</w:t>
      </w:r>
      <w:r w:rsidR="32DCC366" w:rsidRPr="1EBDCDD3">
        <w:rPr>
          <w:rFonts w:asciiTheme="minorHAnsi" w:eastAsiaTheme="minorEastAsia" w:hAnsiTheme="minorHAnsi" w:cstheme="minorBidi"/>
          <w:color w:val="auto"/>
        </w:rPr>
        <w:t>”</w:t>
      </w:r>
      <w:r w:rsidR="25F76AEC" w:rsidRPr="1EBDCDD3">
        <w:rPr>
          <w:rFonts w:asciiTheme="minorHAnsi" w:eastAsiaTheme="minorEastAsia" w:hAnsiTheme="minorHAnsi" w:cstheme="minorBidi"/>
          <w:color w:val="auto"/>
        </w:rPr>
        <w:t>,</w:t>
      </w:r>
      <w:r w:rsidR="25F76AEC" w:rsidRPr="0658DF2B">
        <w:rPr>
          <w:rFonts w:asciiTheme="minorHAnsi" w:eastAsiaTheme="minorEastAsia" w:hAnsiTheme="minorHAnsi" w:cstheme="minorBidi"/>
          <w:color w:val="auto"/>
        </w:rPr>
        <w:t xml:space="preserve"> joten tästä voimme </w:t>
      </w:r>
      <w:r w:rsidR="1C34D8F0" w:rsidRPr="7D194759">
        <w:rPr>
          <w:rFonts w:asciiTheme="minorHAnsi" w:eastAsiaTheme="minorEastAsia" w:hAnsiTheme="minorHAnsi" w:cstheme="minorBidi"/>
          <w:color w:val="auto"/>
        </w:rPr>
        <w:t xml:space="preserve">tutkia ja </w:t>
      </w:r>
      <w:r w:rsidR="25F76AEC" w:rsidRPr="7D194759">
        <w:rPr>
          <w:rFonts w:asciiTheme="minorHAnsi" w:eastAsiaTheme="minorEastAsia" w:hAnsiTheme="minorHAnsi" w:cstheme="minorBidi"/>
          <w:color w:val="auto"/>
        </w:rPr>
        <w:t>päätellä</w:t>
      </w:r>
      <w:r w:rsidR="25F76AEC" w:rsidRPr="0658DF2B">
        <w:rPr>
          <w:rFonts w:asciiTheme="minorHAnsi" w:eastAsiaTheme="minorEastAsia" w:hAnsiTheme="minorHAnsi" w:cstheme="minorBidi"/>
          <w:color w:val="auto"/>
        </w:rPr>
        <w:t xml:space="preserve">, että tapahtuman 1401 pahantekijä </w:t>
      </w:r>
      <w:r w:rsidR="0FC0B0D1" w:rsidRPr="0658DF2B">
        <w:rPr>
          <w:rFonts w:asciiTheme="minorHAnsi" w:eastAsiaTheme="minorEastAsia" w:hAnsiTheme="minorHAnsi" w:cstheme="minorBidi"/>
          <w:color w:val="auto"/>
        </w:rPr>
        <w:t xml:space="preserve">kuuluu </w:t>
      </w:r>
      <w:r w:rsidR="3A8ACAA6" w:rsidRPr="2E1D8F20">
        <w:rPr>
          <w:rFonts w:asciiTheme="minorHAnsi" w:eastAsiaTheme="minorEastAsia" w:hAnsiTheme="minorHAnsi" w:cstheme="minorBidi"/>
          <w:color w:val="auto"/>
        </w:rPr>
        <w:t xml:space="preserve">mahdollisesti </w:t>
      </w:r>
      <w:r w:rsidR="0FC0B0D1" w:rsidRPr="0658DF2B">
        <w:rPr>
          <w:rFonts w:asciiTheme="minorHAnsi" w:eastAsiaTheme="minorEastAsia" w:hAnsiTheme="minorHAnsi" w:cstheme="minorBidi"/>
          <w:color w:val="auto"/>
        </w:rPr>
        <w:t>OP-pankin pankkiryhmään</w:t>
      </w:r>
      <w:r w:rsidR="3D3F35BE" w:rsidRPr="0A912A36">
        <w:rPr>
          <w:rFonts w:asciiTheme="minorHAnsi" w:eastAsiaTheme="minorEastAsia" w:hAnsiTheme="minorHAnsi" w:cstheme="minorBidi"/>
          <w:color w:val="auto"/>
        </w:rPr>
        <w:t>.</w:t>
      </w:r>
      <w:r w:rsidR="00184A90">
        <w:rPr>
          <w:rFonts w:asciiTheme="minorHAnsi" w:eastAsiaTheme="minorEastAsia" w:hAnsiTheme="minorHAnsi" w:cstheme="minorBidi"/>
          <w:color w:val="auto"/>
        </w:rPr>
        <w:t xml:space="preserve"> (Kuvio 6).</w:t>
      </w:r>
    </w:p>
    <w:p w14:paraId="15CE441D" w14:textId="77777777" w:rsidR="003F0D7C" w:rsidRDefault="7FBD9895" w:rsidP="003F0D7C">
      <w:pPr>
        <w:keepNext/>
      </w:pPr>
      <w:r>
        <w:rPr>
          <w:noProof/>
        </w:rPr>
        <w:drawing>
          <wp:inline distT="0" distB="0" distL="0" distR="0" wp14:anchorId="43C932E5" wp14:editId="6188FAB1">
            <wp:extent cx="6124574" cy="1714500"/>
            <wp:effectExtent l="0" t="0" r="0" b="0"/>
            <wp:docPr id="1831396730" name="Picture 1831396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A096" w14:textId="2CDF6A8D" w:rsidR="52A27A3D" w:rsidRDefault="003F0D7C" w:rsidP="00184A90">
      <w:pPr>
        <w:pStyle w:val="Kuvaotsikko"/>
      </w:pPr>
      <w:bookmarkStart w:id="28" w:name="_Toc18403735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t>6</w:t>
      </w:r>
      <w:r>
        <w:fldChar w:fldCharType="end"/>
      </w:r>
      <w:r>
        <w:t>.</w:t>
      </w:r>
      <w:r w:rsidR="00184A90">
        <w:t xml:space="preserve"> Hyökkäyksen tiedot</w:t>
      </w:r>
      <w:bookmarkEnd w:id="28"/>
    </w:p>
    <w:p w14:paraId="321A968F" w14:textId="410A578F" w:rsidR="004047E6" w:rsidRDefault="006F6814" w:rsidP="003F005D">
      <w:pPr>
        <w:pStyle w:val="Otsikko2"/>
      </w:pPr>
      <w:bookmarkStart w:id="29" w:name="_Toc184037370"/>
      <w:bookmarkStart w:id="30" w:name="_Toc428542261"/>
      <w:bookmarkStart w:id="31" w:name="_Toc428799800"/>
      <w:bookmarkStart w:id="32" w:name="_Toc430675200"/>
      <w:bookmarkStart w:id="33" w:name="_Toc430768000"/>
      <w:bookmarkStart w:id="34" w:name="_Toc527546213"/>
      <w:bookmarkStart w:id="35" w:name="_Toc17205374"/>
      <w:r>
        <w:lastRenderedPageBreak/>
        <w:t>Varoitus- ja vi</w:t>
      </w:r>
      <w:r w:rsidR="004047E6">
        <w:t>rheloki</w:t>
      </w:r>
      <w:bookmarkEnd w:id="29"/>
    </w:p>
    <w:p w14:paraId="6796512E" w14:textId="77777777" w:rsidR="00B43335" w:rsidRDefault="00B43335" w:rsidP="004047E6">
      <w:r>
        <w:t>Seuraavaksi tutkitaan MISP-järjestelmän loki osiota. (Kuvio 7)</w:t>
      </w:r>
    </w:p>
    <w:p w14:paraId="1DC08BA5" w14:textId="77777777" w:rsidR="00A727BB" w:rsidRDefault="003F0D7C" w:rsidP="00A727BB">
      <w:pPr>
        <w:keepNext/>
      </w:pPr>
      <w:r w:rsidRPr="003F0D7C">
        <w:rPr>
          <w:noProof/>
        </w:rPr>
        <w:drawing>
          <wp:inline distT="0" distB="0" distL="0" distR="0" wp14:anchorId="6D0501ED" wp14:editId="602A7F15">
            <wp:extent cx="4519144" cy="1844137"/>
            <wp:effectExtent l="0" t="0" r="0" b="3810"/>
            <wp:docPr id="1483493193" name="Kuva 1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93193" name="Kuva 1" descr="Kuva, joka sisältää kohteen teksti, kuvakaappaus, ohjelmisto, Verkkosivusto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0341" cy="18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1370" w14:textId="4474E333" w:rsidR="00387639" w:rsidRDefault="00A727BB" w:rsidP="00A727BB">
      <w:pPr>
        <w:pStyle w:val="Kuvaotsikko"/>
      </w:pPr>
      <w:bookmarkStart w:id="36" w:name="_Toc18403735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t>7</w:t>
      </w:r>
      <w:r>
        <w:fldChar w:fldCharType="end"/>
      </w:r>
      <w:r>
        <w:t xml:space="preserve">. </w:t>
      </w:r>
      <w:r w:rsidR="00184A90">
        <w:t>MISP lokit</w:t>
      </w:r>
      <w:bookmarkEnd w:id="36"/>
    </w:p>
    <w:p w14:paraId="04B6071C" w14:textId="5F974D8F" w:rsidR="00DE2F3A" w:rsidRDefault="00B608D2" w:rsidP="004047E6">
      <w:r>
        <w:t>T</w:t>
      </w:r>
      <w:r w:rsidR="00387639">
        <w:t>ehtävän tarkoitus on selvittää</w:t>
      </w:r>
      <w:r w:rsidR="00184A90">
        <w:t>,</w:t>
      </w:r>
      <w:r w:rsidR="00387639">
        <w:t xml:space="preserve"> kuinka monta </w:t>
      </w:r>
      <w:r w:rsidR="00A727BB">
        <w:t>virhettä</w:t>
      </w:r>
      <w:r w:rsidR="00387639">
        <w:t xml:space="preserve"> varoitus- ja virhelokissa on. Saamme tämän selvitettyä </w:t>
      </w:r>
      <w:r w:rsidR="00184A90">
        <w:t>valitsemalla</w:t>
      </w:r>
      <w:r w:rsidR="00387639">
        <w:t xml:space="preserve"> Warnings and errors </w:t>
      </w:r>
      <w:r w:rsidR="00184A90">
        <w:t>-filtterin</w:t>
      </w:r>
      <w:r w:rsidR="00DE2F3A">
        <w:t>.</w:t>
      </w:r>
      <w:r w:rsidR="00A727BB">
        <w:t xml:space="preserve"> Kuviosta </w:t>
      </w:r>
      <w:r w:rsidR="00695FA3">
        <w:t xml:space="preserve">8 selviää, että lokeissa ei ole </w:t>
      </w:r>
      <w:r>
        <w:t>yhtään vir</w:t>
      </w:r>
      <w:r w:rsidR="00184A90">
        <w:t>h</w:t>
      </w:r>
      <w:r>
        <w:t>e- tai varoituslokia</w:t>
      </w:r>
      <w:r w:rsidR="00184A90">
        <w:t>.</w:t>
      </w:r>
    </w:p>
    <w:p w14:paraId="04C9C1AE" w14:textId="77777777" w:rsidR="00A727BB" w:rsidRDefault="00A727BB" w:rsidP="00A727BB">
      <w:pPr>
        <w:keepNext/>
      </w:pPr>
      <w:r w:rsidRPr="00A727BB">
        <w:rPr>
          <w:noProof/>
        </w:rPr>
        <w:drawing>
          <wp:inline distT="0" distB="0" distL="0" distR="0" wp14:anchorId="149B147F" wp14:editId="37825AB8">
            <wp:extent cx="6120130" cy="1040130"/>
            <wp:effectExtent l="0" t="0" r="0" b="7620"/>
            <wp:docPr id="1798519142" name="Kuva 1" descr="Kuva, joka sisältää kohteen teksti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19142" name="Kuva 1" descr="Kuva, joka sisältää kohteen teksti, kuvakaappaus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63E6" w14:textId="5657A089" w:rsidR="00A727BB" w:rsidRPr="00A727BB" w:rsidRDefault="00A727BB" w:rsidP="00184A90">
      <w:pPr>
        <w:pStyle w:val="Kuvaotsikko"/>
        <w:rPr>
          <w:lang w:val="en-US"/>
        </w:rPr>
      </w:pPr>
      <w:bookmarkStart w:id="37" w:name="_Toc184037354"/>
      <w:r w:rsidRPr="00A727BB">
        <w:rPr>
          <w:lang w:val="en-US"/>
        </w:rPr>
        <w:t xml:space="preserve">Kuvio </w:t>
      </w:r>
      <w:r>
        <w:fldChar w:fldCharType="begin"/>
      </w:r>
      <w:r w:rsidRPr="00A727BB">
        <w:rPr>
          <w:lang w:val="en-US"/>
        </w:rPr>
        <w:instrText xml:space="preserve"> SEQ Kuvio \* ARABIC </w:instrText>
      </w:r>
      <w:r>
        <w:fldChar w:fldCharType="separate"/>
      </w:r>
      <w:r w:rsidR="008F4FA2">
        <w:rPr>
          <w:lang w:val="en-US"/>
        </w:rPr>
        <w:t>8</w:t>
      </w:r>
      <w:r>
        <w:fldChar w:fldCharType="end"/>
      </w:r>
      <w:r w:rsidRPr="00A727BB">
        <w:rPr>
          <w:lang w:val="en-US"/>
        </w:rPr>
        <w:t xml:space="preserve">. </w:t>
      </w:r>
      <w:r w:rsidR="00184A90">
        <w:rPr>
          <w:lang w:val="en-US"/>
        </w:rPr>
        <w:t>Warnings and errors -filtteri.</w:t>
      </w:r>
      <w:bookmarkEnd w:id="37"/>
    </w:p>
    <w:p w14:paraId="46B7C431" w14:textId="1EE9F690" w:rsidR="00BC1473" w:rsidRDefault="00326621" w:rsidP="00A9196A">
      <w:pPr>
        <w:pStyle w:val="Otsikko2"/>
        <w:rPr>
          <w:lang w:val="en-US"/>
        </w:rPr>
      </w:pPr>
      <w:bookmarkStart w:id="38" w:name="_Toc184037371"/>
      <w:r>
        <w:rPr>
          <w:lang w:val="en-US"/>
        </w:rPr>
        <w:t>Tunnisteet</w:t>
      </w:r>
      <w:bookmarkEnd w:id="38"/>
    </w:p>
    <w:p w14:paraId="66E5D5D1" w14:textId="7FD975ED" w:rsidR="008311C3" w:rsidRDefault="00526938" w:rsidP="008311C3">
      <w:r w:rsidRPr="00D80FDF">
        <w:t xml:space="preserve">Tutkitaan seuraavaksi </w:t>
      </w:r>
      <w:r w:rsidR="00D80FDF" w:rsidRPr="00D80FDF">
        <w:t>tags v</w:t>
      </w:r>
      <w:r w:rsidR="00D80FDF">
        <w:t>älil</w:t>
      </w:r>
      <w:r w:rsidR="00DC1A2B">
        <w:t xml:space="preserve">ehteä, jolta löydämme erinäisiä tapauksissa käytettyjä ”tageja” eli tunnisteita. Tehtävä on etsiä </w:t>
      </w:r>
      <w:r w:rsidR="005D54A5">
        <w:t>tunniste,</w:t>
      </w:r>
      <w:r w:rsidR="00DC1A2B">
        <w:t xml:space="preserve"> jonka id on 600.</w:t>
      </w:r>
    </w:p>
    <w:p w14:paraId="7EAA94B0" w14:textId="67D6574D" w:rsidR="005D54A5" w:rsidRDefault="00326621" w:rsidP="008311C3">
      <w:r>
        <w:lastRenderedPageBreak/>
        <w:t>S</w:t>
      </w:r>
      <w:r w:rsidR="00574D38">
        <w:t>iirrytään kuvion 9 muka</w:t>
      </w:r>
      <w:r>
        <w:t>isesti</w:t>
      </w:r>
      <w:r w:rsidR="00574D38">
        <w:t xml:space="preserve"> </w:t>
      </w:r>
      <w:r>
        <w:t>T</w:t>
      </w:r>
      <w:r w:rsidR="00574D38">
        <w:t>ags</w:t>
      </w:r>
      <w:r>
        <w:t>-</w:t>
      </w:r>
      <w:r w:rsidR="00C31231">
        <w:t>välilehdelle,</w:t>
      </w:r>
      <w:r w:rsidR="00574D38">
        <w:t xml:space="preserve"> jolle on listattu käytettyjä tunnisteita.</w:t>
      </w:r>
    </w:p>
    <w:p w14:paraId="10B2ADD2" w14:textId="77777777" w:rsidR="00C31231" w:rsidRDefault="00C31231" w:rsidP="00C31231">
      <w:pPr>
        <w:keepNext/>
      </w:pPr>
      <w:r w:rsidRPr="00C31231">
        <w:rPr>
          <w:noProof/>
        </w:rPr>
        <w:drawing>
          <wp:inline distT="0" distB="0" distL="0" distR="0" wp14:anchorId="7740CDE9" wp14:editId="11421360">
            <wp:extent cx="4318293" cy="2035933"/>
            <wp:effectExtent l="0" t="0" r="6350" b="2540"/>
            <wp:docPr id="353371746" name="Kuva 1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71746" name="Kuva 1" descr="Kuva, joka sisältää kohteen teksti, kuvakaappaus, numero, ohjelmisto&#10;&#10;Kuvaus luotu automaattisesti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793" cy="20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B97F" w14:textId="10111C2B" w:rsidR="00574D38" w:rsidRDefault="00C31231" w:rsidP="00C31231">
      <w:pPr>
        <w:pStyle w:val="Kuvaotsikko"/>
      </w:pPr>
      <w:bookmarkStart w:id="39" w:name="_Toc18403735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t>9</w:t>
      </w:r>
      <w:r>
        <w:fldChar w:fldCharType="end"/>
      </w:r>
      <w:r>
        <w:t xml:space="preserve">. </w:t>
      </w:r>
      <w:r w:rsidR="00326621">
        <w:t>Tunnisteet</w:t>
      </w:r>
      <w:bookmarkEnd w:id="39"/>
    </w:p>
    <w:p w14:paraId="7AC2774E" w14:textId="0CE09929" w:rsidR="00C31231" w:rsidRDefault="00326621" w:rsidP="00C31231">
      <w:r>
        <w:t>E</w:t>
      </w:r>
      <w:r w:rsidR="00C31231">
        <w:t xml:space="preserve">tsitään tunnisteista id numeroa 600. </w:t>
      </w:r>
      <w:r w:rsidR="006E1A96">
        <w:t>Kuviosta 10 käy ilmi, että kyseinen tunniste kuuluu Botne</w:t>
      </w:r>
      <w:r w:rsidR="003F4643">
        <w:t xml:space="preserve">t </w:t>
      </w:r>
      <w:r w:rsidR="006E1A96">
        <w:t xml:space="preserve">”3101”:lle. </w:t>
      </w:r>
    </w:p>
    <w:p w14:paraId="3D0FDCB7" w14:textId="77777777" w:rsidR="005D4559" w:rsidRDefault="006E1A96" w:rsidP="005D4559">
      <w:pPr>
        <w:keepNext/>
      </w:pPr>
      <w:r w:rsidRPr="006E1A96">
        <w:rPr>
          <w:noProof/>
        </w:rPr>
        <w:drawing>
          <wp:inline distT="0" distB="0" distL="0" distR="0" wp14:anchorId="6E6648AC" wp14:editId="4CE57839">
            <wp:extent cx="6120130" cy="1112520"/>
            <wp:effectExtent l="0" t="0" r="0" b="0"/>
            <wp:docPr id="1042314654" name="Kuva 1" descr="Kuva, joka sisältää kohteen kuvakaappaus, teksti, viiva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14654" name="Kuva 1" descr="Kuva, joka sisältää kohteen kuvakaappaus, teksti, viiva, numero&#10;&#10;Kuvaus luotu automaattisest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B7A6" w14:textId="30D99B7C" w:rsidR="006E1A96" w:rsidRDefault="005D4559" w:rsidP="005D4559">
      <w:pPr>
        <w:pStyle w:val="Kuvaotsikko"/>
      </w:pPr>
      <w:bookmarkStart w:id="40" w:name="_Toc18403735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8F4FA2">
        <w:t>10</w:t>
      </w:r>
      <w:r>
        <w:fldChar w:fldCharType="end"/>
      </w:r>
      <w:r>
        <w:t>. Botnet</w:t>
      </w:r>
      <w:bookmarkEnd w:id="40"/>
    </w:p>
    <w:p w14:paraId="0BBB249D" w14:textId="405F29EB" w:rsidR="00521A46" w:rsidRDefault="006109D4">
      <w:pPr>
        <w:spacing w:after="160" w:line="259" w:lineRule="auto"/>
        <w:rPr>
          <w:lang w:val="en-US"/>
        </w:rPr>
      </w:pPr>
      <w:r w:rsidRPr="00260B54">
        <w:t>Tunniste</w:t>
      </w:r>
      <w:r w:rsidR="4C46C0DF" w:rsidRPr="00260B54">
        <w:t xml:space="preserve"> on Botnet. Löytyi Event Actions -&gt; List Tags</w:t>
      </w:r>
      <w:r w:rsidR="285D7C9B" w:rsidRPr="00260B54">
        <w:t>, kun avaa jako napista kyseisen Eventin, näkee graafisena esityksenä, miten Tag ja Event liittyvät toisiinsa kuva.</w:t>
      </w:r>
      <w:r w:rsidRPr="00260B54">
        <w:t xml:space="preserve"> </w:t>
      </w:r>
      <w:r>
        <w:rPr>
          <w:lang w:val="en-US"/>
        </w:rPr>
        <w:t>(Kuvio 11).</w:t>
      </w:r>
    </w:p>
    <w:p w14:paraId="0834565A" w14:textId="77777777" w:rsidR="006109D4" w:rsidRDefault="285D7C9B" w:rsidP="006109D4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02D0CB72" wp14:editId="00E57EA2">
            <wp:extent cx="4500295" cy="1917700"/>
            <wp:effectExtent l="0" t="0" r="0" b="6350"/>
            <wp:docPr id="315619524" name="Kuva 31561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14" cy="19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F7E1" w14:textId="741C8C32" w:rsidR="00521A46" w:rsidRPr="006109D4" w:rsidRDefault="006109D4" w:rsidP="006109D4">
      <w:pPr>
        <w:pStyle w:val="Kuvaotsikko"/>
        <w:rPr>
          <w:lang w:val="en-US"/>
        </w:rPr>
      </w:pPr>
      <w:bookmarkStart w:id="41" w:name="_Toc18403735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t>11</w:t>
      </w:r>
      <w:r>
        <w:fldChar w:fldCharType="end"/>
      </w:r>
      <w:r>
        <w:t>. Lisätietoja tunnisteesta</w:t>
      </w:r>
      <w:bookmarkEnd w:id="41"/>
    </w:p>
    <w:p w14:paraId="1CAE1FC5" w14:textId="70971B92" w:rsidR="00521A46" w:rsidRDefault="7AF3A437" w:rsidP="00521A46">
      <w:pPr>
        <w:pStyle w:val="Otsikko2"/>
      </w:pPr>
      <w:bookmarkStart w:id="42" w:name="_Toc184037372"/>
      <w:r>
        <w:t xml:space="preserve">Aktiiviset </w:t>
      </w:r>
      <w:r w:rsidR="006109D4">
        <w:t>tunnisteet</w:t>
      </w:r>
      <w:r w:rsidR="571E51C5">
        <w:t xml:space="preserve"> taksonomiakirjastossa</w:t>
      </w:r>
      <w:bookmarkEnd w:id="42"/>
    </w:p>
    <w:p w14:paraId="36106900" w14:textId="373D6571" w:rsidR="003F4643" w:rsidRDefault="00147E25" w:rsidP="003F4643">
      <w:r>
        <w:t xml:space="preserve">Siirrytään seuraavaksi </w:t>
      </w:r>
      <w:r w:rsidR="00CA37B3">
        <w:t>Event Actions osion alta List Taxonomies osuuteen</w:t>
      </w:r>
      <w:r w:rsidR="00BF4F82">
        <w:t>. Tehtävänä on etsiä honeypot-basic takso</w:t>
      </w:r>
      <w:r w:rsidR="00A548D4">
        <w:t>nomian aktiiviset tun</w:t>
      </w:r>
      <w:r w:rsidR="000A6E5A">
        <w:t>n</w:t>
      </w:r>
      <w:r w:rsidR="00A548D4">
        <w:t>isteet.</w:t>
      </w:r>
    </w:p>
    <w:p w14:paraId="5A9203DD" w14:textId="11E3811D" w:rsidR="005D4559" w:rsidRPr="003F4643" w:rsidRDefault="00A80361" w:rsidP="003F4643">
      <w:r>
        <w:t>Etsitään honeypot-ba</w:t>
      </w:r>
      <w:r w:rsidR="000A6E5A">
        <w:t>s</w:t>
      </w:r>
      <w:r>
        <w:t>ic takso</w:t>
      </w:r>
      <w:r w:rsidR="005D4559">
        <w:t>nomia haulla</w:t>
      </w:r>
      <w:r w:rsidR="006109D4">
        <w:t xml:space="preserve">. </w:t>
      </w:r>
      <w:r w:rsidR="00AA6BDF">
        <w:t>(Kuvio</w:t>
      </w:r>
      <w:r w:rsidR="005D4559">
        <w:t xml:space="preserve"> 1</w:t>
      </w:r>
      <w:r w:rsidR="00F21EA5">
        <w:t>2</w:t>
      </w:r>
      <w:r w:rsidR="00AA6BDF">
        <w:t xml:space="preserve">). </w:t>
      </w:r>
    </w:p>
    <w:p w14:paraId="7D5D8CEB" w14:textId="77777777" w:rsidR="00553C5F" w:rsidRDefault="00553C5F" w:rsidP="00553C5F">
      <w:pPr>
        <w:keepNext/>
      </w:pPr>
      <w:r w:rsidRPr="00553C5F">
        <w:rPr>
          <w:noProof/>
        </w:rPr>
        <w:drawing>
          <wp:inline distT="0" distB="0" distL="0" distR="0" wp14:anchorId="7EE678DD" wp14:editId="23E7C4C6">
            <wp:extent cx="6120130" cy="1165860"/>
            <wp:effectExtent l="0" t="0" r="0" b="0"/>
            <wp:docPr id="1631852876" name="Kuva 1" descr="Kuva, joka sisältää kohteen teksti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52876" name="Kuva 1" descr="Kuva, joka sisältää kohteen teksti, kuvakaappaus&#10;&#10;Kuvaus luotu automaattisest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3DB" w14:textId="53C07C92" w:rsidR="74CB3711" w:rsidRDefault="00553C5F" w:rsidP="00553C5F">
      <w:pPr>
        <w:pStyle w:val="Kuvaotsikko"/>
      </w:pPr>
      <w:bookmarkStart w:id="43" w:name="_Toc18403735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6109D4">
        <w:t>12</w:t>
      </w:r>
      <w:r>
        <w:fldChar w:fldCharType="end"/>
      </w:r>
      <w:r>
        <w:t>.</w:t>
      </w:r>
      <w:r w:rsidR="006109D4">
        <w:t xml:space="preserve"> Taksonomiat</w:t>
      </w:r>
      <w:bookmarkEnd w:id="43"/>
    </w:p>
    <w:p w14:paraId="2F233078" w14:textId="56C5DE17" w:rsidR="294DD5DF" w:rsidRDefault="00AA6BDF" w:rsidP="66681A3B">
      <w:r>
        <w:t>Kun avaamme taksonomian, näemme aktiiviset tunnisteet. (Kuvio 1</w:t>
      </w:r>
      <w:r w:rsidR="00170B9F">
        <w:t>3</w:t>
      </w:r>
      <w:r>
        <w:t xml:space="preserve">). </w:t>
      </w:r>
    </w:p>
    <w:p w14:paraId="49559384" w14:textId="77777777" w:rsidR="001D318F" w:rsidRDefault="001D318F" w:rsidP="001D318F">
      <w:pPr>
        <w:keepNext/>
      </w:pPr>
      <w:r w:rsidRPr="001D318F">
        <w:rPr>
          <w:noProof/>
        </w:rPr>
        <w:lastRenderedPageBreak/>
        <w:drawing>
          <wp:inline distT="0" distB="0" distL="0" distR="0" wp14:anchorId="1506F8A5" wp14:editId="106674E3">
            <wp:extent cx="6120130" cy="1837690"/>
            <wp:effectExtent l="0" t="0" r="0" b="0"/>
            <wp:docPr id="467271157" name="Kuva 1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71157" name="Kuva 1" descr="Kuva, joka sisältää kohteen teksti, kuvakaappaus, numero, Fontti&#10;&#10;Kuvaus luotu automaattisest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E526" w14:textId="57CF597A" w:rsidR="001D318F" w:rsidRDefault="001D318F" w:rsidP="001D318F">
      <w:pPr>
        <w:pStyle w:val="Kuvaotsikko"/>
      </w:pPr>
      <w:bookmarkStart w:id="44" w:name="_Toc18403735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6109D4">
        <w:t>13</w:t>
      </w:r>
      <w:r>
        <w:fldChar w:fldCharType="end"/>
      </w:r>
      <w:r>
        <w:t xml:space="preserve">. </w:t>
      </w:r>
      <w:r w:rsidR="00AA6BDF">
        <w:t>Taksonomian tunnisteet</w:t>
      </w:r>
      <w:bookmarkEnd w:id="44"/>
    </w:p>
    <w:p w14:paraId="4A43DFC8" w14:textId="15C66B59" w:rsidR="006E7726" w:rsidRDefault="006E7726">
      <w:pPr>
        <w:spacing w:after="160" w:line="259" w:lineRule="auto"/>
      </w:pPr>
    </w:p>
    <w:p w14:paraId="472C2908" w14:textId="61CCDB58" w:rsidR="001D318F" w:rsidRDefault="001056D1" w:rsidP="00A307B6">
      <w:pPr>
        <w:pStyle w:val="Otsikko2"/>
      </w:pPr>
      <w:bookmarkStart w:id="45" w:name="_Toc184037373"/>
      <w:r>
        <w:t>Organisaatiot</w:t>
      </w:r>
      <w:bookmarkEnd w:id="45"/>
    </w:p>
    <w:p w14:paraId="6AB1CD20" w14:textId="77777777" w:rsidR="0028664C" w:rsidRDefault="00F87ED4" w:rsidP="00F87ED4">
      <w:bookmarkStart w:id="46" w:name="_Toc52971250"/>
      <w:bookmarkStart w:id="47" w:name="_Toc52971609"/>
      <w:bookmarkStart w:id="48" w:name="_Toc58338875"/>
      <w:bookmarkStart w:id="49" w:name="_Toc63413622"/>
      <w:r w:rsidRPr="00F87ED4">
        <w:t>MISP-järjestelmässä organisaatiot edustavat yksittäisiä toimijoita, jotka jakavat uhkatietoa. Ne voivat olla esimerkiksi yrityksiä, tietoturvaorganisaatioita, viranomaisia tai tutkimuslaitoksia. Järjestelmän organisaatiorakenne auttaa hallitsemaan tiedon omistajuutta, pääsyoikeuksia ja jakeluasetuksia.</w:t>
      </w:r>
    </w:p>
    <w:p w14:paraId="770DDEB2" w14:textId="1C7A3EBE" w:rsidR="00F87ED4" w:rsidRDefault="00DF39F9" w:rsidP="00F87ED4">
      <w:r>
        <w:t xml:space="preserve">Tehtävänämme on selvittää </w:t>
      </w:r>
      <w:r w:rsidR="00034282">
        <w:t>organisaatio,</w:t>
      </w:r>
      <w:r>
        <w:t xml:space="preserve"> jolla on suurin ID-numero</w:t>
      </w:r>
      <w:r w:rsidR="0062082F">
        <w:t xml:space="preserve">. </w:t>
      </w:r>
      <w:r w:rsidR="00327F8D">
        <w:t>Siirrytään Global Actions lehden al</w:t>
      </w:r>
      <w:r w:rsidR="00014463">
        <w:t xml:space="preserve">ta </w:t>
      </w:r>
      <w:r w:rsidR="002A23EB">
        <w:t xml:space="preserve">organisations osioon. Täältä valitsemme all organisations ja suodatamme laskevasti ID-numeron mukaan. </w:t>
      </w:r>
      <w:r w:rsidR="00034282">
        <w:t>Suurin ID-numero löytyy siis yritykseltä DEMO-ORG.</w:t>
      </w:r>
      <w:r w:rsidR="00CF422D">
        <w:t xml:space="preserve"> (Kuvio 14).</w:t>
      </w:r>
    </w:p>
    <w:p w14:paraId="79FB92B4" w14:textId="77777777" w:rsidR="008A0246" w:rsidRDefault="00034282" w:rsidP="008A0246">
      <w:pPr>
        <w:keepNext/>
      </w:pPr>
      <w:r w:rsidRPr="00034282">
        <w:rPr>
          <w:b/>
          <w:bCs/>
          <w:noProof/>
        </w:rPr>
        <w:lastRenderedPageBreak/>
        <w:drawing>
          <wp:inline distT="0" distB="0" distL="0" distR="0" wp14:anchorId="5A7DFB13" wp14:editId="0FA07C74">
            <wp:extent cx="6120130" cy="2974975"/>
            <wp:effectExtent l="0" t="0" r="0" b="0"/>
            <wp:docPr id="1968345650" name="Kuva 1" descr="Kuva, joka sisältää kohteen teksti, kuvakaappaus, ohjelmisto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5650" name="Kuva 1" descr="Kuva, joka sisältää kohteen teksti, kuvakaappaus, ohjelmisto, numero&#10;&#10;Kuvaus luotu automaattisest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9342" w14:textId="5D9AF567" w:rsidR="002A23EB" w:rsidRDefault="008A0246" w:rsidP="008A0246">
      <w:pPr>
        <w:pStyle w:val="Kuvaotsikko"/>
      </w:pPr>
      <w:bookmarkStart w:id="50" w:name="_Toc18403736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6109D4">
        <w:t>14</w:t>
      </w:r>
      <w:r>
        <w:fldChar w:fldCharType="end"/>
      </w:r>
      <w:r>
        <w:t>.</w:t>
      </w:r>
      <w:r w:rsidR="00CF422D">
        <w:t xml:space="preserve"> Suurin ID organisaatioilla</w:t>
      </w:r>
      <w:bookmarkEnd w:id="50"/>
    </w:p>
    <w:p w14:paraId="17409CCE" w14:textId="32FA24BF" w:rsidR="00A376EF" w:rsidRDefault="0CA08D0F" w:rsidP="1809A0D8">
      <w:pPr>
        <w:pStyle w:val="Otsikko2"/>
      </w:pPr>
      <w:bookmarkStart w:id="51" w:name="_Toc184037374"/>
      <w:r>
        <w:t>MISP serveriasetukset</w:t>
      </w:r>
      <w:bookmarkEnd w:id="51"/>
    </w:p>
    <w:p w14:paraId="7DD3F328" w14:textId="1622724B" w:rsidR="00BA4D23" w:rsidRDefault="00316501" w:rsidP="00BA4D23">
      <w:r>
        <w:t xml:space="preserve">Viimeisenä selvitämme MISP-serveriasetusten tilaa ja </w:t>
      </w:r>
      <w:r w:rsidR="00D153F1">
        <w:t xml:space="preserve">löytyykö palvelimelta kriittisesti vioittuneita asetuksia. </w:t>
      </w:r>
    </w:p>
    <w:p w14:paraId="5CFB2506" w14:textId="77008351" w:rsidR="00D153F1" w:rsidRPr="00BA4D23" w:rsidRDefault="00D153F1" w:rsidP="00BA4D23">
      <w:r>
        <w:t>Kuviossa 1</w:t>
      </w:r>
      <w:r w:rsidR="00CF422D">
        <w:t>5</w:t>
      </w:r>
      <w:r w:rsidR="00F35755">
        <w:t xml:space="preserve"> näemme kaikkien asetusten </w:t>
      </w:r>
      <w:r w:rsidR="00B03496">
        <w:t>kokonaiskuvan</w:t>
      </w:r>
      <w:r w:rsidR="002B7A64">
        <w:t xml:space="preserve">. </w:t>
      </w:r>
      <w:r w:rsidR="008E17AB">
        <w:t>Listassa on kaksi riviä punaisella, toinen kuvastaa MISP asetusten kokonais</w:t>
      </w:r>
      <w:r w:rsidR="00CF422D">
        <w:t>tilaa</w:t>
      </w:r>
      <w:r w:rsidR="008E17AB">
        <w:t xml:space="preserve">, ja toinen ilmoittaa 7 </w:t>
      </w:r>
      <w:r w:rsidR="00CF422D">
        <w:t>väärin tehdystä</w:t>
      </w:r>
      <w:r w:rsidR="008E17AB">
        <w:t xml:space="preserve"> asetuksesta.</w:t>
      </w:r>
    </w:p>
    <w:p w14:paraId="4B2982EE" w14:textId="77777777" w:rsidR="008E17AB" w:rsidRDefault="1BF3E04E" w:rsidP="008E17AB">
      <w:pPr>
        <w:keepNext/>
      </w:pPr>
      <w:r>
        <w:rPr>
          <w:noProof/>
        </w:rPr>
        <w:drawing>
          <wp:inline distT="0" distB="0" distL="0" distR="0" wp14:anchorId="27A85AD5" wp14:editId="750263B4">
            <wp:extent cx="6124574" cy="784514"/>
            <wp:effectExtent l="0" t="0" r="0" b="0"/>
            <wp:docPr id="1257629973" name="Picture 1257629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7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4140" w14:textId="34302D0F" w:rsidR="008E17AB" w:rsidRDefault="008E17AB" w:rsidP="008E17AB">
      <w:pPr>
        <w:pStyle w:val="Kuvaotsikko"/>
      </w:pPr>
      <w:bookmarkStart w:id="52" w:name="_Toc18403736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6109D4">
        <w:t>15</w:t>
      </w:r>
      <w:r>
        <w:fldChar w:fldCharType="end"/>
      </w:r>
      <w:r>
        <w:t xml:space="preserve">. </w:t>
      </w:r>
      <w:r w:rsidR="00CF422D">
        <w:t>Yleiskatsaus serveriasetusten tilasta</w:t>
      </w:r>
      <w:bookmarkEnd w:id="52"/>
    </w:p>
    <w:p w14:paraId="0E732153" w14:textId="0D1FD29C" w:rsidR="008E17AB" w:rsidRPr="008E17AB" w:rsidRDefault="008E17AB" w:rsidP="008E17AB">
      <w:r>
        <w:lastRenderedPageBreak/>
        <w:t xml:space="preserve">Kun siirrymme MISP välilehdelle katsomaan MISP-asetuksia, löytyy sieltä 1 </w:t>
      </w:r>
      <w:r w:rsidR="00716DAB">
        <w:t xml:space="preserve">rivi </w:t>
      </w:r>
      <w:r w:rsidR="008F4FA2">
        <w:t>punaisella,</w:t>
      </w:r>
      <w:r w:rsidR="00716DAB">
        <w:t xml:space="preserve"> joka viestii </w:t>
      </w:r>
      <w:r w:rsidR="00AD6DA1">
        <w:t>MISP-external_</w:t>
      </w:r>
      <w:r w:rsidR="00521531">
        <w:t xml:space="preserve">baseurl asetuksen </w:t>
      </w:r>
      <w:r w:rsidR="00B04CAB">
        <w:t>puutteel</w:t>
      </w:r>
      <w:r w:rsidR="006E69E6">
        <w:t>lisesta arvosta. (Kuvio 1</w:t>
      </w:r>
      <w:r w:rsidR="00CF422D">
        <w:t>6</w:t>
      </w:r>
      <w:r w:rsidR="006E69E6">
        <w:t>)</w:t>
      </w:r>
      <w:r w:rsidR="00CF422D">
        <w:t>.</w:t>
      </w:r>
    </w:p>
    <w:p w14:paraId="2E08B76B" w14:textId="77777777" w:rsidR="008F4FA2" w:rsidRDefault="1BF3E04E" w:rsidP="008F4FA2">
      <w:pPr>
        <w:keepNext/>
      </w:pPr>
      <w:r>
        <w:rPr>
          <w:noProof/>
        </w:rPr>
        <w:drawing>
          <wp:inline distT="0" distB="0" distL="0" distR="0" wp14:anchorId="5A1A379A" wp14:editId="2BFC1605">
            <wp:extent cx="6124574" cy="818284"/>
            <wp:effectExtent l="0" t="0" r="0" b="0"/>
            <wp:docPr id="1742311607" name="Picture 174231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8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DEF4" w14:textId="7EDEF1CF" w:rsidR="5DA12BA3" w:rsidRDefault="008F4FA2" w:rsidP="008F4FA2">
      <w:pPr>
        <w:pStyle w:val="Kuvaotsikko"/>
      </w:pPr>
      <w:bookmarkStart w:id="53" w:name="_Toc18403736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6109D4">
        <w:t>16</w:t>
      </w:r>
      <w:r>
        <w:fldChar w:fldCharType="end"/>
      </w:r>
      <w:r>
        <w:t>.</w:t>
      </w:r>
      <w:r w:rsidR="00CF422D">
        <w:t xml:space="preserve"> </w:t>
      </w:r>
      <w:r w:rsidR="009043D8">
        <w:t>Baseurl arvoa ei ole asetettu</w:t>
      </w:r>
      <w:bookmarkEnd w:id="53"/>
    </w:p>
    <w:p w14:paraId="085CF952" w14:textId="77777777" w:rsidR="009043D8" w:rsidRDefault="009043D8">
      <w:pPr>
        <w:spacing w:after="160" w:line="259" w:lineRule="auto"/>
        <w:rPr>
          <w:b/>
          <w:noProof/>
          <w:sz w:val="32"/>
        </w:rPr>
      </w:pPr>
      <w:r>
        <w:br w:type="page"/>
      </w:r>
    </w:p>
    <w:p w14:paraId="12EE765A" w14:textId="49EF9CBE" w:rsidR="00AC0315" w:rsidRPr="00AF3457" w:rsidRDefault="00AC0315" w:rsidP="00A46B18">
      <w:pPr>
        <w:pStyle w:val="LhteetOtsikko"/>
      </w:pPr>
      <w:bookmarkStart w:id="54" w:name="_Toc184037375"/>
      <w:r w:rsidRPr="00A46B18">
        <w:lastRenderedPageBreak/>
        <w:t>Lähteet</w:t>
      </w:r>
      <w:bookmarkEnd w:id="30"/>
      <w:bookmarkEnd w:id="31"/>
      <w:bookmarkEnd w:id="32"/>
      <w:bookmarkEnd w:id="33"/>
      <w:bookmarkEnd w:id="34"/>
      <w:bookmarkEnd w:id="35"/>
      <w:bookmarkEnd w:id="46"/>
      <w:bookmarkEnd w:id="47"/>
      <w:bookmarkEnd w:id="48"/>
      <w:bookmarkEnd w:id="49"/>
      <w:bookmarkEnd w:id="54"/>
    </w:p>
    <w:p w14:paraId="66AB3D8E" w14:textId="2D88F73E" w:rsidR="00AB2429" w:rsidRDefault="00E362BF" w:rsidP="00175E54">
      <w:pPr>
        <w:pStyle w:val="Lhdeluettelo"/>
      </w:pPr>
      <w:r>
        <w:t xml:space="preserve">Varsinainen asiantuntija. No mikäs on </w:t>
      </w:r>
      <w:proofErr w:type="gramStart"/>
      <w:r>
        <w:t>Misp?</w:t>
      </w:r>
      <w:r w:rsidR="00C741C1">
        <w:t>.</w:t>
      </w:r>
      <w:proofErr w:type="gramEnd"/>
      <w:r w:rsidR="00C741C1">
        <w:t xml:space="preserve"> 1.11.2023. Artikkeli </w:t>
      </w:r>
      <w:r w:rsidR="00175E54">
        <w:t xml:space="preserve">kyberiakysymyksia.com sivustolla. Viitattu 2.12.2024. </w:t>
      </w:r>
      <w:hyperlink r:id="rId30" w:history="1">
        <w:r w:rsidR="00175E54" w:rsidRPr="00EC61AD">
          <w:rPr>
            <w:rStyle w:val="Hyperlinkki"/>
          </w:rPr>
          <w:t>https://kyberiakysymyksia.com/2023/11/no-mikas-on-misp/</w:t>
        </w:r>
      </w:hyperlink>
      <w:r w:rsidR="00175E54">
        <w:t>.</w:t>
      </w:r>
    </w:p>
    <w:sectPr w:rsidR="00AB2429" w:rsidSect="0058148B">
      <w:headerReference w:type="even" r:id="rId31"/>
      <w:headerReference w:type="default" r:id="rId32"/>
      <w:headerReference w:type="first" r:id="rId33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045314" w14:textId="77777777" w:rsidR="00880C94" w:rsidRDefault="00880C94" w:rsidP="00520772">
      <w:pPr>
        <w:spacing w:after="0" w:line="240" w:lineRule="auto"/>
      </w:pPr>
      <w:r>
        <w:separator/>
      </w:r>
    </w:p>
    <w:p w14:paraId="53F3F025" w14:textId="77777777" w:rsidR="00880C94" w:rsidRDefault="00880C94"/>
    <w:p w14:paraId="50509907" w14:textId="77777777" w:rsidR="00880C94" w:rsidRDefault="00880C94"/>
  </w:endnote>
  <w:endnote w:type="continuationSeparator" w:id="0">
    <w:p w14:paraId="35C898F0" w14:textId="77777777" w:rsidR="00880C94" w:rsidRDefault="00880C94" w:rsidP="00520772">
      <w:pPr>
        <w:spacing w:after="0" w:line="240" w:lineRule="auto"/>
      </w:pPr>
      <w:r>
        <w:continuationSeparator/>
      </w:r>
    </w:p>
    <w:p w14:paraId="6BA01024" w14:textId="77777777" w:rsidR="00880C94" w:rsidRDefault="00880C94"/>
    <w:p w14:paraId="769836ED" w14:textId="77777777" w:rsidR="00880C94" w:rsidRDefault="00880C94"/>
  </w:endnote>
  <w:endnote w:type="continuationNotice" w:id="1">
    <w:p w14:paraId="757483F1" w14:textId="77777777" w:rsidR="00880C94" w:rsidRDefault="00880C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1E8CD" w14:textId="77777777" w:rsidR="00A67A4F" w:rsidRDefault="00A67A4F">
    <w:pPr>
      <w:pStyle w:val="Alatunniste"/>
      <w:rPr>
        <w:noProof/>
      </w:rPr>
    </w:pPr>
  </w:p>
  <w:p w14:paraId="6F0CB55F" w14:textId="77777777" w:rsidR="00A67A4F" w:rsidRDefault="00A67A4F">
    <w:pPr>
      <w:pStyle w:val="Alatunniste"/>
      <w:rPr>
        <w:noProof/>
      </w:rPr>
    </w:pPr>
  </w:p>
  <w:p w14:paraId="5596E07E" w14:textId="77777777" w:rsidR="00A67A4F" w:rsidRDefault="00A67A4F">
    <w:pPr>
      <w:pStyle w:val="Alatunniste"/>
      <w:rPr>
        <w:noProof/>
      </w:rPr>
    </w:pPr>
  </w:p>
  <w:p w14:paraId="182F19AB" w14:textId="77777777" w:rsidR="00A67A4F" w:rsidRDefault="00A67A4F">
    <w:pPr>
      <w:pStyle w:val="Alatunniste"/>
      <w:rPr>
        <w:noProof/>
      </w:rPr>
    </w:pPr>
  </w:p>
  <w:p w14:paraId="61F86B11" w14:textId="77777777" w:rsidR="00A67A4F" w:rsidRDefault="00A67A4F" w:rsidP="008E1D38">
    <w:pPr>
      <w:pStyle w:val="Alatunniste"/>
      <w:ind w:left="1134"/>
    </w:pPr>
    <w:r>
      <w:rPr>
        <w:noProof/>
      </w:rPr>
      <w:drawing>
        <wp:inline distT="0" distB="0" distL="0" distR="0" wp14:anchorId="392222A9" wp14:editId="6D988D4D">
          <wp:extent cx="3160800" cy="403011"/>
          <wp:effectExtent l="0" t="0" r="1905" b="0"/>
          <wp:docPr id="10" name="Kuva 1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Kuva 10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C183D7F6-B498-43B3-948B-1728B52AA6E4}">
                        <adec:decorative xmlns="" xmlns:o="urn:schemas-microsoft-com:office:office" xmlns:v="urn:schemas-microsoft-com:vml" xmlns:w10="urn:schemas-microsoft-com:office:word" xmlns:w="http://schemas.openxmlformats.org/wordprocessingml/2006/main" xmlns:adec="http://schemas.microsoft.com/office/drawing/2017/decorative" xmlns:arto="http://schemas.microsoft.com/office/word/2006/arto" val="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0800" cy="4030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882539" w14:textId="77777777" w:rsidR="00880C94" w:rsidRDefault="00880C94" w:rsidP="00520772">
      <w:pPr>
        <w:spacing w:after="0" w:line="240" w:lineRule="auto"/>
      </w:pPr>
      <w:r>
        <w:separator/>
      </w:r>
    </w:p>
    <w:p w14:paraId="1308E6B5" w14:textId="77777777" w:rsidR="00880C94" w:rsidRDefault="00880C94"/>
    <w:p w14:paraId="57876FEA" w14:textId="77777777" w:rsidR="00880C94" w:rsidRDefault="00880C94"/>
  </w:footnote>
  <w:footnote w:type="continuationSeparator" w:id="0">
    <w:p w14:paraId="21D685C5" w14:textId="77777777" w:rsidR="00880C94" w:rsidRDefault="00880C94" w:rsidP="00520772">
      <w:pPr>
        <w:spacing w:after="0" w:line="240" w:lineRule="auto"/>
      </w:pPr>
      <w:r>
        <w:continuationSeparator/>
      </w:r>
    </w:p>
    <w:p w14:paraId="3DD6A17F" w14:textId="77777777" w:rsidR="00880C94" w:rsidRDefault="00880C94"/>
    <w:p w14:paraId="6DFE6830" w14:textId="77777777" w:rsidR="00880C94" w:rsidRDefault="00880C94"/>
  </w:footnote>
  <w:footnote w:type="continuationNotice" w:id="1">
    <w:p w14:paraId="390691CA" w14:textId="77777777" w:rsidR="00880C94" w:rsidRDefault="00880C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C470A" w14:textId="77777777" w:rsidR="00A67A4F" w:rsidRDefault="00A67A4F" w:rsidP="00520772">
    <w:pPr>
      <w:pStyle w:val="Yltunniste"/>
      <w:ind w:left="1276"/>
    </w:pPr>
    <w:r>
      <w:rPr>
        <w:noProof/>
        <w:lang w:eastAsia="fi-FI"/>
      </w:rPr>
      <w:drawing>
        <wp:inline distT="0" distB="0" distL="0" distR="0" wp14:anchorId="6BB53055" wp14:editId="210C10E9">
          <wp:extent cx="2088000" cy="1044111"/>
          <wp:effectExtent l="0" t="0" r="0" b="0"/>
          <wp:docPr id="7" name="Kuva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Kuva 1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8000" cy="10441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6F18100" wp14:editId="59EECC5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342900" cy="9258300"/>
              <wp:effectExtent l="0" t="0" r="0" b="0"/>
              <wp:wrapNone/>
              <wp:docPr id="3" name="Suorakulmio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D004C"/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rto="http://schemas.microsoft.com/office/word/2006/arto">
          <w:pict>
            <v:rect id="Suorakulmio 4" style="position:absolute;margin-left:0;margin-top:.1pt;width:27pt;height:72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lt="&quot;&quot;" o:spid="_x0000_s1026" fillcolor="#0d004c" stroked="f" w14:anchorId="60496C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D77EF" w14:textId="77777777" w:rsidR="00BE7BF8" w:rsidRDefault="00BE7BF8">
    <w:pPr>
      <w:pStyle w:val="Yltunnis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48561557"/>
      <w:docPartObj>
        <w:docPartGallery w:val="Page Numbers (Top of Page)"/>
        <w:docPartUnique/>
      </w:docPartObj>
    </w:sdtPr>
    <w:sdtEndPr/>
    <w:sdtContent>
      <w:p w14:paraId="6850D8AD" w14:textId="77777777" w:rsidR="000860CA" w:rsidRDefault="000860CA">
        <w:pPr>
          <w:pStyle w:val="Yltunnis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5602F" w14:textId="77777777" w:rsidR="00BE7BF8" w:rsidRDefault="00BE7BF8">
    <w:pPr>
      <w:pStyle w:val="Yltunnis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D9A31" w14:textId="77777777" w:rsidR="00A67A4F" w:rsidRDefault="00A67A4F" w:rsidP="00A764D6">
    <w:pPr>
      <w:pStyle w:val="Yltunniste"/>
      <w:jc w:val="right"/>
    </w:pPr>
  </w:p>
  <w:sdt>
    <w:sdtPr>
      <w:id w:val="2077011834"/>
      <w:docPartObj>
        <w:docPartGallery w:val="Page Numbers (Top of Page)"/>
        <w:docPartUnique/>
      </w:docPartObj>
    </w:sdtPr>
    <w:sdtEndPr/>
    <w:sdtContent>
      <w:p w14:paraId="1F610B37" w14:textId="77777777" w:rsidR="00A67A4F" w:rsidRDefault="00A67A4F" w:rsidP="00A764D6">
        <w:pPr>
          <w:pStyle w:val="Yltunnis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68F80668" w14:textId="77777777" w:rsidR="00A67A4F" w:rsidRDefault="00A67A4F"/>
  <w:p w14:paraId="0E1AC449" w14:textId="77777777" w:rsidR="00A67A4F" w:rsidRDefault="00A67A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B700C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384D862"/>
    <w:lvl w:ilvl="0" w:tplc="CDDE3AC4">
      <w:start w:val="1"/>
      <w:numFmt w:val="decimal"/>
      <w:pStyle w:val="Numeroituluettelo4"/>
      <w:lvlText w:val="%1."/>
      <w:lvlJc w:val="left"/>
      <w:pPr>
        <w:tabs>
          <w:tab w:val="num" w:pos="1209"/>
        </w:tabs>
        <w:ind w:left="1209" w:hanging="360"/>
      </w:pPr>
    </w:lvl>
    <w:lvl w:ilvl="1" w:tplc="BB1EDD20">
      <w:numFmt w:val="decimal"/>
      <w:lvlText w:val=""/>
      <w:lvlJc w:val="left"/>
    </w:lvl>
    <w:lvl w:ilvl="2" w:tplc="A7107B4E">
      <w:numFmt w:val="decimal"/>
      <w:lvlText w:val=""/>
      <w:lvlJc w:val="left"/>
    </w:lvl>
    <w:lvl w:ilvl="3" w:tplc="C6FC4584">
      <w:numFmt w:val="decimal"/>
      <w:lvlText w:val=""/>
      <w:lvlJc w:val="left"/>
    </w:lvl>
    <w:lvl w:ilvl="4" w:tplc="6482470E">
      <w:numFmt w:val="decimal"/>
      <w:lvlText w:val=""/>
      <w:lvlJc w:val="left"/>
    </w:lvl>
    <w:lvl w:ilvl="5" w:tplc="5948AD16">
      <w:numFmt w:val="decimal"/>
      <w:lvlText w:val=""/>
      <w:lvlJc w:val="left"/>
    </w:lvl>
    <w:lvl w:ilvl="6" w:tplc="9E22FE82">
      <w:numFmt w:val="decimal"/>
      <w:lvlText w:val=""/>
      <w:lvlJc w:val="left"/>
    </w:lvl>
    <w:lvl w:ilvl="7" w:tplc="5B869EC4">
      <w:numFmt w:val="decimal"/>
      <w:lvlText w:val=""/>
      <w:lvlJc w:val="left"/>
    </w:lvl>
    <w:lvl w:ilvl="8" w:tplc="4B8CD150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FC68BE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F57061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AEDE10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5A1A06A0"/>
    <w:lvl w:ilvl="0" w:tplc="87B83FC8">
      <w:start w:val="1"/>
      <w:numFmt w:val="bullet"/>
      <w:pStyle w:val="Merkittyluettel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37AAC574">
      <w:numFmt w:val="decimal"/>
      <w:lvlText w:val=""/>
      <w:lvlJc w:val="left"/>
    </w:lvl>
    <w:lvl w:ilvl="2" w:tplc="A4C6B314">
      <w:numFmt w:val="decimal"/>
      <w:lvlText w:val=""/>
      <w:lvlJc w:val="left"/>
    </w:lvl>
    <w:lvl w:ilvl="3" w:tplc="BCFC826A">
      <w:numFmt w:val="decimal"/>
      <w:lvlText w:val=""/>
      <w:lvlJc w:val="left"/>
    </w:lvl>
    <w:lvl w:ilvl="4" w:tplc="90BE5926">
      <w:numFmt w:val="decimal"/>
      <w:lvlText w:val=""/>
      <w:lvlJc w:val="left"/>
    </w:lvl>
    <w:lvl w:ilvl="5" w:tplc="92F8DFC6">
      <w:numFmt w:val="decimal"/>
      <w:lvlText w:val=""/>
      <w:lvlJc w:val="left"/>
    </w:lvl>
    <w:lvl w:ilvl="6" w:tplc="5A48FEA4">
      <w:numFmt w:val="decimal"/>
      <w:lvlText w:val=""/>
      <w:lvlJc w:val="left"/>
    </w:lvl>
    <w:lvl w:ilvl="7" w:tplc="5ED6A95E">
      <w:numFmt w:val="decimal"/>
      <w:lvlText w:val=""/>
      <w:lvlJc w:val="left"/>
    </w:lvl>
    <w:lvl w:ilvl="8" w:tplc="06C64FC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7806F3FC"/>
    <w:lvl w:ilvl="0" w:tplc="EECEE77A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D576CD9C">
      <w:numFmt w:val="decimal"/>
      <w:lvlText w:val=""/>
      <w:lvlJc w:val="left"/>
    </w:lvl>
    <w:lvl w:ilvl="2" w:tplc="7166C0C8">
      <w:numFmt w:val="decimal"/>
      <w:lvlText w:val=""/>
      <w:lvlJc w:val="left"/>
    </w:lvl>
    <w:lvl w:ilvl="3" w:tplc="3CBE9274">
      <w:numFmt w:val="decimal"/>
      <w:lvlText w:val=""/>
      <w:lvlJc w:val="left"/>
    </w:lvl>
    <w:lvl w:ilvl="4" w:tplc="CE9003AA">
      <w:numFmt w:val="decimal"/>
      <w:lvlText w:val=""/>
      <w:lvlJc w:val="left"/>
    </w:lvl>
    <w:lvl w:ilvl="5" w:tplc="0E7E3DC0">
      <w:numFmt w:val="decimal"/>
      <w:lvlText w:val=""/>
      <w:lvlJc w:val="left"/>
    </w:lvl>
    <w:lvl w:ilvl="6" w:tplc="49A6CD74">
      <w:numFmt w:val="decimal"/>
      <w:lvlText w:val=""/>
      <w:lvlJc w:val="left"/>
    </w:lvl>
    <w:lvl w:ilvl="7" w:tplc="5954744A">
      <w:numFmt w:val="decimal"/>
      <w:lvlText w:val=""/>
      <w:lvlJc w:val="left"/>
    </w:lvl>
    <w:lvl w:ilvl="8" w:tplc="CBA072E4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75DC11AC"/>
    <w:lvl w:ilvl="0" w:tplc="36966ABE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921A628C">
      <w:numFmt w:val="decimal"/>
      <w:lvlText w:val=""/>
      <w:lvlJc w:val="left"/>
    </w:lvl>
    <w:lvl w:ilvl="2" w:tplc="017C5D12">
      <w:numFmt w:val="decimal"/>
      <w:lvlText w:val=""/>
      <w:lvlJc w:val="left"/>
    </w:lvl>
    <w:lvl w:ilvl="3" w:tplc="E76A5AC0">
      <w:numFmt w:val="decimal"/>
      <w:lvlText w:val=""/>
      <w:lvlJc w:val="left"/>
    </w:lvl>
    <w:lvl w:ilvl="4" w:tplc="CE3415F8">
      <w:numFmt w:val="decimal"/>
      <w:lvlText w:val=""/>
      <w:lvlJc w:val="left"/>
    </w:lvl>
    <w:lvl w:ilvl="5" w:tplc="425E6E68">
      <w:numFmt w:val="decimal"/>
      <w:lvlText w:val=""/>
      <w:lvlJc w:val="left"/>
    </w:lvl>
    <w:lvl w:ilvl="6" w:tplc="1E7247BC">
      <w:numFmt w:val="decimal"/>
      <w:lvlText w:val=""/>
      <w:lvlJc w:val="left"/>
    </w:lvl>
    <w:lvl w:ilvl="7" w:tplc="7BAE57E8">
      <w:numFmt w:val="decimal"/>
      <w:lvlText w:val=""/>
      <w:lvlJc w:val="left"/>
    </w:lvl>
    <w:lvl w:ilvl="8" w:tplc="F4748E5C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0F1858C6"/>
    <w:lvl w:ilvl="0" w:tplc="EC18F2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7E29F0E">
      <w:numFmt w:val="decimal"/>
      <w:lvlText w:val=""/>
      <w:lvlJc w:val="left"/>
    </w:lvl>
    <w:lvl w:ilvl="2" w:tplc="72D01CB2">
      <w:numFmt w:val="decimal"/>
      <w:lvlText w:val=""/>
      <w:lvlJc w:val="left"/>
    </w:lvl>
    <w:lvl w:ilvl="3" w:tplc="4C84BC98">
      <w:numFmt w:val="decimal"/>
      <w:lvlText w:val=""/>
      <w:lvlJc w:val="left"/>
    </w:lvl>
    <w:lvl w:ilvl="4" w:tplc="B8148020">
      <w:numFmt w:val="decimal"/>
      <w:lvlText w:val=""/>
      <w:lvlJc w:val="left"/>
    </w:lvl>
    <w:lvl w:ilvl="5" w:tplc="DF5EA47C">
      <w:numFmt w:val="decimal"/>
      <w:lvlText w:val=""/>
      <w:lvlJc w:val="left"/>
    </w:lvl>
    <w:lvl w:ilvl="6" w:tplc="C226C3E0">
      <w:numFmt w:val="decimal"/>
      <w:lvlText w:val=""/>
      <w:lvlJc w:val="left"/>
    </w:lvl>
    <w:lvl w:ilvl="7" w:tplc="18F00BC8">
      <w:numFmt w:val="decimal"/>
      <w:lvlText w:val=""/>
      <w:lvlJc w:val="left"/>
    </w:lvl>
    <w:lvl w:ilvl="8" w:tplc="55AC32D0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2B224620"/>
    <w:lvl w:ilvl="0" w:tplc="DEF01E98">
      <w:start w:val="1"/>
      <w:numFmt w:val="bullet"/>
      <w:pStyle w:val="Merkittyluettel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F86A216">
      <w:numFmt w:val="decimal"/>
      <w:lvlText w:val=""/>
      <w:lvlJc w:val="left"/>
    </w:lvl>
    <w:lvl w:ilvl="2" w:tplc="8CE49EFC">
      <w:numFmt w:val="decimal"/>
      <w:lvlText w:val=""/>
      <w:lvlJc w:val="left"/>
    </w:lvl>
    <w:lvl w:ilvl="3" w:tplc="D9A40098">
      <w:numFmt w:val="decimal"/>
      <w:lvlText w:val=""/>
      <w:lvlJc w:val="left"/>
    </w:lvl>
    <w:lvl w:ilvl="4" w:tplc="232A8422">
      <w:numFmt w:val="decimal"/>
      <w:lvlText w:val=""/>
      <w:lvlJc w:val="left"/>
    </w:lvl>
    <w:lvl w:ilvl="5" w:tplc="9D82F900">
      <w:numFmt w:val="decimal"/>
      <w:lvlText w:val=""/>
      <w:lvlJc w:val="left"/>
    </w:lvl>
    <w:lvl w:ilvl="6" w:tplc="3208D784">
      <w:numFmt w:val="decimal"/>
      <w:lvlText w:val=""/>
      <w:lvlJc w:val="left"/>
    </w:lvl>
    <w:lvl w:ilvl="7" w:tplc="7B5E5358">
      <w:numFmt w:val="decimal"/>
      <w:lvlText w:val=""/>
      <w:lvlJc w:val="left"/>
    </w:lvl>
    <w:lvl w:ilvl="8" w:tplc="A6825CB8">
      <w:numFmt w:val="decimal"/>
      <w:lvlText w:val=""/>
      <w:lvlJc w:val="left"/>
    </w:lvl>
  </w:abstractNum>
  <w:abstractNum w:abstractNumId="1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A0622"/>
    <w:multiLevelType w:val="multilevel"/>
    <w:tmpl w:val="0F9E8D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5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320222BE"/>
    <w:multiLevelType w:val="multilevel"/>
    <w:tmpl w:val="5146731A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9C176D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80384"/>
    <w:multiLevelType w:val="hybridMultilevel"/>
    <w:tmpl w:val="040B001D"/>
    <w:lvl w:ilvl="0" w:tplc="6D189BD6">
      <w:start w:val="1"/>
      <w:numFmt w:val="decimal"/>
      <w:lvlText w:val="%1)"/>
      <w:lvlJc w:val="left"/>
      <w:pPr>
        <w:ind w:left="360" w:hanging="360"/>
      </w:pPr>
    </w:lvl>
    <w:lvl w:ilvl="1" w:tplc="FEEEBAF4">
      <w:start w:val="1"/>
      <w:numFmt w:val="lowerLetter"/>
      <w:lvlText w:val="%2)"/>
      <w:lvlJc w:val="left"/>
      <w:pPr>
        <w:ind w:left="720" w:hanging="360"/>
      </w:pPr>
    </w:lvl>
    <w:lvl w:ilvl="2" w:tplc="BF78D7A0">
      <w:start w:val="1"/>
      <w:numFmt w:val="lowerRoman"/>
      <w:lvlText w:val="%3)"/>
      <w:lvlJc w:val="left"/>
      <w:pPr>
        <w:ind w:left="1080" w:hanging="360"/>
      </w:pPr>
    </w:lvl>
    <w:lvl w:ilvl="3" w:tplc="978A05C2">
      <w:start w:val="1"/>
      <w:numFmt w:val="decimal"/>
      <w:lvlText w:val="(%4)"/>
      <w:lvlJc w:val="left"/>
      <w:pPr>
        <w:ind w:left="1440" w:hanging="360"/>
      </w:pPr>
    </w:lvl>
    <w:lvl w:ilvl="4" w:tplc="2D186A1C">
      <w:start w:val="1"/>
      <w:numFmt w:val="lowerLetter"/>
      <w:lvlText w:val="(%5)"/>
      <w:lvlJc w:val="left"/>
      <w:pPr>
        <w:ind w:left="1800" w:hanging="360"/>
      </w:pPr>
    </w:lvl>
    <w:lvl w:ilvl="5" w:tplc="0D96A9E2">
      <w:start w:val="1"/>
      <w:numFmt w:val="lowerRoman"/>
      <w:lvlText w:val="(%6)"/>
      <w:lvlJc w:val="left"/>
      <w:pPr>
        <w:ind w:left="2160" w:hanging="360"/>
      </w:pPr>
    </w:lvl>
    <w:lvl w:ilvl="6" w:tplc="BF9A2E98">
      <w:start w:val="1"/>
      <w:numFmt w:val="decimal"/>
      <w:lvlText w:val="%7."/>
      <w:lvlJc w:val="left"/>
      <w:pPr>
        <w:ind w:left="2520" w:hanging="360"/>
      </w:pPr>
    </w:lvl>
    <w:lvl w:ilvl="7" w:tplc="ED382510">
      <w:start w:val="1"/>
      <w:numFmt w:val="lowerLetter"/>
      <w:lvlText w:val="%8."/>
      <w:lvlJc w:val="left"/>
      <w:pPr>
        <w:ind w:left="2880" w:hanging="360"/>
      </w:pPr>
    </w:lvl>
    <w:lvl w:ilvl="8" w:tplc="2FDEDE6C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303C08"/>
    <w:multiLevelType w:val="hybridMultilevel"/>
    <w:tmpl w:val="631A42B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2" w15:restartNumberingAfterBreak="0">
    <w:nsid w:val="62AD46F0"/>
    <w:multiLevelType w:val="hybridMultilevel"/>
    <w:tmpl w:val="E9342386"/>
    <w:lvl w:ilvl="0" w:tplc="7EE0F8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8" w15:restartNumberingAfterBreak="0">
    <w:nsid w:val="7B3908B8"/>
    <w:multiLevelType w:val="hybridMultilevel"/>
    <w:tmpl w:val="7040DA60"/>
    <w:lvl w:ilvl="0" w:tplc="16EE033C">
      <w:start w:val="1"/>
      <w:numFmt w:val="decimal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40135">
    <w:abstractNumId w:val="18"/>
  </w:num>
  <w:num w:numId="2" w16cid:durableId="1999454902">
    <w:abstractNumId w:val="23"/>
  </w:num>
  <w:num w:numId="3" w16cid:durableId="389232033">
    <w:abstractNumId w:val="33"/>
  </w:num>
  <w:num w:numId="4" w16cid:durableId="1045913744">
    <w:abstractNumId w:val="26"/>
  </w:num>
  <w:num w:numId="5" w16cid:durableId="2029257469">
    <w:abstractNumId w:val="30"/>
  </w:num>
  <w:num w:numId="6" w16cid:durableId="160050883">
    <w:abstractNumId w:val="19"/>
  </w:num>
  <w:num w:numId="7" w16cid:durableId="1210068740">
    <w:abstractNumId w:val="27"/>
  </w:num>
  <w:num w:numId="8" w16cid:durableId="1262449045">
    <w:abstractNumId w:val="28"/>
  </w:num>
  <w:num w:numId="9" w16cid:durableId="376972649">
    <w:abstractNumId w:val="22"/>
  </w:num>
  <w:num w:numId="10" w16cid:durableId="1061952130">
    <w:abstractNumId w:val="21"/>
  </w:num>
  <w:num w:numId="11" w16cid:durableId="1566914026">
    <w:abstractNumId w:val="21"/>
    <w:lvlOverride w:ilvl="0">
      <w:startOverride w:val="1"/>
    </w:lvlOverride>
  </w:num>
  <w:num w:numId="12" w16cid:durableId="1829709325">
    <w:abstractNumId w:val="10"/>
  </w:num>
  <w:num w:numId="13" w16cid:durableId="970328319">
    <w:abstractNumId w:val="17"/>
  </w:num>
  <w:num w:numId="14" w16cid:durableId="2001033381">
    <w:abstractNumId w:val="11"/>
  </w:num>
  <w:num w:numId="15" w16cid:durableId="45567675">
    <w:abstractNumId w:val="15"/>
  </w:num>
  <w:num w:numId="16" w16cid:durableId="1246644141">
    <w:abstractNumId w:val="35"/>
  </w:num>
  <w:num w:numId="17" w16cid:durableId="1032995974">
    <w:abstractNumId w:val="24"/>
  </w:num>
  <w:num w:numId="18" w16cid:durableId="1995598266">
    <w:abstractNumId w:val="36"/>
  </w:num>
  <w:num w:numId="19" w16cid:durableId="2140686729">
    <w:abstractNumId w:val="14"/>
  </w:num>
  <w:num w:numId="20" w16cid:durableId="177817237">
    <w:abstractNumId w:val="37"/>
  </w:num>
  <w:num w:numId="21" w16cid:durableId="282351617">
    <w:abstractNumId w:val="31"/>
  </w:num>
  <w:num w:numId="22" w16cid:durableId="750659994">
    <w:abstractNumId w:val="25"/>
  </w:num>
  <w:num w:numId="23" w16cid:durableId="1989087346">
    <w:abstractNumId w:val="12"/>
  </w:num>
  <w:num w:numId="24" w16cid:durableId="1049459126">
    <w:abstractNumId w:val="16"/>
  </w:num>
  <w:num w:numId="25" w16cid:durableId="758675485">
    <w:abstractNumId w:val="38"/>
  </w:num>
  <w:num w:numId="26" w16cid:durableId="352615745">
    <w:abstractNumId w:val="13"/>
  </w:num>
  <w:num w:numId="27" w16cid:durableId="836920076">
    <w:abstractNumId w:val="34"/>
  </w:num>
  <w:num w:numId="28" w16cid:durableId="1363435857">
    <w:abstractNumId w:val="9"/>
  </w:num>
  <w:num w:numId="29" w16cid:durableId="481704499">
    <w:abstractNumId w:val="7"/>
  </w:num>
  <w:num w:numId="30" w16cid:durableId="1650205887">
    <w:abstractNumId w:val="6"/>
  </w:num>
  <w:num w:numId="31" w16cid:durableId="2066876915">
    <w:abstractNumId w:val="5"/>
  </w:num>
  <w:num w:numId="32" w16cid:durableId="1636373603">
    <w:abstractNumId w:val="4"/>
  </w:num>
  <w:num w:numId="33" w16cid:durableId="18707340">
    <w:abstractNumId w:val="8"/>
  </w:num>
  <w:num w:numId="34" w16cid:durableId="1240822276">
    <w:abstractNumId w:val="3"/>
  </w:num>
  <w:num w:numId="35" w16cid:durableId="2045982835">
    <w:abstractNumId w:val="2"/>
  </w:num>
  <w:num w:numId="36" w16cid:durableId="939532723">
    <w:abstractNumId w:val="1"/>
  </w:num>
  <w:num w:numId="37" w16cid:durableId="880476640">
    <w:abstractNumId w:val="0"/>
  </w:num>
  <w:num w:numId="38" w16cid:durableId="437062010">
    <w:abstractNumId w:val="29"/>
  </w:num>
  <w:num w:numId="39" w16cid:durableId="1401095549">
    <w:abstractNumId w:val="20"/>
  </w:num>
  <w:num w:numId="40" w16cid:durableId="85874118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removePersonalInformation/>
  <w:removeDateAndTime/>
  <w:proofState w:grammar="clean"/>
  <w:attachedTemplate r:id="rId1"/>
  <w:stylePaneSortMethod w:val="0000"/>
  <w:documentProtection w:edit="readOnly" w:enforcement="0"/>
  <w:defaultTabStop w:val="1304"/>
  <w:autoHyphenation/>
  <w:consecutiveHyphenLimit w:val="3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3A7"/>
    <w:rsid w:val="000005CE"/>
    <w:rsid w:val="00000948"/>
    <w:rsid w:val="00000FBB"/>
    <w:rsid w:val="000022B8"/>
    <w:rsid w:val="00003132"/>
    <w:rsid w:val="00004644"/>
    <w:rsid w:val="00004E52"/>
    <w:rsid w:val="000054C0"/>
    <w:rsid w:val="000057A6"/>
    <w:rsid w:val="000107CB"/>
    <w:rsid w:val="00011A93"/>
    <w:rsid w:val="0001273A"/>
    <w:rsid w:val="0001297B"/>
    <w:rsid w:val="00013035"/>
    <w:rsid w:val="00013B32"/>
    <w:rsid w:val="00014463"/>
    <w:rsid w:val="00014C14"/>
    <w:rsid w:val="000159A9"/>
    <w:rsid w:val="00016333"/>
    <w:rsid w:val="00016973"/>
    <w:rsid w:val="00017DF5"/>
    <w:rsid w:val="00017F13"/>
    <w:rsid w:val="00023F00"/>
    <w:rsid w:val="00024061"/>
    <w:rsid w:val="00025021"/>
    <w:rsid w:val="0002521A"/>
    <w:rsid w:val="00026F9A"/>
    <w:rsid w:val="00027918"/>
    <w:rsid w:val="0003045D"/>
    <w:rsid w:val="0003092B"/>
    <w:rsid w:val="00031B57"/>
    <w:rsid w:val="000320C7"/>
    <w:rsid w:val="00032763"/>
    <w:rsid w:val="000330A3"/>
    <w:rsid w:val="00034282"/>
    <w:rsid w:val="000356BA"/>
    <w:rsid w:val="00037454"/>
    <w:rsid w:val="000377FD"/>
    <w:rsid w:val="00042B5C"/>
    <w:rsid w:val="00042F1A"/>
    <w:rsid w:val="00043A47"/>
    <w:rsid w:val="000446C3"/>
    <w:rsid w:val="00044714"/>
    <w:rsid w:val="00044E92"/>
    <w:rsid w:val="00045CF8"/>
    <w:rsid w:val="000471BB"/>
    <w:rsid w:val="00050096"/>
    <w:rsid w:val="00052D1D"/>
    <w:rsid w:val="00053714"/>
    <w:rsid w:val="00054018"/>
    <w:rsid w:val="00054FC9"/>
    <w:rsid w:val="00055C12"/>
    <w:rsid w:val="0005600C"/>
    <w:rsid w:val="0006088E"/>
    <w:rsid w:val="0006305A"/>
    <w:rsid w:val="000642D0"/>
    <w:rsid w:val="0006485C"/>
    <w:rsid w:val="00066995"/>
    <w:rsid w:val="00067E76"/>
    <w:rsid w:val="000706C7"/>
    <w:rsid w:val="00071568"/>
    <w:rsid w:val="000722FD"/>
    <w:rsid w:val="000726D9"/>
    <w:rsid w:val="000727F9"/>
    <w:rsid w:val="00072B1F"/>
    <w:rsid w:val="0007652F"/>
    <w:rsid w:val="00077987"/>
    <w:rsid w:val="00077B69"/>
    <w:rsid w:val="00082A69"/>
    <w:rsid w:val="000848B7"/>
    <w:rsid w:val="000860CA"/>
    <w:rsid w:val="00087455"/>
    <w:rsid w:val="00091716"/>
    <w:rsid w:val="0009234A"/>
    <w:rsid w:val="00093FC4"/>
    <w:rsid w:val="00094001"/>
    <w:rsid w:val="00094175"/>
    <w:rsid w:val="00094D90"/>
    <w:rsid w:val="00095D61"/>
    <w:rsid w:val="0009606C"/>
    <w:rsid w:val="00096CAF"/>
    <w:rsid w:val="00097578"/>
    <w:rsid w:val="000A006B"/>
    <w:rsid w:val="000A05BD"/>
    <w:rsid w:val="000A367E"/>
    <w:rsid w:val="000A3E2F"/>
    <w:rsid w:val="000A40F9"/>
    <w:rsid w:val="000A4146"/>
    <w:rsid w:val="000A4183"/>
    <w:rsid w:val="000A5531"/>
    <w:rsid w:val="000A6E5A"/>
    <w:rsid w:val="000A6F3B"/>
    <w:rsid w:val="000A6F4C"/>
    <w:rsid w:val="000B078E"/>
    <w:rsid w:val="000B0831"/>
    <w:rsid w:val="000B2B3C"/>
    <w:rsid w:val="000C125C"/>
    <w:rsid w:val="000C195F"/>
    <w:rsid w:val="000C2C4D"/>
    <w:rsid w:val="000C3E91"/>
    <w:rsid w:val="000D2884"/>
    <w:rsid w:val="000E093D"/>
    <w:rsid w:val="000E193A"/>
    <w:rsid w:val="000E267A"/>
    <w:rsid w:val="000E48D3"/>
    <w:rsid w:val="000E58CD"/>
    <w:rsid w:val="000E7795"/>
    <w:rsid w:val="000E788E"/>
    <w:rsid w:val="000E78B5"/>
    <w:rsid w:val="000F132E"/>
    <w:rsid w:val="000F5244"/>
    <w:rsid w:val="000F5E27"/>
    <w:rsid w:val="000F6AEA"/>
    <w:rsid w:val="000F7215"/>
    <w:rsid w:val="00100979"/>
    <w:rsid w:val="00100B3E"/>
    <w:rsid w:val="00100D56"/>
    <w:rsid w:val="001040FE"/>
    <w:rsid w:val="00104A9F"/>
    <w:rsid w:val="001056D1"/>
    <w:rsid w:val="001077C2"/>
    <w:rsid w:val="00111400"/>
    <w:rsid w:val="00111C65"/>
    <w:rsid w:val="00112148"/>
    <w:rsid w:val="0011347C"/>
    <w:rsid w:val="00114859"/>
    <w:rsid w:val="00115876"/>
    <w:rsid w:val="00116F3D"/>
    <w:rsid w:val="00117EFF"/>
    <w:rsid w:val="00121F41"/>
    <w:rsid w:val="00122E25"/>
    <w:rsid w:val="00123E0F"/>
    <w:rsid w:val="00124277"/>
    <w:rsid w:val="00125552"/>
    <w:rsid w:val="00126044"/>
    <w:rsid w:val="00126A20"/>
    <w:rsid w:val="0013110D"/>
    <w:rsid w:val="0013258F"/>
    <w:rsid w:val="00134BDA"/>
    <w:rsid w:val="00136E13"/>
    <w:rsid w:val="0013745E"/>
    <w:rsid w:val="00137590"/>
    <w:rsid w:val="001375B7"/>
    <w:rsid w:val="00140011"/>
    <w:rsid w:val="00140C79"/>
    <w:rsid w:val="0014263F"/>
    <w:rsid w:val="00142ACE"/>
    <w:rsid w:val="00142E36"/>
    <w:rsid w:val="001446DE"/>
    <w:rsid w:val="001454C3"/>
    <w:rsid w:val="00147E25"/>
    <w:rsid w:val="00151CCD"/>
    <w:rsid w:val="0015383B"/>
    <w:rsid w:val="00154B4A"/>
    <w:rsid w:val="00155890"/>
    <w:rsid w:val="001567D0"/>
    <w:rsid w:val="00156A42"/>
    <w:rsid w:val="00156F96"/>
    <w:rsid w:val="00160592"/>
    <w:rsid w:val="00160ACE"/>
    <w:rsid w:val="001616AB"/>
    <w:rsid w:val="0016181A"/>
    <w:rsid w:val="00161AFB"/>
    <w:rsid w:val="00162A33"/>
    <w:rsid w:val="00164067"/>
    <w:rsid w:val="001660DC"/>
    <w:rsid w:val="00167580"/>
    <w:rsid w:val="00167609"/>
    <w:rsid w:val="00170B9F"/>
    <w:rsid w:val="00171BA7"/>
    <w:rsid w:val="0017247C"/>
    <w:rsid w:val="001738BF"/>
    <w:rsid w:val="00173E4D"/>
    <w:rsid w:val="00174B7C"/>
    <w:rsid w:val="001753C7"/>
    <w:rsid w:val="00175E54"/>
    <w:rsid w:val="00180EDE"/>
    <w:rsid w:val="0018118A"/>
    <w:rsid w:val="00181FE6"/>
    <w:rsid w:val="001828BE"/>
    <w:rsid w:val="00183968"/>
    <w:rsid w:val="001844E9"/>
    <w:rsid w:val="00184A90"/>
    <w:rsid w:val="001866C6"/>
    <w:rsid w:val="001872B5"/>
    <w:rsid w:val="00187645"/>
    <w:rsid w:val="00190EE8"/>
    <w:rsid w:val="0019244B"/>
    <w:rsid w:val="00192F3C"/>
    <w:rsid w:val="00194BD4"/>
    <w:rsid w:val="0019529B"/>
    <w:rsid w:val="00197222"/>
    <w:rsid w:val="001976EE"/>
    <w:rsid w:val="001A0CE3"/>
    <w:rsid w:val="001A3723"/>
    <w:rsid w:val="001A5545"/>
    <w:rsid w:val="001A5943"/>
    <w:rsid w:val="001A62C8"/>
    <w:rsid w:val="001B0589"/>
    <w:rsid w:val="001B070E"/>
    <w:rsid w:val="001B2246"/>
    <w:rsid w:val="001B2C4D"/>
    <w:rsid w:val="001B3F97"/>
    <w:rsid w:val="001B3FBA"/>
    <w:rsid w:val="001B437E"/>
    <w:rsid w:val="001B464D"/>
    <w:rsid w:val="001B48B7"/>
    <w:rsid w:val="001B70D0"/>
    <w:rsid w:val="001B720F"/>
    <w:rsid w:val="001C167E"/>
    <w:rsid w:val="001C1C56"/>
    <w:rsid w:val="001C1ECB"/>
    <w:rsid w:val="001C30E3"/>
    <w:rsid w:val="001C3C89"/>
    <w:rsid w:val="001C4B9C"/>
    <w:rsid w:val="001C4E42"/>
    <w:rsid w:val="001C58FA"/>
    <w:rsid w:val="001C5CE3"/>
    <w:rsid w:val="001C5D8E"/>
    <w:rsid w:val="001C7285"/>
    <w:rsid w:val="001D0F0C"/>
    <w:rsid w:val="001D318F"/>
    <w:rsid w:val="001D3C5E"/>
    <w:rsid w:val="001D3E06"/>
    <w:rsid w:val="001D40C1"/>
    <w:rsid w:val="001D6AF6"/>
    <w:rsid w:val="001D7BE2"/>
    <w:rsid w:val="001E13CF"/>
    <w:rsid w:val="001E3162"/>
    <w:rsid w:val="001E3EDE"/>
    <w:rsid w:val="001E3F77"/>
    <w:rsid w:val="001E6909"/>
    <w:rsid w:val="001E78E3"/>
    <w:rsid w:val="001F0936"/>
    <w:rsid w:val="001F0DBF"/>
    <w:rsid w:val="001F1D22"/>
    <w:rsid w:val="001F2334"/>
    <w:rsid w:val="001F5142"/>
    <w:rsid w:val="001F6724"/>
    <w:rsid w:val="002018B0"/>
    <w:rsid w:val="00201E11"/>
    <w:rsid w:val="00202D9F"/>
    <w:rsid w:val="00203280"/>
    <w:rsid w:val="0020341A"/>
    <w:rsid w:val="00204F17"/>
    <w:rsid w:val="0020639B"/>
    <w:rsid w:val="00207274"/>
    <w:rsid w:val="0021088A"/>
    <w:rsid w:val="002139F6"/>
    <w:rsid w:val="0022289C"/>
    <w:rsid w:val="0022340D"/>
    <w:rsid w:val="002238EC"/>
    <w:rsid w:val="0022634E"/>
    <w:rsid w:val="002267C1"/>
    <w:rsid w:val="00226AE3"/>
    <w:rsid w:val="00227061"/>
    <w:rsid w:val="00232E0D"/>
    <w:rsid w:val="002352F8"/>
    <w:rsid w:val="0023782C"/>
    <w:rsid w:val="00241316"/>
    <w:rsid w:val="002417F0"/>
    <w:rsid w:val="0024223C"/>
    <w:rsid w:val="00242901"/>
    <w:rsid w:val="002445EE"/>
    <w:rsid w:val="0025246C"/>
    <w:rsid w:val="0025247B"/>
    <w:rsid w:val="00255459"/>
    <w:rsid w:val="00257821"/>
    <w:rsid w:val="00257DB4"/>
    <w:rsid w:val="00260B54"/>
    <w:rsid w:val="00262A9E"/>
    <w:rsid w:val="0026388A"/>
    <w:rsid w:val="00263F04"/>
    <w:rsid w:val="00264A19"/>
    <w:rsid w:val="00264F59"/>
    <w:rsid w:val="0026784F"/>
    <w:rsid w:val="002709C1"/>
    <w:rsid w:val="00270C24"/>
    <w:rsid w:val="00271211"/>
    <w:rsid w:val="002739B8"/>
    <w:rsid w:val="00275784"/>
    <w:rsid w:val="00276E8D"/>
    <w:rsid w:val="00280C73"/>
    <w:rsid w:val="0028165A"/>
    <w:rsid w:val="00281AF9"/>
    <w:rsid w:val="00282776"/>
    <w:rsid w:val="0028350E"/>
    <w:rsid w:val="0028664C"/>
    <w:rsid w:val="002902D6"/>
    <w:rsid w:val="00290EAC"/>
    <w:rsid w:val="002916BA"/>
    <w:rsid w:val="002923B4"/>
    <w:rsid w:val="002924EB"/>
    <w:rsid w:val="00292889"/>
    <w:rsid w:val="00292B3D"/>
    <w:rsid w:val="00294108"/>
    <w:rsid w:val="00294212"/>
    <w:rsid w:val="00296666"/>
    <w:rsid w:val="002A23EB"/>
    <w:rsid w:val="002A482D"/>
    <w:rsid w:val="002A4B36"/>
    <w:rsid w:val="002A4B4F"/>
    <w:rsid w:val="002A4ED6"/>
    <w:rsid w:val="002A5974"/>
    <w:rsid w:val="002A6034"/>
    <w:rsid w:val="002A7117"/>
    <w:rsid w:val="002A79FB"/>
    <w:rsid w:val="002B2452"/>
    <w:rsid w:val="002B39B4"/>
    <w:rsid w:val="002B3DC9"/>
    <w:rsid w:val="002B676B"/>
    <w:rsid w:val="002B7A64"/>
    <w:rsid w:val="002C00C0"/>
    <w:rsid w:val="002C04F4"/>
    <w:rsid w:val="002C2CD4"/>
    <w:rsid w:val="002C3166"/>
    <w:rsid w:val="002C3FEF"/>
    <w:rsid w:val="002C4CFA"/>
    <w:rsid w:val="002C73CC"/>
    <w:rsid w:val="002C78EF"/>
    <w:rsid w:val="002D0224"/>
    <w:rsid w:val="002D21C9"/>
    <w:rsid w:val="002D2721"/>
    <w:rsid w:val="002D4ED4"/>
    <w:rsid w:val="002D4F0D"/>
    <w:rsid w:val="002D63C8"/>
    <w:rsid w:val="002D7C08"/>
    <w:rsid w:val="002E1F45"/>
    <w:rsid w:val="002E334E"/>
    <w:rsid w:val="002E4140"/>
    <w:rsid w:val="002E4465"/>
    <w:rsid w:val="002E5A48"/>
    <w:rsid w:val="002E5DD7"/>
    <w:rsid w:val="002E6F2D"/>
    <w:rsid w:val="002F0610"/>
    <w:rsid w:val="002F073B"/>
    <w:rsid w:val="002F08CB"/>
    <w:rsid w:val="002F1CB9"/>
    <w:rsid w:val="002F20AC"/>
    <w:rsid w:val="002F2A0D"/>
    <w:rsid w:val="002F4301"/>
    <w:rsid w:val="002F4992"/>
    <w:rsid w:val="00300665"/>
    <w:rsid w:val="00302794"/>
    <w:rsid w:val="00303FA4"/>
    <w:rsid w:val="003072AB"/>
    <w:rsid w:val="00307DC0"/>
    <w:rsid w:val="003108CD"/>
    <w:rsid w:val="00316501"/>
    <w:rsid w:val="003179BE"/>
    <w:rsid w:val="0032014B"/>
    <w:rsid w:val="00320CFA"/>
    <w:rsid w:val="003210A8"/>
    <w:rsid w:val="00324476"/>
    <w:rsid w:val="003255A1"/>
    <w:rsid w:val="00326621"/>
    <w:rsid w:val="003274A5"/>
    <w:rsid w:val="0032775B"/>
    <w:rsid w:val="003279A4"/>
    <w:rsid w:val="00327A0C"/>
    <w:rsid w:val="00327F8D"/>
    <w:rsid w:val="00330477"/>
    <w:rsid w:val="00333439"/>
    <w:rsid w:val="0033481D"/>
    <w:rsid w:val="00335D05"/>
    <w:rsid w:val="0033727A"/>
    <w:rsid w:val="0033780F"/>
    <w:rsid w:val="00337C17"/>
    <w:rsid w:val="003403C1"/>
    <w:rsid w:val="003444A6"/>
    <w:rsid w:val="00344925"/>
    <w:rsid w:val="0034573A"/>
    <w:rsid w:val="00345BAC"/>
    <w:rsid w:val="00347432"/>
    <w:rsid w:val="00351BEC"/>
    <w:rsid w:val="00351FB5"/>
    <w:rsid w:val="0035226B"/>
    <w:rsid w:val="0035280F"/>
    <w:rsid w:val="00354103"/>
    <w:rsid w:val="00354990"/>
    <w:rsid w:val="0035521F"/>
    <w:rsid w:val="003601C9"/>
    <w:rsid w:val="00360EC7"/>
    <w:rsid w:val="003617CD"/>
    <w:rsid w:val="00362058"/>
    <w:rsid w:val="00362061"/>
    <w:rsid w:val="00362349"/>
    <w:rsid w:val="00363452"/>
    <w:rsid w:val="00364CF5"/>
    <w:rsid w:val="00365897"/>
    <w:rsid w:val="00365EED"/>
    <w:rsid w:val="00366312"/>
    <w:rsid w:val="00367BAE"/>
    <w:rsid w:val="003772DD"/>
    <w:rsid w:val="0037780E"/>
    <w:rsid w:val="00377F38"/>
    <w:rsid w:val="00380A10"/>
    <w:rsid w:val="0038286A"/>
    <w:rsid w:val="003828F3"/>
    <w:rsid w:val="00386BC6"/>
    <w:rsid w:val="00387639"/>
    <w:rsid w:val="00390AE8"/>
    <w:rsid w:val="00391474"/>
    <w:rsid w:val="00392DE3"/>
    <w:rsid w:val="00394E72"/>
    <w:rsid w:val="00396B11"/>
    <w:rsid w:val="003A03DF"/>
    <w:rsid w:val="003A087D"/>
    <w:rsid w:val="003A291D"/>
    <w:rsid w:val="003A413F"/>
    <w:rsid w:val="003A581F"/>
    <w:rsid w:val="003A675D"/>
    <w:rsid w:val="003A688F"/>
    <w:rsid w:val="003A74CA"/>
    <w:rsid w:val="003B285D"/>
    <w:rsid w:val="003B290A"/>
    <w:rsid w:val="003B746F"/>
    <w:rsid w:val="003C005C"/>
    <w:rsid w:val="003C1348"/>
    <w:rsid w:val="003C185C"/>
    <w:rsid w:val="003C1A16"/>
    <w:rsid w:val="003C21D0"/>
    <w:rsid w:val="003C3ABE"/>
    <w:rsid w:val="003C400E"/>
    <w:rsid w:val="003C5364"/>
    <w:rsid w:val="003C6BE6"/>
    <w:rsid w:val="003C6C6C"/>
    <w:rsid w:val="003C7AE8"/>
    <w:rsid w:val="003D1545"/>
    <w:rsid w:val="003D1553"/>
    <w:rsid w:val="003D1C31"/>
    <w:rsid w:val="003D2BDC"/>
    <w:rsid w:val="003D3422"/>
    <w:rsid w:val="003D3A03"/>
    <w:rsid w:val="003D6423"/>
    <w:rsid w:val="003D6A06"/>
    <w:rsid w:val="003D782E"/>
    <w:rsid w:val="003D7A2D"/>
    <w:rsid w:val="003E0724"/>
    <w:rsid w:val="003E1DF8"/>
    <w:rsid w:val="003E2737"/>
    <w:rsid w:val="003E29A3"/>
    <w:rsid w:val="003E5234"/>
    <w:rsid w:val="003E52FF"/>
    <w:rsid w:val="003E58C8"/>
    <w:rsid w:val="003F005D"/>
    <w:rsid w:val="003F073B"/>
    <w:rsid w:val="003F0C6C"/>
    <w:rsid w:val="003F0D7C"/>
    <w:rsid w:val="003F1252"/>
    <w:rsid w:val="003F19A9"/>
    <w:rsid w:val="003F4643"/>
    <w:rsid w:val="003F6DAE"/>
    <w:rsid w:val="004003C9"/>
    <w:rsid w:val="00400622"/>
    <w:rsid w:val="0040073D"/>
    <w:rsid w:val="004036EC"/>
    <w:rsid w:val="004047E6"/>
    <w:rsid w:val="00404E24"/>
    <w:rsid w:val="00406388"/>
    <w:rsid w:val="004063E7"/>
    <w:rsid w:val="00410893"/>
    <w:rsid w:val="004112E3"/>
    <w:rsid w:val="00411C64"/>
    <w:rsid w:val="00411E94"/>
    <w:rsid w:val="00412991"/>
    <w:rsid w:val="0041299C"/>
    <w:rsid w:val="00413C62"/>
    <w:rsid w:val="00413E35"/>
    <w:rsid w:val="00414B5E"/>
    <w:rsid w:val="00414CF4"/>
    <w:rsid w:val="0041655F"/>
    <w:rsid w:val="004170F8"/>
    <w:rsid w:val="00417689"/>
    <w:rsid w:val="00417823"/>
    <w:rsid w:val="00421B8E"/>
    <w:rsid w:val="00422232"/>
    <w:rsid w:val="0042257B"/>
    <w:rsid w:val="00422958"/>
    <w:rsid w:val="004236EF"/>
    <w:rsid w:val="00427022"/>
    <w:rsid w:val="00427BE5"/>
    <w:rsid w:val="00431339"/>
    <w:rsid w:val="00433350"/>
    <w:rsid w:val="00436EC6"/>
    <w:rsid w:val="00437A7D"/>
    <w:rsid w:val="004406CF"/>
    <w:rsid w:val="004413A7"/>
    <w:rsid w:val="004419DE"/>
    <w:rsid w:val="004464EA"/>
    <w:rsid w:val="004477E3"/>
    <w:rsid w:val="00447B26"/>
    <w:rsid w:val="0045147C"/>
    <w:rsid w:val="00452B7D"/>
    <w:rsid w:val="00453EA7"/>
    <w:rsid w:val="00453F18"/>
    <w:rsid w:val="004574DC"/>
    <w:rsid w:val="00462249"/>
    <w:rsid w:val="004622F4"/>
    <w:rsid w:val="00463D0F"/>
    <w:rsid w:val="004644AC"/>
    <w:rsid w:val="004666C1"/>
    <w:rsid w:val="00466B2F"/>
    <w:rsid w:val="004739E2"/>
    <w:rsid w:val="0047441F"/>
    <w:rsid w:val="00474C88"/>
    <w:rsid w:val="004753D9"/>
    <w:rsid w:val="00475ACB"/>
    <w:rsid w:val="00475F9C"/>
    <w:rsid w:val="00477999"/>
    <w:rsid w:val="00480968"/>
    <w:rsid w:val="00480CFF"/>
    <w:rsid w:val="004822FD"/>
    <w:rsid w:val="004865AB"/>
    <w:rsid w:val="0049471F"/>
    <w:rsid w:val="004955A5"/>
    <w:rsid w:val="004958F1"/>
    <w:rsid w:val="00495991"/>
    <w:rsid w:val="00495C98"/>
    <w:rsid w:val="004977CA"/>
    <w:rsid w:val="00497FF8"/>
    <w:rsid w:val="004A457A"/>
    <w:rsid w:val="004A4977"/>
    <w:rsid w:val="004A4B2A"/>
    <w:rsid w:val="004A651C"/>
    <w:rsid w:val="004B2FAA"/>
    <w:rsid w:val="004B30A1"/>
    <w:rsid w:val="004B33C0"/>
    <w:rsid w:val="004B381A"/>
    <w:rsid w:val="004B4D2C"/>
    <w:rsid w:val="004B50AB"/>
    <w:rsid w:val="004B7FD9"/>
    <w:rsid w:val="004C2E29"/>
    <w:rsid w:val="004C3D82"/>
    <w:rsid w:val="004C454A"/>
    <w:rsid w:val="004D3D42"/>
    <w:rsid w:val="004D64BB"/>
    <w:rsid w:val="004E1A02"/>
    <w:rsid w:val="004E1B57"/>
    <w:rsid w:val="004E1F49"/>
    <w:rsid w:val="004E3B8B"/>
    <w:rsid w:val="004E51B4"/>
    <w:rsid w:val="004E6546"/>
    <w:rsid w:val="004E7DB5"/>
    <w:rsid w:val="004F77F6"/>
    <w:rsid w:val="004F7CF7"/>
    <w:rsid w:val="005016B7"/>
    <w:rsid w:val="005019F7"/>
    <w:rsid w:val="00502F1C"/>
    <w:rsid w:val="00505106"/>
    <w:rsid w:val="00506B75"/>
    <w:rsid w:val="00507860"/>
    <w:rsid w:val="0051034F"/>
    <w:rsid w:val="00510438"/>
    <w:rsid w:val="0051149F"/>
    <w:rsid w:val="00511F4E"/>
    <w:rsid w:val="00512DF3"/>
    <w:rsid w:val="00514822"/>
    <w:rsid w:val="00514CC4"/>
    <w:rsid w:val="00514FFD"/>
    <w:rsid w:val="00517AF2"/>
    <w:rsid w:val="00520772"/>
    <w:rsid w:val="005213E1"/>
    <w:rsid w:val="00521531"/>
    <w:rsid w:val="00521A46"/>
    <w:rsid w:val="00522B54"/>
    <w:rsid w:val="00523B29"/>
    <w:rsid w:val="00526607"/>
    <w:rsid w:val="00526938"/>
    <w:rsid w:val="00527965"/>
    <w:rsid w:val="005301B3"/>
    <w:rsid w:val="005329C1"/>
    <w:rsid w:val="00533F1D"/>
    <w:rsid w:val="00534424"/>
    <w:rsid w:val="005346B7"/>
    <w:rsid w:val="00534D7C"/>
    <w:rsid w:val="00536351"/>
    <w:rsid w:val="00536C30"/>
    <w:rsid w:val="005372CF"/>
    <w:rsid w:val="005374DD"/>
    <w:rsid w:val="00540148"/>
    <w:rsid w:val="00540E2E"/>
    <w:rsid w:val="00545767"/>
    <w:rsid w:val="005477BA"/>
    <w:rsid w:val="00552019"/>
    <w:rsid w:val="0055330D"/>
    <w:rsid w:val="005535F6"/>
    <w:rsid w:val="00553C5F"/>
    <w:rsid w:val="00553D98"/>
    <w:rsid w:val="0055636F"/>
    <w:rsid w:val="0055645E"/>
    <w:rsid w:val="0055680C"/>
    <w:rsid w:val="00560194"/>
    <w:rsid w:val="005610E9"/>
    <w:rsid w:val="00562AA8"/>
    <w:rsid w:val="005643B0"/>
    <w:rsid w:val="00564BB2"/>
    <w:rsid w:val="00564C17"/>
    <w:rsid w:val="0056618C"/>
    <w:rsid w:val="0056647B"/>
    <w:rsid w:val="00566DB3"/>
    <w:rsid w:val="00567570"/>
    <w:rsid w:val="00567614"/>
    <w:rsid w:val="00567E1C"/>
    <w:rsid w:val="005703B1"/>
    <w:rsid w:val="00570E92"/>
    <w:rsid w:val="005713A7"/>
    <w:rsid w:val="00574058"/>
    <w:rsid w:val="00574475"/>
    <w:rsid w:val="00574D38"/>
    <w:rsid w:val="00575FE1"/>
    <w:rsid w:val="00576405"/>
    <w:rsid w:val="0058148B"/>
    <w:rsid w:val="00581D59"/>
    <w:rsid w:val="00582B54"/>
    <w:rsid w:val="00583CF5"/>
    <w:rsid w:val="00590623"/>
    <w:rsid w:val="00590C80"/>
    <w:rsid w:val="005926F4"/>
    <w:rsid w:val="0059354A"/>
    <w:rsid w:val="00594558"/>
    <w:rsid w:val="005A3D8C"/>
    <w:rsid w:val="005A63F7"/>
    <w:rsid w:val="005A6764"/>
    <w:rsid w:val="005A7DCA"/>
    <w:rsid w:val="005B0711"/>
    <w:rsid w:val="005B13D0"/>
    <w:rsid w:val="005B1701"/>
    <w:rsid w:val="005B2D56"/>
    <w:rsid w:val="005B3070"/>
    <w:rsid w:val="005B3185"/>
    <w:rsid w:val="005B349B"/>
    <w:rsid w:val="005B3CA5"/>
    <w:rsid w:val="005B3EBF"/>
    <w:rsid w:val="005B4424"/>
    <w:rsid w:val="005B5C6E"/>
    <w:rsid w:val="005B6820"/>
    <w:rsid w:val="005B73F5"/>
    <w:rsid w:val="005B7B22"/>
    <w:rsid w:val="005C083A"/>
    <w:rsid w:val="005C1021"/>
    <w:rsid w:val="005C14BB"/>
    <w:rsid w:val="005C1A35"/>
    <w:rsid w:val="005C2144"/>
    <w:rsid w:val="005C3A25"/>
    <w:rsid w:val="005C4E3D"/>
    <w:rsid w:val="005C53E5"/>
    <w:rsid w:val="005D01B1"/>
    <w:rsid w:val="005D332D"/>
    <w:rsid w:val="005D3B9D"/>
    <w:rsid w:val="005D3BBE"/>
    <w:rsid w:val="005D3DA5"/>
    <w:rsid w:val="005D4559"/>
    <w:rsid w:val="005D54A5"/>
    <w:rsid w:val="005D633D"/>
    <w:rsid w:val="005E07C4"/>
    <w:rsid w:val="005E08B4"/>
    <w:rsid w:val="005E09E2"/>
    <w:rsid w:val="005E153F"/>
    <w:rsid w:val="005E22DC"/>
    <w:rsid w:val="005E26A1"/>
    <w:rsid w:val="005E3550"/>
    <w:rsid w:val="005E4FEA"/>
    <w:rsid w:val="005E6729"/>
    <w:rsid w:val="005E7886"/>
    <w:rsid w:val="005F1A52"/>
    <w:rsid w:val="005F41BA"/>
    <w:rsid w:val="005F6037"/>
    <w:rsid w:val="005F7B30"/>
    <w:rsid w:val="0060042A"/>
    <w:rsid w:val="006012F8"/>
    <w:rsid w:val="00602BD9"/>
    <w:rsid w:val="00603439"/>
    <w:rsid w:val="00605E35"/>
    <w:rsid w:val="00606E2F"/>
    <w:rsid w:val="00610785"/>
    <w:rsid w:val="006109D4"/>
    <w:rsid w:val="00611A49"/>
    <w:rsid w:val="00612A66"/>
    <w:rsid w:val="006135ED"/>
    <w:rsid w:val="006149FF"/>
    <w:rsid w:val="00616A56"/>
    <w:rsid w:val="0062082F"/>
    <w:rsid w:val="006219F6"/>
    <w:rsid w:val="00622138"/>
    <w:rsid w:val="00622379"/>
    <w:rsid w:val="006300B6"/>
    <w:rsid w:val="0063145D"/>
    <w:rsid w:val="00634739"/>
    <w:rsid w:val="00636E55"/>
    <w:rsid w:val="00640FE0"/>
    <w:rsid w:val="00641913"/>
    <w:rsid w:val="00641D34"/>
    <w:rsid w:val="00641F4D"/>
    <w:rsid w:val="00642300"/>
    <w:rsid w:val="0064242C"/>
    <w:rsid w:val="00642676"/>
    <w:rsid w:val="00643DA0"/>
    <w:rsid w:val="006460AE"/>
    <w:rsid w:val="00647370"/>
    <w:rsid w:val="00647431"/>
    <w:rsid w:val="0064749D"/>
    <w:rsid w:val="00651B8E"/>
    <w:rsid w:val="00651EEE"/>
    <w:rsid w:val="00652B09"/>
    <w:rsid w:val="006536EB"/>
    <w:rsid w:val="00653C87"/>
    <w:rsid w:val="00654B00"/>
    <w:rsid w:val="006571F1"/>
    <w:rsid w:val="00657DCF"/>
    <w:rsid w:val="00662EE1"/>
    <w:rsid w:val="006652E3"/>
    <w:rsid w:val="006669DE"/>
    <w:rsid w:val="00670C27"/>
    <w:rsid w:val="00671BA4"/>
    <w:rsid w:val="006723A3"/>
    <w:rsid w:val="00673070"/>
    <w:rsid w:val="006733E5"/>
    <w:rsid w:val="006735A8"/>
    <w:rsid w:val="00673639"/>
    <w:rsid w:val="00674A17"/>
    <w:rsid w:val="00677FCF"/>
    <w:rsid w:val="00682035"/>
    <w:rsid w:val="00682067"/>
    <w:rsid w:val="0068223A"/>
    <w:rsid w:val="00690C1F"/>
    <w:rsid w:val="00691307"/>
    <w:rsid w:val="0069174D"/>
    <w:rsid w:val="00695FA3"/>
    <w:rsid w:val="006965B5"/>
    <w:rsid w:val="006A061C"/>
    <w:rsid w:val="006A23A2"/>
    <w:rsid w:val="006A2828"/>
    <w:rsid w:val="006A5B90"/>
    <w:rsid w:val="006A68F8"/>
    <w:rsid w:val="006A6AF0"/>
    <w:rsid w:val="006B0C99"/>
    <w:rsid w:val="006B0DEA"/>
    <w:rsid w:val="006B27FA"/>
    <w:rsid w:val="006B2951"/>
    <w:rsid w:val="006B68D8"/>
    <w:rsid w:val="006C0ECD"/>
    <w:rsid w:val="006C20D3"/>
    <w:rsid w:val="006C49CC"/>
    <w:rsid w:val="006C5E5F"/>
    <w:rsid w:val="006C6EC3"/>
    <w:rsid w:val="006C7AE0"/>
    <w:rsid w:val="006D26A4"/>
    <w:rsid w:val="006D2E34"/>
    <w:rsid w:val="006D5E6B"/>
    <w:rsid w:val="006E01C2"/>
    <w:rsid w:val="006E1A96"/>
    <w:rsid w:val="006E1CF5"/>
    <w:rsid w:val="006E250F"/>
    <w:rsid w:val="006E4CAD"/>
    <w:rsid w:val="006E69E6"/>
    <w:rsid w:val="006E7404"/>
    <w:rsid w:val="006E7726"/>
    <w:rsid w:val="006F11D6"/>
    <w:rsid w:val="006F20E2"/>
    <w:rsid w:val="006F6814"/>
    <w:rsid w:val="006F7903"/>
    <w:rsid w:val="007012DC"/>
    <w:rsid w:val="00701321"/>
    <w:rsid w:val="00702AB3"/>
    <w:rsid w:val="007056D0"/>
    <w:rsid w:val="0070589A"/>
    <w:rsid w:val="00705A3D"/>
    <w:rsid w:val="007067F7"/>
    <w:rsid w:val="00706BA6"/>
    <w:rsid w:val="00706ED8"/>
    <w:rsid w:val="00710C9C"/>
    <w:rsid w:val="00711735"/>
    <w:rsid w:val="00712BA0"/>
    <w:rsid w:val="00716DAB"/>
    <w:rsid w:val="0071788B"/>
    <w:rsid w:val="007206D9"/>
    <w:rsid w:val="007227DD"/>
    <w:rsid w:val="0072423E"/>
    <w:rsid w:val="00725AC4"/>
    <w:rsid w:val="00726D15"/>
    <w:rsid w:val="00731B09"/>
    <w:rsid w:val="00732F1B"/>
    <w:rsid w:val="00733EDA"/>
    <w:rsid w:val="00733EEB"/>
    <w:rsid w:val="00734A97"/>
    <w:rsid w:val="00734B68"/>
    <w:rsid w:val="00735EA0"/>
    <w:rsid w:val="00737D7E"/>
    <w:rsid w:val="00737FF6"/>
    <w:rsid w:val="00741562"/>
    <w:rsid w:val="00742812"/>
    <w:rsid w:val="0074339C"/>
    <w:rsid w:val="00743E76"/>
    <w:rsid w:val="00744675"/>
    <w:rsid w:val="00745A07"/>
    <w:rsid w:val="00745E71"/>
    <w:rsid w:val="00750CC5"/>
    <w:rsid w:val="007511BC"/>
    <w:rsid w:val="00755487"/>
    <w:rsid w:val="00756357"/>
    <w:rsid w:val="00757266"/>
    <w:rsid w:val="007577AE"/>
    <w:rsid w:val="00760E6B"/>
    <w:rsid w:val="00760EBB"/>
    <w:rsid w:val="00765B02"/>
    <w:rsid w:val="007669BE"/>
    <w:rsid w:val="00766B4A"/>
    <w:rsid w:val="0077021E"/>
    <w:rsid w:val="0077284C"/>
    <w:rsid w:val="0077335E"/>
    <w:rsid w:val="007734F7"/>
    <w:rsid w:val="00775BE7"/>
    <w:rsid w:val="007777CE"/>
    <w:rsid w:val="007839A0"/>
    <w:rsid w:val="00784494"/>
    <w:rsid w:val="00786064"/>
    <w:rsid w:val="007875D9"/>
    <w:rsid w:val="00792AF2"/>
    <w:rsid w:val="0079413E"/>
    <w:rsid w:val="00794D86"/>
    <w:rsid w:val="007971CF"/>
    <w:rsid w:val="007972AD"/>
    <w:rsid w:val="007A05DD"/>
    <w:rsid w:val="007A1879"/>
    <w:rsid w:val="007A30E8"/>
    <w:rsid w:val="007A5821"/>
    <w:rsid w:val="007A6AA1"/>
    <w:rsid w:val="007A73F8"/>
    <w:rsid w:val="007A7E6F"/>
    <w:rsid w:val="007B27E3"/>
    <w:rsid w:val="007B4F7A"/>
    <w:rsid w:val="007B6427"/>
    <w:rsid w:val="007B6B52"/>
    <w:rsid w:val="007C111A"/>
    <w:rsid w:val="007C1308"/>
    <w:rsid w:val="007C4F7F"/>
    <w:rsid w:val="007C5A8F"/>
    <w:rsid w:val="007D0125"/>
    <w:rsid w:val="007D0654"/>
    <w:rsid w:val="007D2C97"/>
    <w:rsid w:val="007D76D7"/>
    <w:rsid w:val="007E00EF"/>
    <w:rsid w:val="007E028C"/>
    <w:rsid w:val="007E1145"/>
    <w:rsid w:val="007E1244"/>
    <w:rsid w:val="007E3682"/>
    <w:rsid w:val="007E3991"/>
    <w:rsid w:val="007E3D33"/>
    <w:rsid w:val="007E4CB3"/>
    <w:rsid w:val="007E548F"/>
    <w:rsid w:val="007E5965"/>
    <w:rsid w:val="007E614C"/>
    <w:rsid w:val="007F15FD"/>
    <w:rsid w:val="007F1DC4"/>
    <w:rsid w:val="007F2C91"/>
    <w:rsid w:val="007F30A4"/>
    <w:rsid w:val="007F448C"/>
    <w:rsid w:val="007F45AA"/>
    <w:rsid w:val="007F5AEB"/>
    <w:rsid w:val="007F5D08"/>
    <w:rsid w:val="007F5EB3"/>
    <w:rsid w:val="00800C13"/>
    <w:rsid w:val="00801106"/>
    <w:rsid w:val="00802C53"/>
    <w:rsid w:val="0080572A"/>
    <w:rsid w:val="008060AF"/>
    <w:rsid w:val="008070FF"/>
    <w:rsid w:val="008072DE"/>
    <w:rsid w:val="008073FA"/>
    <w:rsid w:val="00811033"/>
    <w:rsid w:val="00811921"/>
    <w:rsid w:val="008128E8"/>
    <w:rsid w:val="008129B9"/>
    <w:rsid w:val="008210E3"/>
    <w:rsid w:val="008219F4"/>
    <w:rsid w:val="00824552"/>
    <w:rsid w:val="00824A23"/>
    <w:rsid w:val="00825FED"/>
    <w:rsid w:val="00827BFC"/>
    <w:rsid w:val="008311C3"/>
    <w:rsid w:val="008314B2"/>
    <w:rsid w:val="00831F22"/>
    <w:rsid w:val="00833BEC"/>
    <w:rsid w:val="00834065"/>
    <w:rsid w:val="00834209"/>
    <w:rsid w:val="00834339"/>
    <w:rsid w:val="00834705"/>
    <w:rsid w:val="00841333"/>
    <w:rsid w:val="00841437"/>
    <w:rsid w:val="00842389"/>
    <w:rsid w:val="008426C1"/>
    <w:rsid w:val="00843065"/>
    <w:rsid w:val="008454DD"/>
    <w:rsid w:val="008460F7"/>
    <w:rsid w:val="00847BA3"/>
    <w:rsid w:val="00852884"/>
    <w:rsid w:val="008531E2"/>
    <w:rsid w:val="00853269"/>
    <w:rsid w:val="008539C9"/>
    <w:rsid w:val="008544DC"/>
    <w:rsid w:val="00861905"/>
    <w:rsid w:val="00862A92"/>
    <w:rsid w:val="0087240C"/>
    <w:rsid w:val="00876DC4"/>
    <w:rsid w:val="00877956"/>
    <w:rsid w:val="00880298"/>
    <w:rsid w:val="00880C94"/>
    <w:rsid w:val="00880E61"/>
    <w:rsid w:val="00885087"/>
    <w:rsid w:val="00890A41"/>
    <w:rsid w:val="00893194"/>
    <w:rsid w:val="008933BA"/>
    <w:rsid w:val="008955D1"/>
    <w:rsid w:val="00895B32"/>
    <w:rsid w:val="00897D8D"/>
    <w:rsid w:val="008A0246"/>
    <w:rsid w:val="008A03CC"/>
    <w:rsid w:val="008A12C7"/>
    <w:rsid w:val="008A1561"/>
    <w:rsid w:val="008A30DA"/>
    <w:rsid w:val="008A31B8"/>
    <w:rsid w:val="008A604C"/>
    <w:rsid w:val="008A67DB"/>
    <w:rsid w:val="008B137C"/>
    <w:rsid w:val="008B2FEB"/>
    <w:rsid w:val="008B368F"/>
    <w:rsid w:val="008B61E0"/>
    <w:rsid w:val="008B6439"/>
    <w:rsid w:val="008B6CCA"/>
    <w:rsid w:val="008C1FD3"/>
    <w:rsid w:val="008C2218"/>
    <w:rsid w:val="008C22D4"/>
    <w:rsid w:val="008C2FCE"/>
    <w:rsid w:val="008C30B1"/>
    <w:rsid w:val="008C3364"/>
    <w:rsid w:val="008C460D"/>
    <w:rsid w:val="008C7CAE"/>
    <w:rsid w:val="008D09BE"/>
    <w:rsid w:val="008D1A4F"/>
    <w:rsid w:val="008D277F"/>
    <w:rsid w:val="008D285B"/>
    <w:rsid w:val="008D301A"/>
    <w:rsid w:val="008D30BF"/>
    <w:rsid w:val="008D48EB"/>
    <w:rsid w:val="008D5AB7"/>
    <w:rsid w:val="008D6D2C"/>
    <w:rsid w:val="008E17AB"/>
    <w:rsid w:val="008E1D38"/>
    <w:rsid w:val="008E2B41"/>
    <w:rsid w:val="008E2C14"/>
    <w:rsid w:val="008E4513"/>
    <w:rsid w:val="008E48D2"/>
    <w:rsid w:val="008E5325"/>
    <w:rsid w:val="008E6EC1"/>
    <w:rsid w:val="008F11D6"/>
    <w:rsid w:val="008F2650"/>
    <w:rsid w:val="008F44A3"/>
    <w:rsid w:val="008F4FA2"/>
    <w:rsid w:val="008F685F"/>
    <w:rsid w:val="009043D8"/>
    <w:rsid w:val="00905A26"/>
    <w:rsid w:val="009100A7"/>
    <w:rsid w:val="00911124"/>
    <w:rsid w:val="0091258C"/>
    <w:rsid w:val="00912F2B"/>
    <w:rsid w:val="0091487F"/>
    <w:rsid w:val="00914D0F"/>
    <w:rsid w:val="00916781"/>
    <w:rsid w:val="009172D3"/>
    <w:rsid w:val="009218FD"/>
    <w:rsid w:val="0092195D"/>
    <w:rsid w:val="00923111"/>
    <w:rsid w:val="00931A79"/>
    <w:rsid w:val="00931C1F"/>
    <w:rsid w:val="00935CC5"/>
    <w:rsid w:val="00936B51"/>
    <w:rsid w:val="00937334"/>
    <w:rsid w:val="0094224C"/>
    <w:rsid w:val="009424D8"/>
    <w:rsid w:val="00942636"/>
    <w:rsid w:val="009436C3"/>
    <w:rsid w:val="009438CD"/>
    <w:rsid w:val="00944049"/>
    <w:rsid w:val="00945500"/>
    <w:rsid w:val="00945A17"/>
    <w:rsid w:val="00950C4F"/>
    <w:rsid w:val="009515CF"/>
    <w:rsid w:val="00954BAB"/>
    <w:rsid w:val="00957BF9"/>
    <w:rsid w:val="00962F3B"/>
    <w:rsid w:val="00963A10"/>
    <w:rsid w:val="0096421C"/>
    <w:rsid w:val="00964993"/>
    <w:rsid w:val="00965384"/>
    <w:rsid w:val="00965F0A"/>
    <w:rsid w:val="009679EF"/>
    <w:rsid w:val="00970274"/>
    <w:rsid w:val="00971F97"/>
    <w:rsid w:val="009728CC"/>
    <w:rsid w:val="00974F3E"/>
    <w:rsid w:val="00975B3F"/>
    <w:rsid w:val="009812DA"/>
    <w:rsid w:val="00981D38"/>
    <w:rsid w:val="00983E0A"/>
    <w:rsid w:val="009849FB"/>
    <w:rsid w:val="00985257"/>
    <w:rsid w:val="00985665"/>
    <w:rsid w:val="00985E6A"/>
    <w:rsid w:val="0098770C"/>
    <w:rsid w:val="009902D1"/>
    <w:rsid w:val="00993256"/>
    <w:rsid w:val="009946BB"/>
    <w:rsid w:val="009953F3"/>
    <w:rsid w:val="009965D3"/>
    <w:rsid w:val="00996A29"/>
    <w:rsid w:val="009A0079"/>
    <w:rsid w:val="009A0598"/>
    <w:rsid w:val="009A07A2"/>
    <w:rsid w:val="009A4E8D"/>
    <w:rsid w:val="009A5157"/>
    <w:rsid w:val="009A517A"/>
    <w:rsid w:val="009A5414"/>
    <w:rsid w:val="009A5A4E"/>
    <w:rsid w:val="009A724A"/>
    <w:rsid w:val="009B02F8"/>
    <w:rsid w:val="009B1C71"/>
    <w:rsid w:val="009B298D"/>
    <w:rsid w:val="009B4633"/>
    <w:rsid w:val="009B47A0"/>
    <w:rsid w:val="009B5040"/>
    <w:rsid w:val="009B5325"/>
    <w:rsid w:val="009C0F2C"/>
    <w:rsid w:val="009C2BF4"/>
    <w:rsid w:val="009C69F2"/>
    <w:rsid w:val="009D39B5"/>
    <w:rsid w:val="009D3CAA"/>
    <w:rsid w:val="009D3FF7"/>
    <w:rsid w:val="009D55B7"/>
    <w:rsid w:val="009D7153"/>
    <w:rsid w:val="009D75DB"/>
    <w:rsid w:val="009D7834"/>
    <w:rsid w:val="009E1599"/>
    <w:rsid w:val="009E1C1F"/>
    <w:rsid w:val="009E3FCF"/>
    <w:rsid w:val="009E4256"/>
    <w:rsid w:val="009E50C9"/>
    <w:rsid w:val="009E5463"/>
    <w:rsid w:val="009E67D2"/>
    <w:rsid w:val="009E6EEA"/>
    <w:rsid w:val="009E6FEA"/>
    <w:rsid w:val="009E7694"/>
    <w:rsid w:val="009F1084"/>
    <w:rsid w:val="009F18AE"/>
    <w:rsid w:val="009F28DA"/>
    <w:rsid w:val="009F36BD"/>
    <w:rsid w:val="009F63D2"/>
    <w:rsid w:val="009F6441"/>
    <w:rsid w:val="00A00879"/>
    <w:rsid w:val="00A01353"/>
    <w:rsid w:val="00A01618"/>
    <w:rsid w:val="00A01EF0"/>
    <w:rsid w:val="00A02EAC"/>
    <w:rsid w:val="00A03995"/>
    <w:rsid w:val="00A03BC8"/>
    <w:rsid w:val="00A04C9B"/>
    <w:rsid w:val="00A04F3A"/>
    <w:rsid w:val="00A10F20"/>
    <w:rsid w:val="00A1155B"/>
    <w:rsid w:val="00A12435"/>
    <w:rsid w:val="00A128AB"/>
    <w:rsid w:val="00A1558D"/>
    <w:rsid w:val="00A17AC2"/>
    <w:rsid w:val="00A17CEB"/>
    <w:rsid w:val="00A2299B"/>
    <w:rsid w:val="00A22F14"/>
    <w:rsid w:val="00A23383"/>
    <w:rsid w:val="00A238B1"/>
    <w:rsid w:val="00A23DB3"/>
    <w:rsid w:val="00A24156"/>
    <w:rsid w:val="00A25B15"/>
    <w:rsid w:val="00A273D4"/>
    <w:rsid w:val="00A307B6"/>
    <w:rsid w:val="00A32212"/>
    <w:rsid w:val="00A376EF"/>
    <w:rsid w:val="00A37829"/>
    <w:rsid w:val="00A37FFB"/>
    <w:rsid w:val="00A40F4C"/>
    <w:rsid w:val="00A43E70"/>
    <w:rsid w:val="00A43EB9"/>
    <w:rsid w:val="00A44A4F"/>
    <w:rsid w:val="00A45787"/>
    <w:rsid w:val="00A46B18"/>
    <w:rsid w:val="00A46B3F"/>
    <w:rsid w:val="00A51581"/>
    <w:rsid w:val="00A524EC"/>
    <w:rsid w:val="00A5393F"/>
    <w:rsid w:val="00A548D4"/>
    <w:rsid w:val="00A54B34"/>
    <w:rsid w:val="00A5608F"/>
    <w:rsid w:val="00A56A7F"/>
    <w:rsid w:val="00A57473"/>
    <w:rsid w:val="00A602D2"/>
    <w:rsid w:val="00A60A97"/>
    <w:rsid w:val="00A61ACA"/>
    <w:rsid w:val="00A6239A"/>
    <w:rsid w:val="00A65D2F"/>
    <w:rsid w:val="00A66543"/>
    <w:rsid w:val="00A6737F"/>
    <w:rsid w:val="00A67A4F"/>
    <w:rsid w:val="00A702B5"/>
    <w:rsid w:val="00A727BB"/>
    <w:rsid w:val="00A733A9"/>
    <w:rsid w:val="00A736B6"/>
    <w:rsid w:val="00A7584E"/>
    <w:rsid w:val="00A75A7B"/>
    <w:rsid w:val="00A764D6"/>
    <w:rsid w:val="00A774DE"/>
    <w:rsid w:val="00A80361"/>
    <w:rsid w:val="00A8059B"/>
    <w:rsid w:val="00A8231B"/>
    <w:rsid w:val="00A831ED"/>
    <w:rsid w:val="00A8497C"/>
    <w:rsid w:val="00A856C5"/>
    <w:rsid w:val="00A85CA9"/>
    <w:rsid w:val="00A86868"/>
    <w:rsid w:val="00A86D83"/>
    <w:rsid w:val="00A874A9"/>
    <w:rsid w:val="00A90445"/>
    <w:rsid w:val="00A90BD2"/>
    <w:rsid w:val="00A91082"/>
    <w:rsid w:val="00A9196A"/>
    <w:rsid w:val="00A92C9B"/>
    <w:rsid w:val="00A94066"/>
    <w:rsid w:val="00A944C0"/>
    <w:rsid w:val="00A944C4"/>
    <w:rsid w:val="00A95F3D"/>
    <w:rsid w:val="00A9721E"/>
    <w:rsid w:val="00A97395"/>
    <w:rsid w:val="00A979DE"/>
    <w:rsid w:val="00AA0707"/>
    <w:rsid w:val="00AA0963"/>
    <w:rsid w:val="00AA1156"/>
    <w:rsid w:val="00AA15E4"/>
    <w:rsid w:val="00AA1946"/>
    <w:rsid w:val="00AA40E3"/>
    <w:rsid w:val="00AA4683"/>
    <w:rsid w:val="00AA6BDF"/>
    <w:rsid w:val="00AB08F9"/>
    <w:rsid w:val="00AB2429"/>
    <w:rsid w:val="00AB2C13"/>
    <w:rsid w:val="00AB2F95"/>
    <w:rsid w:val="00AB457A"/>
    <w:rsid w:val="00AB46CD"/>
    <w:rsid w:val="00AB4C6D"/>
    <w:rsid w:val="00AB5019"/>
    <w:rsid w:val="00AB7BEC"/>
    <w:rsid w:val="00AB7E53"/>
    <w:rsid w:val="00AC0315"/>
    <w:rsid w:val="00AC0C8E"/>
    <w:rsid w:val="00AC0CF8"/>
    <w:rsid w:val="00AC1B71"/>
    <w:rsid w:val="00AC4580"/>
    <w:rsid w:val="00AC73F8"/>
    <w:rsid w:val="00AD30F4"/>
    <w:rsid w:val="00AD3AC6"/>
    <w:rsid w:val="00AD3D9A"/>
    <w:rsid w:val="00AD5276"/>
    <w:rsid w:val="00AD6DA1"/>
    <w:rsid w:val="00AD7E0A"/>
    <w:rsid w:val="00AE0B53"/>
    <w:rsid w:val="00AE284B"/>
    <w:rsid w:val="00AE39D6"/>
    <w:rsid w:val="00AE4076"/>
    <w:rsid w:val="00AE4B92"/>
    <w:rsid w:val="00AE4E8A"/>
    <w:rsid w:val="00AE5CCE"/>
    <w:rsid w:val="00AE5E87"/>
    <w:rsid w:val="00AE625B"/>
    <w:rsid w:val="00AF0616"/>
    <w:rsid w:val="00AF1D80"/>
    <w:rsid w:val="00AF3457"/>
    <w:rsid w:val="00AF3C56"/>
    <w:rsid w:val="00AF4172"/>
    <w:rsid w:val="00AF7909"/>
    <w:rsid w:val="00B00E20"/>
    <w:rsid w:val="00B03496"/>
    <w:rsid w:val="00B03943"/>
    <w:rsid w:val="00B04CAB"/>
    <w:rsid w:val="00B064B5"/>
    <w:rsid w:val="00B07092"/>
    <w:rsid w:val="00B0722F"/>
    <w:rsid w:val="00B12B9A"/>
    <w:rsid w:val="00B1410E"/>
    <w:rsid w:val="00B15D91"/>
    <w:rsid w:val="00B16BD7"/>
    <w:rsid w:val="00B21D20"/>
    <w:rsid w:val="00B221B4"/>
    <w:rsid w:val="00B240B3"/>
    <w:rsid w:val="00B24CD2"/>
    <w:rsid w:val="00B250AC"/>
    <w:rsid w:val="00B2542D"/>
    <w:rsid w:val="00B25A83"/>
    <w:rsid w:val="00B274A1"/>
    <w:rsid w:val="00B27912"/>
    <w:rsid w:val="00B31FC5"/>
    <w:rsid w:val="00B32BCE"/>
    <w:rsid w:val="00B33822"/>
    <w:rsid w:val="00B3760C"/>
    <w:rsid w:val="00B40243"/>
    <w:rsid w:val="00B4154D"/>
    <w:rsid w:val="00B42369"/>
    <w:rsid w:val="00B42C2B"/>
    <w:rsid w:val="00B43335"/>
    <w:rsid w:val="00B43A90"/>
    <w:rsid w:val="00B43FD6"/>
    <w:rsid w:val="00B45680"/>
    <w:rsid w:val="00B45F85"/>
    <w:rsid w:val="00B46C30"/>
    <w:rsid w:val="00B47277"/>
    <w:rsid w:val="00B5072A"/>
    <w:rsid w:val="00B51698"/>
    <w:rsid w:val="00B518BC"/>
    <w:rsid w:val="00B54F6E"/>
    <w:rsid w:val="00B60661"/>
    <w:rsid w:val="00B608D2"/>
    <w:rsid w:val="00B61F6E"/>
    <w:rsid w:val="00B6218D"/>
    <w:rsid w:val="00B62A3B"/>
    <w:rsid w:val="00B66ABB"/>
    <w:rsid w:val="00B714CB"/>
    <w:rsid w:val="00B72576"/>
    <w:rsid w:val="00B73915"/>
    <w:rsid w:val="00B75F2C"/>
    <w:rsid w:val="00B7604E"/>
    <w:rsid w:val="00B76C36"/>
    <w:rsid w:val="00B803C7"/>
    <w:rsid w:val="00B804B5"/>
    <w:rsid w:val="00B80541"/>
    <w:rsid w:val="00B80604"/>
    <w:rsid w:val="00B82C18"/>
    <w:rsid w:val="00B82D6C"/>
    <w:rsid w:val="00B83D20"/>
    <w:rsid w:val="00B9108C"/>
    <w:rsid w:val="00B93E87"/>
    <w:rsid w:val="00B9776C"/>
    <w:rsid w:val="00B97B6B"/>
    <w:rsid w:val="00BA07A4"/>
    <w:rsid w:val="00BA0D66"/>
    <w:rsid w:val="00BA2EE8"/>
    <w:rsid w:val="00BA2FDA"/>
    <w:rsid w:val="00BA3E3B"/>
    <w:rsid w:val="00BA4B2F"/>
    <w:rsid w:val="00BA4D23"/>
    <w:rsid w:val="00BA563A"/>
    <w:rsid w:val="00BB0C08"/>
    <w:rsid w:val="00BB2C9F"/>
    <w:rsid w:val="00BB49C4"/>
    <w:rsid w:val="00BB4BAA"/>
    <w:rsid w:val="00BB7E4E"/>
    <w:rsid w:val="00BB7E53"/>
    <w:rsid w:val="00BC1473"/>
    <w:rsid w:val="00BC20BE"/>
    <w:rsid w:val="00BC2A62"/>
    <w:rsid w:val="00BC35FD"/>
    <w:rsid w:val="00BC4007"/>
    <w:rsid w:val="00BC44C8"/>
    <w:rsid w:val="00BC4A7F"/>
    <w:rsid w:val="00BC4ABF"/>
    <w:rsid w:val="00BC4EAB"/>
    <w:rsid w:val="00BC5A8D"/>
    <w:rsid w:val="00BC6F18"/>
    <w:rsid w:val="00BC7056"/>
    <w:rsid w:val="00BC7187"/>
    <w:rsid w:val="00BC798D"/>
    <w:rsid w:val="00BD1DCE"/>
    <w:rsid w:val="00BD2DB9"/>
    <w:rsid w:val="00BD4056"/>
    <w:rsid w:val="00BD52F1"/>
    <w:rsid w:val="00BD669B"/>
    <w:rsid w:val="00BD7550"/>
    <w:rsid w:val="00BE11D3"/>
    <w:rsid w:val="00BE1AF3"/>
    <w:rsid w:val="00BE22ED"/>
    <w:rsid w:val="00BE469A"/>
    <w:rsid w:val="00BE4C2D"/>
    <w:rsid w:val="00BE7BF8"/>
    <w:rsid w:val="00BE7FEB"/>
    <w:rsid w:val="00BF0A2D"/>
    <w:rsid w:val="00BF0F1C"/>
    <w:rsid w:val="00BF2C62"/>
    <w:rsid w:val="00BF31E4"/>
    <w:rsid w:val="00BF48B3"/>
    <w:rsid w:val="00BF4F82"/>
    <w:rsid w:val="00BF5676"/>
    <w:rsid w:val="00BF647E"/>
    <w:rsid w:val="00BF6DB5"/>
    <w:rsid w:val="00C00961"/>
    <w:rsid w:val="00C01873"/>
    <w:rsid w:val="00C01D73"/>
    <w:rsid w:val="00C02995"/>
    <w:rsid w:val="00C03E35"/>
    <w:rsid w:val="00C0536B"/>
    <w:rsid w:val="00C065BB"/>
    <w:rsid w:val="00C067B7"/>
    <w:rsid w:val="00C07348"/>
    <w:rsid w:val="00C075B1"/>
    <w:rsid w:val="00C07705"/>
    <w:rsid w:val="00C07FD0"/>
    <w:rsid w:val="00C11395"/>
    <w:rsid w:val="00C11DBA"/>
    <w:rsid w:val="00C206C3"/>
    <w:rsid w:val="00C2070D"/>
    <w:rsid w:val="00C218E6"/>
    <w:rsid w:val="00C229D8"/>
    <w:rsid w:val="00C24705"/>
    <w:rsid w:val="00C2483F"/>
    <w:rsid w:val="00C25F89"/>
    <w:rsid w:val="00C26C08"/>
    <w:rsid w:val="00C26FB0"/>
    <w:rsid w:val="00C30636"/>
    <w:rsid w:val="00C31231"/>
    <w:rsid w:val="00C33813"/>
    <w:rsid w:val="00C3455A"/>
    <w:rsid w:val="00C364FB"/>
    <w:rsid w:val="00C370DE"/>
    <w:rsid w:val="00C403A8"/>
    <w:rsid w:val="00C41A22"/>
    <w:rsid w:val="00C43484"/>
    <w:rsid w:val="00C45065"/>
    <w:rsid w:val="00C509CD"/>
    <w:rsid w:val="00C51DCA"/>
    <w:rsid w:val="00C53EC9"/>
    <w:rsid w:val="00C54D8F"/>
    <w:rsid w:val="00C550E8"/>
    <w:rsid w:val="00C552D5"/>
    <w:rsid w:val="00C61C59"/>
    <w:rsid w:val="00C6389D"/>
    <w:rsid w:val="00C64DE2"/>
    <w:rsid w:val="00C66718"/>
    <w:rsid w:val="00C66D46"/>
    <w:rsid w:val="00C71FB0"/>
    <w:rsid w:val="00C72AE8"/>
    <w:rsid w:val="00C73298"/>
    <w:rsid w:val="00C74087"/>
    <w:rsid w:val="00C741C1"/>
    <w:rsid w:val="00C768FE"/>
    <w:rsid w:val="00C76E5A"/>
    <w:rsid w:val="00C76F00"/>
    <w:rsid w:val="00C77EF8"/>
    <w:rsid w:val="00C81EAD"/>
    <w:rsid w:val="00C84308"/>
    <w:rsid w:val="00C85312"/>
    <w:rsid w:val="00C868DF"/>
    <w:rsid w:val="00C956E7"/>
    <w:rsid w:val="00C96CF9"/>
    <w:rsid w:val="00C9714E"/>
    <w:rsid w:val="00CA1851"/>
    <w:rsid w:val="00CA2F93"/>
    <w:rsid w:val="00CA3798"/>
    <w:rsid w:val="00CA37B3"/>
    <w:rsid w:val="00CA531C"/>
    <w:rsid w:val="00CA653D"/>
    <w:rsid w:val="00CA6BE2"/>
    <w:rsid w:val="00CA77C5"/>
    <w:rsid w:val="00CB062D"/>
    <w:rsid w:val="00CB1FBA"/>
    <w:rsid w:val="00CB2865"/>
    <w:rsid w:val="00CB4D41"/>
    <w:rsid w:val="00CB55F0"/>
    <w:rsid w:val="00CB5863"/>
    <w:rsid w:val="00CB5B0E"/>
    <w:rsid w:val="00CC28D2"/>
    <w:rsid w:val="00CC32F8"/>
    <w:rsid w:val="00CC4387"/>
    <w:rsid w:val="00CC467F"/>
    <w:rsid w:val="00CC52BC"/>
    <w:rsid w:val="00CC5886"/>
    <w:rsid w:val="00CD2694"/>
    <w:rsid w:val="00CD2D68"/>
    <w:rsid w:val="00CD4E10"/>
    <w:rsid w:val="00CD4F68"/>
    <w:rsid w:val="00CD5368"/>
    <w:rsid w:val="00CD5963"/>
    <w:rsid w:val="00CD60D7"/>
    <w:rsid w:val="00CE21F5"/>
    <w:rsid w:val="00CE2401"/>
    <w:rsid w:val="00CE2534"/>
    <w:rsid w:val="00CE66C5"/>
    <w:rsid w:val="00CE7CCE"/>
    <w:rsid w:val="00CF0673"/>
    <w:rsid w:val="00CF0964"/>
    <w:rsid w:val="00CF2DF3"/>
    <w:rsid w:val="00CF422D"/>
    <w:rsid w:val="00CF642B"/>
    <w:rsid w:val="00CF7F3F"/>
    <w:rsid w:val="00D00191"/>
    <w:rsid w:val="00D0197F"/>
    <w:rsid w:val="00D021C6"/>
    <w:rsid w:val="00D0364B"/>
    <w:rsid w:val="00D03DBD"/>
    <w:rsid w:val="00D0561E"/>
    <w:rsid w:val="00D05EC5"/>
    <w:rsid w:val="00D06637"/>
    <w:rsid w:val="00D068CD"/>
    <w:rsid w:val="00D07CCF"/>
    <w:rsid w:val="00D10D75"/>
    <w:rsid w:val="00D13124"/>
    <w:rsid w:val="00D13781"/>
    <w:rsid w:val="00D14345"/>
    <w:rsid w:val="00D153F1"/>
    <w:rsid w:val="00D177F5"/>
    <w:rsid w:val="00D2427A"/>
    <w:rsid w:val="00D24368"/>
    <w:rsid w:val="00D24728"/>
    <w:rsid w:val="00D262FA"/>
    <w:rsid w:val="00D26C21"/>
    <w:rsid w:val="00D27C61"/>
    <w:rsid w:val="00D30BC3"/>
    <w:rsid w:val="00D3227E"/>
    <w:rsid w:val="00D33852"/>
    <w:rsid w:val="00D34A77"/>
    <w:rsid w:val="00D35274"/>
    <w:rsid w:val="00D3577C"/>
    <w:rsid w:val="00D35805"/>
    <w:rsid w:val="00D3653A"/>
    <w:rsid w:val="00D36BB7"/>
    <w:rsid w:val="00D37A50"/>
    <w:rsid w:val="00D421E4"/>
    <w:rsid w:val="00D427B2"/>
    <w:rsid w:val="00D42CE5"/>
    <w:rsid w:val="00D447F8"/>
    <w:rsid w:val="00D47880"/>
    <w:rsid w:val="00D50238"/>
    <w:rsid w:val="00D5037B"/>
    <w:rsid w:val="00D50452"/>
    <w:rsid w:val="00D514DD"/>
    <w:rsid w:val="00D51F01"/>
    <w:rsid w:val="00D52F7D"/>
    <w:rsid w:val="00D54DFF"/>
    <w:rsid w:val="00D57769"/>
    <w:rsid w:val="00D6018F"/>
    <w:rsid w:val="00D60CE6"/>
    <w:rsid w:val="00D615C9"/>
    <w:rsid w:val="00D61A8C"/>
    <w:rsid w:val="00D61AF4"/>
    <w:rsid w:val="00D62227"/>
    <w:rsid w:val="00D644D3"/>
    <w:rsid w:val="00D7097D"/>
    <w:rsid w:val="00D7142D"/>
    <w:rsid w:val="00D736B4"/>
    <w:rsid w:val="00D73E52"/>
    <w:rsid w:val="00D74DCB"/>
    <w:rsid w:val="00D75A2C"/>
    <w:rsid w:val="00D762F8"/>
    <w:rsid w:val="00D8041E"/>
    <w:rsid w:val="00D80FDF"/>
    <w:rsid w:val="00D811A2"/>
    <w:rsid w:val="00D814C2"/>
    <w:rsid w:val="00D87DAF"/>
    <w:rsid w:val="00D87F5C"/>
    <w:rsid w:val="00D9088D"/>
    <w:rsid w:val="00D92367"/>
    <w:rsid w:val="00D92E1E"/>
    <w:rsid w:val="00D93F64"/>
    <w:rsid w:val="00D95799"/>
    <w:rsid w:val="00D96DEA"/>
    <w:rsid w:val="00DA0E4A"/>
    <w:rsid w:val="00DA1695"/>
    <w:rsid w:val="00DA2AB3"/>
    <w:rsid w:val="00DA2F6E"/>
    <w:rsid w:val="00DA75DE"/>
    <w:rsid w:val="00DA7E0C"/>
    <w:rsid w:val="00DB31F1"/>
    <w:rsid w:val="00DB5251"/>
    <w:rsid w:val="00DB57E3"/>
    <w:rsid w:val="00DB6A5E"/>
    <w:rsid w:val="00DB79CB"/>
    <w:rsid w:val="00DC1A2B"/>
    <w:rsid w:val="00DC4F04"/>
    <w:rsid w:val="00DC746A"/>
    <w:rsid w:val="00DD0A8A"/>
    <w:rsid w:val="00DD1A09"/>
    <w:rsid w:val="00DD2254"/>
    <w:rsid w:val="00DD692F"/>
    <w:rsid w:val="00DD6D27"/>
    <w:rsid w:val="00DD79D3"/>
    <w:rsid w:val="00DE2F3A"/>
    <w:rsid w:val="00DE4C41"/>
    <w:rsid w:val="00DE6469"/>
    <w:rsid w:val="00DF0D69"/>
    <w:rsid w:val="00DF22AF"/>
    <w:rsid w:val="00DF39F9"/>
    <w:rsid w:val="00DF4DA4"/>
    <w:rsid w:val="00DFB02F"/>
    <w:rsid w:val="00E00077"/>
    <w:rsid w:val="00E025E9"/>
    <w:rsid w:val="00E0412E"/>
    <w:rsid w:val="00E04EDF"/>
    <w:rsid w:val="00E05500"/>
    <w:rsid w:val="00E06510"/>
    <w:rsid w:val="00E06BBF"/>
    <w:rsid w:val="00E06FE7"/>
    <w:rsid w:val="00E10F17"/>
    <w:rsid w:val="00E142C6"/>
    <w:rsid w:val="00E16311"/>
    <w:rsid w:val="00E173BA"/>
    <w:rsid w:val="00E17AFD"/>
    <w:rsid w:val="00E21491"/>
    <w:rsid w:val="00E22821"/>
    <w:rsid w:val="00E23BDB"/>
    <w:rsid w:val="00E25452"/>
    <w:rsid w:val="00E2580D"/>
    <w:rsid w:val="00E258D0"/>
    <w:rsid w:val="00E26125"/>
    <w:rsid w:val="00E2634B"/>
    <w:rsid w:val="00E26ADF"/>
    <w:rsid w:val="00E27372"/>
    <w:rsid w:val="00E304B1"/>
    <w:rsid w:val="00E30AD0"/>
    <w:rsid w:val="00E314B6"/>
    <w:rsid w:val="00E33AA7"/>
    <w:rsid w:val="00E349CF"/>
    <w:rsid w:val="00E362BF"/>
    <w:rsid w:val="00E3699E"/>
    <w:rsid w:val="00E36D33"/>
    <w:rsid w:val="00E410C6"/>
    <w:rsid w:val="00E41A61"/>
    <w:rsid w:val="00E41DA2"/>
    <w:rsid w:val="00E426F0"/>
    <w:rsid w:val="00E4325A"/>
    <w:rsid w:val="00E4404E"/>
    <w:rsid w:val="00E44B30"/>
    <w:rsid w:val="00E46C63"/>
    <w:rsid w:val="00E471AA"/>
    <w:rsid w:val="00E47B26"/>
    <w:rsid w:val="00E50D8B"/>
    <w:rsid w:val="00E521E9"/>
    <w:rsid w:val="00E5557F"/>
    <w:rsid w:val="00E57F68"/>
    <w:rsid w:val="00E602F6"/>
    <w:rsid w:val="00E6033B"/>
    <w:rsid w:val="00E620F0"/>
    <w:rsid w:val="00E62584"/>
    <w:rsid w:val="00E64AF0"/>
    <w:rsid w:val="00E67F2E"/>
    <w:rsid w:val="00E7036E"/>
    <w:rsid w:val="00E71038"/>
    <w:rsid w:val="00E730B7"/>
    <w:rsid w:val="00E73E75"/>
    <w:rsid w:val="00E77842"/>
    <w:rsid w:val="00E81FDF"/>
    <w:rsid w:val="00E823BE"/>
    <w:rsid w:val="00E82901"/>
    <w:rsid w:val="00E84789"/>
    <w:rsid w:val="00E85883"/>
    <w:rsid w:val="00E868F1"/>
    <w:rsid w:val="00E91C14"/>
    <w:rsid w:val="00E95351"/>
    <w:rsid w:val="00E97CA7"/>
    <w:rsid w:val="00EA18D5"/>
    <w:rsid w:val="00EA630B"/>
    <w:rsid w:val="00EA6E87"/>
    <w:rsid w:val="00EB3514"/>
    <w:rsid w:val="00EB4A38"/>
    <w:rsid w:val="00EC0484"/>
    <w:rsid w:val="00EC2013"/>
    <w:rsid w:val="00EC40AD"/>
    <w:rsid w:val="00EC4BEA"/>
    <w:rsid w:val="00EC619A"/>
    <w:rsid w:val="00EC6E41"/>
    <w:rsid w:val="00EC730F"/>
    <w:rsid w:val="00ED161C"/>
    <w:rsid w:val="00ED213A"/>
    <w:rsid w:val="00ED7B66"/>
    <w:rsid w:val="00EE0106"/>
    <w:rsid w:val="00EE1E7B"/>
    <w:rsid w:val="00EE23E6"/>
    <w:rsid w:val="00EE38C8"/>
    <w:rsid w:val="00EE681C"/>
    <w:rsid w:val="00EE797A"/>
    <w:rsid w:val="00EF057C"/>
    <w:rsid w:val="00EF2CE0"/>
    <w:rsid w:val="00EF407A"/>
    <w:rsid w:val="00EF4BAB"/>
    <w:rsid w:val="00EF70C3"/>
    <w:rsid w:val="00EF75D2"/>
    <w:rsid w:val="00EF7901"/>
    <w:rsid w:val="00EF7B0E"/>
    <w:rsid w:val="00F0080E"/>
    <w:rsid w:val="00F02C17"/>
    <w:rsid w:val="00F0323F"/>
    <w:rsid w:val="00F0398E"/>
    <w:rsid w:val="00F044A9"/>
    <w:rsid w:val="00F045E9"/>
    <w:rsid w:val="00F04E34"/>
    <w:rsid w:val="00F0729E"/>
    <w:rsid w:val="00F11651"/>
    <w:rsid w:val="00F131CE"/>
    <w:rsid w:val="00F13F67"/>
    <w:rsid w:val="00F15071"/>
    <w:rsid w:val="00F15461"/>
    <w:rsid w:val="00F16D1C"/>
    <w:rsid w:val="00F17D15"/>
    <w:rsid w:val="00F2019C"/>
    <w:rsid w:val="00F21A0F"/>
    <w:rsid w:val="00F21EA5"/>
    <w:rsid w:val="00F21F04"/>
    <w:rsid w:val="00F222D4"/>
    <w:rsid w:val="00F2347E"/>
    <w:rsid w:val="00F24853"/>
    <w:rsid w:val="00F2546A"/>
    <w:rsid w:val="00F25C24"/>
    <w:rsid w:val="00F26E58"/>
    <w:rsid w:val="00F30F36"/>
    <w:rsid w:val="00F328E0"/>
    <w:rsid w:val="00F342FC"/>
    <w:rsid w:val="00F35755"/>
    <w:rsid w:val="00F37D3E"/>
    <w:rsid w:val="00F37D61"/>
    <w:rsid w:val="00F41816"/>
    <w:rsid w:val="00F41915"/>
    <w:rsid w:val="00F41B04"/>
    <w:rsid w:val="00F4266D"/>
    <w:rsid w:val="00F43A64"/>
    <w:rsid w:val="00F45664"/>
    <w:rsid w:val="00F537CC"/>
    <w:rsid w:val="00F5748B"/>
    <w:rsid w:val="00F57D42"/>
    <w:rsid w:val="00F57E37"/>
    <w:rsid w:val="00F61BD3"/>
    <w:rsid w:val="00F6255E"/>
    <w:rsid w:val="00F6264E"/>
    <w:rsid w:val="00F62789"/>
    <w:rsid w:val="00F62F52"/>
    <w:rsid w:val="00F63543"/>
    <w:rsid w:val="00F63D12"/>
    <w:rsid w:val="00F63E26"/>
    <w:rsid w:val="00F640ED"/>
    <w:rsid w:val="00F64809"/>
    <w:rsid w:val="00F6540F"/>
    <w:rsid w:val="00F65911"/>
    <w:rsid w:val="00F71822"/>
    <w:rsid w:val="00F71BA0"/>
    <w:rsid w:val="00F73BF4"/>
    <w:rsid w:val="00F76039"/>
    <w:rsid w:val="00F7631F"/>
    <w:rsid w:val="00F80119"/>
    <w:rsid w:val="00F811D3"/>
    <w:rsid w:val="00F8364A"/>
    <w:rsid w:val="00F859C9"/>
    <w:rsid w:val="00F86925"/>
    <w:rsid w:val="00F86C1C"/>
    <w:rsid w:val="00F87ED4"/>
    <w:rsid w:val="00F9396C"/>
    <w:rsid w:val="00F94203"/>
    <w:rsid w:val="00F95300"/>
    <w:rsid w:val="00F97AB7"/>
    <w:rsid w:val="00F97C86"/>
    <w:rsid w:val="00FA19E8"/>
    <w:rsid w:val="00FA1DE4"/>
    <w:rsid w:val="00FA390D"/>
    <w:rsid w:val="00FA6AE1"/>
    <w:rsid w:val="00FA770F"/>
    <w:rsid w:val="00FB0572"/>
    <w:rsid w:val="00FB0885"/>
    <w:rsid w:val="00FB1FED"/>
    <w:rsid w:val="00FB5311"/>
    <w:rsid w:val="00FB5385"/>
    <w:rsid w:val="00FB58F3"/>
    <w:rsid w:val="00FB7419"/>
    <w:rsid w:val="00FC1C12"/>
    <w:rsid w:val="00FC1C42"/>
    <w:rsid w:val="00FC3779"/>
    <w:rsid w:val="00FC4E54"/>
    <w:rsid w:val="00FC6E1D"/>
    <w:rsid w:val="00FC70AF"/>
    <w:rsid w:val="00FD01D7"/>
    <w:rsid w:val="00FD1B3C"/>
    <w:rsid w:val="00FD3345"/>
    <w:rsid w:val="00FD606F"/>
    <w:rsid w:val="00FD618A"/>
    <w:rsid w:val="00FD75C1"/>
    <w:rsid w:val="00FD77AE"/>
    <w:rsid w:val="00FE247C"/>
    <w:rsid w:val="00FE2981"/>
    <w:rsid w:val="00FE2B1A"/>
    <w:rsid w:val="00FE3270"/>
    <w:rsid w:val="00FE4624"/>
    <w:rsid w:val="00FE4674"/>
    <w:rsid w:val="00FF0A6E"/>
    <w:rsid w:val="00FF0C88"/>
    <w:rsid w:val="00FF4C28"/>
    <w:rsid w:val="00FF5AB6"/>
    <w:rsid w:val="00FF607F"/>
    <w:rsid w:val="00FF74BD"/>
    <w:rsid w:val="00FF7FDE"/>
    <w:rsid w:val="01125AA6"/>
    <w:rsid w:val="01DBF6D4"/>
    <w:rsid w:val="0345D3E9"/>
    <w:rsid w:val="03FEA6AA"/>
    <w:rsid w:val="0444CD6D"/>
    <w:rsid w:val="04D428B3"/>
    <w:rsid w:val="0530B066"/>
    <w:rsid w:val="0616DDD8"/>
    <w:rsid w:val="0617C8A7"/>
    <w:rsid w:val="0658DF2B"/>
    <w:rsid w:val="06D4224F"/>
    <w:rsid w:val="06D8E43C"/>
    <w:rsid w:val="0718657E"/>
    <w:rsid w:val="08927EE8"/>
    <w:rsid w:val="0915ECFF"/>
    <w:rsid w:val="0A2BD6DD"/>
    <w:rsid w:val="0A7A6441"/>
    <w:rsid w:val="0A912A36"/>
    <w:rsid w:val="0AE61ADA"/>
    <w:rsid w:val="0B07A47B"/>
    <w:rsid w:val="0BD8D07B"/>
    <w:rsid w:val="0BE62D7A"/>
    <w:rsid w:val="0BF70E4D"/>
    <w:rsid w:val="0C045E81"/>
    <w:rsid w:val="0CA08D0F"/>
    <w:rsid w:val="0D09A9B7"/>
    <w:rsid w:val="0EAF9044"/>
    <w:rsid w:val="0F4E754B"/>
    <w:rsid w:val="0FC0B0D1"/>
    <w:rsid w:val="1157A82F"/>
    <w:rsid w:val="13040A53"/>
    <w:rsid w:val="137CE8F5"/>
    <w:rsid w:val="138BD92B"/>
    <w:rsid w:val="13D885DD"/>
    <w:rsid w:val="141693F9"/>
    <w:rsid w:val="14E62D40"/>
    <w:rsid w:val="15B4D526"/>
    <w:rsid w:val="1658D7BA"/>
    <w:rsid w:val="16B999AE"/>
    <w:rsid w:val="17074B1B"/>
    <w:rsid w:val="17544C4F"/>
    <w:rsid w:val="17790095"/>
    <w:rsid w:val="1809A0D8"/>
    <w:rsid w:val="182B1D95"/>
    <w:rsid w:val="18562D14"/>
    <w:rsid w:val="199DF22A"/>
    <w:rsid w:val="1A253A98"/>
    <w:rsid w:val="1A429E99"/>
    <w:rsid w:val="1AFD8764"/>
    <w:rsid w:val="1B2963F1"/>
    <w:rsid w:val="1BB7FE11"/>
    <w:rsid w:val="1BC9642E"/>
    <w:rsid w:val="1BCCB230"/>
    <w:rsid w:val="1BF3E04E"/>
    <w:rsid w:val="1C34D8F0"/>
    <w:rsid w:val="1D228A97"/>
    <w:rsid w:val="1D4236F6"/>
    <w:rsid w:val="1D4B697A"/>
    <w:rsid w:val="1D99512C"/>
    <w:rsid w:val="1DB8C34C"/>
    <w:rsid w:val="1E80F133"/>
    <w:rsid w:val="1EA0DEAC"/>
    <w:rsid w:val="1EBDCDD3"/>
    <w:rsid w:val="1F1ABBE0"/>
    <w:rsid w:val="1F6FF3AA"/>
    <w:rsid w:val="20A45C3E"/>
    <w:rsid w:val="21530135"/>
    <w:rsid w:val="21838799"/>
    <w:rsid w:val="21E30D8B"/>
    <w:rsid w:val="22C9DA3C"/>
    <w:rsid w:val="22CCBB22"/>
    <w:rsid w:val="2305FB0D"/>
    <w:rsid w:val="231BFE13"/>
    <w:rsid w:val="23361AEA"/>
    <w:rsid w:val="23626467"/>
    <w:rsid w:val="236615C7"/>
    <w:rsid w:val="23701999"/>
    <w:rsid w:val="23B32029"/>
    <w:rsid w:val="23E995A6"/>
    <w:rsid w:val="244D641E"/>
    <w:rsid w:val="24AAF9C5"/>
    <w:rsid w:val="24B91C47"/>
    <w:rsid w:val="2586D877"/>
    <w:rsid w:val="25C0A516"/>
    <w:rsid w:val="25F0DD38"/>
    <w:rsid w:val="25F76AEC"/>
    <w:rsid w:val="278BCC98"/>
    <w:rsid w:val="27C0A8EC"/>
    <w:rsid w:val="27EC54A2"/>
    <w:rsid w:val="28078F5B"/>
    <w:rsid w:val="2838871D"/>
    <w:rsid w:val="28553BBD"/>
    <w:rsid w:val="285D7C9B"/>
    <w:rsid w:val="28BE2B7D"/>
    <w:rsid w:val="2913F393"/>
    <w:rsid w:val="2926AA39"/>
    <w:rsid w:val="294DD5DF"/>
    <w:rsid w:val="29748F6A"/>
    <w:rsid w:val="2A49AC00"/>
    <w:rsid w:val="2B9886D7"/>
    <w:rsid w:val="2C436A12"/>
    <w:rsid w:val="2E1D8F20"/>
    <w:rsid w:val="2E53AFDF"/>
    <w:rsid w:val="2EDF783F"/>
    <w:rsid w:val="2F284BC5"/>
    <w:rsid w:val="2F94FBA6"/>
    <w:rsid w:val="306E66CA"/>
    <w:rsid w:val="30A26A8E"/>
    <w:rsid w:val="30B0C98C"/>
    <w:rsid w:val="30BD3684"/>
    <w:rsid w:val="314FF693"/>
    <w:rsid w:val="31FBDFBF"/>
    <w:rsid w:val="3214DC3F"/>
    <w:rsid w:val="32294C46"/>
    <w:rsid w:val="32DCC366"/>
    <w:rsid w:val="32F45DCF"/>
    <w:rsid w:val="32F8AA55"/>
    <w:rsid w:val="331C703D"/>
    <w:rsid w:val="3331B201"/>
    <w:rsid w:val="335ADD15"/>
    <w:rsid w:val="33671B01"/>
    <w:rsid w:val="33973B01"/>
    <w:rsid w:val="33B59178"/>
    <w:rsid w:val="342FE78C"/>
    <w:rsid w:val="347B1BDB"/>
    <w:rsid w:val="3485F4A4"/>
    <w:rsid w:val="34E03A94"/>
    <w:rsid w:val="36112D4A"/>
    <w:rsid w:val="36747B7A"/>
    <w:rsid w:val="36C1415A"/>
    <w:rsid w:val="36D9CFDC"/>
    <w:rsid w:val="37AC261A"/>
    <w:rsid w:val="3849587F"/>
    <w:rsid w:val="38618805"/>
    <w:rsid w:val="38DAC3FF"/>
    <w:rsid w:val="396CE680"/>
    <w:rsid w:val="39853390"/>
    <w:rsid w:val="398C7534"/>
    <w:rsid w:val="39BB9A2F"/>
    <w:rsid w:val="3A69EEF5"/>
    <w:rsid w:val="3A86BD4D"/>
    <w:rsid w:val="3A8ACAA6"/>
    <w:rsid w:val="3A931DA1"/>
    <w:rsid w:val="3AA389BC"/>
    <w:rsid w:val="3B88DC0C"/>
    <w:rsid w:val="3BB1BF65"/>
    <w:rsid w:val="3BFD22C0"/>
    <w:rsid w:val="3C2F0EE2"/>
    <w:rsid w:val="3C6F2BD6"/>
    <w:rsid w:val="3CBD2505"/>
    <w:rsid w:val="3D3F35BE"/>
    <w:rsid w:val="3D4C6076"/>
    <w:rsid w:val="3D684AFB"/>
    <w:rsid w:val="3D81F3FB"/>
    <w:rsid w:val="3D9672FC"/>
    <w:rsid w:val="3DA39681"/>
    <w:rsid w:val="3DAA1663"/>
    <w:rsid w:val="3DB801D1"/>
    <w:rsid w:val="3DCE47FB"/>
    <w:rsid w:val="3DEB5915"/>
    <w:rsid w:val="3E75718D"/>
    <w:rsid w:val="3EBB531B"/>
    <w:rsid w:val="3EFE9258"/>
    <w:rsid w:val="400A36C3"/>
    <w:rsid w:val="400D3DB0"/>
    <w:rsid w:val="40893A21"/>
    <w:rsid w:val="409D5EF9"/>
    <w:rsid w:val="40DDDC61"/>
    <w:rsid w:val="40F72AE9"/>
    <w:rsid w:val="41678432"/>
    <w:rsid w:val="41BA81B0"/>
    <w:rsid w:val="42BFE380"/>
    <w:rsid w:val="42E7DF96"/>
    <w:rsid w:val="42FB84C4"/>
    <w:rsid w:val="42FEE405"/>
    <w:rsid w:val="43061B28"/>
    <w:rsid w:val="434E5A7B"/>
    <w:rsid w:val="439A19F1"/>
    <w:rsid w:val="439F9056"/>
    <w:rsid w:val="43B47CD9"/>
    <w:rsid w:val="43CFE35A"/>
    <w:rsid w:val="45149D3A"/>
    <w:rsid w:val="453FED6A"/>
    <w:rsid w:val="456DDB16"/>
    <w:rsid w:val="4574435F"/>
    <w:rsid w:val="459201AE"/>
    <w:rsid w:val="46170E1E"/>
    <w:rsid w:val="4655C833"/>
    <w:rsid w:val="46F84F64"/>
    <w:rsid w:val="47842D11"/>
    <w:rsid w:val="47C5A0FC"/>
    <w:rsid w:val="47D62302"/>
    <w:rsid w:val="49C2C40C"/>
    <w:rsid w:val="49C47694"/>
    <w:rsid w:val="4A20D278"/>
    <w:rsid w:val="4A7164CC"/>
    <w:rsid w:val="4AA9089F"/>
    <w:rsid w:val="4B7E8509"/>
    <w:rsid w:val="4BF40D4F"/>
    <w:rsid w:val="4C0FFFBD"/>
    <w:rsid w:val="4C46C0DF"/>
    <w:rsid w:val="4CFEEA39"/>
    <w:rsid w:val="4D014EC5"/>
    <w:rsid w:val="4DF2351F"/>
    <w:rsid w:val="4E32782E"/>
    <w:rsid w:val="4EA3032C"/>
    <w:rsid w:val="4EA73EA4"/>
    <w:rsid w:val="4EAF301E"/>
    <w:rsid w:val="4F0C660D"/>
    <w:rsid w:val="4F1BE63A"/>
    <w:rsid w:val="4FB31DEF"/>
    <w:rsid w:val="5018FD83"/>
    <w:rsid w:val="5135B5DB"/>
    <w:rsid w:val="52A27A3D"/>
    <w:rsid w:val="52FD4F57"/>
    <w:rsid w:val="53286129"/>
    <w:rsid w:val="53799272"/>
    <w:rsid w:val="53D5D5BD"/>
    <w:rsid w:val="53DECF9C"/>
    <w:rsid w:val="53FEE188"/>
    <w:rsid w:val="544FD7B3"/>
    <w:rsid w:val="549DA05F"/>
    <w:rsid w:val="567733CB"/>
    <w:rsid w:val="56BEC543"/>
    <w:rsid w:val="570A7723"/>
    <w:rsid w:val="5717D0BE"/>
    <w:rsid w:val="571E51C5"/>
    <w:rsid w:val="57D61984"/>
    <w:rsid w:val="58503D72"/>
    <w:rsid w:val="58BC196E"/>
    <w:rsid w:val="59B2FC31"/>
    <w:rsid w:val="59D97FB1"/>
    <w:rsid w:val="59F6078E"/>
    <w:rsid w:val="5A266BF1"/>
    <w:rsid w:val="5B354058"/>
    <w:rsid w:val="5B60E996"/>
    <w:rsid w:val="5B81783D"/>
    <w:rsid w:val="5B935079"/>
    <w:rsid w:val="5BB8A909"/>
    <w:rsid w:val="5BD0B352"/>
    <w:rsid w:val="5C285B36"/>
    <w:rsid w:val="5C48FBFD"/>
    <w:rsid w:val="5CADD55B"/>
    <w:rsid w:val="5D72CD93"/>
    <w:rsid w:val="5D8C91B6"/>
    <w:rsid w:val="5DA12BA3"/>
    <w:rsid w:val="5E0FE8EA"/>
    <w:rsid w:val="5ECFC80C"/>
    <w:rsid w:val="5ED3C4E9"/>
    <w:rsid w:val="5F8A491F"/>
    <w:rsid w:val="5FC58816"/>
    <w:rsid w:val="603F78EF"/>
    <w:rsid w:val="6085AEB7"/>
    <w:rsid w:val="60C051EF"/>
    <w:rsid w:val="60C8CA92"/>
    <w:rsid w:val="60E808FD"/>
    <w:rsid w:val="60EBD9FB"/>
    <w:rsid w:val="611DE807"/>
    <w:rsid w:val="618FD63F"/>
    <w:rsid w:val="61B578AF"/>
    <w:rsid w:val="61D56A05"/>
    <w:rsid w:val="627324D1"/>
    <w:rsid w:val="64612168"/>
    <w:rsid w:val="64A0F965"/>
    <w:rsid w:val="64EBC132"/>
    <w:rsid w:val="65741434"/>
    <w:rsid w:val="6591687A"/>
    <w:rsid w:val="65E22D72"/>
    <w:rsid w:val="661E7E85"/>
    <w:rsid w:val="66324E3C"/>
    <w:rsid w:val="66681A3B"/>
    <w:rsid w:val="6748488C"/>
    <w:rsid w:val="675D6BB2"/>
    <w:rsid w:val="6761BE50"/>
    <w:rsid w:val="677A1A61"/>
    <w:rsid w:val="67E5B564"/>
    <w:rsid w:val="68A5CF72"/>
    <w:rsid w:val="694544D7"/>
    <w:rsid w:val="694C5245"/>
    <w:rsid w:val="69EB9AA9"/>
    <w:rsid w:val="6C33E828"/>
    <w:rsid w:val="6CACE03E"/>
    <w:rsid w:val="6CD55E11"/>
    <w:rsid w:val="6CE55E3D"/>
    <w:rsid w:val="6D0F70F7"/>
    <w:rsid w:val="6E9A3F39"/>
    <w:rsid w:val="6ECDDA2B"/>
    <w:rsid w:val="70936910"/>
    <w:rsid w:val="70FBF180"/>
    <w:rsid w:val="71112926"/>
    <w:rsid w:val="72647458"/>
    <w:rsid w:val="727CCC3D"/>
    <w:rsid w:val="729101AD"/>
    <w:rsid w:val="732FC14A"/>
    <w:rsid w:val="73B63684"/>
    <w:rsid w:val="73DE2107"/>
    <w:rsid w:val="74306339"/>
    <w:rsid w:val="74330989"/>
    <w:rsid w:val="74CB3711"/>
    <w:rsid w:val="752F446F"/>
    <w:rsid w:val="7553C621"/>
    <w:rsid w:val="76E7221E"/>
    <w:rsid w:val="773B9998"/>
    <w:rsid w:val="77D23CB2"/>
    <w:rsid w:val="77DF9D57"/>
    <w:rsid w:val="77E9C334"/>
    <w:rsid w:val="783651AC"/>
    <w:rsid w:val="786471A3"/>
    <w:rsid w:val="7886C927"/>
    <w:rsid w:val="78F3CC72"/>
    <w:rsid w:val="792E10A2"/>
    <w:rsid w:val="793D628A"/>
    <w:rsid w:val="7A54E428"/>
    <w:rsid w:val="7A8117B0"/>
    <w:rsid w:val="7AD70C09"/>
    <w:rsid w:val="7AF3A437"/>
    <w:rsid w:val="7C06B366"/>
    <w:rsid w:val="7C2956F6"/>
    <w:rsid w:val="7C5233AE"/>
    <w:rsid w:val="7C6E9D8A"/>
    <w:rsid w:val="7C9E411D"/>
    <w:rsid w:val="7D194759"/>
    <w:rsid w:val="7D58DDFD"/>
    <w:rsid w:val="7E1EF96A"/>
    <w:rsid w:val="7E2C57F9"/>
    <w:rsid w:val="7E62C49A"/>
    <w:rsid w:val="7EA61195"/>
    <w:rsid w:val="7F40DB61"/>
    <w:rsid w:val="7FBD9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7988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theme="minorHAnsi"/>
        <w:sz w:val="24"/>
        <w:szCs w:val="24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1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B0722F"/>
    <w:pPr>
      <w:spacing w:after="480" w:line="360" w:lineRule="auto"/>
    </w:pPr>
    <w:rPr>
      <w:color w:val="000000" w:themeColor="text1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03E35"/>
    <w:pPr>
      <w:keepNext/>
      <w:keepLines/>
      <w:numPr>
        <w:numId w:val="24"/>
      </w:numPr>
      <w:spacing w:before="480" w:after="360" w:line="240" w:lineRule="auto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Otsikko2">
    <w:name w:val="heading 2"/>
    <w:basedOn w:val="Normaali"/>
    <w:next w:val="Normaali"/>
    <w:link w:val="Otsikko2Char"/>
    <w:uiPriority w:val="9"/>
    <w:qFormat/>
    <w:rsid w:val="00C03E35"/>
    <w:pPr>
      <w:keepNext/>
      <w:keepLines/>
      <w:numPr>
        <w:ilvl w:val="1"/>
        <w:numId w:val="24"/>
      </w:numPr>
      <w:spacing w:after="360" w:line="240" w:lineRule="auto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Otsikko3">
    <w:name w:val="heading 3"/>
    <w:basedOn w:val="Normaali"/>
    <w:next w:val="Normaali"/>
    <w:link w:val="Otsikko3Char"/>
    <w:uiPriority w:val="9"/>
    <w:qFormat/>
    <w:rsid w:val="00C03E35"/>
    <w:pPr>
      <w:keepNext/>
      <w:keepLines/>
      <w:numPr>
        <w:ilvl w:val="2"/>
        <w:numId w:val="24"/>
      </w:numPr>
      <w:spacing w:after="360" w:line="240" w:lineRule="auto"/>
      <w:outlineLvl w:val="2"/>
    </w:pPr>
    <w:rPr>
      <w:rFonts w:asciiTheme="minorHAnsi" w:eastAsiaTheme="majorEastAsia" w:hAnsiTheme="minorHAnsi" w:cstheme="majorBidi"/>
      <w:b/>
      <w:noProof/>
    </w:rPr>
  </w:style>
  <w:style w:type="paragraph" w:styleId="Otsikko4">
    <w:name w:val="heading 4"/>
    <w:basedOn w:val="Normaali"/>
    <w:next w:val="Normaali"/>
    <w:link w:val="Otsikko4Char"/>
    <w:uiPriority w:val="9"/>
    <w:unhideWhenUsed/>
    <w:rsid w:val="00893194"/>
    <w:pPr>
      <w:keepNext/>
      <w:keepLines/>
      <w:spacing w:before="240" w:after="240"/>
      <w:outlineLvl w:val="3"/>
    </w:pPr>
    <w:rPr>
      <w:rFonts w:eastAsiaTheme="majorEastAsia" w:cstheme="majorBidi"/>
      <w:b/>
      <w:iCs/>
    </w:rPr>
  </w:style>
  <w:style w:type="paragraph" w:styleId="Otsikko5">
    <w:name w:val="heading 5"/>
    <w:basedOn w:val="Normaali"/>
    <w:next w:val="Normaali"/>
    <w:link w:val="Otsikko5Char"/>
    <w:uiPriority w:val="9"/>
    <w:unhideWhenUsed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A90452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700336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0336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03E35"/>
    <w:rPr>
      <w:rFonts w:eastAsiaTheme="majorEastAsia" w:cstheme="majorHAnsi"/>
      <w:b/>
      <w:noProof/>
      <w:color w:val="000000" w:themeColor="text1"/>
      <w:sz w:val="32"/>
      <w:szCs w:val="32"/>
      <w:lang w:val="en-US"/>
    </w:rPr>
  </w:style>
  <w:style w:type="character" w:customStyle="1" w:styleId="Otsikko2Char">
    <w:name w:val="Otsikko 2 Char"/>
    <w:basedOn w:val="Kappaleenoletusfontti"/>
    <w:link w:val="Otsikko2"/>
    <w:uiPriority w:val="9"/>
    <w:rsid w:val="00C03E35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03E35"/>
    <w:rPr>
      <w:rFonts w:asciiTheme="minorHAnsi" w:eastAsiaTheme="majorEastAsia" w:hAnsiTheme="minorHAnsi" w:cstheme="majorBidi"/>
      <w:b/>
      <w:noProof/>
      <w:color w:val="000000" w:themeColor="text1"/>
    </w:rPr>
  </w:style>
  <w:style w:type="character" w:customStyle="1" w:styleId="Otsikko4Char">
    <w:name w:val="Otsikko 4 Char"/>
    <w:basedOn w:val="Kappaleenoletusfontti"/>
    <w:link w:val="Otsikko4"/>
    <w:uiPriority w:val="9"/>
    <w:rsid w:val="00893194"/>
    <w:rPr>
      <w:rFonts w:eastAsiaTheme="majorEastAsia" w:cstheme="majorBidi"/>
      <w:b/>
      <w:iCs/>
      <w:color w:val="000000" w:themeColor="text1"/>
    </w:rPr>
  </w:style>
  <w:style w:type="character" w:customStyle="1" w:styleId="Otsikko5Char">
    <w:name w:val="Otsikko 5 Char"/>
    <w:basedOn w:val="Kappaleenoletusfontti"/>
    <w:link w:val="Otsikko5"/>
    <w:uiPriority w:val="9"/>
    <w:rsid w:val="00F37D61"/>
    <w:rPr>
      <w:rFonts w:asciiTheme="majorHAnsi" w:eastAsiaTheme="majorEastAsia" w:hAnsiTheme="majorHAnsi" w:cstheme="majorBidi"/>
      <w:color w:val="A90452" w:themeColor="accent1" w:themeShade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F37D61"/>
    <w:rPr>
      <w:rFonts w:asciiTheme="majorHAnsi" w:eastAsiaTheme="majorEastAsia" w:hAnsiTheme="majorHAnsi" w:cstheme="majorBidi"/>
      <w:color w:val="700336" w:themeColor="accent1" w:themeShade="7F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F37D61"/>
    <w:rPr>
      <w:rFonts w:asciiTheme="majorHAnsi" w:eastAsiaTheme="majorEastAsia" w:hAnsiTheme="majorHAnsi" w:cstheme="majorBidi"/>
      <w:i/>
      <w:iCs/>
      <w:color w:val="700336" w:themeColor="accent1" w:themeShade="7F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ivunumero">
    <w:name w:val="page number"/>
    <w:basedOn w:val="Kappaleenoletusfontti"/>
    <w:uiPriority w:val="99"/>
    <w:unhideWhenUsed/>
    <w:rsid w:val="00B80541"/>
    <w:rPr>
      <w:rFonts w:ascii="Calibri" w:hAnsi="Calibri"/>
      <w:sz w:val="22"/>
    </w:rPr>
  </w:style>
  <w:style w:type="paragraph" w:styleId="Yltunniste">
    <w:name w:val="header"/>
    <w:basedOn w:val="Normaali"/>
    <w:link w:val="Yltunniste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520772"/>
    <w:rPr>
      <w:sz w:val="24"/>
    </w:rPr>
  </w:style>
  <w:style w:type="paragraph" w:styleId="Alatunniste">
    <w:name w:val="footer"/>
    <w:basedOn w:val="Normaali"/>
    <w:link w:val="AlatunnisteChar"/>
    <w:uiPriority w:val="99"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56618C"/>
  </w:style>
  <w:style w:type="paragraph" w:customStyle="1" w:styleId="Kuvailulehtinormaali">
    <w:name w:val="Kuvailulehti_normaali"/>
    <w:link w:val="KuvailulehtinormaaliChar"/>
    <w:rsid w:val="003D3422"/>
    <w:pPr>
      <w:spacing w:after="0" w:line="240" w:lineRule="auto"/>
    </w:pPr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customStyle="1" w:styleId="KuvailulehtinormaaliChar">
    <w:name w:val="Kuvailulehti_normaali Char"/>
    <w:basedOn w:val="Kappaleenoletusfontti"/>
    <w:link w:val="Kuvailulehtinormaali"/>
    <w:rsid w:val="003D3422"/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styleId="Hyperlinkki">
    <w:name w:val="Hyperlink"/>
    <w:uiPriority w:val="99"/>
    <w:rsid w:val="00390AE8"/>
    <w:rPr>
      <w:rFonts w:ascii="Calibri" w:hAnsi="Calibri"/>
      <w:color w:val="0D004C"/>
      <w:sz w:val="24"/>
      <w:u w:val="single"/>
    </w:rPr>
  </w:style>
  <w:style w:type="paragraph" w:styleId="Luettelokappale">
    <w:name w:val="List Paragraph"/>
    <w:basedOn w:val="Normaali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Sisllysluettelonotsikko">
    <w:name w:val="TOC Heading"/>
    <w:next w:val="Normaali"/>
    <w:uiPriority w:val="39"/>
    <w:semiHidden/>
    <w:qFormat/>
    <w:rsid w:val="00D2427A"/>
    <w:pPr>
      <w:spacing w:after="360" w:line="240" w:lineRule="auto"/>
    </w:pPr>
    <w:rPr>
      <w:rFonts w:eastAsiaTheme="majorEastAsia" w:cstheme="majorHAnsi"/>
      <w:b/>
      <w:noProof/>
      <w:color w:val="000000" w:themeColor="text1"/>
      <w:szCs w:val="32"/>
      <w:lang w:val="en-US" w:eastAsia="fi-FI"/>
    </w:rPr>
  </w:style>
  <w:style w:type="paragraph" w:styleId="Sisluet1">
    <w:name w:val="toc 1"/>
    <w:basedOn w:val="Otsikko1"/>
    <w:next w:val="Normaali"/>
    <w:autoRedefine/>
    <w:uiPriority w:val="39"/>
    <w:unhideWhenUsed/>
    <w:rsid w:val="009946BB"/>
    <w:pPr>
      <w:numPr>
        <w:numId w:val="0"/>
      </w:numPr>
      <w:tabs>
        <w:tab w:val="left" w:pos="480"/>
        <w:tab w:val="right" w:leader="dot" w:pos="9214"/>
      </w:tabs>
      <w:spacing w:before="0" w:after="100" w:line="259" w:lineRule="auto"/>
      <w:outlineLvl w:val="9"/>
    </w:pPr>
    <w:rPr>
      <w:sz w:val="24"/>
    </w:rPr>
  </w:style>
  <w:style w:type="paragraph" w:styleId="Sisluet2">
    <w:name w:val="toc 2"/>
    <w:basedOn w:val="Normaali"/>
    <w:next w:val="Normaali"/>
    <w:autoRedefine/>
    <w:uiPriority w:val="39"/>
    <w:unhideWhenUsed/>
    <w:rsid w:val="009946BB"/>
    <w:pPr>
      <w:tabs>
        <w:tab w:val="left" w:pos="709"/>
        <w:tab w:val="right" w:leader="dot" w:pos="9214"/>
      </w:tabs>
      <w:spacing w:after="100" w:line="259" w:lineRule="auto"/>
      <w:ind w:left="170"/>
    </w:pPr>
    <w:rPr>
      <w:noProof/>
    </w:rPr>
  </w:style>
  <w:style w:type="paragraph" w:styleId="Sisluet3">
    <w:name w:val="toc 3"/>
    <w:basedOn w:val="Normaali"/>
    <w:next w:val="Normaali"/>
    <w:autoRedefine/>
    <w:uiPriority w:val="39"/>
    <w:unhideWhenUsed/>
    <w:rsid w:val="008C22D4"/>
    <w:pPr>
      <w:tabs>
        <w:tab w:val="left" w:pos="1276"/>
        <w:tab w:val="left" w:pos="1783"/>
        <w:tab w:val="right" w:leader="dot" w:pos="9214"/>
      </w:tabs>
      <w:spacing w:after="100" w:line="240" w:lineRule="auto"/>
      <w:ind w:left="397"/>
    </w:pPr>
  </w:style>
  <w:style w:type="paragraph" w:styleId="Kuvaotsikkoluettelo">
    <w:name w:val="table of figures"/>
    <w:basedOn w:val="Normaali"/>
    <w:next w:val="Normaali"/>
    <w:uiPriority w:val="99"/>
    <w:unhideWhenUsed/>
    <w:rsid w:val="00CA77C5"/>
    <w:pPr>
      <w:tabs>
        <w:tab w:val="right" w:leader="dot" w:pos="9214"/>
      </w:tabs>
      <w:spacing w:after="100" w:line="259" w:lineRule="auto"/>
    </w:pPr>
  </w:style>
  <w:style w:type="paragraph" w:customStyle="1" w:styleId="LhteetOtsikko">
    <w:name w:val="Lähteet_Otsikko"/>
    <w:next w:val="Lhdeluettelo"/>
    <w:qFormat/>
    <w:rsid w:val="00974F3E"/>
    <w:pPr>
      <w:spacing w:before="480" w:after="360" w:line="240" w:lineRule="auto"/>
      <w:outlineLvl w:val="0"/>
    </w:pPr>
    <w:rPr>
      <w:b/>
      <w:noProof/>
      <w:color w:val="000000" w:themeColor="text1"/>
      <w:sz w:val="32"/>
    </w:rPr>
  </w:style>
  <w:style w:type="paragraph" w:styleId="Erottuvalainaus">
    <w:name w:val="Intense Quote"/>
    <w:basedOn w:val="Normaali"/>
    <w:next w:val="Normaali"/>
    <w:link w:val="ErottuvalainausChar"/>
    <w:uiPriority w:val="30"/>
    <w:rsid w:val="003D3422"/>
    <w:pPr>
      <w:pBdr>
        <w:top w:val="single" w:sz="4" w:space="10" w:color="E2066E" w:themeColor="accent1"/>
        <w:bottom w:val="single" w:sz="4" w:space="10" w:color="E2066E" w:themeColor="accent1"/>
      </w:pBdr>
      <w:spacing w:before="360" w:after="360"/>
      <w:ind w:left="864" w:right="864"/>
      <w:jc w:val="center"/>
    </w:pPr>
    <w:rPr>
      <w:i/>
      <w:iCs/>
    </w:rPr>
  </w:style>
  <w:style w:type="paragraph" w:customStyle="1" w:styleId="Liitteetotsikko2">
    <w:name w:val="Liitteet_otsikko_2"/>
    <w:next w:val="Normaali"/>
    <w:qFormat/>
    <w:rsid w:val="001C3C89"/>
    <w:pPr>
      <w:spacing w:after="360" w:line="240" w:lineRule="auto"/>
      <w:outlineLvl w:val="1"/>
    </w:pPr>
    <w:rPr>
      <w:b/>
      <w:noProof/>
      <w:color w:val="000000" w:themeColor="text1"/>
      <w:sz w:val="28"/>
    </w:rPr>
  </w:style>
  <w:style w:type="character" w:styleId="Kommentinviite">
    <w:name w:val="annotation reference"/>
    <w:basedOn w:val="Kappaleenoletusfontti"/>
    <w:uiPriority w:val="99"/>
    <w:semiHidden/>
    <w:unhideWhenUsed/>
    <w:rsid w:val="005D332D"/>
    <w:rPr>
      <w:sz w:val="16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5D332D"/>
    <w:rPr>
      <w:sz w:val="20"/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5D332D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5D332D"/>
    <w:rPr>
      <w:b/>
      <w:bCs/>
      <w:sz w:val="20"/>
      <w:szCs w:val="20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customStyle="1" w:styleId="Kuvailulehtitiivistelm">
    <w:name w:val="Kuvailulehti_tiivistelmä"/>
    <w:link w:val="KuvailulehtitiivistelmChar"/>
    <w:qFormat/>
    <w:rsid w:val="00100B3E"/>
    <w:pPr>
      <w:spacing w:before="60" w:after="60" w:line="240" w:lineRule="auto"/>
    </w:pPr>
    <w:rPr>
      <w:rFonts w:eastAsia="Times New Roman" w:cs="Times New Roman"/>
      <w:color w:val="000000" w:themeColor="text1"/>
      <w:sz w:val="22"/>
      <w:szCs w:val="22"/>
      <w:lang w:eastAsia="fi-FI"/>
    </w:rPr>
  </w:style>
  <w:style w:type="character" w:customStyle="1" w:styleId="KuvailulehtitiivistelmChar">
    <w:name w:val="Kuvailulehti_tiivistelmä Char"/>
    <w:basedOn w:val="KuvailulehtinormaaliChar"/>
    <w:link w:val="Kuvailulehtitiivistelm"/>
    <w:rsid w:val="00100B3E"/>
    <w:rPr>
      <w:rFonts w:eastAsia="Times New Roman" w:cs="Times New Roman"/>
      <w:color w:val="000000" w:themeColor="text1"/>
      <w:sz w:val="22"/>
      <w:szCs w:val="22"/>
      <w:lang w:eastAsia="fi-FI"/>
    </w:rPr>
  </w:style>
  <w:style w:type="paragraph" w:styleId="Kuvaotsikko">
    <w:name w:val="caption"/>
    <w:basedOn w:val="Normaali"/>
    <w:next w:val="Normaali"/>
    <w:autoRedefine/>
    <w:uiPriority w:val="35"/>
    <w:unhideWhenUsed/>
    <w:qFormat/>
    <w:rsid w:val="00F859C9"/>
    <w:rPr>
      <w:bCs/>
      <w:iCs/>
      <w:noProof/>
      <w:szCs w:val="18"/>
    </w:rPr>
  </w:style>
  <w:style w:type="paragraph" w:styleId="Otsikko">
    <w:name w:val="Title"/>
    <w:basedOn w:val="Normaali"/>
    <w:next w:val="Kansilehtialanimi"/>
    <w:link w:val="OtsikkoChar"/>
    <w:uiPriority w:val="10"/>
    <w:qFormat/>
    <w:rsid w:val="00893194"/>
    <w:pPr>
      <w:spacing w:before="3120" w:line="240" w:lineRule="auto"/>
      <w:ind w:left="1276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893194"/>
    <w:rPr>
      <w:rFonts w:eastAsiaTheme="majorEastAsia" w:cstheme="majorBidi"/>
      <w:b/>
      <w:color w:val="000000" w:themeColor="text1"/>
      <w:spacing w:val="-10"/>
      <w:kern w:val="28"/>
      <w:sz w:val="52"/>
      <w:szCs w:val="56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880298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aotsikkoChar">
    <w:name w:val="Alaotsikko Char"/>
    <w:basedOn w:val="Kappaleenoletusfontti"/>
    <w:link w:val="Alaotsikko"/>
    <w:uiPriority w:val="11"/>
    <w:rsid w:val="00880298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Lainaus">
    <w:name w:val="Quote"/>
    <w:next w:val="Normaali"/>
    <w:link w:val="LainausChar"/>
    <w:uiPriority w:val="29"/>
    <w:qFormat/>
    <w:rsid w:val="00560194"/>
    <w:pPr>
      <w:spacing w:after="360" w:line="240" w:lineRule="auto"/>
      <w:ind w:left="1304"/>
    </w:pPr>
    <w:rPr>
      <w:i/>
      <w:iCs/>
      <w:color w:val="000000" w:themeColor="text1"/>
    </w:rPr>
  </w:style>
  <w:style w:type="character" w:customStyle="1" w:styleId="LainausChar">
    <w:name w:val="Lainaus Char"/>
    <w:basedOn w:val="Kappaleenoletusfontti"/>
    <w:link w:val="Lainaus"/>
    <w:uiPriority w:val="29"/>
    <w:rsid w:val="00560194"/>
    <w:rPr>
      <w:i/>
      <w:iCs/>
      <w:color w:val="000000" w:themeColor="text1"/>
    </w:rPr>
  </w:style>
  <w:style w:type="character" w:styleId="AvattuHyperlinkki">
    <w:name w:val="FollowedHyperlink"/>
    <w:basedOn w:val="Kappaleenoletusfontti"/>
    <w:uiPriority w:val="99"/>
    <w:semiHidden/>
    <w:unhideWhenUsed/>
    <w:rsid w:val="008E6EC1"/>
    <w:rPr>
      <w:color w:val="7861A8" w:themeColor="followedHyperlink"/>
      <w:u w:val="single"/>
    </w:rPr>
  </w:style>
  <w:style w:type="paragraph" w:customStyle="1" w:styleId="Kansilehtialanimi">
    <w:name w:val="Kansilehti_alanimi"/>
    <w:qFormat/>
    <w:rsid w:val="00CA1851"/>
    <w:pPr>
      <w:spacing w:before="240" w:after="240"/>
      <w:ind w:left="1276"/>
    </w:pPr>
    <w:rPr>
      <w:rFonts w:eastAsia="Times New Roman" w:cs="Arial"/>
      <w:b/>
      <w:color w:val="000000" w:themeColor="text1"/>
      <w:sz w:val="36"/>
      <w:szCs w:val="36"/>
      <w:lang w:eastAsia="fi-FI"/>
    </w:rPr>
  </w:style>
  <w:style w:type="paragraph" w:customStyle="1" w:styleId="Kansilehtitekij2">
    <w:name w:val="Kansilehti_tekijä_2"/>
    <w:next w:val="KansilehtiOpintotiedot"/>
    <w:qFormat/>
    <w:rsid w:val="00422958"/>
    <w:pPr>
      <w:spacing w:before="120" w:after="3600"/>
      <w:ind w:left="1276"/>
    </w:pPr>
    <w:rPr>
      <w:rFonts w:eastAsia="Times New Roman" w:cs="Arial"/>
      <w:color w:val="000000"/>
      <w:sz w:val="28"/>
      <w:szCs w:val="28"/>
      <w:lang w:eastAsia="fi-FI"/>
    </w:rPr>
  </w:style>
  <w:style w:type="paragraph" w:customStyle="1" w:styleId="KansilehtiOpintotiedot">
    <w:name w:val="Kansilehti_Opintotiedot"/>
    <w:qFormat/>
    <w:rsid w:val="00CA1851"/>
    <w:pPr>
      <w:spacing w:before="60" w:after="60" w:line="240" w:lineRule="auto"/>
      <w:ind w:left="1276"/>
    </w:pPr>
    <w:rPr>
      <w:rFonts w:eastAsia="Times New Roman" w:cs="Arial"/>
      <w:bCs/>
      <w:color w:val="000000"/>
      <w:sz w:val="28"/>
      <w:szCs w:val="28"/>
      <w:lang w:eastAsia="fi-FI"/>
    </w:rPr>
  </w:style>
  <w:style w:type="paragraph" w:customStyle="1" w:styleId="KuvailulehtiOtsikko">
    <w:name w:val="Kuvailulehti_Otsikko"/>
    <w:qFormat/>
    <w:rsid w:val="003D3422"/>
    <w:rPr>
      <w:rFonts w:eastAsia="Times New Roman" w:cs="Times New Roman"/>
      <w:b/>
      <w:color w:val="000000" w:themeColor="text1"/>
      <w:lang w:eastAsia="fi-FI"/>
    </w:rPr>
  </w:style>
  <w:style w:type="paragraph" w:customStyle="1" w:styleId="Kuvailulehtitiedotkorostettu">
    <w:name w:val="Kuvailulehti_tiedot_korostettu"/>
    <w:qFormat/>
    <w:rsid w:val="008C3364"/>
    <w:pPr>
      <w:spacing w:before="240" w:after="240" w:line="240" w:lineRule="auto"/>
    </w:pPr>
    <w:rPr>
      <w:rFonts w:eastAsia="Times New Roman" w:cs="Times New Roman"/>
      <w:b/>
      <w:color w:val="000000" w:themeColor="text1"/>
      <w:sz w:val="22"/>
      <w:szCs w:val="20"/>
      <w:lang w:eastAsia="fi-FI"/>
    </w:rPr>
  </w:style>
  <w:style w:type="paragraph" w:styleId="Lhdeluettelo">
    <w:name w:val="Bibliography"/>
    <w:basedOn w:val="Eivli"/>
    <w:rsid w:val="00A46B18"/>
    <w:pPr>
      <w:spacing w:after="320"/>
    </w:pPr>
  </w:style>
  <w:style w:type="table" w:styleId="TaulukkoRuudukko">
    <w:name w:val="Table Grid"/>
    <w:basedOn w:val="Normaalitaulukko"/>
    <w:uiPriority w:val="39"/>
    <w:rsid w:val="000F5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rottuvalainausChar">
    <w:name w:val="Erottuva lainaus Char"/>
    <w:basedOn w:val="Kappaleenoletusfontti"/>
    <w:link w:val="Erottuvalainaus"/>
    <w:uiPriority w:val="30"/>
    <w:rsid w:val="003D3422"/>
    <w:rPr>
      <w:i/>
      <w:iCs/>
      <w:color w:val="000000" w:themeColor="text1"/>
    </w:rPr>
  </w:style>
  <w:style w:type="character" w:styleId="Erottuvaviittaus">
    <w:name w:val="Intense Reference"/>
    <w:basedOn w:val="Kappaleenoletusfontti"/>
    <w:uiPriority w:val="32"/>
    <w:qFormat/>
    <w:rsid w:val="003D3422"/>
    <w:rPr>
      <w:rFonts w:ascii="Calibri" w:hAnsi="Calibri"/>
      <w:b/>
      <w:bCs/>
      <w:smallCaps/>
      <w:color w:val="000000" w:themeColor="text1"/>
      <w:spacing w:val="5"/>
      <w:sz w:val="24"/>
    </w:rPr>
  </w:style>
  <w:style w:type="character" w:styleId="Hienovarainenkorostus">
    <w:name w:val="Subtle Emphasis"/>
    <w:basedOn w:val="Kappaleenoletusfontti"/>
    <w:uiPriority w:val="19"/>
    <w:qFormat/>
    <w:rsid w:val="003D3422"/>
    <w:rPr>
      <w:rFonts w:ascii="Calibri" w:hAnsi="Calibri"/>
      <w:i/>
      <w:iCs/>
      <w:color w:val="404040" w:themeColor="text1" w:themeTint="BF"/>
      <w:sz w:val="24"/>
    </w:rPr>
  </w:style>
  <w:style w:type="character" w:styleId="Hienovarainenviittaus">
    <w:name w:val="Subtle Reference"/>
    <w:basedOn w:val="Kappaleenoletusfontti"/>
    <w:uiPriority w:val="31"/>
    <w:qFormat/>
    <w:rsid w:val="003D3422"/>
    <w:rPr>
      <w:rFonts w:ascii="Calibri" w:hAnsi="Calibri"/>
      <w:smallCaps/>
      <w:color w:val="5A5A5A" w:themeColor="text1" w:themeTint="A5"/>
      <w:sz w:val="24"/>
    </w:rPr>
  </w:style>
  <w:style w:type="paragraph" w:customStyle="1" w:styleId="Kappaleotsikko">
    <w:name w:val="Kappaleotsikko"/>
    <w:basedOn w:val="Otsikko4"/>
    <w:rsid w:val="00F859C9"/>
    <w:pPr>
      <w:spacing w:before="0" w:after="360" w:line="240" w:lineRule="auto"/>
    </w:pPr>
  </w:style>
  <w:style w:type="paragraph" w:customStyle="1" w:styleId="Kuvailulehtiasiasanatmuuttiedot">
    <w:name w:val="Kuvailulehti_asiasanat_muut tiedot"/>
    <w:basedOn w:val="Kuvailulehtitiedotkorostettu"/>
    <w:qFormat/>
    <w:rsid w:val="00690C1F"/>
    <w:rPr>
      <w:b w:val="0"/>
    </w:rPr>
  </w:style>
  <w:style w:type="paragraph" w:customStyle="1" w:styleId="Kuvailulehtitiedotnormaali">
    <w:name w:val="Kuvailulehti_tiedot_normaali"/>
    <w:basedOn w:val="Kuvailulehtitiedotkorostettu"/>
    <w:qFormat/>
    <w:rsid w:val="00E47B26"/>
    <w:rPr>
      <w:b w:val="0"/>
    </w:rPr>
  </w:style>
  <w:style w:type="character" w:styleId="Paikkamerkkiteksti">
    <w:name w:val="Placeholder Text"/>
    <w:basedOn w:val="Kappaleenoletusfontti"/>
    <w:uiPriority w:val="99"/>
    <w:semiHidden/>
    <w:rsid w:val="002417F0"/>
    <w:rPr>
      <w:color w:val="808080"/>
    </w:rPr>
  </w:style>
  <w:style w:type="character" w:styleId="Ratkaisematonmaininta">
    <w:name w:val="Unresolved Mention"/>
    <w:basedOn w:val="Kappaleenoletusfontti"/>
    <w:uiPriority w:val="99"/>
    <w:semiHidden/>
    <w:unhideWhenUsed/>
    <w:rsid w:val="003D2BDC"/>
    <w:rPr>
      <w:color w:val="605E5C"/>
      <w:shd w:val="clear" w:color="auto" w:fill="E1DFDD"/>
    </w:rPr>
  </w:style>
  <w:style w:type="paragraph" w:styleId="Luettelo3">
    <w:name w:val="List 3"/>
    <w:basedOn w:val="Normaali"/>
    <w:uiPriority w:val="99"/>
    <w:unhideWhenUsed/>
    <w:rsid w:val="00A67A4F"/>
    <w:pPr>
      <w:ind w:left="849" w:hanging="283"/>
      <w:contextualSpacing/>
    </w:pPr>
  </w:style>
  <w:style w:type="paragraph" w:styleId="Alaviitteenteksti">
    <w:name w:val="footnote text"/>
    <w:basedOn w:val="Normaali"/>
    <w:link w:val="AlaviitteentekstiChar"/>
    <w:uiPriority w:val="99"/>
    <w:unhideWhenUsed/>
    <w:rsid w:val="00C02995"/>
    <w:pPr>
      <w:spacing w:after="0"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rsid w:val="00C02995"/>
    <w:rPr>
      <w:color w:val="000000" w:themeColor="text1"/>
      <w:sz w:val="20"/>
      <w:szCs w:val="20"/>
    </w:rPr>
  </w:style>
  <w:style w:type="paragraph" w:customStyle="1" w:styleId="Sisllysluettelootsikko">
    <w:name w:val="Sisällysluettelo otsikko"/>
    <w:basedOn w:val="Sisllysluettelonotsikko"/>
    <w:qFormat/>
    <w:rsid w:val="00FF4C28"/>
    <w:pPr>
      <w:spacing w:before="360"/>
    </w:pPr>
    <w:rPr>
      <w:szCs w:val="28"/>
    </w:rPr>
  </w:style>
  <w:style w:type="paragraph" w:styleId="Merkittyluettelo4">
    <w:name w:val="List Bullet 4"/>
    <w:basedOn w:val="Normaali"/>
    <w:uiPriority w:val="99"/>
    <w:unhideWhenUsed/>
    <w:rsid w:val="00BC1473"/>
    <w:pPr>
      <w:numPr>
        <w:numId w:val="31"/>
      </w:numPr>
      <w:spacing w:line="240" w:lineRule="auto"/>
      <w:ind w:left="1208" w:hanging="357"/>
      <w:contextualSpacing/>
    </w:pPr>
  </w:style>
  <w:style w:type="paragraph" w:styleId="Numeroituluettelo4">
    <w:name w:val="List Number 4"/>
    <w:basedOn w:val="Normaali"/>
    <w:uiPriority w:val="99"/>
    <w:unhideWhenUsed/>
    <w:rsid w:val="001C3C89"/>
    <w:pPr>
      <w:numPr>
        <w:numId w:val="36"/>
      </w:numPr>
      <w:spacing w:line="240" w:lineRule="auto"/>
      <w:ind w:left="1208" w:hanging="357"/>
      <w:contextualSpacing/>
    </w:pPr>
  </w:style>
  <w:style w:type="paragraph" w:styleId="Merkittyluettelo">
    <w:name w:val="List Bullet"/>
    <w:basedOn w:val="Normaali"/>
    <w:uiPriority w:val="99"/>
    <w:semiHidden/>
    <w:unhideWhenUsed/>
    <w:rsid w:val="0001273A"/>
    <w:pPr>
      <w:numPr>
        <w:numId w:val="28"/>
      </w:numPr>
      <w:spacing w:line="240" w:lineRule="auto"/>
      <w:ind w:left="357" w:hanging="357"/>
      <w:contextualSpacing/>
    </w:pPr>
  </w:style>
  <w:style w:type="paragraph" w:customStyle="1" w:styleId="LiiteOtsikko">
    <w:name w:val="LiiteOtsikko"/>
    <w:basedOn w:val="LhteetOtsikko"/>
    <w:next w:val="Liitteetotsikko2"/>
    <w:qFormat/>
    <w:rsid w:val="001C3C89"/>
    <w:pPr>
      <w:spacing w:before="0"/>
    </w:pPr>
  </w:style>
  <w:style w:type="paragraph" w:customStyle="1" w:styleId="Kansilehtitekij1">
    <w:name w:val="Kansilehti_tekijä_1"/>
    <w:basedOn w:val="Kansilehtitekij2"/>
    <w:next w:val="Kansilehtitekij2"/>
    <w:rsid w:val="003772DD"/>
    <w:pPr>
      <w:spacing w:after="120"/>
    </w:pPr>
  </w:style>
  <w:style w:type="paragraph" w:styleId="Eivli">
    <w:name w:val="No Spacing"/>
    <w:uiPriority w:val="1"/>
    <w:locked/>
    <w:rsid w:val="00F859C9"/>
    <w:pPr>
      <w:spacing w:after="0" w:line="240" w:lineRule="auto"/>
    </w:pPr>
    <w:rPr>
      <w:color w:val="000000" w:themeColor="text1"/>
    </w:rPr>
  </w:style>
  <w:style w:type="paragraph" w:customStyle="1" w:styleId="Kansilehtiyksitekij">
    <w:name w:val="Kansilehti_yksi tekijä"/>
    <w:basedOn w:val="Kansilehtitekij2"/>
    <w:next w:val="KansilehtiOpintotiedot"/>
    <w:qFormat/>
    <w:rsid w:val="00EC6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31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5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5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2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0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6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62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2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1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0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1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3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5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8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2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0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0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5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3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7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3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6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97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4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39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0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7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45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37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3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7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6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9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5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5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2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7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0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4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1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3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40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30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7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3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5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0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3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kyberiakysymyksia.com/2023/11/no-mikas-on-misp/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Ladatut%20tiedostot\Opinnaytetyo_mallipohja_2022.dotx" TargetMode="External"/></Relationships>
</file>

<file path=word/theme/theme1.xml><?xml version="1.0" encoding="utf-8"?>
<a:theme xmlns:a="http://schemas.openxmlformats.org/drawingml/2006/main" name="Office-teema">
  <a:themeElements>
    <a:clrScheme name="JAMK Word">
      <a:dk1>
        <a:srgbClr val="000000"/>
      </a:dk1>
      <a:lt1>
        <a:srgbClr val="FFFFFF"/>
      </a:lt1>
      <a:dk2>
        <a:srgbClr val="0D004C"/>
      </a:dk2>
      <a:lt2>
        <a:srgbClr val="E7E6E6"/>
      </a:lt2>
      <a:accent1>
        <a:srgbClr val="E2066E"/>
      </a:accent1>
      <a:accent2>
        <a:srgbClr val="FDB913"/>
      </a:accent2>
      <a:accent3>
        <a:srgbClr val="00B39C"/>
      </a:accent3>
      <a:accent4>
        <a:srgbClr val="EA590C"/>
      </a:accent4>
      <a:accent5>
        <a:srgbClr val="3FB8E2"/>
      </a:accent5>
      <a:accent6>
        <a:srgbClr val="A5A5A5"/>
      </a:accent6>
      <a:hlink>
        <a:srgbClr val="3FB9E3"/>
      </a:hlink>
      <a:folHlink>
        <a:srgbClr val="7861A8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794D6A09661D8A46893AE34EAD384B75" ma:contentTypeVersion="4" ma:contentTypeDescription="Luo uusi asiakirja." ma:contentTypeScope="" ma:versionID="eff7883ab4b8d9cc61411f75a010d3a4">
  <xsd:schema xmlns:xsd="http://www.w3.org/2001/XMLSchema" xmlns:xs="http://www.w3.org/2001/XMLSchema" xmlns:p="http://schemas.microsoft.com/office/2006/metadata/properties" xmlns:ns2="faa2bbd0-5c06-47cc-ab70-5745d6ef9c9a" targetNamespace="http://schemas.microsoft.com/office/2006/metadata/properties" ma:root="true" ma:fieldsID="e347bbec5c11528dbed2eae55da60f24" ns2:_="">
    <xsd:import namespace="faa2bbd0-5c06-47cc-ab70-5745d6ef9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2bbd0-5c06-47cc-ab70-5745d6ef9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D0765C-D186-4CE9-A1BF-A2846C6776B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6F86400-8DF1-4C7E-89CA-D93CF16F29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9A2DC3-8302-4FE8-8685-0E0E7A07D574}">
  <ds:schemaRefs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http://purl.org/dc/elements/1.1/"/>
    <ds:schemaRef ds:uri="http://purl.org/dc/dcmitype/"/>
    <ds:schemaRef ds:uri="http://schemas.microsoft.com/office/infopath/2007/PartnerControls"/>
    <ds:schemaRef ds:uri="faa2bbd0-5c06-47cc-ab70-5745d6ef9c9a"/>
  </ds:schemaRefs>
</ds:datastoreItem>
</file>

<file path=customXml/itemProps4.xml><?xml version="1.0" encoding="utf-8"?>
<ds:datastoreItem xmlns:ds="http://schemas.openxmlformats.org/officeDocument/2006/customXml" ds:itemID="{DB4B26A0-0E05-472C-B0A4-D0064A82C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2bbd0-5c06-47cc-ab70-5745d6ef9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Opinnaytetyo_mallipohja_2022.dotx</Template>
  <TotalTime>0</TotalTime>
  <Pages>16</Pages>
  <Words>1210</Words>
  <Characters>9809</Characters>
  <Application>Microsoft Office Word</Application>
  <DocSecurity>0</DocSecurity>
  <Lines>81</Lines>
  <Paragraphs>21</Paragraphs>
  <ScaleCrop>false</ScaleCrop>
  <Manager/>
  <Company/>
  <LinksUpToDate>false</LinksUpToDate>
  <CharactersWithSpaces>10998</CharactersWithSpaces>
  <SharedDoc>false</SharedDoc>
  <HLinks>
    <vt:vector size="78" baseType="variant">
      <vt:variant>
        <vt:i4>3080268</vt:i4>
      </vt:variant>
      <vt:variant>
        <vt:i4>82</vt:i4>
      </vt:variant>
      <vt:variant>
        <vt:i4>0</vt:i4>
      </vt:variant>
      <vt:variant>
        <vt:i4>5</vt:i4>
      </vt:variant>
      <vt:variant>
        <vt:lpwstr>C:\Users\taante\Downloads\Taulukko</vt:lpwstr>
      </vt:variant>
      <vt:variant>
        <vt:lpwstr>_Toc432081818</vt:lpwstr>
      </vt:variant>
      <vt:variant>
        <vt:i4>3080268</vt:i4>
      </vt:variant>
      <vt:variant>
        <vt:i4>76</vt:i4>
      </vt:variant>
      <vt:variant>
        <vt:i4>0</vt:i4>
      </vt:variant>
      <vt:variant>
        <vt:i4>5</vt:i4>
      </vt:variant>
      <vt:variant>
        <vt:lpwstr>C:\Users\taante\Downloads\Taulukko</vt:lpwstr>
      </vt:variant>
      <vt:variant>
        <vt:lpwstr>_Toc432081817</vt:lpwstr>
      </vt:variant>
      <vt:variant>
        <vt:i4>3670083</vt:i4>
      </vt:variant>
      <vt:variant>
        <vt:i4>65</vt:i4>
      </vt:variant>
      <vt:variant>
        <vt:i4>0</vt:i4>
      </vt:variant>
      <vt:variant>
        <vt:i4>5</vt:i4>
      </vt:variant>
      <vt:variant>
        <vt:lpwstr>C:\Users\taante\Downloads\Kuvio</vt:lpwstr>
      </vt:variant>
      <vt:variant>
        <vt:lpwstr>_Toc57205395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_Toc63413749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_Toc63413748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_Toc63413747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_Toc63413746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_Toc63413745</vt:lpwstr>
      </vt:variant>
      <vt:variant>
        <vt:i4>1441845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_Toc63413744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_Toc63413743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_Toc63413742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_Toc63413741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_Toc63413740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Opinnäytetyön raportoinnin mallipohja</dc:title>
  <dc:subject>Opinnäytetyö</dc:subject>
  <dc:creator/>
  <cp:keywords>JAMK Opinnäytetyö; opinnäytetyö;mallipohja</cp:keywords>
  <dc:description>JAMK ONT</dc:description>
  <cp:lastModifiedBy/>
  <cp:revision>3</cp:revision>
  <dcterms:created xsi:type="dcterms:W3CDTF">2024-09-13T08:22:00Z</dcterms:created>
  <dcterms:modified xsi:type="dcterms:W3CDTF">2024-12-02T11:49:00Z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0x010100794D6A09661D8A46893AE34EAD384B75</vt:lpwstr>
  </property>
  <property fmtid="{D5CDD505-2E9C-101B-9397-08002B2CF9AE}" pid="3" name="Avainsanat">
    <vt:lpwstr>10;#opinnäytetyö|96b1f92f-9d52-4634-866c-478691c8f5f5</vt:lpwstr>
  </property>
</Properties>
</file>